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F8509" w14:textId="77777777" w:rsidR="008900A0" w:rsidRPr="000E09CE" w:rsidRDefault="008900A0" w:rsidP="0089793A">
      <w:pPr>
        <w:pStyle w:val="Corpsdetexte"/>
        <w:jc w:val="center"/>
        <w:rPr>
          <w:sz w:val="72"/>
          <w:szCs w:val="72"/>
          <w:lang w:val="fr-CA"/>
        </w:rPr>
      </w:pPr>
    </w:p>
    <w:p w14:paraId="6E803722" w14:textId="77777777" w:rsidR="008900A0" w:rsidRDefault="008900A0" w:rsidP="0089793A">
      <w:pPr>
        <w:pStyle w:val="Corpsdetexte"/>
        <w:jc w:val="center"/>
        <w:rPr>
          <w:sz w:val="72"/>
          <w:szCs w:val="72"/>
        </w:rPr>
      </w:pPr>
    </w:p>
    <w:p w14:paraId="0FC2776E" w14:textId="77777777" w:rsidR="008900A0" w:rsidRDefault="008900A0" w:rsidP="0089793A">
      <w:pPr>
        <w:pStyle w:val="Corpsdetexte"/>
        <w:jc w:val="center"/>
        <w:rPr>
          <w:sz w:val="72"/>
          <w:szCs w:val="72"/>
        </w:rPr>
      </w:pPr>
    </w:p>
    <w:p w14:paraId="162CEC16" w14:textId="47CFF3A2" w:rsidR="00CF34EA" w:rsidRDefault="000B4659" w:rsidP="0089793A">
      <w:pPr>
        <w:pStyle w:val="Corpsdetexte"/>
        <w:jc w:val="center"/>
        <w:rPr>
          <w:sz w:val="72"/>
          <w:szCs w:val="72"/>
        </w:rPr>
      </w:pPr>
      <w:r w:rsidRPr="0089793A">
        <w:rPr>
          <w:sz w:val="72"/>
          <w:szCs w:val="72"/>
        </w:rPr>
        <w:t xml:space="preserve">Java </w:t>
      </w:r>
      <w:r w:rsidR="0089793A" w:rsidRPr="0089793A">
        <w:rPr>
          <w:sz w:val="72"/>
          <w:szCs w:val="72"/>
        </w:rPr>
        <w:t>Pas à Pas</w:t>
      </w:r>
    </w:p>
    <w:p w14:paraId="3B1D99CB" w14:textId="120669F5" w:rsidR="007E782D" w:rsidRPr="0089793A" w:rsidRDefault="00A060EE" w:rsidP="0089793A">
      <w:pPr>
        <w:pStyle w:val="Corpsdetexte"/>
        <w:jc w:val="center"/>
        <w:rPr>
          <w:sz w:val="72"/>
          <w:szCs w:val="72"/>
        </w:rPr>
      </w:pPr>
      <w:r>
        <w:rPr>
          <w:sz w:val="72"/>
          <w:szCs w:val="72"/>
        </w:rPr>
        <w:t>I</w:t>
      </w:r>
      <w:r w:rsidR="00CF34EA">
        <w:rPr>
          <w:sz w:val="72"/>
          <w:szCs w:val="72"/>
        </w:rPr>
        <w:t xml:space="preserve">ntroduction à la </w:t>
      </w:r>
      <w:r>
        <w:rPr>
          <w:sz w:val="72"/>
          <w:szCs w:val="72"/>
        </w:rPr>
        <w:t>P</w:t>
      </w:r>
      <w:r w:rsidR="00CF34EA">
        <w:rPr>
          <w:sz w:val="72"/>
          <w:szCs w:val="72"/>
        </w:rPr>
        <w:t xml:space="preserve">rogrammation et au </w:t>
      </w:r>
      <w:r>
        <w:rPr>
          <w:sz w:val="72"/>
          <w:szCs w:val="72"/>
        </w:rPr>
        <w:t>L</w:t>
      </w:r>
      <w:r w:rsidR="00CF34EA">
        <w:rPr>
          <w:sz w:val="72"/>
          <w:szCs w:val="72"/>
        </w:rPr>
        <w:t>angage Java</w:t>
      </w:r>
    </w:p>
    <w:p w14:paraId="38130D6A" w14:textId="326C67D1" w:rsidR="0089793A" w:rsidRDefault="0089793A" w:rsidP="0089793A">
      <w:pPr>
        <w:pStyle w:val="Corpsdetexte"/>
        <w:jc w:val="center"/>
      </w:pPr>
    </w:p>
    <w:p w14:paraId="03D780E4" w14:textId="7D7854A2" w:rsidR="008900A0" w:rsidRDefault="008900A0" w:rsidP="0089793A">
      <w:pPr>
        <w:pStyle w:val="Corpsdetexte"/>
        <w:jc w:val="center"/>
      </w:pPr>
    </w:p>
    <w:p w14:paraId="0C53D8B2" w14:textId="07ACD24D" w:rsidR="008900A0" w:rsidRDefault="008900A0" w:rsidP="0089793A">
      <w:pPr>
        <w:pStyle w:val="Corpsdetexte"/>
        <w:jc w:val="center"/>
      </w:pPr>
    </w:p>
    <w:p w14:paraId="0C0C78D7" w14:textId="558491AB" w:rsidR="008900A0" w:rsidRDefault="008900A0" w:rsidP="0089793A">
      <w:pPr>
        <w:pStyle w:val="Corpsdetexte"/>
        <w:jc w:val="center"/>
      </w:pPr>
    </w:p>
    <w:p w14:paraId="59D5247C" w14:textId="60E5A14E" w:rsidR="008900A0" w:rsidRDefault="008900A0" w:rsidP="0089793A">
      <w:pPr>
        <w:pStyle w:val="Corpsdetexte"/>
        <w:jc w:val="center"/>
      </w:pPr>
    </w:p>
    <w:p w14:paraId="646A1BA1" w14:textId="55B2D7B6" w:rsidR="008900A0" w:rsidRDefault="008900A0" w:rsidP="0089793A">
      <w:pPr>
        <w:pStyle w:val="Corpsdetexte"/>
        <w:jc w:val="center"/>
      </w:pPr>
    </w:p>
    <w:p w14:paraId="490A545B" w14:textId="2C530ED6" w:rsidR="008900A0" w:rsidRDefault="008900A0" w:rsidP="0089793A">
      <w:pPr>
        <w:pStyle w:val="Corpsdetexte"/>
        <w:jc w:val="center"/>
      </w:pPr>
    </w:p>
    <w:p w14:paraId="096CF12D" w14:textId="77777777" w:rsidR="008900A0" w:rsidRDefault="008900A0" w:rsidP="0089793A">
      <w:pPr>
        <w:pStyle w:val="Corpsdetexte"/>
        <w:jc w:val="center"/>
      </w:pPr>
    </w:p>
    <w:p w14:paraId="0BB82F38" w14:textId="77777777" w:rsidR="00A060EE" w:rsidRDefault="00A060EE" w:rsidP="0089793A">
      <w:pPr>
        <w:pStyle w:val="Corpsdetexte"/>
        <w:jc w:val="center"/>
      </w:pPr>
    </w:p>
    <w:p w14:paraId="52968E3E" w14:textId="77777777" w:rsidR="004C4678" w:rsidRDefault="004C4678">
      <w:pPr>
        <w:rPr>
          <w:rFonts w:ascii="Arial Black" w:hAnsi="Arial Black"/>
          <w:color w:val="808080"/>
          <w:spacing w:val="-100"/>
          <w:sz w:val="48"/>
          <w:szCs w:val="48"/>
          <w:u w:val="single"/>
        </w:rPr>
      </w:pP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64236C31" w14:textId="5A9F67C0" w:rsidR="00E051F0" w:rsidRDefault="00064A95">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r>
        <w:fldChar w:fldCharType="begin"/>
      </w:r>
      <w:r>
        <w:instrText xml:space="preserve"> TOC \o "1-3" \h \z \u </w:instrText>
      </w:r>
      <w:r>
        <w:fldChar w:fldCharType="separate"/>
      </w:r>
      <w:hyperlink w:anchor="_Toc10533472" w:history="1">
        <w:r w:rsidR="00E051F0" w:rsidRPr="008C30E4">
          <w:rPr>
            <w:rStyle w:val="Lienhypertexte"/>
            <w:noProof/>
          </w:rPr>
          <w:t>0</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Préface</w:t>
        </w:r>
        <w:r w:rsidR="00E051F0">
          <w:rPr>
            <w:noProof/>
            <w:webHidden/>
          </w:rPr>
          <w:tab/>
        </w:r>
        <w:r w:rsidR="00E051F0">
          <w:rPr>
            <w:noProof/>
            <w:webHidden/>
          </w:rPr>
          <w:fldChar w:fldCharType="begin"/>
        </w:r>
        <w:r w:rsidR="00E051F0">
          <w:rPr>
            <w:noProof/>
            <w:webHidden/>
          </w:rPr>
          <w:instrText xml:space="preserve"> PAGEREF _Toc10533472 \h </w:instrText>
        </w:r>
        <w:r w:rsidR="00E051F0">
          <w:rPr>
            <w:noProof/>
            <w:webHidden/>
          </w:rPr>
        </w:r>
        <w:r w:rsidR="00E051F0">
          <w:rPr>
            <w:noProof/>
            <w:webHidden/>
          </w:rPr>
          <w:fldChar w:fldCharType="separate"/>
        </w:r>
        <w:r w:rsidR="007A6118">
          <w:rPr>
            <w:noProof/>
            <w:webHidden/>
          </w:rPr>
          <w:t>2</w:t>
        </w:r>
        <w:r w:rsidR="00E051F0">
          <w:rPr>
            <w:noProof/>
            <w:webHidden/>
          </w:rPr>
          <w:fldChar w:fldCharType="end"/>
        </w:r>
      </w:hyperlink>
    </w:p>
    <w:p w14:paraId="3DFA7429" w14:textId="54AFBD2D" w:rsidR="00E051F0" w:rsidRDefault="0022135E">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473" w:history="1">
        <w:r w:rsidR="00E051F0" w:rsidRPr="008C30E4">
          <w:rPr>
            <w:rStyle w:val="Lienhypertexte"/>
            <w:noProof/>
          </w:rPr>
          <w:t>1</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Concepts de base</w:t>
        </w:r>
        <w:r w:rsidR="00E051F0">
          <w:rPr>
            <w:noProof/>
            <w:webHidden/>
          </w:rPr>
          <w:tab/>
        </w:r>
        <w:r w:rsidR="00E051F0">
          <w:rPr>
            <w:noProof/>
            <w:webHidden/>
          </w:rPr>
          <w:fldChar w:fldCharType="begin"/>
        </w:r>
        <w:r w:rsidR="00E051F0">
          <w:rPr>
            <w:noProof/>
            <w:webHidden/>
          </w:rPr>
          <w:instrText xml:space="preserve"> PAGEREF _Toc10533473 \h </w:instrText>
        </w:r>
        <w:r w:rsidR="00E051F0">
          <w:rPr>
            <w:noProof/>
            <w:webHidden/>
          </w:rPr>
        </w:r>
        <w:r w:rsidR="00E051F0">
          <w:rPr>
            <w:noProof/>
            <w:webHidden/>
          </w:rPr>
          <w:fldChar w:fldCharType="separate"/>
        </w:r>
        <w:r w:rsidR="007A6118">
          <w:rPr>
            <w:noProof/>
            <w:webHidden/>
          </w:rPr>
          <w:t>3</w:t>
        </w:r>
        <w:r w:rsidR="00E051F0">
          <w:rPr>
            <w:noProof/>
            <w:webHidden/>
          </w:rPr>
          <w:fldChar w:fldCharType="end"/>
        </w:r>
      </w:hyperlink>
    </w:p>
    <w:p w14:paraId="4C471300" w14:textId="189A27DF"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74" w:history="1">
        <w:r w:rsidR="00E051F0" w:rsidRPr="008C30E4">
          <w:rPr>
            <w:rStyle w:val="Lienhypertexte"/>
            <w:noProof/>
          </w:rPr>
          <w:t>1.1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Composantes matérielles d'un ordinateur (</w:t>
        </w:r>
        <w:r w:rsidR="00E051F0" w:rsidRPr="008C30E4">
          <w:rPr>
            <w:rStyle w:val="Lienhypertexte"/>
            <w:i/>
            <w:noProof/>
          </w:rPr>
          <w:t>hardware</w:t>
        </w:r>
        <w:r w:rsidR="00E051F0" w:rsidRPr="008C30E4">
          <w:rPr>
            <w:rStyle w:val="Lienhypertexte"/>
            <w:noProof/>
          </w:rPr>
          <w:t>)</w:t>
        </w:r>
        <w:r w:rsidR="00E051F0">
          <w:rPr>
            <w:noProof/>
            <w:webHidden/>
          </w:rPr>
          <w:tab/>
        </w:r>
        <w:r w:rsidR="00E051F0">
          <w:rPr>
            <w:noProof/>
            <w:webHidden/>
          </w:rPr>
          <w:fldChar w:fldCharType="begin"/>
        </w:r>
        <w:r w:rsidR="00E051F0">
          <w:rPr>
            <w:noProof/>
            <w:webHidden/>
          </w:rPr>
          <w:instrText xml:space="preserve"> PAGEREF _Toc10533474 \h </w:instrText>
        </w:r>
        <w:r w:rsidR="00E051F0">
          <w:rPr>
            <w:noProof/>
            <w:webHidden/>
          </w:rPr>
        </w:r>
        <w:r w:rsidR="00E051F0">
          <w:rPr>
            <w:noProof/>
            <w:webHidden/>
          </w:rPr>
          <w:fldChar w:fldCharType="separate"/>
        </w:r>
        <w:r w:rsidR="007A6118">
          <w:rPr>
            <w:noProof/>
            <w:webHidden/>
          </w:rPr>
          <w:t>3</w:t>
        </w:r>
        <w:r w:rsidR="00E051F0">
          <w:rPr>
            <w:noProof/>
            <w:webHidden/>
          </w:rPr>
          <w:fldChar w:fldCharType="end"/>
        </w:r>
      </w:hyperlink>
    </w:p>
    <w:p w14:paraId="5DB0B320" w14:textId="0EABF51E"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75" w:history="1">
        <w:r w:rsidR="00E051F0" w:rsidRPr="008C30E4">
          <w:rPr>
            <w:rStyle w:val="Lienhypertexte"/>
            <w:noProof/>
          </w:rPr>
          <w:t>1.1.1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Processeur et mémoire</w:t>
        </w:r>
        <w:r w:rsidR="00E051F0">
          <w:rPr>
            <w:noProof/>
            <w:webHidden/>
          </w:rPr>
          <w:tab/>
        </w:r>
        <w:r w:rsidR="00E051F0">
          <w:rPr>
            <w:noProof/>
            <w:webHidden/>
          </w:rPr>
          <w:fldChar w:fldCharType="begin"/>
        </w:r>
        <w:r w:rsidR="00E051F0">
          <w:rPr>
            <w:noProof/>
            <w:webHidden/>
          </w:rPr>
          <w:instrText xml:space="preserve"> PAGEREF _Toc10533475 \h </w:instrText>
        </w:r>
        <w:r w:rsidR="00E051F0">
          <w:rPr>
            <w:noProof/>
            <w:webHidden/>
          </w:rPr>
        </w:r>
        <w:r w:rsidR="00E051F0">
          <w:rPr>
            <w:noProof/>
            <w:webHidden/>
          </w:rPr>
          <w:fldChar w:fldCharType="separate"/>
        </w:r>
        <w:r w:rsidR="007A6118">
          <w:rPr>
            <w:noProof/>
            <w:webHidden/>
          </w:rPr>
          <w:t>4</w:t>
        </w:r>
        <w:r w:rsidR="00E051F0">
          <w:rPr>
            <w:noProof/>
            <w:webHidden/>
          </w:rPr>
          <w:fldChar w:fldCharType="end"/>
        </w:r>
      </w:hyperlink>
    </w:p>
    <w:p w14:paraId="5ED4C171" w14:textId="41434034"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76" w:history="1">
        <w:r w:rsidR="00E051F0" w:rsidRPr="008C30E4">
          <w:rPr>
            <w:rStyle w:val="Lienhypertexte"/>
            <w:noProof/>
          </w:rPr>
          <w:t>1.1.2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Unités périphériques</w:t>
        </w:r>
        <w:r w:rsidR="00E051F0">
          <w:rPr>
            <w:noProof/>
            <w:webHidden/>
          </w:rPr>
          <w:tab/>
        </w:r>
        <w:r w:rsidR="00E051F0">
          <w:rPr>
            <w:noProof/>
            <w:webHidden/>
          </w:rPr>
          <w:fldChar w:fldCharType="begin"/>
        </w:r>
        <w:r w:rsidR="00E051F0">
          <w:rPr>
            <w:noProof/>
            <w:webHidden/>
          </w:rPr>
          <w:instrText xml:space="preserve"> PAGEREF _Toc10533476 \h </w:instrText>
        </w:r>
        <w:r w:rsidR="00E051F0">
          <w:rPr>
            <w:noProof/>
            <w:webHidden/>
          </w:rPr>
        </w:r>
        <w:r w:rsidR="00E051F0">
          <w:rPr>
            <w:noProof/>
            <w:webHidden/>
          </w:rPr>
          <w:fldChar w:fldCharType="separate"/>
        </w:r>
        <w:r w:rsidR="007A6118">
          <w:rPr>
            <w:noProof/>
            <w:webHidden/>
          </w:rPr>
          <w:t>6</w:t>
        </w:r>
        <w:r w:rsidR="00E051F0">
          <w:rPr>
            <w:noProof/>
            <w:webHidden/>
          </w:rPr>
          <w:fldChar w:fldCharType="end"/>
        </w:r>
      </w:hyperlink>
    </w:p>
    <w:p w14:paraId="230DFEB1" w14:textId="253EB4EB"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77" w:history="1">
        <w:r w:rsidR="00E051F0" w:rsidRPr="008C30E4">
          <w:rPr>
            <w:rStyle w:val="Lienhypertexte"/>
            <w:noProof/>
          </w:rPr>
          <w:t>1.2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Le logiciel</w:t>
        </w:r>
        <w:r w:rsidR="00E051F0">
          <w:rPr>
            <w:noProof/>
            <w:webHidden/>
          </w:rPr>
          <w:tab/>
        </w:r>
        <w:r w:rsidR="00E051F0">
          <w:rPr>
            <w:noProof/>
            <w:webHidden/>
          </w:rPr>
          <w:fldChar w:fldCharType="begin"/>
        </w:r>
        <w:r w:rsidR="00E051F0">
          <w:rPr>
            <w:noProof/>
            <w:webHidden/>
          </w:rPr>
          <w:instrText xml:space="preserve"> PAGEREF _Toc10533477 \h </w:instrText>
        </w:r>
        <w:r w:rsidR="00E051F0">
          <w:rPr>
            <w:noProof/>
            <w:webHidden/>
          </w:rPr>
        </w:r>
        <w:r w:rsidR="00E051F0">
          <w:rPr>
            <w:noProof/>
            <w:webHidden/>
          </w:rPr>
          <w:fldChar w:fldCharType="separate"/>
        </w:r>
        <w:r w:rsidR="007A6118">
          <w:rPr>
            <w:noProof/>
            <w:webHidden/>
          </w:rPr>
          <w:t>8</w:t>
        </w:r>
        <w:r w:rsidR="00E051F0">
          <w:rPr>
            <w:noProof/>
            <w:webHidden/>
          </w:rPr>
          <w:fldChar w:fldCharType="end"/>
        </w:r>
      </w:hyperlink>
    </w:p>
    <w:p w14:paraId="6AF0A2B1" w14:textId="71983CA7"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78" w:history="1">
        <w:r w:rsidR="00E051F0" w:rsidRPr="008C30E4">
          <w:rPr>
            <w:rStyle w:val="Lienhypertexte"/>
            <w:noProof/>
          </w:rPr>
          <w:t>1.2.1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Le binaire, le langage machine et la compilation</w:t>
        </w:r>
        <w:r w:rsidR="00E051F0">
          <w:rPr>
            <w:noProof/>
            <w:webHidden/>
          </w:rPr>
          <w:tab/>
        </w:r>
        <w:r w:rsidR="00E051F0">
          <w:rPr>
            <w:noProof/>
            <w:webHidden/>
          </w:rPr>
          <w:fldChar w:fldCharType="begin"/>
        </w:r>
        <w:r w:rsidR="00E051F0">
          <w:rPr>
            <w:noProof/>
            <w:webHidden/>
          </w:rPr>
          <w:instrText xml:space="preserve"> PAGEREF _Toc10533478 \h </w:instrText>
        </w:r>
        <w:r w:rsidR="00E051F0">
          <w:rPr>
            <w:noProof/>
            <w:webHidden/>
          </w:rPr>
        </w:r>
        <w:r w:rsidR="00E051F0">
          <w:rPr>
            <w:noProof/>
            <w:webHidden/>
          </w:rPr>
          <w:fldChar w:fldCharType="separate"/>
        </w:r>
        <w:r w:rsidR="007A6118">
          <w:rPr>
            <w:noProof/>
            <w:webHidden/>
          </w:rPr>
          <w:t>10</w:t>
        </w:r>
        <w:r w:rsidR="00E051F0">
          <w:rPr>
            <w:noProof/>
            <w:webHidden/>
          </w:rPr>
          <w:fldChar w:fldCharType="end"/>
        </w:r>
      </w:hyperlink>
    </w:p>
    <w:p w14:paraId="2C9E4AB3" w14:textId="715A38EF"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79" w:history="1">
        <w:r w:rsidR="00E051F0" w:rsidRPr="008C30E4">
          <w:rPr>
            <w:rStyle w:val="Lienhypertexte"/>
            <w:noProof/>
          </w:rPr>
          <w:t>1.2.2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Étapes de création et d’exécution d’un programme Java avec l'environnement JSE sous Windows</w:t>
        </w:r>
        <w:r w:rsidR="00E051F0">
          <w:rPr>
            <w:noProof/>
            <w:webHidden/>
          </w:rPr>
          <w:tab/>
        </w:r>
        <w:r w:rsidR="00E051F0">
          <w:rPr>
            <w:noProof/>
            <w:webHidden/>
          </w:rPr>
          <w:fldChar w:fldCharType="begin"/>
        </w:r>
        <w:r w:rsidR="00E051F0">
          <w:rPr>
            <w:noProof/>
            <w:webHidden/>
          </w:rPr>
          <w:instrText xml:space="preserve"> PAGEREF _Toc10533479 \h </w:instrText>
        </w:r>
        <w:r w:rsidR="00E051F0">
          <w:rPr>
            <w:noProof/>
            <w:webHidden/>
          </w:rPr>
        </w:r>
        <w:r w:rsidR="00E051F0">
          <w:rPr>
            <w:noProof/>
            <w:webHidden/>
          </w:rPr>
          <w:fldChar w:fldCharType="separate"/>
        </w:r>
        <w:r w:rsidR="007A6118">
          <w:rPr>
            <w:noProof/>
            <w:webHidden/>
          </w:rPr>
          <w:t>13</w:t>
        </w:r>
        <w:r w:rsidR="00E051F0">
          <w:rPr>
            <w:noProof/>
            <w:webHidden/>
          </w:rPr>
          <w:fldChar w:fldCharType="end"/>
        </w:r>
      </w:hyperlink>
    </w:p>
    <w:p w14:paraId="4FA48C2B" w14:textId="1D234D1F" w:rsidR="00E051F0" w:rsidRDefault="0022135E">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480" w:history="1">
        <w:r w:rsidR="00E051F0" w:rsidRPr="008C30E4">
          <w:rPr>
            <w:rStyle w:val="Lienhypertexte"/>
            <w:noProof/>
          </w:rPr>
          <w:t>2</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Introduction à la programmation Java</w:t>
        </w:r>
        <w:r w:rsidR="00E051F0">
          <w:rPr>
            <w:noProof/>
            <w:webHidden/>
          </w:rPr>
          <w:tab/>
        </w:r>
        <w:r w:rsidR="00E051F0">
          <w:rPr>
            <w:noProof/>
            <w:webHidden/>
          </w:rPr>
          <w:fldChar w:fldCharType="begin"/>
        </w:r>
        <w:r w:rsidR="00E051F0">
          <w:rPr>
            <w:noProof/>
            <w:webHidden/>
          </w:rPr>
          <w:instrText xml:space="preserve"> PAGEREF _Toc10533480 \h </w:instrText>
        </w:r>
        <w:r w:rsidR="00E051F0">
          <w:rPr>
            <w:noProof/>
            <w:webHidden/>
          </w:rPr>
        </w:r>
        <w:r w:rsidR="00E051F0">
          <w:rPr>
            <w:noProof/>
            <w:webHidden/>
          </w:rPr>
          <w:fldChar w:fldCharType="separate"/>
        </w:r>
        <w:r w:rsidR="007A6118">
          <w:rPr>
            <w:noProof/>
            <w:webHidden/>
          </w:rPr>
          <w:t>19</w:t>
        </w:r>
        <w:r w:rsidR="00E051F0">
          <w:rPr>
            <w:noProof/>
            <w:webHidden/>
          </w:rPr>
          <w:fldChar w:fldCharType="end"/>
        </w:r>
      </w:hyperlink>
    </w:p>
    <w:p w14:paraId="76A230F9" w14:textId="69021B37"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1" w:history="1">
        <w:r w:rsidR="00E051F0" w:rsidRPr="008C30E4">
          <w:rPr>
            <w:rStyle w:val="Lienhypertexte"/>
            <w:noProof/>
          </w:rPr>
          <w:t>2.1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Commentaire Java</w:t>
        </w:r>
        <w:r w:rsidR="00E051F0">
          <w:rPr>
            <w:noProof/>
            <w:webHidden/>
          </w:rPr>
          <w:tab/>
        </w:r>
        <w:r w:rsidR="00E051F0">
          <w:rPr>
            <w:noProof/>
            <w:webHidden/>
          </w:rPr>
          <w:fldChar w:fldCharType="begin"/>
        </w:r>
        <w:r w:rsidR="00E051F0">
          <w:rPr>
            <w:noProof/>
            <w:webHidden/>
          </w:rPr>
          <w:instrText xml:space="preserve"> PAGEREF _Toc10533481 \h </w:instrText>
        </w:r>
        <w:r w:rsidR="00E051F0">
          <w:rPr>
            <w:noProof/>
            <w:webHidden/>
          </w:rPr>
        </w:r>
        <w:r w:rsidR="00E051F0">
          <w:rPr>
            <w:noProof/>
            <w:webHidden/>
          </w:rPr>
          <w:fldChar w:fldCharType="separate"/>
        </w:r>
        <w:r w:rsidR="007A6118">
          <w:rPr>
            <w:noProof/>
            <w:webHidden/>
          </w:rPr>
          <w:t>20</w:t>
        </w:r>
        <w:r w:rsidR="00E051F0">
          <w:rPr>
            <w:noProof/>
            <w:webHidden/>
          </w:rPr>
          <w:fldChar w:fldCharType="end"/>
        </w:r>
      </w:hyperlink>
    </w:p>
    <w:p w14:paraId="473DBB1D" w14:textId="3C67EED6"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2" w:history="1">
        <w:r w:rsidR="00E051F0" w:rsidRPr="008C30E4">
          <w:rPr>
            <w:rStyle w:val="Lienhypertexte"/>
            <w:noProof/>
          </w:rPr>
          <w:t>2.2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Importation de classes</w:t>
        </w:r>
        <w:r w:rsidR="00E051F0">
          <w:rPr>
            <w:noProof/>
            <w:webHidden/>
          </w:rPr>
          <w:tab/>
        </w:r>
        <w:r w:rsidR="00E051F0">
          <w:rPr>
            <w:noProof/>
            <w:webHidden/>
          </w:rPr>
          <w:fldChar w:fldCharType="begin"/>
        </w:r>
        <w:r w:rsidR="00E051F0">
          <w:rPr>
            <w:noProof/>
            <w:webHidden/>
          </w:rPr>
          <w:instrText xml:space="preserve"> PAGEREF _Toc10533482 \h </w:instrText>
        </w:r>
        <w:r w:rsidR="00E051F0">
          <w:rPr>
            <w:noProof/>
            <w:webHidden/>
          </w:rPr>
        </w:r>
        <w:r w:rsidR="00E051F0">
          <w:rPr>
            <w:noProof/>
            <w:webHidden/>
          </w:rPr>
          <w:fldChar w:fldCharType="separate"/>
        </w:r>
        <w:r w:rsidR="007A6118">
          <w:rPr>
            <w:noProof/>
            <w:webHidden/>
          </w:rPr>
          <w:t>21</w:t>
        </w:r>
        <w:r w:rsidR="00E051F0">
          <w:rPr>
            <w:noProof/>
            <w:webHidden/>
          </w:rPr>
          <w:fldChar w:fldCharType="end"/>
        </w:r>
      </w:hyperlink>
    </w:p>
    <w:p w14:paraId="26402EB7" w14:textId="5EA96E2E"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3" w:history="1">
        <w:r w:rsidR="00E051F0" w:rsidRPr="008C30E4">
          <w:rPr>
            <w:rStyle w:val="Lienhypertexte"/>
            <w:noProof/>
          </w:rPr>
          <w:t>2.3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Packages</w:t>
        </w:r>
        <w:r w:rsidR="00E051F0">
          <w:rPr>
            <w:noProof/>
            <w:webHidden/>
          </w:rPr>
          <w:tab/>
        </w:r>
        <w:r w:rsidR="00E051F0">
          <w:rPr>
            <w:noProof/>
            <w:webHidden/>
          </w:rPr>
          <w:fldChar w:fldCharType="begin"/>
        </w:r>
        <w:r w:rsidR="00E051F0">
          <w:rPr>
            <w:noProof/>
            <w:webHidden/>
          </w:rPr>
          <w:instrText xml:space="preserve"> PAGEREF _Toc10533483 \h </w:instrText>
        </w:r>
        <w:r w:rsidR="00E051F0">
          <w:rPr>
            <w:noProof/>
            <w:webHidden/>
          </w:rPr>
        </w:r>
        <w:r w:rsidR="00E051F0">
          <w:rPr>
            <w:noProof/>
            <w:webHidden/>
          </w:rPr>
          <w:fldChar w:fldCharType="separate"/>
        </w:r>
        <w:r w:rsidR="007A6118">
          <w:rPr>
            <w:noProof/>
            <w:webHidden/>
          </w:rPr>
          <w:t>21</w:t>
        </w:r>
        <w:r w:rsidR="00E051F0">
          <w:rPr>
            <w:noProof/>
            <w:webHidden/>
          </w:rPr>
          <w:fldChar w:fldCharType="end"/>
        </w:r>
      </w:hyperlink>
    </w:p>
    <w:p w14:paraId="074CDA88" w14:textId="5D4EB968"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4" w:history="1">
        <w:r w:rsidR="00E051F0" w:rsidRPr="008C30E4">
          <w:rPr>
            <w:rStyle w:val="Lienhypertexte"/>
            <w:noProof/>
          </w:rPr>
          <w:t>2.4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Notion de classe et de méthode</w:t>
        </w:r>
        <w:r w:rsidR="00E051F0">
          <w:rPr>
            <w:noProof/>
            <w:webHidden/>
          </w:rPr>
          <w:tab/>
        </w:r>
        <w:r w:rsidR="00E051F0">
          <w:rPr>
            <w:noProof/>
            <w:webHidden/>
          </w:rPr>
          <w:fldChar w:fldCharType="begin"/>
        </w:r>
        <w:r w:rsidR="00E051F0">
          <w:rPr>
            <w:noProof/>
            <w:webHidden/>
          </w:rPr>
          <w:instrText xml:space="preserve"> PAGEREF _Toc10533484 \h </w:instrText>
        </w:r>
        <w:r w:rsidR="00E051F0">
          <w:rPr>
            <w:noProof/>
            <w:webHidden/>
          </w:rPr>
        </w:r>
        <w:r w:rsidR="00E051F0">
          <w:rPr>
            <w:noProof/>
            <w:webHidden/>
          </w:rPr>
          <w:fldChar w:fldCharType="separate"/>
        </w:r>
        <w:r w:rsidR="007A6118">
          <w:rPr>
            <w:noProof/>
            <w:webHidden/>
          </w:rPr>
          <w:t>22</w:t>
        </w:r>
        <w:r w:rsidR="00E051F0">
          <w:rPr>
            <w:noProof/>
            <w:webHidden/>
          </w:rPr>
          <w:fldChar w:fldCharType="end"/>
        </w:r>
      </w:hyperlink>
    </w:p>
    <w:p w14:paraId="2A6841CA" w14:textId="18315896"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5" w:history="1">
        <w:r w:rsidR="00E051F0" w:rsidRPr="008C30E4">
          <w:rPr>
            <w:rStyle w:val="Lienhypertexte"/>
            <w:noProof/>
          </w:rPr>
          <w:t>2.5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Le nom d’une classe</w:t>
        </w:r>
        <w:r w:rsidR="00E051F0">
          <w:rPr>
            <w:noProof/>
            <w:webHidden/>
          </w:rPr>
          <w:tab/>
        </w:r>
        <w:r w:rsidR="00E051F0">
          <w:rPr>
            <w:noProof/>
            <w:webHidden/>
          </w:rPr>
          <w:fldChar w:fldCharType="begin"/>
        </w:r>
        <w:r w:rsidR="00E051F0">
          <w:rPr>
            <w:noProof/>
            <w:webHidden/>
          </w:rPr>
          <w:instrText xml:space="preserve"> PAGEREF _Toc10533485 \h </w:instrText>
        </w:r>
        <w:r w:rsidR="00E051F0">
          <w:rPr>
            <w:noProof/>
            <w:webHidden/>
          </w:rPr>
        </w:r>
        <w:r w:rsidR="00E051F0">
          <w:rPr>
            <w:noProof/>
            <w:webHidden/>
          </w:rPr>
          <w:fldChar w:fldCharType="separate"/>
        </w:r>
        <w:r w:rsidR="007A6118">
          <w:rPr>
            <w:noProof/>
            <w:webHidden/>
          </w:rPr>
          <w:t>23</w:t>
        </w:r>
        <w:r w:rsidR="00E051F0">
          <w:rPr>
            <w:noProof/>
            <w:webHidden/>
          </w:rPr>
          <w:fldChar w:fldCharType="end"/>
        </w:r>
      </w:hyperlink>
    </w:p>
    <w:p w14:paraId="7CB0A690" w14:textId="48683E35"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6" w:history="1">
        <w:r w:rsidR="00E051F0" w:rsidRPr="008C30E4">
          <w:rPr>
            <w:rStyle w:val="Lienhypertexte"/>
            <w:noProof/>
          </w:rPr>
          <w:t>2.6</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 xml:space="preserve">La méthode </w:t>
        </w:r>
        <w:r w:rsidR="00E051F0" w:rsidRPr="008C30E4">
          <w:rPr>
            <w:rStyle w:val="Lienhypertexte"/>
            <w:i/>
            <w:noProof/>
          </w:rPr>
          <w:t>main</w:t>
        </w:r>
        <w:r w:rsidR="00E051F0" w:rsidRPr="008C30E4">
          <w:rPr>
            <w:rStyle w:val="Lienhypertexte"/>
            <w:noProof/>
          </w:rPr>
          <w:t>()</w:t>
        </w:r>
        <w:r w:rsidR="00E051F0">
          <w:rPr>
            <w:noProof/>
            <w:webHidden/>
          </w:rPr>
          <w:tab/>
        </w:r>
        <w:r w:rsidR="00E051F0">
          <w:rPr>
            <w:noProof/>
            <w:webHidden/>
          </w:rPr>
          <w:fldChar w:fldCharType="begin"/>
        </w:r>
        <w:r w:rsidR="00E051F0">
          <w:rPr>
            <w:noProof/>
            <w:webHidden/>
          </w:rPr>
          <w:instrText xml:space="preserve"> PAGEREF _Toc10533486 \h </w:instrText>
        </w:r>
        <w:r w:rsidR="00E051F0">
          <w:rPr>
            <w:noProof/>
            <w:webHidden/>
          </w:rPr>
        </w:r>
        <w:r w:rsidR="00E051F0">
          <w:rPr>
            <w:noProof/>
            <w:webHidden/>
          </w:rPr>
          <w:fldChar w:fldCharType="separate"/>
        </w:r>
        <w:r w:rsidR="007A6118">
          <w:rPr>
            <w:noProof/>
            <w:webHidden/>
          </w:rPr>
          <w:t>23</w:t>
        </w:r>
        <w:r w:rsidR="00E051F0">
          <w:rPr>
            <w:noProof/>
            <w:webHidden/>
          </w:rPr>
          <w:fldChar w:fldCharType="end"/>
        </w:r>
      </w:hyperlink>
    </w:p>
    <w:p w14:paraId="1FF2EDC2" w14:textId="1B308271"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87" w:history="1">
        <w:r w:rsidR="00E051F0" w:rsidRPr="008C30E4">
          <w:rPr>
            <w:rStyle w:val="Lienhypertexte"/>
            <w:noProof/>
          </w:rPr>
          <w:t>2.7</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Corps d’une méthode</w:t>
        </w:r>
        <w:r w:rsidR="00E051F0">
          <w:rPr>
            <w:noProof/>
            <w:webHidden/>
          </w:rPr>
          <w:tab/>
        </w:r>
        <w:r w:rsidR="00E051F0">
          <w:rPr>
            <w:noProof/>
            <w:webHidden/>
          </w:rPr>
          <w:fldChar w:fldCharType="begin"/>
        </w:r>
        <w:r w:rsidR="00E051F0">
          <w:rPr>
            <w:noProof/>
            <w:webHidden/>
          </w:rPr>
          <w:instrText xml:space="preserve"> PAGEREF _Toc10533487 \h </w:instrText>
        </w:r>
        <w:r w:rsidR="00E051F0">
          <w:rPr>
            <w:noProof/>
            <w:webHidden/>
          </w:rPr>
        </w:r>
        <w:r w:rsidR="00E051F0">
          <w:rPr>
            <w:noProof/>
            <w:webHidden/>
          </w:rPr>
          <w:fldChar w:fldCharType="separate"/>
        </w:r>
        <w:r w:rsidR="007A6118">
          <w:rPr>
            <w:noProof/>
            <w:webHidden/>
          </w:rPr>
          <w:t>24</w:t>
        </w:r>
        <w:r w:rsidR="00E051F0">
          <w:rPr>
            <w:noProof/>
            <w:webHidden/>
          </w:rPr>
          <w:fldChar w:fldCharType="end"/>
        </w:r>
      </w:hyperlink>
    </w:p>
    <w:p w14:paraId="4597E04D" w14:textId="055F51EC"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88" w:history="1">
        <w:r w:rsidR="00E051F0" w:rsidRPr="008C30E4">
          <w:rPr>
            <w:rStyle w:val="Lienhypertexte"/>
            <w:noProof/>
          </w:rPr>
          <w:t>2.7.1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Déclaration de variables</w:t>
        </w:r>
        <w:r w:rsidR="00E051F0">
          <w:rPr>
            <w:noProof/>
            <w:webHidden/>
          </w:rPr>
          <w:tab/>
        </w:r>
        <w:r w:rsidR="00E051F0">
          <w:rPr>
            <w:noProof/>
            <w:webHidden/>
          </w:rPr>
          <w:fldChar w:fldCharType="begin"/>
        </w:r>
        <w:r w:rsidR="00E051F0">
          <w:rPr>
            <w:noProof/>
            <w:webHidden/>
          </w:rPr>
          <w:instrText xml:space="preserve"> PAGEREF _Toc10533488 \h </w:instrText>
        </w:r>
        <w:r w:rsidR="00E051F0">
          <w:rPr>
            <w:noProof/>
            <w:webHidden/>
          </w:rPr>
        </w:r>
        <w:r w:rsidR="00E051F0">
          <w:rPr>
            <w:noProof/>
            <w:webHidden/>
          </w:rPr>
          <w:fldChar w:fldCharType="separate"/>
        </w:r>
        <w:r w:rsidR="007A6118">
          <w:rPr>
            <w:noProof/>
            <w:webHidden/>
          </w:rPr>
          <w:t>24</w:t>
        </w:r>
        <w:r w:rsidR="00E051F0">
          <w:rPr>
            <w:noProof/>
            <w:webHidden/>
          </w:rPr>
          <w:fldChar w:fldCharType="end"/>
        </w:r>
      </w:hyperlink>
    </w:p>
    <w:p w14:paraId="6E84C5FB" w14:textId="2255FF12"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89" w:history="1">
        <w:r w:rsidR="00E051F0" w:rsidRPr="008C30E4">
          <w:rPr>
            <w:rStyle w:val="Lienhypertexte"/>
            <w:noProof/>
          </w:rPr>
          <w:t>2.7.2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Types prédéfinis de Java</w:t>
        </w:r>
        <w:r w:rsidR="00E051F0">
          <w:rPr>
            <w:noProof/>
            <w:webHidden/>
          </w:rPr>
          <w:tab/>
        </w:r>
        <w:r w:rsidR="00E051F0">
          <w:rPr>
            <w:noProof/>
            <w:webHidden/>
          </w:rPr>
          <w:fldChar w:fldCharType="begin"/>
        </w:r>
        <w:r w:rsidR="00E051F0">
          <w:rPr>
            <w:noProof/>
            <w:webHidden/>
          </w:rPr>
          <w:instrText xml:space="preserve"> PAGEREF _Toc10533489 \h </w:instrText>
        </w:r>
        <w:r w:rsidR="00E051F0">
          <w:rPr>
            <w:noProof/>
            <w:webHidden/>
          </w:rPr>
        </w:r>
        <w:r w:rsidR="00E051F0">
          <w:rPr>
            <w:noProof/>
            <w:webHidden/>
          </w:rPr>
          <w:fldChar w:fldCharType="separate"/>
        </w:r>
        <w:r w:rsidR="007A6118">
          <w:rPr>
            <w:noProof/>
            <w:webHidden/>
          </w:rPr>
          <w:t>25</w:t>
        </w:r>
        <w:r w:rsidR="00E051F0">
          <w:rPr>
            <w:noProof/>
            <w:webHidden/>
          </w:rPr>
          <w:fldChar w:fldCharType="end"/>
        </w:r>
      </w:hyperlink>
    </w:p>
    <w:p w14:paraId="76AC307B" w14:textId="6D1BA9EA"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90" w:history="1">
        <w:r w:rsidR="00E051F0" w:rsidRPr="008C30E4">
          <w:rPr>
            <w:rStyle w:val="Lienhypertexte"/>
            <w:noProof/>
          </w:rPr>
          <w:t>2.7.3</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Appel de méthode de classe, paramètres et énoncé d’affectation</w:t>
        </w:r>
        <w:r w:rsidR="00E051F0">
          <w:rPr>
            <w:noProof/>
            <w:webHidden/>
          </w:rPr>
          <w:tab/>
        </w:r>
        <w:r w:rsidR="00E051F0">
          <w:rPr>
            <w:noProof/>
            <w:webHidden/>
          </w:rPr>
          <w:fldChar w:fldCharType="begin"/>
        </w:r>
        <w:r w:rsidR="00E051F0">
          <w:rPr>
            <w:noProof/>
            <w:webHidden/>
          </w:rPr>
          <w:instrText xml:space="preserve"> PAGEREF _Toc10533490 \h </w:instrText>
        </w:r>
        <w:r w:rsidR="00E051F0">
          <w:rPr>
            <w:noProof/>
            <w:webHidden/>
          </w:rPr>
        </w:r>
        <w:r w:rsidR="00E051F0">
          <w:rPr>
            <w:noProof/>
            <w:webHidden/>
          </w:rPr>
          <w:fldChar w:fldCharType="separate"/>
        </w:r>
        <w:r w:rsidR="007A6118">
          <w:rPr>
            <w:noProof/>
            <w:webHidden/>
          </w:rPr>
          <w:t>25</w:t>
        </w:r>
        <w:r w:rsidR="00E051F0">
          <w:rPr>
            <w:noProof/>
            <w:webHidden/>
          </w:rPr>
          <w:fldChar w:fldCharType="end"/>
        </w:r>
      </w:hyperlink>
    </w:p>
    <w:p w14:paraId="46CCDA17" w14:textId="4A96927C"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91" w:history="1">
        <w:r w:rsidR="00E051F0" w:rsidRPr="008C30E4">
          <w:rPr>
            <w:rStyle w:val="Lienhypertexte"/>
            <w:noProof/>
          </w:rPr>
          <w:t>2.7.4</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Expression</w:t>
        </w:r>
        <w:r w:rsidR="00E051F0">
          <w:rPr>
            <w:noProof/>
            <w:webHidden/>
          </w:rPr>
          <w:tab/>
        </w:r>
        <w:r w:rsidR="00E051F0">
          <w:rPr>
            <w:noProof/>
            <w:webHidden/>
          </w:rPr>
          <w:fldChar w:fldCharType="begin"/>
        </w:r>
        <w:r w:rsidR="00E051F0">
          <w:rPr>
            <w:noProof/>
            <w:webHidden/>
          </w:rPr>
          <w:instrText xml:space="preserve"> PAGEREF _Toc10533491 \h </w:instrText>
        </w:r>
        <w:r w:rsidR="00E051F0">
          <w:rPr>
            <w:noProof/>
            <w:webHidden/>
          </w:rPr>
        </w:r>
        <w:r w:rsidR="00E051F0">
          <w:rPr>
            <w:noProof/>
            <w:webHidden/>
          </w:rPr>
          <w:fldChar w:fldCharType="separate"/>
        </w:r>
        <w:r w:rsidR="007A6118">
          <w:rPr>
            <w:noProof/>
            <w:webHidden/>
          </w:rPr>
          <w:t>29</w:t>
        </w:r>
        <w:r w:rsidR="00E051F0">
          <w:rPr>
            <w:noProof/>
            <w:webHidden/>
          </w:rPr>
          <w:fldChar w:fldCharType="end"/>
        </w:r>
      </w:hyperlink>
    </w:p>
    <w:p w14:paraId="3BD7847D" w14:textId="4A49331B"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492" w:history="1">
        <w:r w:rsidR="00E051F0" w:rsidRPr="008C30E4">
          <w:rPr>
            <w:rStyle w:val="Lienhypertexte"/>
            <w:noProof/>
          </w:rPr>
          <w:t>2.7.5</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Expression de type String</w:t>
        </w:r>
        <w:r w:rsidR="00E051F0">
          <w:rPr>
            <w:noProof/>
            <w:webHidden/>
          </w:rPr>
          <w:tab/>
        </w:r>
        <w:r w:rsidR="00E051F0">
          <w:rPr>
            <w:noProof/>
            <w:webHidden/>
          </w:rPr>
          <w:fldChar w:fldCharType="begin"/>
        </w:r>
        <w:r w:rsidR="00E051F0">
          <w:rPr>
            <w:noProof/>
            <w:webHidden/>
          </w:rPr>
          <w:instrText xml:space="preserve"> PAGEREF _Toc10533492 \h </w:instrText>
        </w:r>
        <w:r w:rsidR="00E051F0">
          <w:rPr>
            <w:noProof/>
            <w:webHidden/>
          </w:rPr>
        </w:r>
        <w:r w:rsidR="00E051F0">
          <w:rPr>
            <w:noProof/>
            <w:webHidden/>
          </w:rPr>
          <w:fldChar w:fldCharType="separate"/>
        </w:r>
        <w:r w:rsidR="007A6118">
          <w:rPr>
            <w:noProof/>
            <w:webHidden/>
          </w:rPr>
          <w:t>30</w:t>
        </w:r>
        <w:r w:rsidR="00E051F0">
          <w:rPr>
            <w:noProof/>
            <w:webHidden/>
          </w:rPr>
          <w:fldChar w:fldCharType="end"/>
        </w:r>
      </w:hyperlink>
    </w:p>
    <w:p w14:paraId="56028AF9" w14:textId="607D6A69"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93" w:history="1">
        <w:r w:rsidR="00E051F0" w:rsidRPr="008C30E4">
          <w:rPr>
            <w:rStyle w:val="Lienhypertexte"/>
            <w:noProof/>
          </w:rPr>
          <w:t>2.8</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Diagramme de séquence UML</w:t>
        </w:r>
        <w:r w:rsidR="00E051F0">
          <w:rPr>
            <w:noProof/>
            <w:webHidden/>
          </w:rPr>
          <w:tab/>
        </w:r>
        <w:r w:rsidR="00E051F0">
          <w:rPr>
            <w:noProof/>
            <w:webHidden/>
          </w:rPr>
          <w:fldChar w:fldCharType="begin"/>
        </w:r>
        <w:r w:rsidR="00E051F0">
          <w:rPr>
            <w:noProof/>
            <w:webHidden/>
          </w:rPr>
          <w:instrText xml:space="preserve"> PAGEREF _Toc10533493 \h </w:instrText>
        </w:r>
        <w:r w:rsidR="00E051F0">
          <w:rPr>
            <w:noProof/>
            <w:webHidden/>
          </w:rPr>
        </w:r>
        <w:r w:rsidR="00E051F0">
          <w:rPr>
            <w:noProof/>
            <w:webHidden/>
          </w:rPr>
          <w:fldChar w:fldCharType="separate"/>
        </w:r>
        <w:r w:rsidR="007A6118">
          <w:rPr>
            <w:noProof/>
            <w:webHidden/>
          </w:rPr>
          <w:t>31</w:t>
        </w:r>
        <w:r w:rsidR="00E051F0">
          <w:rPr>
            <w:noProof/>
            <w:webHidden/>
          </w:rPr>
          <w:fldChar w:fldCharType="end"/>
        </w:r>
      </w:hyperlink>
    </w:p>
    <w:p w14:paraId="3A9A4AF3" w14:textId="2502127A"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494" w:history="1">
        <w:r w:rsidR="00E051F0" w:rsidRPr="008C30E4">
          <w:rPr>
            <w:rStyle w:val="Lienhypertexte"/>
            <w:noProof/>
          </w:rPr>
          <w:t>2.9</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Exceptions</w:t>
        </w:r>
        <w:r w:rsidR="00E051F0">
          <w:rPr>
            <w:noProof/>
            <w:webHidden/>
          </w:rPr>
          <w:tab/>
        </w:r>
        <w:r w:rsidR="00E051F0">
          <w:rPr>
            <w:noProof/>
            <w:webHidden/>
          </w:rPr>
          <w:fldChar w:fldCharType="begin"/>
        </w:r>
        <w:r w:rsidR="00E051F0">
          <w:rPr>
            <w:noProof/>
            <w:webHidden/>
          </w:rPr>
          <w:instrText xml:space="preserve"> PAGEREF _Toc10533494 \h </w:instrText>
        </w:r>
        <w:r w:rsidR="00E051F0">
          <w:rPr>
            <w:noProof/>
            <w:webHidden/>
          </w:rPr>
        </w:r>
        <w:r w:rsidR="00E051F0">
          <w:rPr>
            <w:noProof/>
            <w:webHidden/>
          </w:rPr>
          <w:fldChar w:fldCharType="separate"/>
        </w:r>
        <w:r w:rsidR="007A6118">
          <w:rPr>
            <w:noProof/>
            <w:webHidden/>
          </w:rPr>
          <w:t>32</w:t>
        </w:r>
        <w:r w:rsidR="00E051F0">
          <w:rPr>
            <w:noProof/>
            <w:webHidden/>
          </w:rPr>
          <w:fldChar w:fldCharType="end"/>
        </w:r>
      </w:hyperlink>
    </w:p>
    <w:p w14:paraId="4C3A139C" w14:textId="1436A229" w:rsidR="00E051F0" w:rsidRDefault="0022135E">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5" w:history="1">
        <w:r w:rsidR="00E051F0" w:rsidRPr="008C30E4">
          <w:rPr>
            <w:rStyle w:val="Lienhypertexte"/>
            <w:noProof/>
          </w:rPr>
          <w:t>2.10</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Syntaxe des identificateurs Java</w:t>
        </w:r>
        <w:r w:rsidR="00E051F0">
          <w:rPr>
            <w:noProof/>
            <w:webHidden/>
          </w:rPr>
          <w:tab/>
        </w:r>
        <w:r w:rsidR="00E051F0">
          <w:rPr>
            <w:noProof/>
            <w:webHidden/>
          </w:rPr>
          <w:fldChar w:fldCharType="begin"/>
        </w:r>
        <w:r w:rsidR="00E051F0">
          <w:rPr>
            <w:noProof/>
            <w:webHidden/>
          </w:rPr>
          <w:instrText xml:space="preserve"> PAGEREF _Toc10533495 \h </w:instrText>
        </w:r>
        <w:r w:rsidR="00E051F0">
          <w:rPr>
            <w:noProof/>
            <w:webHidden/>
          </w:rPr>
        </w:r>
        <w:r w:rsidR="00E051F0">
          <w:rPr>
            <w:noProof/>
            <w:webHidden/>
          </w:rPr>
          <w:fldChar w:fldCharType="separate"/>
        </w:r>
        <w:r w:rsidR="007A6118">
          <w:rPr>
            <w:noProof/>
            <w:webHidden/>
          </w:rPr>
          <w:t>33</w:t>
        </w:r>
        <w:r w:rsidR="00E051F0">
          <w:rPr>
            <w:noProof/>
            <w:webHidden/>
          </w:rPr>
          <w:fldChar w:fldCharType="end"/>
        </w:r>
      </w:hyperlink>
    </w:p>
    <w:p w14:paraId="6B0F1E83" w14:textId="527F55C8" w:rsidR="00E051F0" w:rsidRDefault="0022135E">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6" w:history="1">
        <w:r w:rsidR="00E051F0" w:rsidRPr="008C30E4">
          <w:rPr>
            <w:rStyle w:val="Lienhypertexte"/>
            <w:noProof/>
          </w:rPr>
          <w:t>2.11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Disposition du texte</w:t>
        </w:r>
        <w:r w:rsidR="00E051F0">
          <w:rPr>
            <w:noProof/>
            <w:webHidden/>
          </w:rPr>
          <w:tab/>
        </w:r>
        <w:r w:rsidR="00E051F0">
          <w:rPr>
            <w:noProof/>
            <w:webHidden/>
          </w:rPr>
          <w:fldChar w:fldCharType="begin"/>
        </w:r>
        <w:r w:rsidR="00E051F0">
          <w:rPr>
            <w:noProof/>
            <w:webHidden/>
          </w:rPr>
          <w:instrText xml:space="preserve"> PAGEREF _Toc10533496 \h </w:instrText>
        </w:r>
        <w:r w:rsidR="00E051F0">
          <w:rPr>
            <w:noProof/>
            <w:webHidden/>
          </w:rPr>
        </w:r>
        <w:r w:rsidR="00E051F0">
          <w:rPr>
            <w:noProof/>
            <w:webHidden/>
          </w:rPr>
          <w:fldChar w:fldCharType="separate"/>
        </w:r>
        <w:r w:rsidR="007A6118">
          <w:rPr>
            <w:noProof/>
            <w:webHidden/>
          </w:rPr>
          <w:t>33</w:t>
        </w:r>
        <w:r w:rsidR="00E051F0">
          <w:rPr>
            <w:noProof/>
            <w:webHidden/>
          </w:rPr>
          <w:fldChar w:fldCharType="end"/>
        </w:r>
      </w:hyperlink>
    </w:p>
    <w:p w14:paraId="3E12756F" w14:textId="09F64565" w:rsidR="00E051F0" w:rsidRDefault="0022135E">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7" w:history="1">
        <w:r w:rsidR="00E051F0" w:rsidRPr="008C30E4">
          <w:rPr>
            <w:rStyle w:val="Lienhypertexte"/>
            <w:noProof/>
          </w:rPr>
          <w:t>2.12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Initialisation de variable à la déclaration</w:t>
        </w:r>
        <w:r w:rsidR="00E051F0">
          <w:rPr>
            <w:noProof/>
            <w:webHidden/>
          </w:rPr>
          <w:tab/>
        </w:r>
        <w:r w:rsidR="00E051F0">
          <w:rPr>
            <w:noProof/>
            <w:webHidden/>
          </w:rPr>
          <w:fldChar w:fldCharType="begin"/>
        </w:r>
        <w:r w:rsidR="00E051F0">
          <w:rPr>
            <w:noProof/>
            <w:webHidden/>
          </w:rPr>
          <w:instrText xml:space="preserve"> PAGEREF _Toc10533497 \h </w:instrText>
        </w:r>
        <w:r w:rsidR="00E051F0">
          <w:rPr>
            <w:noProof/>
            <w:webHidden/>
          </w:rPr>
        </w:r>
        <w:r w:rsidR="00E051F0">
          <w:rPr>
            <w:noProof/>
            <w:webHidden/>
          </w:rPr>
          <w:fldChar w:fldCharType="separate"/>
        </w:r>
        <w:r w:rsidR="007A6118">
          <w:rPr>
            <w:noProof/>
            <w:webHidden/>
          </w:rPr>
          <w:t>33</w:t>
        </w:r>
        <w:r w:rsidR="00E051F0">
          <w:rPr>
            <w:noProof/>
            <w:webHidden/>
          </w:rPr>
          <w:fldChar w:fldCharType="end"/>
        </w:r>
      </w:hyperlink>
    </w:p>
    <w:p w14:paraId="65300840" w14:textId="35831FCF" w:rsidR="00E051F0" w:rsidRDefault="0022135E">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8" w:history="1">
        <w:r w:rsidR="00E051F0" w:rsidRPr="008C30E4">
          <w:rPr>
            <w:rStyle w:val="Lienhypertexte"/>
            <w:noProof/>
          </w:rPr>
          <w:t>2.13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Méthode System.out.println()</w:t>
        </w:r>
        <w:r w:rsidR="00E051F0">
          <w:rPr>
            <w:noProof/>
            <w:webHidden/>
          </w:rPr>
          <w:tab/>
        </w:r>
        <w:r w:rsidR="00E051F0">
          <w:rPr>
            <w:noProof/>
            <w:webHidden/>
          </w:rPr>
          <w:fldChar w:fldCharType="begin"/>
        </w:r>
        <w:r w:rsidR="00E051F0">
          <w:rPr>
            <w:noProof/>
            <w:webHidden/>
          </w:rPr>
          <w:instrText xml:space="preserve"> PAGEREF _Toc10533498 \h </w:instrText>
        </w:r>
        <w:r w:rsidR="00E051F0">
          <w:rPr>
            <w:noProof/>
            <w:webHidden/>
          </w:rPr>
        </w:r>
        <w:r w:rsidR="00E051F0">
          <w:rPr>
            <w:noProof/>
            <w:webHidden/>
          </w:rPr>
          <w:fldChar w:fldCharType="separate"/>
        </w:r>
        <w:r w:rsidR="007A6118">
          <w:rPr>
            <w:noProof/>
            <w:webHidden/>
          </w:rPr>
          <w:t>36</w:t>
        </w:r>
        <w:r w:rsidR="00E051F0">
          <w:rPr>
            <w:noProof/>
            <w:webHidden/>
          </w:rPr>
          <w:fldChar w:fldCharType="end"/>
        </w:r>
      </w:hyperlink>
    </w:p>
    <w:p w14:paraId="7EB972C9" w14:textId="6FAF6E26" w:rsidR="00E051F0" w:rsidRDefault="0022135E">
      <w:pPr>
        <w:pStyle w:val="TM2"/>
        <w:tabs>
          <w:tab w:val="left" w:pos="800"/>
          <w:tab w:val="right" w:leader="dot" w:pos="10790"/>
        </w:tabs>
        <w:rPr>
          <w:rFonts w:asciiTheme="minorHAnsi" w:eastAsiaTheme="minorEastAsia" w:hAnsiTheme="minorHAnsi" w:cstheme="minorBidi"/>
          <w:smallCaps w:val="0"/>
          <w:noProof/>
          <w:sz w:val="22"/>
          <w:szCs w:val="22"/>
          <w:lang w:val="en-CA" w:eastAsia="en-CA"/>
        </w:rPr>
      </w:pPr>
      <w:hyperlink w:anchor="_Toc10533499" w:history="1">
        <w:r w:rsidR="00E051F0" w:rsidRPr="008C30E4">
          <w:rPr>
            <w:rStyle w:val="Lienhypertexte"/>
            <w:noProof/>
          </w:rPr>
          <w:t>2.14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Classe Scanner</w:t>
        </w:r>
        <w:r w:rsidR="00E051F0">
          <w:rPr>
            <w:noProof/>
            <w:webHidden/>
          </w:rPr>
          <w:tab/>
        </w:r>
        <w:r w:rsidR="00E051F0">
          <w:rPr>
            <w:noProof/>
            <w:webHidden/>
          </w:rPr>
          <w:fldChar w:fldCharType="begin"/>
        </w:r>
        <w:r w:rsidR="00E051F0">
          <w:rPr>
            <w:noProof/>
            <w:webHidden/>
          </w:rPr>
          <w:instrText xml:space="preserve"> PAGEREF _Toc10533499 \h </w:instrText>
        </w:r>
        <w:r w:rsidR="00E051F0">
          <w:rPr>
            <w:noProof/>
            <w:webHidden/>
          </w:rPr>
        </w:r>
        <w:r w:rsidR="00E051F0">
          <w:rPr>
            <w:noProof/>
            <w:webHidden/>
          </w:rPr>
          <w:fldChar w:fldCharType="separate"/>
        </w:r>
        <w:r w:rsidR="007A6118">
          <w:rPr>
            <w:noProof/>
            <w:webHidden/>
          </w:rPr>
          <w:t>37</w:t>
        </w:r>
        <w:r w:rsidR="00E051F0">
          <w:rPr>
            <w:noProof/>
            <w:webHidden/>
          </w:rPr>
          <w:fldChar w:fldCharType="end"/>
        </w:r>
      </w:hyperlink>
    </w:p>
    <w:p w14:paraId="2B758CAC" w14:textId="7A7CE856" w:rsidR="00E051F0" w:rsidRDefault="0022135E">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00" w:history="1">
        <w:r w:rsidR="00E051F0" w:rsidRPr="008C30E4">
          <w:rPr>
            <w:rStyle w:val="Lienhypertexte"/>
            <w:noProof/>
          </w:rPr>
          <w:t>3</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Structures de contrôle</w:t>
        </w:r>
        <w:r w:rsidR="00E051F0">
          <w:rPr>
            <w:noProof/>
            <w:webHidden/>
          </w:rPr>
          <w:tab/>
        </w:r>
        <w:r w:rsidR="00E051F0">
          <w:rPr>
            <w:noProof/>
            <w:webHidden/>
          </w:rPr>
          <w:fldChar w:fldCharType="begin"/>
        </w:r>
        <w:r w:rsidR="00E051F0">
          <w:rPr>
            <w:noProof/>
            <w:webHidden/>
          </w:rPr>
          <w:instrText xml:space="preserve"> PAGEREF _Toc10533500 \h </w:instrText>
        </w:r>
        <w:r w:rsidR="00E051F0">
          <w:rPr>
            <w:noProof/>
            <w:webHidden/>
          </w:rPr>
        </w:r>
        <w:r w:rsidR="00E051F0">
          <w:rPr>
            <w:noProof/>
            <w:webHidden/>
          </w:rPr>
          <w:fldChar w:fldCharType="separate"/>
        </w:r>
        <w:r w:rsidR="007A6118">
          <w:rPr>
            <w:noProof/>
            <w:webHidden/>
          </w:rPr>
          <w:t>39</w:t>
        </w:r>
        <w:r w:rsidR="00E051F0">
          <w:rPr>
            <w:noProof/>
            <w:webHidden/>
          </w:rPr>
          <w:fldChar w:fldCharType="end"/>
        </w:r>
      </w:hyperlink>
    </w:p>
    <w:p w14:paraId="57A25B81" w14:textId="43360CC1"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1" w:history="1">
        <w:r w:rsidR="00E051F0" w:rsidRPr="008C30E4">
          <w:rPr>
            <w:rStyle w:val="Lienhypertexte"/>
            <w:noProof/>
          </w:rPr>
          <w:t>3.1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La séquence</w:t>
        </w:r>
        <w:r w:rsidR="00E051F0">
          <w:rPr>
            <w:noProof/>
            <w:webHidden/>
          </w:rPr>
          <w:tab/>
        </w:r>
        <w:r w:rsidR="00E051F0">
          <w:rPr>
            <w:noProof/>
            <w:webHidden/>
          </w:rPr>
          <w:fldChar w:fldCharType="begin"/>
        </w:r>
        <w:r w:rsidR="00E051F0">
          <w:rPr>
            <w:noProof/>
            <w:webHidden/>
          </w:rPr>
          <w:instrText xml:space="preserve"> PAGEREF _Toc10533501 \h </w:instrText>
        </w:r>
        <w:r w:rsidR="00E051F0">
          <w:rPr>
            <w:noProof/>
            <w:webHidden/>
          </w:rPr>
        </w:r>
        <w:r w:rsidR="00E051F0">
          <w:rPr>
            <w:noProof/>
            <w:webHidden/>
          </w:rPr>
          <w:fldChar w:fldCharType="separate"/>
        </w:r>
        <w:r w:rsidR="007A6118">
          <w:rPr>
            <w:noProof/>
            <w:webHidden/>
          </w:rPr>
          <w:t>39</w:t>
        </w:r>
        <w:r w:rsidR="00E051F0">
          <w:rPr>
            <w:noProof/>
            <w:webHidden/>
          </w:rPr>
          <w:fldChar w:fldCharType="end"/>
        </w:r>
      </w:hyperlink>
    </w:p>
    <w:p w14:paraId="0A9D4679" w14:textId="4D857833"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2" w:history="1">
        <w:r w:rsidR="00E051F0" w:rsidRPr="008C30E4">
          <w:rPr>
            <w:rStyle w:val="Lienhypertexte"/>
            <w:noProof/>
          </w:rPr>
          <w:t>3.2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La répétition avec l’énoncé while</w:t>
        </w:r>
        <w:r w:rsidR="00E051F0">
          <w:rPr>
            <w:noProof/>
            <w:webHidden/>
          </w:rPr>
          <w:tab/>
        </w:r>
        <w:r w:rsidR="00E051F0">
          <w:rPr>
            <w:noProof/>
            <w:webHidden/>
          </w:rPr>
          <w:fldChar w:fldCharType="begin"/>
        </w:r>
        <w:r w:rsidR="00E051F0">
          <w:rPr>
            <w:noProof/>
            <w:webHidden/>
          </w:rPr>
          <w:instrText xml:space="preserve"> PAGEREF _Toc10533502 \h </w:instrText>
        </w:r>
        <w:r w:rsidR="00E051F0">
          <w:rPr>
            <w:noProof/>
            <w:webHidden/>
          </w:rPr>
        </w:r>
        <w:r w:rsidR="00E051F0">
          <w:rPr>
            <w:noProof/>
            <w:webHidden/>
          </w:rPr>
          <w:fldChar w:fldCharType="separate"/>
        </w:r>
        <w:r w:rsidR="007A6118">
          <w:rPr>
            <w:noProof/>
            <w:webHidden/>
          </w:rPr>
          <w:t>41</w:t>
        </w:r>
        <w:r w:rsidR="00E051F0">
          <w:rPr>
            <w:noProof/>
            <w:webHidden/>
          </w:rPr>
          <w:fldChar w:fldCharType="end"/>
        </w:r>
      </w:hyperlink>
    </w:p>
    <w:p w14:paraId="4EA544EE" w14:textId="6C19C084"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3" w:history="1">
        <w:r w:rsidR="00E051F0" w:rsidRPr="008C30E4">
          <w:rPr>
            <w:rStyle w:val="Lienhypertexte"/>
            <w:noProof/>
          </w:rPr>
          <w:t>3.3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b/>
            <w:bCs/>
            <w:noProof/>
            <w:lang w:val="fr-CA"/>
          </w:rPr>
          <w:t>Qualité du logiciel, tests et débogage</w:t>
        </w:r>
        <w:r w:rsidR="00E051F0">
          <w:rPr>
            <w:noProof/>
            <w:webHidden/>
          </w:rPr>
          <w:tab/>
        </w:r>
        <w:r w:rsidR="00E051F0">
          <w:rPr>
            <w:noProof/>
            <w:webHidden/>
          </w:rPr>
          <w:fldChar w:fldCharType="begin"/>
        </w:r>
        <w:r w:rsidR="00E051F0">
          <w:rPr>
            <w:noProof/>
            <w:webHidden/>
          </w:rPr>
          <w:instrText xml:space="preserve"> PAGEREF _Toc10533503 \h </w:instrText>
        </w:r>
        <w:r w:rsidR="00E051F0">
          <w:rPr>
            <w:noProof/>
            <w:webHidden/>
          </w:rPr>
        </w:r>
        <w:r w:rsidR="00E051F0">
          <w:rPr>
            <w:noProof/>
            <w:webHidden/>
          </w:rPr>
          <w:fldChar w:fldCharType="separate"/>
        </w:r>
        <w:r w:rsidR="007A6118">
          <w:rPr>
            <w:noProof/>
            <w:webHidden/>
          </w:rPr>
          <w:t>45</w:t>
        </w:r>
        <w:r w:rsidR="00E051F0">
          <w:rPr>
            <w:noProof/>
            <w:webHidden/>
          </w:rPr>
          <w:fldChar w:fldCharType="end"/>
        </w:r>
      </w:hyperlink>
    </w:p>
    <w:p w14:paraId="35524869" w14:textId="743EF3E6"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4" w:history="1">
        <w:r w:rsidR="00E051F0" w:rsidRPr="008C30E4">
          <w:rPr>
            <w:rStyle w:val="Lienhypertexte"/>
            <w:noProof/>
          </w:rPr>
          <w:t>3.4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La répétition avec l’énoncé for</w:t>
        </w:r>
        <w:r w:rsidR="00E051F0">
          <w:rPr>
            <w:noProof/>
            <w:webHidden/>
          </w:rPr>
          <w:tab/>
        </w:r>
        <w:r w:rsidR="00E051F0">
          <w:rPr>
            <w:noProof/>
            <w:webHidden/>
          </w:rPr>
          <w:fldChar w:fldCharType="begin"/>
        </w:r>
        <w:r w:rsidR="00E051F0">
          <w:rPr>
            <w:noProof/>
            <w:webHidden/>
          </w:rPr>
          <w:instrText xml:space="preserve"> PAGEREF _Toc10533504 \h </w:instrText>
        </w:r>
        <w:r w:rsidR="00E051F0">
          <w:rPr>
            <w:noProof/>
            <w:webHidden/>
          </w:rPr>
        </w:r>
        <w:r w:rsidR="00E051F0">
          <w:rPr>
            <w:noProof/>
            <w:webHidden/>
          </w:rPr>
          <w:fldChar w:fldCharType="separate"/>
        </w:r>
        <w:r w:rsidR="007A6118">
          <w:rPr>
            <w:noProof/>
            <w:webHidden/>
          </w:rPr>
          <w:t>46</w:t>
        </w:r>
        <w:r w:rsidR="00E051F0">
          <w:rPr>
            <w:noProof/>
            <w:webHidden/>
          </w:rPr>
          <w:fldChar w:fldCharType="end"/>
        </w:r>
      </w:hyperlink>
    </w:p>
    <w:p w14:paraId="30B0B7D7" w14:textId="0E7C3D20"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5" w:history="1">
        <w:r w:rsidR="00E051F0" w:rsidRPr="008C30E4">
          <w:rPr>
            <w:rStyle w:val="Lienhypertexte"/>
            <w:noProof/>
          </w:rPr>
          <w:t>3.5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La décision avec if</w:t>
        </w:r>
        <w:r w:rsidR="00E051F0">
          <w:rPr>
            <w:noProof/>
            <w:webHidden/>
          </w:rPr>
          <w:tab/>
        </w:r>
        <w:r w:rsidR="00E051F0">
          <w:rPr>
            <w:noProof/>
            <w:webHidden/>
          </w:rPr>
          <w:fldChar w:fldCharType="begin"/>
        </w:r>
        <w:r w:rsidR="00E051F0">
          <w:rPr>
            <w:noProof/>
            <w:webHidden/>
          </w:rPr>
          <w:instrText xml:space="preserve"> PAGEREF _Toc10533505 \h </w:instrText>
        </w:r>
        <w:r w:rsidR="00E051F0">
          <w:rPr>
            <w:noProof/>
            <w:webHidden/>
          </w:rPr>
        </w:r>
        <w:r w:rsidR="00E051F0">
          <w:rPr>
            <w:noProof/>
            <w:webHidden/>
          </w:rPr>
          <w:fldChar w:fldCharType="separate"/>
        </w:r>
        <w:r w:rsidR="007A6118">
          <w:rPr>
            <w:noProof/>
            <w:webHidden/>
          </w:rPr>
          <w:t>49</w:t>
        </w:r>
        <w:r w:rsidR="00E051F0">
          <w:rPr>
            <w:noProof/>
            <w:webHidden/>
          </w:rPr>
          <w:fldChar w:fldCharType="end"/>
        </w:r>
      </w:hyperlink>
    </w:p>
    <w:p w14:paraId="068988D4" w14:textId="281F397C" w:rsidR="00E051F0" w:rsidRDefault="0022135E">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06" w:history="1">
        <w:r w:rsidR="00E051F0" w:rsidRPr="008C30E4">
          <w:rPr>
            <w:rStyle w:val="Lienhypertexte"/>
            <w:noProof/>
          </w:rPr>
          <w:t>4</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Types et expressions Java</w:t>
        </w:r>
        <w:r w:rsidR="00E051F0">
          <w:rPr>
            <w:noProof/>
            <w:webHidden/>
          </w:rPr>
          <w:tab/>
        </w:r>
        <w:r w:rsidR="00E051F0">
          <w:rPr>
            <w:noProof/>
            <w:webHidden/>
          </w:rPr>
          <w:fldChar w:fldCharType="begin"/>
        </w:r>
        <w:r w:rsidR="00E051F0">
          <w:rPr>
            <w:noProof/>
            <w:webHidden/>
          </w:rPr>
          <w:instrText xml:space="preserve"> PAGEREF _Toc10533506 \h </w:instrText>
        </w:r>
        <w:r w:rsidR="00E051F0">
          <w:rPr>
            <w:noProof/>
            <w:webHidden/>
          </w:rPr>
        </w:r>
        <w:r w:rsidR="00E051F0">
          <w:rPr>
            <w:noProof/>
            <w:webHidden/>
          </w:rPr>
          <w:fldChar w:fldCharType="separate"/>
        </w:r>
        <w:r w:rsidR="007A6118">
          <w:rPr>
            <w:noProof/>
            <w:webHidden/>
          </w:rPr>
          <w:t>56</w:t>
        </w:r>
        <w:r w:rsidR="00E051F0">
          <w:rPr>
            <w:noProof/>
            <w:webHidden/>
          </w:rPr>
          <w:fldChar w:fldCharType="end"/>
        </w:r>
      </w:hyperlink>
    </w:p>
    <w:p w14:paraId="6552D8B2" w14:textId="32F6FF1D"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7" w:history="1">
        <w:r w:rsidR="00E051F0" w:rsidRPr="008C30E4">
          <w:rPr>
            <w:rStyle w:val="Lienhypertexte"/>
            <w:noProof/>
          </w:rPr>
          <w:t>4.1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Type primitif et littéral</w:t>
        </w:r>
        <w:r w:rsidR="00E051F0">
          <w:rPr>
            <w:noProof/>
            <w:webHidden/>
          </w:rPr>
          <w:tab/>
        </w:r>
        <w:r w:rsidR="00E051F0">
          <w:rPr>
            <w:noProof/>
            <w:webHidden/>
          </w:rPr>
          <w:fldChar w:fldCharType="begin"/>
        </w:r>
        <w:r w:rsidR="00E051F0">
          <w:rPr>
            <w:noProof/>
            <w:webHidden/>
          </w:rPr>
          <w:instrText xml:space="preserve"> PAGEREF _Toc10533507 \h </w:instrText>
        </w:r>
        <w:r w:rsidR="00E051F0">
          <w:rPr>
            <w:noProof/>
            <w:webHidden/>
          </w:rPr>
        </w:r>
        <w:r w:rsidR="00E051F0">
          <w:rPr>
            <w:noProof/>
            <w:webHidden/>
          </w:rPr>
          <w:fldChar w:fldCharType="separate"/>
        </w:r>
        <w:r w:rsidR="007A6118">
          <w:rPr>
            <w:noProof/>
            <w:webHidden/>
          </w:rPr>
          <w:t>56</w:t>
        </w:r>
        <w:r w:rsidR="00E051F0">
          <w:rPr>
            <w:noProof/>
            <w:webHidden/>
          </w:rPr>
          <w:fldChar w:fldCharType="end"/>
        </w:r>
      </w:hyperlink>
    </w:p>
    <w:p w14:paraId="365020E5" w14:textId="1C81BADA"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8" w:history="1">
        <w:r w:rsidR="00E051F0" w:rsidRPr="008C30E4">
          <w:rPr>
            <w:rStyle w:val="Lienhypertexte"/>
            <w:noProof/>
            <w:lang w:val="fr-CA"/>
          </w:rPr>
          <w:t>4.2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Types et expressions numériques</w:t>
        </w:r>
        <w:r w:rsidR="00E051F0">
          <w:rPr>
            <w:noProof/>
            <w:webHidden/>
          </w:rPr>
          <w:tab/>
        </w:r>
        <w:r w:rsidR="00E051F0">
          <w:rPr>
            <w:noProof/>
            <w:webHidden/>
          </w:rPr>
          <w:fldChar w:fldCharType="begin"/>
        </w:r>
        <w:r w:rsidR="00E051F0">
          <w:rPr>
            <w:noProof/>
            <w:webHidden/>
          </w:rPr>
          <w:instrText xml:space="preserve"> PAGEREF _Toc10533508 \h </w:instrText>
        </w:r>
        <w:r w:rsidR="00E051F0">
          <w:rPr>
            <w:noProof/>
            <w:webHidden/>
          </w:rPr>
        </w:r>
        <w:r w:rsidR="00E051F0">
          <w:rPr>
            <w:noProof/>
            <w:webHidden/>
          </w:rPr>
          <w:fldChar w:fldCharType="separate"/>
        </w:r>
        <w:r w:rsidR="007A6118">
          <w:rPr>
            <w:noProof/>
            <w:webHidden/>
          </w:rPr>
          <w:t>57</w:t>
        </w:r>
        <w:r w:rsidR="00E051F0">
          <w:rPr>
            <w:noProof/>
            <w:webHidden/>
          </w:rPr>
          <w:fldChar w:fldCharType="end"/>
        </w:r>
      </w:hyperlink>
    </w:p>
    <w:p w14:paraId="3B0AD12D" w14:textId="27048E2A"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09" w:history="1">
        <w:r w:rsidR="00E051F0" w:rsidRPr="008C30E4">
          <w:rPr>
            <w:rStyle w:val="Lienhypertexte"/>
            <w:noProof/>
            <w:lang w:val="fr-CA"/>
          </w:rPr>
          <w:t>4.3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Expressions booléennes</w:t>
        </w:r>
        <w:r w:rsidR="00E051F0">
          <w:rPr>
            <w:noProof/>
            <w:webHidden/>
          </w:rPr>
          <w:tab/>
        </w:r>
        <w:r w:rsidR="00E051F0">
          <w:rPr>
            <w:noProof/>
            <w:webHidden/>
          </w:rPr>
          <w:fldChar w:fldCharType="begin"/>
        </w:r>
        <w:r w:rsidR="00E051F0">
          <w:rPr>
            <w:noProof/>
            <w:webHidden/>
          </w:rPr>
          <w:instrText xml:space="preserve"> PAGEREF _Toc10533509 \h </w:instrText>
        </w:r>
        <w:r w:rsidR="00E051F0">
          <w:rPr>
            <w:noProof/>
            <w:webHidden/>
          </w:rPr>
        </w:r>
        <w:r w:rsidR="00E051F0">
          <w:rPr>
            <w:noProof/>
            <w:webHidden/>
          </w:rPr>
          <w:fldChar w:fldCharType="separate"/>
        </w:r>
        <w:r w:rsidR="007A6118">
          <w:rPr>
            <w:noProof/>
            <w:webHidden/>
          </w:rPr>
          <w:t>59</w:t>
        </w:r>
        <w:r w:rsidR="00E051F0">
          <w:rPr>
            <w:noProof/>
            <w:webHidden/>
          </w:rPr>
          <w:fldChar w:fldCharType="end"/>
        </w:r>
      </w:hyperlink>
    </w:p>
    <w:p w14:paraId="290778FA" w14:textId="367447B7"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0" w:history="1">
        <w:r w:rsidR="00E051F0" w:rsidRPr="008C30E4">
          <w:rPr>
            <w:rStyle w:val="Lienhypertexte"/>
            <w:noProof/>
            <w:lang w:val="fr-CA"/>
          </w:rPr>
          <w:t>4.4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Traitement de caractères</w:t>
        </w:r>
        <w:r w:rsidR="00E051F0">
          <w:rPr>
            <w:noProof/>
            <w:webHidden/>
          </w:rPr>
          <w:tab/>
        </w:r>
        <w:r w:rsidR="00E051F0">
          <w:rPr>
            <w:noProof/>
            <w:webHidden/>
          </w:rPr>
          <w:fldChar w:fldCharType="begin"/>
        </w:r>
        <w:r w:rsidR="00E051F0">
          <w:rPr>
            <w:noProof/>
            <w:webHidden/>
          </w:rPr>
          <w:instrText xml:space="preserve"> PAGEREF _Toc10533510 \h </w:instrText>
        </w:r>
        <w:r w:rsidR="00E051F0">
          <w:rPr>
            <w:noProof/>
            <w:webHidden/>
          </w:rPr>
        </w:r>
        <w:r w:rsidR="00E051F0">
          <w:rPr>
            <w:noProof/>
            <w:webHidden/>
          </w:rPr>
          <w:fldChar w:fldCharType="separate"/>
        </w:r>
        <w:r w:rsidR="007A6118">
          <w:rPr>
            <w:noProof/>
            <w:webHidden/>
          </w:rPr>
          <w:t>61</w:t>
        </w:r>
        <w:r w:rsidR="00E051F0">
          <w:rPr>
            <w:noProof/>
            <w:webHidden/>
          </w:rPr>
          <w:fldChar w:fldCharType="end"/>
        </w:r>
      </w:hyperlink>
    </w:p>
    <w:p w14:paraId="1EB8C931" w14:textId="06E37C4F"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11" w:history="1">
        <w:r w:rsidR="00E051F0" w:rsidRPr="008C30E4">
          <w:rPr>
            <w:rStyle w:val="Lienhypertexte"/>
            <w:noProof/>
            <w:lang w:val="fr-CA"/>
          </w:rPr>
          <w:t>4.4.1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lang w:val="fr-CA"/>
          </w:rPr>
          <w:t>Type String, objets et classes</w:t>
        </w:r>
        <w:r w:rsidR="00E051F0">
          <w:rPr>
            <w:noProof/>
            <w:webHidden/>
          </w:rPr>
          <w:tab/>
        </w:r>
        <w:r w:rsidR="00E051F0">
          <w:rPr>
            <w:noProof/>
            <w:webHidden/>
          </w:rPr>
          <w:fldChar w:fldCharType="begin"/>
        </w:r>
        <w:r w:rsidR="00E051F0">
          <w:rPr>
            <w:noProof/>
            <w:webHidden/>
          </w:rPr>
          <w:instrText xml:space="preserve"> PAGEREF _Toc10533511 \h </w:instrText>
        </w:r>
        <w:r w:rsidR="00E051F0">
          <w:rPr>
            <w:noProof/>
            <w:webHidden/>
          </w:rPr>
        </w:r>
        <w:r w:rsidR="00E051F0">
          <w:rPr>
            <w:noProof/>
            <w:webHidden/>
          </w:rPr>
          <w:fldChar w:fldCharType="separate"/>
        </w:r>
        <w:r w:rsidR="007A6118">
          <w:rPr>
            <w:noProof/>
            <w:webHidden/>
          </w:rPr>
          <w:t>61</w:t>
        </w:r>
        <w:r w:rsidR="00E051F0">
          <w:rPr>
            <w:noProof/>
            <w:webHidden/>
          </w:rPr>
          <w:fldChar w:fldCharType="end"/>
        </w:r>
      </w:hyperlink>
    </w:p>
    <w:p w14:paraId="320B2362" w14:textId="76011542"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2" w:history="1">
        <w:r w:rsidR="00E051F0" w:rsidRPr="008C30E4">
          <w:rPr>
            <w:rStyle w:val="Lienhypertexte"/>
            <w:noProof/>
            <w:lang w:val="fr-CA"/>
          </w:rPr>
          <w:t>4.5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Fonctions mathématiques : java.lang.Math</w:t>
        </w:r>
        <w:r w:rsidR="00E051F0">
          <w:rPr>
            <w:noProof/>
            <w:webHidden/>
          </w:rPr>
          <w:tab/>
        </w:r>
        <w:r w:rsidR="00E051F0">
          <w:rPr>
            <w:noProof/>
            <w:webHidden/>
          </w:rPr>
          <w:fldChar w:fldCharType="begin"/>
        </w:r>
        <w:r w:rsidR="00E051F0">
          <w:rPr>
            <w:noProof/>
            <w:webHidden/>
          </w:rPr>
          <w:instrText xml:space="preserve"> PAGEREF _Toc10533512 \h </w:instrText>
        </w:r>
        <w:r w:rsidR="00E051F0">
          <w:rPr>
            <w:noProof/>
            <w:webHidden/>
          </w:rPr>
        </w:r>
        <w:r w:rsidR="00E051F0">
          <w:rPr>
            <w:noProof/>
            <w:webHidden/>
          </w:rPr>
          <w:fldChar w:fldCharType="separate"/>
        </w:r>
        <w:r w:rsidR="007A6118">
          <w:rPr>
            <w:noProof/>
            <w:webHidden/>
          </w:rPr>
          <w:t>70</w:t>
        </w:r>
        <w:r w:rsidR="00E051F0">
          <w:rPr>
            <w:noProof/>
            <w:webHidden/>
          </w:rPr>
          <w:fldChar w:fldCharType="end"/>
        </w:r>
      </w:hyperlink>
    </w:p>
    <w:p w14:paraId="7059447C" w14:textId="769CC732"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3" w:history="1">
        <w:r w:rsidR="00E051F0" w:rsidRPr="008C30E4">
          <w:rPr>
            <w:rStyle w:val="Lienhypertexte"/>
            <w:noProof/>
            <w:lang w:val="fr-CA"/>
          </w:rPr>
          <w:t>4.6</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lang w:val="fr-CA"/>
          </w:rPr>
          <w:t>Sommaire des opérations et priorités</w:t>
        </w:r>
        <w:r w:rsidR="00E051F0">
          <w:rPr>
            <w:noProof/>
            <w:webHidden/>
          </w:rPr>
          <w:tab/>
        </w:r>
        <w:r w:rsidR="00E051F0">
          <w:rPr>
            <w:noProof/>
            <w:webHidden/>
          </w:rPr>
          <w:fldChar w:fldCharType="begin"/>
        </w:r>
        <w:r w:rsidR="00E051F0">
          <w:rPr>
            <w:noProof/>
            <w:webHidden/>
          </w:rPr>
          <w:instrText xml:space="preserve"> PAGEREF _Toc10533513 \h </w:instrText>
        </w:r>
        <w:r w:rsidR="00E051F0">
          <w:rPr>
            <w:noProof/>
            <w:webHidden/>
          </w:rPr>
        </w:r>
        <w:r w:rsidR="00E051F0">
          <w:rPr>
            <w:noProof/>
            <w:webHidden/>
          </w:rPr>
          <w:fldChar w:fldCharType="separate"/>
        </w:r>
        <w:r w:rsidR="007A6118">
          <w:rPr>
            <w:noProof/>
            <w:webHidden/>
          </w:rPr>
          <w:t>71</w:t>
        </w:r>
        <w:r w:rsidR="00E051F0">
          <w:rPr>
            <w:noProof/>
            <w:webHidden/>
          </w:rPr>
          <w:fldChar w:fldCharType="end"/>
        </w:r>
      </w:hyperlink>
    </w:p>
    <w:p w14:paraId="2BA539BE" w14:textId="5501CFCB" w:rsidR="00E051F0" w:rsidRDefault="0022135E">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14" w:history="1">
        <w:r w:rsidR="00E051F0" w:rsidRPr="008C30E4">
          <w:rPr>
            <w:rStyle w:val="Lienhypertexte"/>
            <w:noProof/>
          </w:rPr>
          <w:t>5</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Graphisme 2D et concepts de programmation objet</w:t>
        </w:r>
        <w:r w:rsidR="00E051F0">
          <w:rPr>
            <w:noProof/>
            <w:webHidden/>
          </w:rPr>
          <w:tab/>
        </w:r>
        <w:r w:rsidR="00E051F0">
          <w:rPr>
            <w:noProof/>
            <w:webHidden/>
          </w:rPr>
          <w:fldChar w:fldCharType="begin"/>
        </w:r>
        <w:r w:rsidR="00E051F0">
          <w:rPr>
            <w:noProof/>
            <w:webHidden/>
          </w:rPr>
          <w:instrText xml:space="preserve"> PAGEREF _Toc10533514 \h </w:instrText>
        </w:r>
        <w:r w:rsidR="00E051F0">
          <w:rPr>
            <w:noProof/>
            <w:webHidden/>
          </w:rPr>
        </w:r>
        <w:r w:rsidR="00E051F0">
          <w:rPr>
            <w:noProof/>
            <w:webHidden/>
          </w:rPr>
          <w:fldChar w:fldCharType="separate"/>
        </w:r>
        <w:r w:rsidR="007A6118">
          <w:rPr>
            <w:noProof/>
            <w:webHidden/>
          </w:rPr>
          <w:t>72</w:t>
        </w:r>
        <w:r w:rsidR="00E051F0">
          <w:rPr>
            <w:noProof/>
            <w:webHidden/>
          </w:rPr>
          <w:fldChar w:fldCharType="end"/>
        </w:r>
      </w:hyperlink>
    </w:p>
    <w:p w14:paraId="7CA4E8B0" w14:textId="6DFE45A4"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5" w:history="1">
        <w:r w:rsidR="00E051F0" w:rsidRPr="008C30E4">
          <w:rPr>
            <w:rStyle w:val="Lienhypertexte"/>
            <w:noProof/>
          </w:rPr>
          <w:t>5.1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Dessin avec les classes Graphics et une sous-classe de JFrame</w:t>
        </w:r>
        <w:r w:rsidR="00E051F0">
          <w:rPr>
            <w:noProof/>
            <w:webHidden/>
          </w:rPr>
          <w:tab/>
        </w:r>
        <w:r w:rsidR="00E051F0">
          <w:rPr>
            <w:noProof/>
            <w:webHidden/>
          </w:rPr>
          <w:fldChar w:fldCharType="begin"/>
        </w:r>
        <w:r w:rsidR="00E051F0">
          <w:rPr>
            <w:noProof/>
            <w:webHidden/>
          </w:rPr>
          <w:instrText xml:space="preserve"> PAGEREF _Toc10533515 \h </w:instrText>
        </w:r>
        <w:r w:rsidR="00E051F0">
          <w:rPr>
            <w:noProof/>
            <w:webHidden/>
          </w:rPr>
        </w:r>
        <w:r w:rsidR="00E051F0">
          <w:rPr>
            <w:noProof/>
            <w:webHidden/>
          </w:rPr>
          <w:fldChar w:fldCharType="separate"/>
        </w:r>
        <w:r w:rsidR="007A6118">
          <w:rPr>
            <w:noProof/>
            <w:webHidden/>
          </w:rPr>
          <w:t>72</w:t>
        </w:r>
        <w:r w:rsidR="00E051F0">
          <w:rPr>
            <w:noProof/>
            <w:webHidden/>
          </w:rPr>
          <w:fldChar w:fldCharType="end"/>
        </w:r>
      </w:hyperlink>
    </w:p>
    <w:p w14:paraId="5D7FB0C1" w14:textId="1A21B676"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6" w:history="1">
        <w:r w:rsidR="00E051F0" w:rsidRPr="008C30E4">
          <w:rPr>
            <w:rStyle w:val="Lienhypertexte"/>
            <w:noProof/>
          </w:rPr>
          <w:t>5.2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Simplification du programme par une méthode avec paramètres</w:t>
        </w:r>
        <w:r w:rsidR="00E051F0">
          <w:rPr>
            <w:noProof/>
            <w:webHidden/>
          </w:rPr>
          <w:tab/>
        </w:r>
        <w:r w:rsidR="00E051F0">
          <w:rPr>
            <w:noProof/>
            <w:webHidden/>
          </w:rPr>
          <w:fldChar w:fldCharType="begin"/>
        </w:r>
        <w:r w:rsidR="00E051F0">
          <w:rPr>
            <w:noProof/>
            <w:webHidden/>
          </w:rPr>
          <w:instrText xml:space="preserve"> PAGEREF _Toc10533516 \h </w:instrText>
        </w:r>
        <w:r w:rsidR="00E051F0">
          <w:rPr>
            <w:noProof/>
            <w:webHidden/>
          </w:rPr>
        </w:r>
        <w:r w:rsidR="00E051F0">
          <w:rPr>
            <w:noProof/>
            <w:webHidden/>
          </w:rPr>
          <w:fldChar w:fldCharType="separate"/>
        </w:r>
        <w:r w:rsidR="007A6118">
          <w:rPr>
            <w:noProof/>
            <w:webHidden/>
          </w:rPr>
          <w:t>81</w:t>
        </w:r>
        <w:r w:rsidR="00E051F0">
          <w:rPr>
            <w:noProof/>
            <w:webHidden/>
          </w:rPr>
          <w:fldChar w:fldCharType="end"/>
        </w:r>
      </w:hyperlink>
    </w:p>
    <w:p w14:paraId="06ACD008" w14:textId="2A62D7AF"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7" w:history="1">
        <w:r w:rsidR="00E051F0" w:rsidRPr="008C30E4">
          <w:rPr>
            <w:rStyle w:val="Lienhypertexte"/>
            <w:noProof/>
          </w:rPr>
          <w:t>5.3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 xml:space="preserve">Traitement des événements de souris (interface </w:t>
        </w:r>
        <w:r w:rsidR="00E051F0" w:rsidRPr="008C30E4">
          <w:rPr>
            <w:rStyle w:val="Lienhypertexte"/>
            <w:i/>
            <w:iCs/>
            <w:noProof/>
          </w:rPr>
          <w:t>MouseListener</w:t>
        </w:r>
        <w:r w:rsidR="00E051F0" w:rsidRPr="008C30E4">
          <w:rPr>
            <w:rStyle w:val="Lienhypertexte"/>
            <w:noProof/>
          </w:rPr>
          <w:t>)</w:t>
        </w:r>
        <w:r w:rsidR="00E051F0">
          <w:rPr>
            <w:noProof/>
            <w:webHidden/>
          </w:rPr>
          <w:tab/>
        </w:r>
        <w:r w:rsidR="00E051F0">
          <w:rPr>
            <w:noProof/>
            <w:webHidden/>
          </w:rPr>
          <w:fldChar w:fldCharType="begin"/>
        </w:r>
        <w:r w:rsidR="00E051F0">
          <w:rPr>
            <w:noProof/>
            <w:webHidden/>
          </w:rPr>
          <w:instrText xml:space="preserve"> PAGEREF _Toc10533517 \h </w:instrText>
        </w:r>
        <w:r w:rsidR="00E051F0">
          <w:rPr>
            <w:noProof/>
            <w:webHidden/>
          </w:rPr>
        </w:r>
        <w:r w:rsidR="00E051F0">
          <w:rPr>
            <w:noProof/>
            <w:webHidden/>
          </w:rPr>
          <w:fldChar w:fldCharType="separate"/>
        </w:r>
        <w:r w:rsidR="007A6118">
          <w:rPr>
            <w:noProof/>
            <w:webHidden/>
          </w:rPr>
          <w:t>93</w:t>
        </w:r>
        <w:r w:rsidR="00E051F0">
          <w:rPr>
            <w:noProof/>
            <w:webHidden/>
          </w:rPr>
          <w:fldChar w:fldCharType="end"/>
        </w:r>
      </w:hyperlink>
    </w:p>
    <w:p w14:paraId="2EB5764F" w14:textId="6CD59CEE"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8" w:history="1">
        <w:r w:rsidR="00E051F0" w:rsidRPr="008C30E4">
          <w:rPr>
            <w:rStyle w:val="Lienhypertexte"/>
            <w:noProof/>
          </w:rPr>
          <w:t>5.4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Constantes (final)</w:t>
        </w:r>
        <w:r w:rsidR="00E051F0">
          <w:rPr>
            <w:noProof/>
            <w:webHidden/>
          </w:rPr>
          <w:tab/>
        </w:r>
        <w:r w:rsidR="00E051F0">
          <w:rPr>
            <w:noProof/>
            <w:webHidden/>
          </w:rPr>
          <w:fldChar w:fldCharType="begin"/>
        </w:r>
        <w:r w:rsidR="00E051F0">
          <w:rPr>
            <w:noProof/>
            <w:webHidden/>
          </w:rPr>
          <w:instrText xml:space="preserve"> PAGEREF _Toc10533518 \h </w:instrText>
        </w:r>
        <w:r w:rsidR="00E051F0">
          <w:rPr>
            <w:noProof/>
            <w:webHidden/>
          </w:rPr>
        </w:r>
        <w:r w:rsidR="00E051F0">
          <w:rPr>
            <w:noProof/>
            <w:webHidden/>
          </w:rPr>
          <w:fldChar w:fldCharType="separate"/>
        </w:r>
        <w:r w:rsidR="007A6118">
          <w:rPr>
            <w:noProof/>
            <w:webHidden/>
          </w:rPr>
          <w:t>105</w:t>
        </w:r>
        <w:r w:rsidR="00E051F0">
          <w:rPr>
            <w:noProof/>
            <w:webHidden/>
          </w:rPr>
          <w:fldChar w:fldCharType="end"/>
        </w:r>
      </w:hyperlink>
    </w:p>
    <w:p w14:paraId="02887F68" w14:textId="3E728645"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19" w:history="1">
        <w:r w:rsidR="00E051F0" w:rsidRPr="008C30E4">
          <w:rPr>
            <w:rStyle w:val="Lienhypertexte"/>
            <w:noProof/>
          </w:rPr>
          <w:t>5.5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Sommaire d’une déclaration de classe</w:t>
        </w:r>
        <w:r w:rsidR="00E051F0">
          <w:rPr>
            <w:noProof/>
            <w:webHidden/>
          </w:rPr>
          <w:tab/>
        </w:r>
        <w:r w:rsidR="00E051F0">
          <w:rPr>
            <w:noProof/>
            <w:webHidden/>
          </w:rPr>
          <w:fldChar w:fldCharType="begin"/>
        </w:r>
        <w:r w:rsidR="00E051F0">
          <w:rPr>
            <w:noProof/>
            <w:webHidden/>
          </w:rPr>
          <w:instrText xml:space="preserve"> PAGEREF _Toc10533519 \h </w:instrText>
        </w:r>
        <w:r w:rsidR="00E051F0">
          <w:rPr>
            <w:noProof/>
            <w:webHidden/>
          </w:rPr>
        </w:r>
        <w:r w:rsidR="00E051F0">
          <w:rPr>
            <w:noProof/>
            <w:webHidden/>
          </w:rPr>
          <w:fldChar w:fldCharType="separate"/>
        </w:r>
        <w:r w:rsidR="007A6118">
          <w:rPr>
            <w:noProof/>
            <w:webHidden/>
          </w:rPr>
          <w:t>107</w:t>
        </w:r>
        <w:r w:rsidR="00E051F0">
          <w:rPr>
            <w:noProof/>
            <w:webHidden/>
          </w:rPr>
          <w:fldChar w:fldCharType="end"/>
        </w:r>
      </w:hyperlink>
    </w:p>
    <w:p w14:paraId="498C6FEE" w14:textId="7241DFB3" w:rsidR="00E051F0" w:rsidRDefault="0022135E">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20" w:history="1">
        <w:r w:rsidR="00E051F0" w:rsidRPr="008C30E4">
          <w:rPr>
            <w:rStyle w:val="Lienhypertexte"/>
            <w:noProof/>
          </w:rPr>
          <w:t>6</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Introduction à l’animation 2D</w:t>
        </w:r>
        <w:r w:rsidR="00E051F0">
          <w:rPr>
            <w:noProof/>
            <w:webHidden/>
          </w:rPr>
          <w:tab/>
        </w:r>
        <w:r w:rsidR="00E051F0">
          <w:rPr>
            <w:noProof/>
            <w:webHidden/>
          </w:rPr>
          <w:fldChar w:fldCharType="begin"/>
        </w:r>
        <w:r w:rsidR="00E051F0">
          <w:rPr>
            <w:noProof/>
            <w:webHidden/>
          </w:rPr>
          <w:instrText xml:space="preserve"> PAGEREF _Toc10533520 \h </w:instrText>
        </w:r>
        <w:r w:rsidR="00E051F0">
          <w:rPr>
            <w:noProof/>
            <w:webHidden/>
          </w:rPr>
        </w:r>
        <w:r w:rsidR="00E051F0">
          <w:rPr>
            <w:noProof/>
            <w:webHidden/>
          </w:rPr>
          <w:fldChar w:fldCharType="separate"/>
        </w:r>
        <w:r w:rsidR="007A6118">
          <w:rPr>
            <w:noProof/>
            <w:webHidden/>
          </w:rPr>
          <w:t>111</w:t>
        </w:r>
        <w:r w:rsidR="00E051F0">
          <w:rPr>
            <w:noProof/>
            <w:webHidden/>
          </w:rPr>
          <w:fldChar w:fldCharType="end"/>
        </w:r>
      </w:hyperlink>
    </w:p>
    <w:p w14:paraId="2BAECB51" w14:textId="1AD2C041"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1" w:history="1">
        <w:r w:rsidR="00E051F0" w:rsidRPr="008C30E4">
          <w:rPr>
            <w:rStyle w:val="Lienhypertexte"/>
            <w:noProof/>
          </w:rPr>
          <w:t>6.1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Une première tentative d’animation</w:t>
        </w:r>
        <w:r w:rsidR="00E051F0">
          <w:rPr>
            <w:noProof/>
            <w:webHidden/>
          </w:rPr>
          <w:tab/>
        </w:r>
        <w:r w:rsidR="00E051F0">
          <w:rPr>
            <w:noProof/>
            <w:webHidden/>
          </w:rPr>
          <w:fldChar w:fldCharType="begin"/>
        </w:r>
        <w:r w:rsidR="00E051F0">
          <w:rPr>
            <w:noProof/>
            <w:webHidden/>
          </w:rPr>
          <w:instrText xml:space="preserve"> PAGEREF _Toc10533521 \h </w:instrText>
        </w:r>
        <w:r w:rsidR="00E051F0">
          <w:rPr>
            <w:noProof/>
            <w:webHidden/>
          </w:rPr>
        </w:r>
        <w:r w:rsidR="00E051F0">
          <w:rPr>
            <w:noProof/>
            <w:webHidden/>
          </w:rPr>
          <w:fldChar w:fldCharType="separate"/>
        </w:r>
        <w:r w:rsidR="007A6118">
          <w:rPr>
            <w:noProof/>
            <w:webHidden/>
          </w:rPr>
          <w:t>111</w:t>
        </w:r>
        <w:r w:rsidR="00E051F0">
          <w:rPr>
            <w:noProof/>
            <w:webHidden/>
          </w:rPr>
          <w:fldChar w:fldCharType="end"/>
        </w:r>
      </w:hyperlink>
    </w:p>
    <w:p w14:paraId="6BBAA256" w14:textId="2FE81D80"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2" w:history="1">
        <w:r w:rsidR="00E051F0" w:rsidRPr="008C30E4">
          <w:rPr>
            <w:rStyle w:val="Lienhypertexte"/>
            <w:noProof/>
          </w:rPr>
          <w:t>6.2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Animation par double tampon</w:t>
        </w:r>
        <w:r w:rsidR="00E051F0">
          <w:rPr>
            <w:noProof/>
            <w:webHidden/>
          </w:rPr>
          <w:tab/>
        </w:r>
        <w:r w:rsidR="00E051F0">
          <w:rPr>
            <w:noProof/>
            <w:webHidden/>
          </w:rPr>
          <w:fldChar w:fldCharType="begin"/>
        </w:r>
        <w:r w:rsidR="00E051F0">
          <w:rPr>
            <w:noProof/>
            <w:webHidden/>
          </w:rPr>
          <w:instrText xml:space="preserve"> PAGEREF _Toc10533522 \h </w:instrText>
        </w:r>
        <w:r w:rsidR="00E051F0">
          <w:rPr>
            <w:noProof/>
            <w:webHidden/>
          </w:rPr>
        </w:r>
        <w:r w:rsidR="00E051F0">
          <w:rPr>
            <w:noProof/>
            <w:webHidden/>
          </w:rPr>
          <w:fldChar w:fldCharType="separate"/>
        </w:r>
        <w:r w:rsidR="007A6118">
          <w:rPr>
            <w:noProof/>
            <w:webHidden/>
          </w:rPr>
          <w:t>113</w:t>
        </w:r>
        <w:r w:rsidR="00E051F0">
          <w:rPr>
            <w:noProof/>
            <w:webHidden/>
          </w:rPr>
          <w:fldChar w:fldCharType="end"/>
        </w:r>
      </w:hyperlink>
    </w:p>
    <w:p w14:paraId="71F2BB1E" w14:textId="533E77AB" w:rsidR="00E051F0" w:rsidRDefault="0022135E">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23" w:history="1">
        <w:r w:rsidR="00E051F0" w:rsidRPr="008C30E4">
          <w:rPr>
            <w:rStyle w:val="Lienhypertexte"/>
            <w:noProof/>
          </w:rPr>
          <w:t>7</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Développement de classes : conception objet</w:t>
        </w:r>
        <w:r w:rsidR="00E051F0">
          <w:rPr>
            <w:noProof/>
            <w:webHidden/>
          </w:rPr>
          <w:tab/>
        </w:r>
        <w:r w:rsidR="00E051F0">
          <w:rPr>
            <w:noProof/>
            <w:webHidden/>
          </w:rPr>
          <w:fldChar w:fldCharType="begin"/>
        </w:r>
        <w:r w:rsidR="00E051F0">
          <w:rPr>
            <w:noProof/>
            <w:webHidden/>
          </w:rPr>
          <w:instrText xml:space="preserve"> PAGEREF _Toc10533523 \h </w:instrText>
        </w:r>
        <w:r w:rsidR="00E051F0">
          <w:rPr>
            <w:noProof/>
            <w:webHidden/>
          </w:rPr>
        </w:r>
        <w:r w:rsidR="00E051F0">
          <w:rPr>
            <w:noProof/>
            <w:webHidden/>
          </w:rPr>
          <w:fldChar w:fldCharType="separate"/>
        </w:r>
        <w:r w:rsidR="007A6118">
          <w:rPr>
            <w:noProof/>
            <w:webHidden/>
          </w:rPr>
          <w:t>126</w:t>
        </w:r>
        <w:r w:rsidR="00E051F0">
          <w:rPr>
            <w:noProof/>
            <w:webHidden/>
          </w:rPr>
          <w:fldChar w:fldCharType="end"/>
        </w:r>
      </w:hyperlink>
    </w:p>
    <w:p w14:paraId="08017419" w14:textId="6FBAA20A"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4" w:history="1">
        <w:r w:rsidR="00E051F0" w:rsidRPr="008C30E4">
          <w:rPr>
            <w:rStyle w:val="Lienhypertexte"/>
            <w:noProof/>
          </w:rPr>
          <w:t>7.1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Découpage d’un programme en classes</w:t>
        </w:r>
        <w:r w:rsidR="00E051F0">
          <w:rPr>
            <w:noProof/>
            <w:webHidden/>
          </w:rPr>
          <w:tab/>
        </w:r>
        <w:r w:rsidR="00E051F0">
          <w:rPr>
            <w:noProof/>
            <w:webHidden/>
          </w:rPr>
          <w:fldChar w:fldCharType="begin"/>
        </w:r>
        <w:r w:rsidR="00E051F0">
          <w:rPr>
            <w:noProof/>
            <w:webHidden/>
          </w:rPr>
          <w:instrText xml:space="preserve"> PAGEREF _Toc10533524 \h </w:instrText>
        </w:r>
        <w:r w:rsidR="00E051F0">
          <w:rPr>
            <w:noProof/>
            <w:webHidden/>
          </w:rPr>
        </w:r>
        <w:r w:rsidR="00E051F0">
          <w:rPr>
            <w:noProof/>
            <w:webHidden/>
          </w:rPr>
          <w:fldChar w:fldCharType="separate"/>
        </w:r>
        <w:r w:rsidR="007A6118">
          <w:rPr>
            <w:noProof/>
            <w:webHidden/>
          </w:rPr>
          <w:t>126</w:t>
        </w:r>
        <w:r w:rsidR="00E051F0">
          <w:rPr>
            <w:noProof/>
            <w:webHidden/>
          </w:rPr>
          <w:fldChar w:fldCharType="end"/>
        </w:r>
      </w:hyperlink>
    </w:p>
    <w:p w14:paraId="3ACFA2D9" w14:textId="74439CF5"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5" w:history="1">
        <w:r w:rsidR="00E051F0" w:rsidRPr="008C30E4">
          <w:rPr>
            <w:rStyle w:val="Lienhypertexte"/>
            <w:noProof/>
          </w:rPr>
          <w:t>7.2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Compilation et exécution d’un programme composé de plusieurs classes et de packages</w:t>
        </w:r>
        <w:r w:rsidR="00E051F0">
          <w:rPr>
            <w:noProof/>
            <w:webHidden/>
          </w:rPr>
          <w:tab/>
        </w:r>
        <w:r w:rsidR="00E051F0">
          <w:rPr>
            <w:noProof/>
            <w:webHidden/>
          </w:rPr>
          <w:fldChar w:fldCharType="begin"/>
        </w:r>
        <w:r w:rsidR="00E051F0">
          <w:rPr>
            <w:noProof/>
            <w:webHidden/>
          </w:rPr>
          <w:instrText xml:space="preserve"> PAGEREF _Toc10533525 \h </w:instrText>
        </w:r>
        <w:r w:rsidR="00E051F0">
          <w:rPr>
            <w:noProof/>
            <w:webHidden/>
          </w:rPr>
        </w:r>
        <w:r w:rsidR="00E051F0">
          <w:rPr>
            <w:noProof/>
            <w:webHidden/>
          </w:rPr>
          <w:fldChar w:fldCharType="separate"/>
        </w:r>
        <w:r w:rsidR="007A6118">
          <w:rPr>
            <w:noProof/>
            <w:webHidden/>
          </w:rPr>
          <w:t>132</w:t>
        </w:r>
        <w:r w:rsidR="00E051F0">
          <w:rPr>
            <w:noProof/>
            <w:webHidden/>
          </w:rPr>
          <w:fldChar w:fldCharType="end"/>
        </w:r>
      </w:hyperlink>
    </w:p>
    <w:p w14:paraId="4AA72869" w14:textId="71793D7D"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6" w:history="1">
        <w:r w:rsidR="00E051F0" w:rsidRPr="008C30E4">
          <w:rPr>
            <w:rStyle w:val="Lienhypertexte"/>
            <w:noProof/>
          </w:rPr>
          <w:t>7.3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Limiter la répétition de code par la création d’une super-classe</w:t>
        </w:r>
        <w:r w:rsidR="00E051F0">
          <w:rPr>
            <w:noProof/>
            <w:webHidden/>
          </w:rPr>
          <w:tab/>
        </w:r>
        <w:r w:rsidR="00E051F0">
          <w:rPr>
            <w:noProof/>
            <w:webHidden/>
          </w:rPr>
          <w:fldChar w:fldCharType="begin"/>
        </w:r>
        <w:r w:rsidR="00E051F0">
          <w:rPr>
            <w:noProof/>
            <w:webHidden/>
          </w:rPr>
          <w:instrText xml:space="preserve"> PAGEREF _Toc10533526 \h </w:instrText>
        </w:r>
        <w:r w:rsidR="00E051F0">
          <w:rPr>
            <w:noProof/>
            <w:webHidden/>
          </w:rPr>
        </w:r>
        <w:r w:rsidR="00E051F0">
          <w:rPr>
            <w:noProof/>
            <w:webHidden/>
          </w:rPr>
          <w:fldChar w:fldCharType="separate"/>
        </w:r>
        <w:r w:rsidR="007A6118">
          <w:rPr>
            <w:noProof/>
            <w:webHidden/>
          </w:rPr>
          <w:t>137</w:t>
        </w:r>
        <w:r w:rsidR="00E051F0">
          <w:rPr>
            <w:noProof/>
            <w:webHidden/>
          </w:rPr>
          <w:fldChar w:fldCharType="end"/>
        </w:r>
      </w:hyperlink>
    </w:p>
    <w:p w14:paraId="09C62C39" w14:textId="45F26C06" w:rsidR="00E051F0" w:rsidRDefault="0022135E">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27" w:history="1">
        <w:r w:rsidR="00E051F0" w:rsidRPr="008C30E4">
          <w:rPr>
            <w:rStyle w:val="Lienhypertexte"/>
            <w:noProof/>
          </w:rPr>
          <w:t>8</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Animation 2D et développement d’un jeu simple</w:t>
        </w:r>
        <w:r w:rsidR="00E051F0">
          <w:rPr>
            <w:noProof/>
            <w:webHidden/>
          </w:rPr>
          <w:tab/>
        </w:r>
        <w:r w:rsidR="00E051F0">
          <w:rPr>
            <w:noProof/>
            <w:webHidden/>
          </w:rPr>
          <w:fldChar w:fldCharType="begin"/>
        </w:r>
        <w:r w:rsidR="00E051F0">
          <w:rPr>
            <w:noProof/>
            <w:webHidden/>
          </w:rPr>
          <w:instrText xml:space="preserve"> PAGEREF _Toc10533527 \h </w:instrText>
        </w:r>
        <w:r w:rsidR="00E051F0">
          <w:rPr>
            <w:noProof/>
            <w:webHidden/>
          </w:rPr>
        </w:r>
        <w:r w:rsidR="00E051F0">
          <w:rPr>
            <w:noProof/>
            <w:webHidden/>
          </w:rPr>
          <w:fldChar w:fldCharType="separate"/>
        </w:r>
        <w:r w:rsidR="007A6118">
          <w:rPr>
            <w:noProof/>
            <w:webHidden/>
          </w:rPr>
          <w:t>142</w:t>
        </w:r>
        <w:r w:rsidR="00E051F0">
          <w:rPr>
            <w:noProof/>
            <w:webHidden/>
          </w:rPr>
          <w:fldChar w:fldCharType="end"/>
        </w:r>
      </w:hyperlink>
    </w:p>
    <w:p w14:paraId="129B45A6" w14:textId="7400AD94"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8" w:history="1">
        <w:r w:rsidR="00E051F0" w:rsidRPr="008C30E4">
          <w:rPr>
            <w:rStyle w:val="Lienhypertexte"/>
            <w:noProof/>
          </w:rPr>
          <w:t>8.1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 xml:space="preserve">Animation avec un </w:t>
        </w:r>
        <w:r w:rsidR="00E051F0" w:rsidRPr="008C30E4">
          <w:rPr>
            <w:rStyle w:val="Lienhypertexte"/>
            <w:i/>
            <w:iCs/>
            <w:noProof/>
          </w:rPr>
          <w:t>Timer</w:t>
        </w:r>
        <w:r w:rsidR="00E051F0" w:rsidRPr="008C30E4">
          <w:rPr>
            <w:rStyle w:val="Lienhypertexte"/>
            <w:noProof/>
          </w:rPr>
          <w:t xml:space="preserve"> dans une sous-classe de </w:t>
        </w:r>
        <w:r w:rsidR="00E051F0" w:rsidRPr="008C30E4">
          <w:rPr>
            <w:rStyle w:val="Lienhypertexte"/>
            <w:i/>
            <w:iCs/>
            <w:noProof/>
          </w:rPr>
          <w:t>JPanel</w:t>
        </w:r>
        <w:r w:rsidR="00E051F0">
          <w:rPr>
            <w:noProof/>
            <w:webHidden/>
          </w:rPr>
          <w:tab/>
        </w:r>
        <w:r w:rsidR="00E051F0">
          <w:rPr>
            <w:noProof/>
            <w:webHidden/>
          </w:rPr>
          <w:fldChar w:fldCharType="begin"/>
        </w:r>
        <w:r w:rsidR="00E051F0">
          <w:rPr>
            <w:noProof/>
            <w:webHidden/>
          </w:rPr>
          <w:instrText xml:space="preserve"> PAGEREF _Toc10533528 \h </w:instrText>
        </w:r>
        <w:r w:rsidR="00E051F0">
          <w:rPr>
            <w:noProof/>
            <w:webHidden/>
          </w:rPr>
        </w:r>
        <w:r w:rsidR="00E051F0">
          <w:rPr>
            <w:noProof/>
            <w:webHidden/>
          </w:rPr>
          <w:fldChar w:fldCharType="separate"/>
        </w:r>
        <w:r w:rsidR="007A6118">
          <w:rPr>
            <w:noProof/>
            <w:webHidden/>
          </w:rPr>
          <w:t>142</w:t>
        </w:r>
        <w:r w:rsidR="00E051F0">
          <w:rPr>
            <w:noProof/>
            <w:webHidden/>
          </w:rPr>
          <w:fldChar w:fldCharType="end"/>
        </w:r>
      </w:hyperlink>
    </w:p>
    <w:p w14:paraId="69CBBAF5" w14:textId="559DA706"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29" w:history="1">
        <w:r w:rsidR="00E051F0" w:rsidRPr="008C30E4">
          <w:rPr>
            <w:rStyle w:val="Lienhypertexte"/>
            <w:noProof/>
          </w:rPr>
          <w:t>8.2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Isoler le monde à animer du mécanisme d’animation</w:t>
        </w:r>
        <w:r w:rsidR="00E051F0">
          <w:rPr>
            <w:noProof/>
            <w:webHidden/>
          </w:rPr>
          <w:tab/>
        </w:r>
        <w:r w:rsidR="00E051F0">
          <w:rPr>
            <w:noProof/>
            <w:webHidden/>
          </w:rPr>
          <w:fldChar w:fldCharType="begin"/>
        </w:r>
        <w:r w:rsidR="00E051F0">
          <w:rPr>
            <w:noProof/>
            <w:webHidden/>
          </w:rPr>
          <w:instrText xml:space="preserve"> PAGEREF _Toc10533529 \h </w:instrText>
        </w:r>
        <w:r w:rsidR="00E051F0">
          <w:rPr>
            <w:noProof/>
            <w:webHidden/>
          </w:rPr>
        </w:r>
        <w:r w:rsidR="00E051F0">
          <w:rPr>
            <w:noProof/>
            <w:webHidden/>
          </w:rPr>
          <w:fldChar w:fldCharType="separate"/>
        </w:r>
        <w:r w:rsidR="007A6118">
          <w:rPr>
            <w:noProof/>
            <w:webHidden/>
          </w:rPr>
          <w:t>146</w:t>
        </w:r>
        <w:r w:rsidR="00E051F0">
          <w:rPr>
            <w:noProof/>
            <w:webHidden/>
          </w:rPr>
          <w:fldChar w:fldCharType="end"/>
        </w:r>
      </w:hyperlink>
    </w:p>
    <w:p w14:paraId="47D0380C" w14:textId="30DE8222"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0" w:history="1">
        <w:r w:rsidR="00E051F0" w:rsidRPr="008C30E4">
          <w:rPr>
            <w:rStyle w:val="Lienhypertexte"/>
            <w:noProof/>
          </w:rPr>
          <w:t>8.3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Développement du jeu</w:t>
        </w:r>
        <w:r w:rsidR="00E051F0">
          <w:rPr>
            <w:noProof/>
            <w:webHidden/>
          </w:rPr>
          <w:tab/>
        </w:r>
        <w:r w:rsidR="00E051F0">
          <w:rPr>
            <w:noProof/>
            <w:webHidden/>
          </w:rPr>
          <w:fldChar w:fldCharType="begin"/>
        </w:r>
        <w:r w:rsidR="00E051F0">
          <w:rPr>
            <w:noProof/>
            <w:webHidden/>
          </w:rPr>
          <w:instrText xml:space="preserve"> PAGEREF _Toc10533530 \h </w:instrText>
        </w:r>
        <w:r w:rsidR="00E051F0">
          <w:rPr>
            <w:noProof/>
            <w:webHidden/>
          </w:rPr>
        </w:r>
        <w:r w:rsidR="00E051F0">
          <w:rPr>
            <w:noProof/>
            <w:webHidden/>
          </w:rPr>
          <w:fldChar w:fldCharType="separate"/>
        </w:r>
        <w:r w:rsidR="007A6118">
          <w:rPr>
            <w:noProof/>
            <w:webHidden/>
          </w:rPr>
          <w:t>151</w:t>
        </w:r>
        <w:r w:rsidR="00E051F0">
          <w:rPr>
            <w:noProof/>
            <w:webHidden/>
          </w:rPr>
          <w:fldChar w:fldCharType="end"/>
        </w:r>
      </w:hyperlink>
    </w:p>
    <w:p w14:paraId="1A03058B" w14:textId="3D920135"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1" w:history="1">
        <w:r w:rsidR="00E051F0" w:rsidRPr="008C30E4">
          <w:rPr>
            <w:rStyle w:val="Lienhypertexte"/>
            <w:noProof/>
          </w:rPr>
          <w:t>8.4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Génériques</w:t>
        </w:r>
        <w:r w:rsidR="00E051F0">
          <w:rPr>
            <w:noProof/>
            <w:webHidden/>
          </w:rPr>
          <w:tab/>
        </w:r>
        <w:r w:rsidR="00E051F0">
          <w:rPr>
            <w:noProof/>
            <w:webHidden/>
          </w:rPr>
          <w:fldChar w:fldCharType="begin"/>
        </w:r>
        <w:r w:rsidR="00E051F0">
          <w:rPr>
            <w:noProof/>
            <w:webHidden/>
          </w:rPr>
          <w:instrText xml:space="preserve"> PAGEREF _Toc10533531 \h </w:instrText>
        </w:r>
        <w:r w:rsidR="00E051F0">
          <w:rPr>
            <w:noProof/>
            <w:webHidden/>
          </w:rPr>
        </w:r>
        <w:r w:rsidR="00E051F0">
          <w:rPr>
            <w:noProof/>
            <w:webHidden/>
          </w:rPr>
          <w:fldChar w:fldCharType="separate"/>
        </w:r>
        <w:r w:rsidR="007A6118">
          <w:rPr>
            <w:noProof/>
            <w:webHidden/>
          </w:rPr>
          <w:t>165</w:t>
        </w:r>
        <w:r w:rsidR="00E051F0">
          <w:rPr>
            <w:noProof/>
            <w:webHidden/>
          </w:rPr>
          <w:fldChar w:fldCharType="end"/>
        </w:r>
      </w:hyperlink>
    </w:p>
    <w:p w14:paraId="00F86F88" w14:textId="65ECB73F"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2" w:history="1">
        <w:r w:rsidR="00E051F0" w:rsidRPr="008C30E4">
          <w:rPr>
            <w:rStyle w:val="Lienhypertexte"/>
            <w:noProof/>
          </w:rPr>
          <w:t>8.5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Autres collections</w:t>
        </w:r>
        <w:r w:rsidR="00E051F0">
          <w:rPr>
            <w:noProof/>
            <w:webHidden/>
          </w:rPr>
          <w:tab/>
        </w:r>
        <w:r w:rsidR="00E051F0">
          <w:rPr>
            <w:noProof/>
            <w:webHidden/>
          </w:rPr>
          <w:fldChar w:fldCharType="begin"/>
        </w:r>
        <w:r w:rsidR="00E051F0">
          <w:rPr>
            <w:noProof/>
            <w:webHidden/>
          </w:rPr>
          <w:instrText xml:space="preserve"> PAGEREF _Toc10533532 \h </w:instrText>
        </w:r>
        <w:r w:rsidR="00E051F0">
          <w:rPr>
            <w:noProof/>
            <w:webHidden/>
          </w:rPr>
        </w:r>
        <w:r w:rsidR="00E051F0">
          <w:rPr>
            <w:noProof/>
            <w:webHidden/>
          </w:rPr>
          <w:fldChar w:fldCharType="separate"/>
        </w:r>
        <w:r w:rsidR="007A6118">
          <w:rPr>
            <w:noProof/>
            <w:webHidden/>
          </w:rPr>
          <w:t>166</w:t>
        </w:r>
        <w:r w:rsidR="00E051F0">
          <w:rPr>
            <w:noProof/>
            <w:webHidden/>
          </w:rPr>
          <w:fldChar w:fldCharType="end"/>
        </w:r>
      </w:hyperlink>
    </w:p>
    <w:p w14:paraId="55DB5333" w14:textId="17AC7A49" w:rsidR="00E051F0" w:rsidRDefault="0022135E">
      <w:pPr>
        <w:pStyle w:val="TM1"/>
        <w:tabs>
          <w:tab w:val="left" w:pos="480"/>
          <w:tab w:val="right" w:leader="dot" w:pos="10790"/>
        </w:tabs>
        <w:rPr>
          <w:rFonts w:asciiTheme="minorHAnsi" w:eastAsiaTheme="minorEastAsia" w:hAnsiTheme="minorHAnsi" w:cstheme="minorBidi"/>
          <w:b w:val="0"/>
          <w:bCs w:val="0"/>
          <w:caps w:val="0"/>
          <w:noProof/>
          <w:sz w:val="22"/>
          <w:szCs w:val="22"/>
          <w:lang w:val="en-CA" w:eastAsia="en-CA"/>
        </w:rPr>
      </w:pPr>
      <w:hyperlink w:anchor="_Toc10533533" w:history="1">
        <w:r w:rsidR="00E051F0" w:rsidRPr="008C30E4">
          <w:rPr>
            <w:rStyle w:val="Lienhypertexte"/>
            <w:noProof/>
          </w:rPr>
          <w:t>9</w:t>
        </w:r>
        <w:r w:rsidR="00E051F0">
          <w:rPr>
            <w:rFonts w:asciiTheme="minorHAnsi" w:eastAsiaTheme="minorEastAsia" w:hAnsiTheme="minorHAnsi" w:cstheme="minorBidi"/>
            <w:b w:val="0"/>
            <w:bCs w:val="0"/>
            <w:caps w:val="0"/>
            <w:noProof/>
            <w:sz w:val="22"/>
            <w:szCs w:val="22"/>
            <w:lang w:val="en-CA" w:eastAsia="en-CA"/>
          </w:rPr>
          <w:tab/>
        </w:r>
        <w:r w:rsidR="00E051F0" w:rsidRPr="008C30E4">
          <w:rPr>
            <w:rStyle w:val="Lienhypertexte"/>
            <w:noProof/>
          </w:rPr>
          <w:t>Traitement de fichiers</w:t>
        </w:r>
        <w:r w:rsidR="00E051F0">
          <w:rPr>
            <w:noProof/>
            <w:webHidden/>
          </w:rPr>
          <w:tab/>
        </w:r>
        <w:r w:rsidR="00E051F0">
          <w:rPr>
            <w:noProof/>
            <w:webHidden/>
          </w:rPr>
          <w:fldChar w:fldCharType="begin"/>
        </w:r>
        <w:r w:rsidR="00E051F0">
          <w:rPr>
            <w:noProof/>
            <w:webHidden/>
          </w:rPr>
          <w:instrText xml:space="preserve"> PAGEREF _Toc10533533 \h </w:instrText>
        </w:r>
        <w:r w:rsidR="00E051F0">
          <w:rPr>
            <w:noProof/>
            <w:webHidden/>
          </w:rPr>
        </w:r>
        <w:r w:rsidR="00E051F0">
          <w:rPr>
            <w:noProof/>
            <w:webHidden/>
          </w:rPr>
          <w:fldChar w:fldCharType="separate"/>
        </w:r>
        <w:r w:rsidR="007A6118">
          <w:rPr>
            <w:noProof/>
            <w:webHidden/>
          </w:rPr>
          <w:t>167</w:t>
        </w:r>
        <w:r w:rsidR="00E051F0">
          <w:rPr>
            <w:noProof/>
            <w:webHidden/>
          </w:rPr>
          <w:fldChar w:fldCharType="end"/>
        </w:r>
      </w:hyperlink>
    </w:p>
    <w:p w14:paraId="5A13BE78" w14:textId="664B36E3"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4" w:history="1">
        <w:r w:rsidR="00E051F0" w:rsidRPr="008C30E4">
          <w:rPr>
            <w:rStyle w:val="Lienhypertexte"/>
            <w:noProof/>
          </w:rPr>
          <w:t>9.1</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Fichier binaire (FileOutputStream, FileInputStream)</w:t>
        </w:r>
        <w:r w:rsidR="00E051F0">
          <w:rPr>
            <w:noProof/>
            <w:webHidden/>
          </w:rPr>
          <w:tab/>
        </w:r>
        <w:r w:rsidR="00E051F0">
          <w:rPr>
            <w:noProof/>
            <w:webHidden/>
          </w:rPr>
          <w:fldChar w:fldCharType="begin"/>
        </w:r>
        <w:r w:rsidR="00E051F0">
          <w:rPr>
            <w:noProof/>
            <w:webHidden/>
          </w:rPr>
          <w:instrText xml:space="preserve"> PAGEREF _Toc10533534 \h </w:instrText>
        </w:r>
        <w:r w:rsidR="00E051F0">
          <w:rPr>
            <w:noProof/>
            <w:webHidden/>
          </w:rPr>
        </w:r>
        <w:r w:rsidR="00E051F0">
          <w:rPr>
            <w:noProof/>
            <w:webHidden/>
          </w:rPr>
          <w:fldChar w:fldCharType="separate"/>
        </w:r>
        <w:r w:rsidR="007A6118">
          <w:rPr>
            <w:noProof/>
            <w:webHidden/>
          </w:rPr>
          <w:t>171</w:t>
        </w:r>
        <w:r w:rsidR="00E051F0">
          <w:rPr>
            <w:noProof/>
            <w:webHidden/>
          </w:rPr>
          <w:fldChar w:fldCharType="end"/>
        </w:r>
      </w:hyperlink>
    </w:p>
    <w:p w14:paraId="427ED8F6" w14:textId="13885C4B"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5" w:history="1">
        <w:r w:rsidR="00E051F0" w:rsidRPr="008C30E4">
          <w:rPr>
            <w:rStyle w:val="Lienhypertexte"/>
            <w:noProof/>
          </w:rPr>
          <w:t>9.2</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DataInputStream et DataOutputStream</w:t>
        </w:r>
        <w:r w:rsidR="00E051F0">
          <w:rPr>
            <w:noProof/>
            <w:webHidden/>
          </w:rPr>
          <w:tab/>
        </w:r>
        <w:r w:rsidR="00E051F0">
          <w:rPr>
            <w:noProof/>
            <w:webHidden/>
          </w:rPr>
          <w:fldChar w:fldCharType="begin"/>
        </w:r>
        <w:r w:rsidR="00E051F0">
          <w:rPr>
            <w:noProof/>
            <w:webHidden/>
          </w:rPr>
          <w:instrText xml:space="preserve"> PAGEREF _Toc10533535 \h </w:instrText>
        </w:r>
        <w:r w:rsidR="00E051F0">
          <w:rPr>
            <w:noProof/>
            <w:webHidden/>
          </w:rPr>
        </w:r>
        <w:r w:rsidR="00E051F0">
          <w:rPr>
            <w:noProof/>
            <w:webHidden/>
          </w:rPr>
          <w:fldChar w:fldCharType="separate"/>
        </w:r>
        <w:r w:rsidR="007A6118">
          <w:rPr>
            <w:noProof/>
            <w:webHidden/>
          </w:rPr>
          <w:t>173</w:t>
        </w:r>
        <w:r w:rsidR="00E051F0">
          <w:rPr>
            <w:noProof/>
            <w:webHidden/>
          </w:rPr>
          <w:fldChar w:fldCharType="end"/>
        </w:r>
      </w:hyperlink>
    </w:p>
    <w:p w14:paraId="17562744" w14:textId="280964C6"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36" w:history="1">
        <w:r w:rsidR="00E051F0" w:rsidRPr="008C30E4">
          <w:rPr>
            <w:rStyle w:val="Lienhypertexte"/>
            <w:noProof/>
          </w:rPr>
          <w:t>9.3</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Fichier texte</w:t>
        </w:r>
        <w:r w:rsidR="00E051F0">
          <w:rPr>
            <w:noProof/>
            <w:webHidden/>
          </w:rPr>
          <w:tab/>
        </w:r>
        <w:r w:rsidR="00E051F0">
          <w:rPr>
            <w:noProof/>
            <w:webHidden/>
          </w:rPr>
          <w:fldChar w:fldCharType="begin"/>
        </w:r>
        <w:r w:rsidR="00E051F0">
          <w:rPr>
            <w:noProof/>
            <w:webHidden/>
          </w:rPr>
          <w:instrText xml:space="preserve"> PAGEREF _Toc10533536 \h </w:instrText>
        </w:r>
        <w:r w:rsidR="00E051F0">
          <w:rPr>
            <w:noProof/>
            <w:webHidden/>
          </w:rPr>
        </w:r>
        <w:r w:rsidR="00E051F0">
          <w:rPr>
            <w:noProof/>
            <w:webHidden/>
          </w:rPr>
          <w:fldChar w:fldCharType="separate"/>
        </w:r>
        <w:r w:rsidR="007A6118">
          <w:rPr>
            <w:noProof/>
            <w:webHidden/>
          </w:rPr>
          <w:t>175</w:t>
        </w:r>
        <w:r w:rsidR="00E051F0">
          <w:rPr>
            <w:noProof/>
            <w:webHidden/>
          </w:rPr>
          <w:fldChar w:fldCharType="end"/>
        </w:r>
      </w:hyperlink>
    </w:p>
    <w:p w14:paraId="5F2D23A2" w14:textId="43492F58"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37" w:history="1">
        <w:r w:rsidR="00E051F0" w:rsidRPr="008C30E4">
          <w:rPr>
            <w:rStyle w:val="Lienhypertexte"/>
            <w:noProof/>
          </w:rPr>
          <w:t>9.3.1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Représentation interne des caractères et traitement des fins de ligne</w:t>
        </w:r>
        <w:r w:rsidR="00E051F0">
          <w:rPr>
            <w:noProof/>
            <w:webHidden/>
          </w:rPr>
          <w:tab/>
        </w:r>
        <w:r w:rsidR="00E051F0">
          <w:rPr>
            <w:noProof/>
            <w:webHidden/>
          </w:rPr>
          <w:fldChar w:fldCharType="begin"/>
        </w:r>
        <w:r w:rsidR="00E051F0">
          <w:rPr>
            <w:noProof/>
            <w:webHidden/>
          </w:rPr>
          <w:instrText xml:space="preserve"> PAGEREF _Toc10533537 \h </w:instrText>
        </w:r>
        <w:r w:rsidR="00E051F0">
          <w:rPr>
            <w:noProof/>
            <w:webHidden/>
          </w:rPr>
        </w:r>
        <w:r w:rsidR="00E051F0">
          <w:rPr>
            <w:noProof/>
            <w:webHidden/>
          </w:rPr>
          <w:fldChar w:fldCharType="separate"/>
        </w:r>
        <w:r w:rsidR="007A6118">
          <w:rPr>
            <w:noProof/>
            <w:webHidden/>
          </w:rPr>
          <w:t>177</w:t>
        </w:r>
        <w:r w:rsidR="00E051F0">
          <w:rPr>
            <w:noProof/>
            <w:webHidden/>
          </w:rPr>
          <w:fldChar w:fldCharType="end"/>
        </w:r>
      </w:hyperlink>
    </w:p>
    <w:p w14:paraId="61BCE613" w14:textId="3BA1DF95"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38" w:history="1">
        <w:r w:rsidR="00E051F0" w:rsidRPr="008C30E4">
          <w:rPr>
            <w:rStyle w:val="Lienhypertexte"/>
            <w:noProof/>
          </w:rPr>
          <w:t>9.3.2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Analyse lexicale avec la classe StreamTokenizer</w:t>
        </w:r>
        <w:r w:rsidR="00E051F0">
          <w:rPr>
            <w:noProof/>
            <w:webHidden/>
          </w:rPr>
          <w:tab/>
        </w:r>
        <w:r w:rsidR="00E051F0">
          <w:rPr>
            <w:noProof/>
            <w:webHidden/>
          </w:rPr>
          <w:fldChar w:fldCharType="begin"/>
        </w:r>
        <w:r w:rsidR="00E051F0">
          <w:rPr>
            <w:noProof/>
            <w:webHidden/>
          </w:rPr>
          <w:instrText xml:space="preserve"> PAGEREF _Toc10533538 \h </w:instrText>
        </w:r>
        <w:r w:rsidR="00E051F0">
          <w:rPr>
            <w:noProof/>
            <w:webHidden/>
          </w:rPr>
        </w:r>
        <w:r w:rsidR="00E051F0">
          <w:rPr>
            <w:noProof/>
            <w:webHidden/>
          </w:rPr>
          <w:fldChar w:fldCharType="separate"/>
        </w:r>
        <w:r w:rsidR="007A6118">
          <w:rPr>
            <w:noProof/>
            <w:webHidden/>
          </w:rPr>
          <w:t>179</w:t>
        </w:r>
        <w:r w:rsidR="00E051F0">
          <w:rPr>
            <w:noProof/>
            <w:webHidden/>
          </w:rPr>
          <w:fldChar w:fldCharType="end"/>
        </w:r>
      </w:hyperlink>
    </w:p>
    <w:p w14:paraId="26D35A25" w14:textId="6370F6A1"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39" w:history="1">
        <w:r w:rsidR="00E051F0" w:rsidRPr="008C30E4">
          <w:rPr>
            <w:rStyle w:val="Lienhypertexte"/>
            <w:noProof/>
          </w:rPr>
          <w:t>9.3.3</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Traitement d’un document XML avec SAX et DOM</w:t>
        </w:r>
        <w:r w:rsidR="00E051F0">
          <w:rPr>
            <w:noProof/>
            <w:webHidden/>
          </w:rPr>
          <w:tab/>
        </w:r>
        <w:r w:rsidR="00E051F0">
          <w:rPr>
            <w:noProof/>
            <w:webHidden/>
          </w:rPr>
          <w:fldChar w:fldCharType="begin"/>
        </w:r>
        <w:r w:rsidR="00E051F0">
          <w:rPr>
            <w:noProof/>
            <w:webHidden/>
          </w:rPr>
          <w:instrText xml:space="preserve"> PAGEREF _Toc10533539 \h </w:instrText>
        </w:r>
        <w:r w:rsidR="00E051F0">
          <w:rPr>
            <w:noProof/>
            <w:webHidden/>
          </w:rPr>
        </w:r>
        <w:r w:rsidR="00E051F0">
          <w:rPr>
            <w:noProof/>
            <w:webHidden/>
          </w:rPr>
          <w:fldChar w:fldCharType="separate"/>
        </w:r>
        <w:r w:rsidR="007A6118">
          <w:rPr>
            <w:noProof/>
            <w:webHidden/>
          </w:rPr>
          <w:t>181</w:t>
        </w:r>
        <w:r w:rsidR="00E051F0">
          <w:rPr>
            <w:noProof/>
            <w:webHidden/>
          </w:rPr>
          <w:fldChar w:fldCharType="end"/>
        </w:r>
      </w:hyperlink>
    </w:p>
    <w:p w14:paraId="1535FEDB" w14:textId="78049F69"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40" w:history="1">
        <w:r w:rsidR="00E051F0" w:rsidRPr="008C30E4">
          <w:rPr>
            <w:rStyle w:val="Lienhypertexte"/>
            <w:noProof/>
          </w:rPr>
          <w:t>9.4</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Gestion de fichiers et répertoires avec java.io.File</w:t>
        </w:r>
        <w:r w:rsidR="00E051F0">
          <w:rPr>
            <w:noProof/>
            <w:webHidden/>
          </w:rPr>
          <w:tab/>
        </w:r>
        <w:r w:rsidR="00E051F0">
          <w:rPr>
            <w:noProof/>
            <w:webHidden/>
          </w:rPr>
          <w:fldChar w:fldCharType="begin"/>
        </w:r>
        <w:r w:rsidR="00E051F0">
          <w:rPr>
            <w:noProof/>
            <w:webHidden/>
          </w:rPr>
          <w:instrText xml:space="preserve"> PAGEREF _Toc10533540 \h </w:instrText>
        </w:r>
        <w:r w:rsidR="00E051F0">
          <w:rPr>
            <w:noProof/>
            <w:webHidden/>
          </w:rPr>
        </w:r>
        <w:r w:rsidR="00E051F0">
          <w:rPr>
            <w:noProof/>
            <w:webHidden/>
          </w:rPr>
          <w:fldChar w:fldCharType="separate"/>
        </w:r>
        <w:r w:rsidR="007A6118">
          <w:rPr>
            <w:noProof/>
            <w:webHidden/>
          </w:rPr>
          <w:t>185</w:t>
        </w:r>
        <w:r w:rsidR="00E051F0">
          <w:rPr>
            <w:noProof/>
            <w:webHidden/>
          </w:rPr>
          <w:fldChar w:fldCharType="end"/>
        </w:r>
      </w:hyperlink>
    </w:p>
    <w:p w14:paraId="537EE0FD" w14:textId="7AB07687"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41" w:history="1">
        <w:r w:rsidR="00E051F0" w:rsidRPr="008C30E4">
          <w:rPr>
            <w:rStyle w:val="Lienhypertexte"/>
            <w:noProof/>
          </w:rPr>
          <w:t>9.4.1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Dialogue de sélection de fichier avec la classe JFileChooser</w:t>
        </w:r>
        <w:r w:rsidR="00E051F0">
          <w:rPr>
            <w:noProof/>
            <w:webHidden/>
          </w:rPr>
          <w:tab/>
        </w:r>
        <w:r w:rsidR="00E051F0">
          <w:rPr>
            <w:noProof/>
            <w:webHidden/>
          </w:rPr>
          <w:fldChar w:fldCharType="begin"/>
        </w:r>
        <w:r w:rsidR="00E051F0">
          <w:rPr>
            <w:noProof/>
            <w:webHidden/>
          </w:rPr>
          <w:instrText xml:space="preserve"> PAGEREF _Toc10533541 \h </w:instrText>
        </w:r>
        <w:r w:rsidR="00E051F0">
          <w:rPr>
            <w:noProof/>
            <w:webHidden/>
          </w:rPr>
        </w:r>
        <w:r w:rsidR="00E051F0">
          <w:rPr>
            <w:noProof/>
            <w:webHidden/>
          </w:rPr>
          <w:fldChar w:fldCharType="separate"/>
        </w:r>
        <w:r w:rsidR="007A6118">
          <w:rPr>
            <w:noProof/>
            <w:webHidden/>
          </w:rPr>
          <w:t>187</w:t>
        </w:r>
        <w:r w:rsidR="00E051F0">
          <w:rPr>
            <w:noProof/>
            <w:webHidden/>
          </w:rPr>
          <w:fldChar w:fldCharType="end"/>
        </w:r>
      </w:hyperlink>
    </w:p>
    <w:p w14:paraId="458A240D" w14:textId="0C196641" w:rsidR="00E051F0" w:rsidRDefault="0022135E">
      <w:pPr>
        <w:pStyle w:val="TM2"/>
        <w:tabs>
          <w:tab w:val="left" w:pos="640"/>
          <w:tab w:val="right" w:leader="dot" w:pos="10790"/>
        </w:tabs>
        <w:rPr>
          <w:rFonts w:asciiTheme="minorHAnsi" w:eastAsiaTheme="minorEastAsia" w:hAnsiTheme="minorHAnsi" w:cstheme="minorBidi"/>
          <w:smallCaps w:val="0"/>
          <w:noProof/>
          <w:sz w:val="22"/>
          <w:szCs w:val="22"/>
          <w:lang w:val="en-CA" w:eastAsia="en-CA"/>
        </w:rPr>
      </w:pPr>
      <w:hyperlink w:anchor="_Toc10533542" w:history="1">
        <w:r w:rsidR="00E051F0" w:rsidRPr="008C30E4">
          <w:rPr>
            <w:rStyle w:val="Lienhypertexte"/>
            <w:noProof/>
          </w:rPr>
          <w:t>9.5</w:t>
        </w:r>
        <w:r w:rsidR="00E051F0">
          <w:rPr>
            <w:rFonts w:asciiTheme="minorHAnsi" w:eastAsiaTheme="minorEastAsia" w:hAnsiTheme="minorHAnsi" w:cstheme="minorBidi"/>
            <w:smallCaps w:val="0"/>
            <w:noProof/>
            <w:sz w:val="22"/>
            <w:szCs w:val="22"/>
            <w:lang w:val="en-CA" w:eastAsia="en-CA"/>
          </w:rPr>
          <w:tab/>
        </w:r>
        <w:r w:rsidR="00E051F0" w:rsidRPr="008C30E4">
          <w:rPr>
            <w:rStyle w:val="Lienhypertexte"/>
            <w:noProof/>
          </w:rPr>
          <w:t>Fichier d’objets en Java</w:t>
        </w:r>
        <w:r w:rsidR="00E051F0">
          <w:rPr>
            <w:noProof/>
            <w:webHidden/>
          </w:rPr>
          <w:tab/>
        </w:r>
        <w:r w:rsidR="00E051F0">
          <w:rPr>
            <w:noProof/>
            <w:webHidden/>
          </w:rPr>
          <w:fldChar w:fldCharType="begin"/>
        </w:r>
        <w:r w:rsidR="00E051F0">
          <w:rPr>
            <w:noProof/>
            <w:webHidden/>
          </w:rPr>
          <w:instrText xml:space="preserve"> PAGEREF _Toc10533542 \h </w:instrText>
        </w:r>
        <w:r w:rsidR="00E051F0">
          <w:rPr>
            <w:noProof/>
            <w:webHidden/>
          </w:rPr>
        </w:r>
        <w:r w:rsidR="00E051F0">
          <w:rPr>
            <w:noProof/>
            <w:webHidden/>
          </w:rPr>
          <w:fldChar w:fldCharType="separate"/>
        </w:r>
        <w:r w:rsidR="007A6118">
          <w:rPr>
            <w:noProof/>
            <w:webHidden/>
          </w:rPr>
          <w:t>188</w:t>
        </w:r>
        <w:r w:rsidR="00E051F0">
          <w:rPr>
            <w:noProof/>
            <w:webHidden/>
          </w:rPr>
          <w:fldChar w:fldCharType="end"/>
        </w:r>
      </w:hyperlink>
    </w:p>
    <w:p w14:paraId="5F95CDE7" w14:textId="205F10FD"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43" w:history="1">
        <w:r w:rsidR="00E051F0" w:rsidRPr="008C30E4">
          <w:rPr>
            <w:rStyle w:val="Lienhypertexte"/>
            <w:noProof/>
          </w:rPr>
          <w:t>9.5.1</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Fichier sériel d’objets en Java</w:t>
        </w:r>
        <w:r w:rsidR="00E051F0">
          <w:rPr>
            <w:noProof/>
            <w:webHidden/>
          </w:rPr>
          <w:tab/>
        </w:r>
        <w:r w:rsidR="00E051F0">
          <w:rPr>
            <w:noProof/>
            <w:webHidden/>
          </w:rPr>
          <w:fldChar w:fldCharType="begin"/>
        </w:r>
        <w:r w:rsidR="00E051F0">
          <w:rPr>
            <w:noProof/>
            <w:webHidden/>
          </w:rPr>
          <w:instrText xml:space="preserve"> PAGEREF _Toc10533543 \h </w:instrText>
        </w:r>
        <w:r w:rsidR="00E051F0">
          <w:rPr>
            <w:noProof/>
            <w:webHidden/>
          </w:rPr>
        </w:r>
        <w:r w:rsidR="00E051F0">
          <w:rPr>
            <w:noProof/>
            <w:webHidden/>
          </w:rPr>
          <w:fldChar w:fldCharType="separate"/>
        </w:r>
        <w:r w:rsidR="007A6118">
          <w:rPr>
            <w:noProof/>
            <w:webHidden/>
          </w:rPr>
          <w:t>189</w:t>
        </w:r>
        <w:r w:rsidR="00E051F0">
          <w:rPr>
            <w:noProof/>
            <w:webHidden/>
          </w:rPr>
          <w:fldChar w:fldCharType="end"/>
        </w:r>
      </w:hyperlink>
    </w:p>
    <w:p w14:paraId="11090631" w14:textId="0ABE8F71" w:rsidR="00E051F0" w:rsidRDefault="0022135E">
      <w:pPr>
        <w:pStyle w:val="TM3"/>
        <w:tabs>
          <w:tab w:val="left" w:pos="960"/>
          <w:tab w:val="right" w:leader="dot" w:pos="10790"/>
        </w:tabs>
        <w:rPr>
          <w:rFonts w:asciiTheme="minorHAnsi" w:eastAsiaTheme="minorEastAsia" w:hAnsiTheme="minorHAnsi" w:cstheme="minorBidi"/>
          <w:i w:val="0"/>
          <w:iCs w:val="0"/>
          <w:noProof/>
          <w:sz w:val="22"/>
          <w:szCs w:val="22"/>
          <w:lang w:val="en-CA" w:eastAsia="en-CA"/>
        </w:rPr>
      </w:pPr>
      <w:hyperlink w:anchor="_Toc10533544" w:history="1">
        <w:r w:rsidR="00E051F0" w:rsidRPr="008C30E4">
          <w:rPr>
            <w:rStyle w:val="Lienhypertexte"/>
            <w:noProof/>
          </w:rPr>
          <w:t>9.5.2</w:t>
        </w:r>
        <w:r w:rsidR="00E051F0">
          <w:rPr>
            <w:rFonts w:asciiTheme="minorHAnsi" w:eastAsiaTheme="minorEastAsia" w:hAnsiTheme="minorHAnsi" w:cstheme="minorBidi"/>
            <w:i w:val="0"/>
            <w:iCs w:val="0"/>
            <w:noProof/>
            <w:sz w:val="22"/>
            <w:szCs w:val="22"/>
            <w:lang w:val="en-CA" w:eastAsia="en-CA"/>
          </w:rPr>
          <w:tab/>
        </w:r>
        <w:r w:rsidR="00E051F0" w:rsidRPr="008C30E4">
          <w:rPr>
            <w:rStyle w:val="Lienhypertexte"/>
            <w:noProof/>
          </w:rPr>
          <w:t>Fichier à adressage relatif en Java avec RandomAccessFile</w:t>
        </w:r>
        <w:r w:rsidR="00E051F0">
          <w:rPr>
            <w:noProof/>
            <w:webHidden/>
          </w:rPr>
          <w:tab/>
        </w:r>
        <w:r w:rsidR="00E051F0">
          <w:rPr>
            <w:noProof/>
            <w:webHidden/>
          </w:rPr>
          <w:fldChar w:fldCharType="begin"/>
        </w:r>
        <w:r w:rsidR="00E051F0">
          <w:rPr>
            <w:noProof/>
            <w:webHidden/>
          </w:rPr>
          <w:instrText xml:space="preserve"> PAGEREF _Toc10533544 \h </w:instrText>
        </w:r>
        <w:r w:rsidR="00E051F0">
          <w:rPr>
            <w:noProof/>
            <w:webHidden/>
          </w:rPr>
        </w:r>
        <w:r w:rsidR="00E051F0">
          <w:rPr>
            <w:noProof/>
            <w:webHidden/>
          </w:rPr>
          <w:fldChar w:fldCharType="separate"/>
        </w:r>
        <w:r w:rsidR="007A6118">
          <w:rPr>
            <w:noProof/>
            <w:webHidden/>
          </w:rPr>
          <w:t>194</w:t>
        </w:r>
        <w:r w:rsidR="00E051F0">
          <w:rPr>
            <w:noProof/>
            <w:webHidden/>
          </w:rPr>
          <w:fldChar w:fldCharType="end"/>
        </w:r>
      </w:hyperlink>
    </w:p>
    <w:p w14:paraId="4EE44604" w14:textId="2A28391A"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002612A8">
      <w:pPr>
        <w:pStyle w:val="Titre1"/>
      </w:pPr>
      <w:bookmarkStart w:id="0" w:name="_Toc10533472"/>
      <w:r>
        <w:t>Préface</w:t>
      </w:r>
      <w:bookmarkEnd w:id="0"/>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753EE980"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E849D9"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r w:rsidR="0010777C">
        <w:t xml:space="preserve"> </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pPr>
        <w:pStyle w:val="Titre1"/>
      </w:pPr>
      <w:bookmarkStart w:id="1" w:name="_Toc10533473"/>
      <w:r>
        <w:t>Concepts de base</w:t>
      </w:r>
      <w:bookmarkEnd w:id="1"/>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0480F4FD"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3D5AB7" w:rsidRPr="003D5AB7">
        <w:rPr>
          <w:b/>
          <w:i/>
        </w:rPr>
        <w:t>software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2" w:name="_Toc10533474"/>
      <w:r>
        <w:t>Composantes matérielles d'un ordinateur (</w:t>
      </w:r>
      <w:r w:rsidRPr="009B5E5B">
        <w:rPr>
          <w:i/>
        </w:rPr>
        <w:t>hardware</w:t>
      </w:r>
      <w:r>
        <w:t>)</w:t>
      </w:r>
      <w:bookmarkEnd w:id="2"/>
    </w:p>
    <w:p w14:paraId="2B9A6FEC" w14:textId="31AD75CE"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00091F0E">
        <w:rPr>
          <w:i/>
        </w:rPr>
        <w:t>composantes matérielles</w:t>
      </w:r>
      <w:r w:rsidR="00DD0863">
        <w:t xml:space="preserve"> qui collaborent entre elles afin de produire un traitement. L'</w:t>
      </w:r>
      <w:r w:rsidR="00DD0863">
        <w:rPr>
          <w:i/>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rsidR="00DD0863">
        <w:fldChar w:fldCharType="begin"/>
      </w:r>
      <w:r w:rsidR="00DD0863">
        <w:instrText xml:space="preserve"> REF _Ref492960704 \h </w:instrText>
      </w:r>
      <w:r w:rsidR="00DD0863">
        <w:fldChar w:fldCharType="separate"/>
      </w:r>
      <w:r w:rsidR="007A6118">
        <w:t xml:space="preserve">Figure </w:t>
      </w:r>
      <w:r w:rsidR="007A6118">
        <w:rPr>
          <w:noProof/>
        </w:rPr>
        <w:t>1</w:t>
      </w:r>
      <w:r w:rsidR="00DD0863">
        <w:fldChar w:fldCharType="end"/>
      </w:r>
      <w:r w:rsidR="0098040C">
        <w:t xml:space="preserve"> : </w:t>
      </w:r>
      <w:r w:rsidR="0098040C" w:rsidRPr="00091F0E">
        <w:t>processeur central</w:t>
      </w:r>
      <w:r w:rsidR="0098040C">
        <w:t>, mémoire centrale, bus et unités périphériques.</w:t>
      </w:r>
    </w:p>
    <w:p w14:paraId="5EC47717" w14:textId="0F8831DA" w:rsidR="00DD0863" w:rsidRDefault="00222AF3">
      <w:pPr>
        <w:pStyle w:val="Corpsdetexte"/>
        <w:jc w:val="center"/>
      </w:pPr>
      <w:r>
        <w:object w:dxaOrig="8842" w:dyaOrig="4295" w14:anchorId="08B429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174.3pt" o:ole="">
            <v:imagedata r:id="rId13" o:title=""/>
          </v:shape>
          <o:OLEObject Type="Embed" ProgID="Visio.Drawing.11" ShapeID="_x0000_i1025" DrawAspect="Content" ObjectID="_1650868742" r:id="rId14"/>
        </w:object>
      </w:r>
    </w:p>
    <w:p w14:paraId="32199CB3" w14:textId="5B881754" w:rsidR="00DD0863" w:rsidRDefault="00DD0863">
      <w:pPr>
        <w:pStyle w:val="Lgende"/>
        <w:jc w:val="center"/>
      </w:pPr>
      <w:bookmarkStart w:id="3" w:name="_Ref492960704"/>
      <w:r>
        <w:t xml:space="preserve">Figure </w:t>
      </w:r>
      <w:r>
        <w:fldChar w:fldCharType="begin"/>
      </w:r>
      <w:r>
        <w:instrText xml:space="preserve"> SEQ Figure \* ARABIC </w:instrText>
      </w:r>
      <w:r>
        <w:fldChar w:fldCharType="separate"/>
      </w:r>
      <w:r w:rsidR="007A6118">
        <w:rPr>
          <w:noProof/>
        </w:rPr>
        <w:t>1</w:t>
      </w:r>
      <w:r>
        <w:fldChar w:fldCharType="end"/>
      </w:r>
      <w:bookmarkEnd w:id="3"/>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4" w:name="_Toc10533475"/>
      <w:r>
        <w:t>Processeur et mémoire</w:t>
      </w:r>
      <w:bookmarkEnd w:id="4"/>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5C17E528" w:rsidR="001709EE" w:rsidRDefault="00DD0863" w:rsidP="00906F5C">
      <w:pPr>
        <w:pStyle w:val="Corpsdetexte"/>
        <w:pBdr>
          <w:top w:val="single" w:sz="4" w:space="1" w:color="auto"/>
          <w:left w:val="single" w:sz="4" w:space="4" w:color="auto"/>
          <w:bottom w:val="single" w:sz="4" w:space="1" w:color="auto"/>
          <w:right w:val="single" w:sz="4" w:space="4" w:color="auto"/>
        </w:pBdr>
      </w:pPr>
      <w:r>
        <w:t xml:space="preserve">La mémoire centrale contient temporairement les </w:t>
      </w:r>
      <w:r>
        <w:rPr>
          <w:i/>
        </w:rPr>
        <w:t>instructions</w:t>
      </w:r>
      <w:r>
        <w:t xml:space="preserve"> et </w:t>
      </w:r>
      <w:r>
        <w:rPr>
          <w:i/>
        </w:rPr>
        <w:t>données</w:t>
      </w:r>
      <w:r>
        <w:t xml:space="preserve"> d'un programme en cours de traitement. L'ordinateur exécute </w:t>
      </w:r>
      <w:r w:rsidR="00906F5C">
        <w:t>d</w:t>
      </w:r>
      <w:r>
        <w:t xml:space="preserve">es instructions placées en mémoire centrale. Ces instructions manipulent des données qui doivent aussi résider en mémoire centrale. </w:t>
      </w:r>
      <w:r w:rsidR="001709EE">
        <w:t xml:space="preserve">Nous verrons plus loin </w:t>
      </w:r>
      <w:r w:rsidR="00906F5C">
        <w:t>qu’un</w:t>
      </w:r>
      <w:r w:rsidR="001709EE">
        <w:t xml:space="preserve"> prog</w:t>
      </w:r>
      <w:r w:rsidR="00906F5C">
        <w:t>ramme est habituellement chargé</w:t>
      </w:r>
      <w:r w:rsidR="001709EE">
        <w:t xml:space="preserve"> en mémoire centrale à partir d’une unité péri</w:t>
      </w:r>
      <w:r w:rsidR="00FE2180">
        <w:t>ph</w:t>
      </w:r>
      <w:r w:rsidR="001709EE">
        <w:t>érique (souvent une mémoire secondaire tel que le d</w:t>
      </w:r>
      <w:r w:rsidR="00906F5C">
        <w:t>isque dur) avant d’être exécuté</w:t>
      </w:r>
      <w:r w:rsidR="004D720D">
        <w:t>.</w:t>
      </w:r>
    </w:p>
    <w:p w14:paraId="5F537237" w14:textId="77777777" w:rsidR="00DD0863" w:rsidRDefault="00DD0863">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Pr>
          <w:i/>
        </w:rPr>
        <w:t>cases</w:t>
      </w:r>
      <w:r>
        <w:t xml:space="preserve"> (</w:t>
      </w:r>
      <w:r>
        <w:rPr>
          <w:i/>
        </w:rPr>
        <w:t>cellules</w:t>
      </w:r>
      <w:r>
        <w:t xml:space="preserve">, </w:t>
      </w:r>
      <w:r>
        <w:rPr>
          <w:i/>
        </w:rPr>
        <w:t>mots</w:t>
      </w:r>
      <w:r>
        <w:t>) de taille fixe.</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Pr>
          <w:b/>
          <w:i/>
        </w:rPr>
        <w:t>Adresse-mémoire</w:t>
      </w:r>
    </w:p>
    <w:p w14:paraId="15C5BD44" w14:textId="77777777" w:rsidR="00DD0863" w:rsidRDefault="00DD0863" w:rsidP="00DA27BE">
      <w:pPr>
        <w:pStyle w:val="Corpsdetexte"/>
        <w:pBdr>
          <w:top w:val="single" w:sz="4" w:space="1" w:color="auto"/>
          <w:left w:val="single" w:sz="4" w:space="4" w:color="auto"/>
          <w:bottom w:val="single" w:sz="4" w:space="1" w:color="auto"/>
          <w:right w:val="single" w:sz="4" w:space="4" w:color="auto"/>
        </w:pBdr>
      </w:pPr>
      <w:r>
        <w:t xml:space="preserve">Une case de la mémoire centrale est identifiée par une </w:t>
      </w:r>
      <w:r>
        <w:rPr>
          <w:i/>
        </w:rPr>
        <w:t>adresse</w:t>
      </w:r>
      <w:r>
        <w:t xml:space="preserve"> (</w:t>
      </w:r>
      <w:r>
        <w:rPr>
          <w:i/>
        </w:rPr>
        <w:t>adresse</w:t>
      </w:r>
      <w:r>
        <w:t>-</w:t>
      </w:r>
      <w:r>
        <w:rPr>
          <w:i/>
        </w:rPr>
        <w:t>mémoire</w:t>
      </w:r>
      <w:r>
        <w:t>)</w:t>
      </w:r>
      <w:r w:rsidR="007F2B13">
        <w:t>. Dans le cas le plus simple, l’adresse est un entier</w:t>
      </w:r>
      <w:r>
        <w:t xml:space="preserve"> dans un intervalle de 0 à </w:t>
      </w:r>
      <w:r>
        <w:rPr>
          <w:i/>
        </w:rPr>
        <w:t>n-</w:t>
      </w:r>
      <w:r>
        <w:t>1</w:t>
      </w:r>
      <w:r w:rsidR="006C237D">
        <w:rPr>
          <w:rStyle w:val="Appelnotedebasdep"/>
        </w:rPr>
        <w:footnoteReference w:id="2"/>
      </w:r>
      <w:r>
        <w:t xml:space="preserve">, où </w:t>
      </w:r>
      <w:r>
        <w:rPr>
          <w:i/>
        </w:rPr>
        <w:t>n</w:t>
      </w:r>
      <w:r>
        <w:t xml:space="preserve"> </w:t>
      </w:r>
      <w:r w:rsidR="0044393B">
        <w:t>est</w:t>
      </w:r>
      <w:r>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E5797E">
      <w:pPr>
        <w:pStyle w:val="Corpsdetexte"/>
        <w:jc w:val="center"/>
      </w:pPr>
      <w:r>
        <w:object w:dxaOrig="3799" w:dyaOrig="3638" w14:anchorId="5079BD04">
          <v:shape id="_x0000_i1026" type="#_x0000_t75" style="width:174.3pt;height:166.75pt" o:ole="" fillcolor="window">
            <v:imagedata r:id="rId15" o:title=""/>
          </v:shape>
          <o:OLEObject Type="Embed" ProgID="Visio.Drawing.11" ShapeID="_x0000_i1026" DrawAspect="Content" ObjectID="_1650868743" r:id="rId16"/>
        </w:object>
      </w:r>
    </w:p>
    <w:p w14:paraId="4179E1D1" w14:textId="0C8C85D1" w:rsidR="00DD0863" w:rsidRDefault="00DD0863">
      <w:pPr>
        <w:pStyle w:val="Lgende"/>
        <w:jc w:val="center"/>
      </w:pPr>
      <w:r>
        <w:t xml:space="preserve">Figure </w:t>
      </w:r>
      <w:r>
        <w:fldChar w:fldCharType="begin"/>
      </w:r>
      <w:r>
        <w:instrText xml:space="preserve"> SEQ Figure \* ARABIC </w:instrText>
      </w:r>
      <w:r>
        <w:fldChar w:fldCharType="separate"/>
      </w:r>
      <w:r w:rsidR="007A6118">
        <w:rPr>
          <w:noProof/>
        </w:rPr>
        <w:t>2</w:t>
      </w:r>
      <w:r>
        <w:fldChar w:fldCharType="end"/>
      </w:r>
      <w:r>
        <w:t>. Mémoire centrale.</w:t>
      </w:r>
    </w:p>
    <w:p w14:paraId="6BCAAF9D" w14:textId="0659A91F" w:rsidR="005E6FA1" w:rsidRDefault="007B7AF8" w:rsidP="000069F9">
      <w:pPr>
        <w:pStyle w:val="Corpsdetexte"/>
      </w:pPr>
      <w:r>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00197AE1">
        <w:rPr>
          <w:i/>
        </w:rPr>
        <w:t>Random Access Memory</w:t>
      </w:r>
      <w:r>
        <w:t xml:space="preserve"> (RAM) à cause de cette capacité à pouvoir accéder rapidement à n’importe quelle case à tout moment. Sauf pour une petite partie appelée le ROM (</w:t>
      </w:r>
      <w:r>
        <w:rPr>
          <w:i/>
        </w:rPr>
        <w:t>Read Only Memory</w:t>
      </w:r>
      <w:r>
        <w:t xml:space="preserve">), le contenu de la mémoire centrale n'est pas permanent. Il est perdu lorsque le courant électrique qui alimente l’ordinateur alimentation 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Pr>
          <w:i/>
          <w:iCs/>
        </w:rPr>
        <w:t>persistante</w:t>
      </w:r>
      <w:r>
        <w:t>, i.e. survivre aux programmes ou aux anomalies de fonctionnement.</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E5797E" w:rsidP="002717C0">
      <w:pPr>
        <w:pStyle w:val="Corpsdetexte"/>
        <w:jc w:val="center"/>
      </w:pPr>
      <w:r>
        <w:object w:dxaOrig="6358" w:dyaOrig="2307" w14:anchorId="695535D7">
          <v:shape id="_x0000_i1027" type="#_x0000_t75" style="width:250.1pt;height:90.95pt" o:ole="">
            <v:imagedata r:id="rId17" o:title=""/>
          </v:shape>
          <o:OLEObject Type="Embed" ProgID="Visio.Drawing.11" ShapeID="_x0000_i1027" DrawAspect="Content" ObjectID="_1650868744" r:id="rId18"/>
        </w:object>
      </w:r>
    </w:p>
    <w:p w14:paraId="1B8696C9" w14:textId="3819F71E" w:rsidR="003C646B" w:rsidRDefault="003C646B" w:rsidP="003C646B">
      <w:pPr>
        <w:pStyle w:val="Lgende"/>
        <w:jc w:val="center"/>
      </w:pPr>
      <w:r>
        <w:t xml:space="preserve">Figure </w:t>
      </w:r>
      <w:r>
        <w:fldChar w:fldCharType="begin"/>
      </w:r>
      <w:r>
        <w:instrText xml:space="preserve"> SEQ Figure \* ARABIC </w:instrText>
      </w:r>
      <w:r>
        <w:fldChar w:fldCharType="separate"/>
      </w:r>
      <w:r w:rsidR="007A6118">
        <w:rPr>
          <w:noProof/>
        </w:rPr>
        <w:t>3</w:t>
      </w:r>
      <w:r>
        <w:fldChar w:fldCharType="end"/>
      </w:r>
      <w:r>
        <w:t>. Instruction effectuée par le processeur central.</w:t>
      </w:r>
    </w:p>
    <w:p w14:paraId="0A9FF30D" w14:textId="77777777" w:rsidR="009035A7" w:rsidRDefault="00576ECB">
      <w:pPr>
        <w:pStyle w:val="Corpsdetexte"/>
      </w:pPr>
      <w:r>
        <w:t>Le processeur central est lui-même typiquement constitué de deux composantes : l’Unité de Contrôle (UC) et l’Unité Arithmétique et Logique (UAL). L’UC est responsable de déterminer la séquence d’exécution des instructions. L’UAL exécute les instructions telles que l’addition illustré</w:t>
      </w:r>
      <w:r w:rsidR="003B1A8B">
        <w:t>e</w:t>
      </w:r>
      <w:r>
        <w:t xml:space="preserve"> ci-haut.</w:t>
      </w:r>
      <w:r w:rsidR="009035A7">
        <w:t xml:space="preserve"> </w:t>
      </w:r>
      <w:r w:rsidR="00DD0863">
        <w:t xml:space="preserve">La puissance d'un ordinateur vient de </w:t>
      </w:r>
      <w:r w:rsidR="008A2455">
        <w:t>s</w:t>
      </w:r>
      <w:r w:rsidR="00DD0863">
        <w:t xml:space="preserve">a </w:t>
      </w:r>
      <w:r w:rsidR="0019662B">
        <w:t xml:space="preserve">capacité </w:t>
      </w:r>
      <w:r w:rsidR="008A2455">
        <w:t>à exécuter</w:t>
      </w:r>
      <w:r w:rsidR="00DD0863">
        <w:t xml:space="preserve"> </w:t>
      </w:r>
      <w:r w:rsidR="0019662B">
        <w:t xml:space="preserve">un </w:t>
      </w:r>
      <w:r w:rsidR="00960897">
        <w:t xml:space="preserve">très </w:t>
      </w:r>
      <w:r w:rsidR="0019662B">
        <w:t>grand nombre d’</w:t>
      </w:r>
      <w:r w:rsidR="00DD0863">
        <w:t>opérations simples</w:t>
      </w:r>
      <w:r w:rsidR="0019662B">
        <w:t xml:space="preserve"> à une vitesse extrême</w:t>
      </w:r>
      <w:r w:rsidR="00DD0863">
        <w:t>.</w:t>
      </w:r>
      <w:r w:rsidR="00DF09C1">
        <w:t xml:space="preserv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77777777" w:rsidR="00DD0863" w:rsidRDefault="00DD0863" w:rsidP="00FB24B2">
      <w:pPr>
        <w:pStyle w:val="Corpsdetexte"/>
        <w:numPr>
          <w:ilvl w:val="0"/>
          <w:numId w:val="4"/>
        </w:numPr>
      </w:pPr>
      <w:r>
        <w:rPr>
          <w:i/>
        </w:rPr>
        <w:t>Séquence</w:t>
      </w:r>
      <w:r>
        <w:t xml:space="preserve">. L'adresse en mémoire centrale de la </w:t>
      </w:r>
      <w:r>
        <w:rPr>
          <w:i/>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 !</w:t>
      </w:r>
    </w:p>
    <w:p w14:paraId="65B4123A" w14:textId="38B85702" w:rsidR="00DD0863" w:rsidRDefault="00FD5457">
      <w:pPr>
        <w:pStyle w:val="Corpsdetexte"/>
        <w:numPr>
          <w:ilvl w:val="0"/>
          <w:numId w:val="4"/>
        </w:numPr>
      </w:pPr>
      <w:r>
        <w:rPr>
          <w:i/>
        </w:rPr>
        <w:t>Répétition</w:t>
      </w:r>
      <w:r w:rsidR="00DD0863">
        <w:t xml:space="preserve">. </w:t>
      </w:r>
      <w:r w:rsidR="001A1D28">
        <w:t>D</w:t>
      </w:r>
      <w:r w:rsidR="00DD0863">
        <w:t>es instructions peuvent modifier au besoin l'adresse de la prochaine instruction à exécuter. Par exemple, une instruction peut provoquer le saut à une adresse précédente. Ceci permet de répéter un ensemble d'instructions.</w:t>
      </w:r>
    </w:p>
    <w:p w14:paraId="482C2372" w14:textId="77777777" w:rsidR="00DD0863" w:rsidRDefault="00DD0863" w:rsidP="00B15854">
      <w:pPr>
        <w:pStyle w:val="Corpsdetexte"/>
        <w:numPr>
          <w:ilvl w:val="0"/>
          <w:numId w:val="4"/>
        </w:numPr>
      </w:pPr>
      <w:r>
        <w:rPr>
          <w:i/>
        </w:rPr>
        <w:t>Décision</w:t>
      </w:r>
      <w:r w:rsidR="00245EBD">
        <w:rPr>
          <w:i/>
        </w:rPr>
        <w:t xml:space="preserve"> </w:t>
      </w:r>
      <w:r w:rsidR="00245EBD" w:rsidRPr="00245EBD">
        <w:t>(</w:t>
      </w:r>
      <w:r w:rsidR="00245EBD" w:rsidRPr="00245EBD">
        <w:rPr>
          <w:i/>
        </w:rPr>
        <w:t>sélection</w:t>
      </w:r>
      <w:r w:rsidR="00C11650">
        <w:rPr>
          <w:i/>
        </w:rPr>
        <w:t xml:space="preserve"> </w:t>
      </w:r>
      <w:r w:rsidR="00C11650" w:rsidRPr="00C11650">
        <w:rPr>
          <w:iCs/>
        </w:rPr>
        <w:t>ou</w:t>
      </w:r>
      <w:r w:rsidR="00C11650">
        <w:rPr>
          <w:i/>
        </w:rPr>
        <w:t xml:space="preserve"> choix</w:t>
      </w:r>
      <w:r w:rsidR="00245EBD" w:rsidRPr="00245EBD">
        <w:t>)</w:t>
      </w:r>
      <w:r w:rsidRP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Pr>
          <w:i/>
        </w:rPr>
        <w:t>x</w:t>
      </w:r>
      <w:r>
        <w:t xml:space="preserve"> est 0, sauter à l'adresse </w:t>
      </w:r>
      <w:r>
        <w:rPr>
          <w:i/>
        </w:rPr>
        <w:t>y</w:t>
      </w:r>
      <w:r>
        <w:t xml:space="preserve"> sinon continuer normalement en séquence. C'est ce </w:t>
      </w:r>
      <w:r w:rsidR="00112EFA">
        <w:t xml:space="preserve">genre d’instruction </w:t>
      </w:r>
      <w:r>
        <w:t>qui permet à l'ordinateur de « prendre des décisions » et de modifier son comportement</w:t>
      </w:r>
      <w:r w:rsidR="00B052EE">
        <w:t xml:space="preserve"> au besoin</w:t>
      </w:r>
      <w:r>
        <w:t>.</w:t>
      </w:r>
    </w:p>
    <w:p w14:paraId="6058A73A" w14:textId="77777777" w:rsidR="00DD0863" w:rsidRDefault="00DD0863">
      <w:pPr>
        <w:pStyle w:val="Corpsdetexte"/>
      </w:pPr>
      <w:r>
        <w:t>Ces trois manières d'organiser l'exécution des instructions, la séquence, la répétition et la décision, sont des mécanismes de base de la plupart des langages de programmation.</w:t>
      </w:r>
    </w:p>
    <w:p w14:paraId="44143B9B" w14:textId="77777777" w:rsidR="00DD0863" w:rsidRDefault="00DD0863">
      <w:pPr>
        <w:pStyle w:val="Titre3"/>
      </w:pPr>
      <w:bookmarkStart w:id="5" w:name="_Toc10533476"/>
      <w:r>
        <w:t>Unités périphériques</w:t>
      </w:r>
      <w:bookmarkEnd w:id="5"/>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DD0863">
      <w:pPr>
        <w:pStyle w:val="Corpsdetexte"/>
        <w:jc w:val="center"/>
      </w:pPr>
      <w:r>
        <w:object w:dxaOrig="5239" w:dyaOrig="1118" w14:anchorId="04FF6ED2">
          <v:shape id="_x0000_i1028" type="#_x0000_t75" style="width:261.45pt;height:56.85pt" o:ole="" fillcolor="window">
            <v:imagedata r:id="rId19" o:title=""/>
          </v:shape>
          <o:OLEObject Type="Embed" ProgID="Visio.Drawing.11" ShapeID="_x0000_i1028" DrawAspect="Content" ObjectID="_1650868745" r:id="rId20"/>
        </w:object>
      </w:r>
    </w:p>
    <w:p w14:paraId="4A632090" w14:textId="07DC9F54" w:rsidR="00DD0863" w:rsidRDefault="00DD0863">
      <w:pPr>
        <w:pStyle w:val="Lgende"/>
        <w:jc w:val="center"/>
      </w:pPr>
      <w:r>
        <w:t xml:space="preserve">Figure </w:t>
      </w:r>
      <w:r>
        <w:fldChar w:fldCharType="begin"/>
      </w:r>
      <w:r>
        <w:instrText xml:space="preserve"> SEQ Figure \* ARABIC </w:instrText>
      </w:r>
      <w:r>
        <w:fldChar w:fldCharType="separate"/>
      </w:r>
      <w:r w:rsidR="007A6118">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lastRenderedPageBreak/>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3A62D6AD"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transfert inverse de la mémoire centrale vers une unité périphérique est une </w:t>
      </w:r>
      <w:r>
        <w:rPr>
          <w:i/>
        </w:rPr>
        <w:t>opération de</w:t>
      </w:r>
      <w:r>
        <w:t xml:space="preserve"> </w:t>
      </w:r>
      <w:r>
        <w:rPr>
          <w:i/>
        </w:rPr>
        <w:t>sortie</w:t>
      </w:r>
      <w:r>
        <w:t xml:space="preserve"> ou d'</w:t>
      </w:r>
      <w:r>
        <w:rPr>
          <w:i/>
        </w:rPr>
        <w:t>écriture</w:t>
      </w:r>
      <w:r>
        <w:t>.</w:t>
      </w:r>
    </w:p>
    <w:p w14:paraId="7CD27C97" w14:textId="77777777" w:rsidR="00DD0863" w:rsidRDefault="00DD0863">
      <w:pPr>
        <w:pStyle w:val="Corpsdetexte"/>
      </w:pP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150962BC" w14:textId="77777777" w:rsidR="002C6DDB" w:rsidRDefault="002C6DDB" w:rsidP="002C6DDB">
      <w:pPr>
        <w:pStyle w:val="Corpsdetexte"/>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La </w:t>
      </w:r>
      <w:r>
        <w:rPr>
          <w:i/>
        </w:rPr>
        <w:t>souris</w:t>
      </w:r>
      <w:r>
        <w:t xml:space="preserve"> et le </w:t>
      </w:r>
      <w:r>
        <w:rPr>
          <w:i/>
        </w:rPr>
        <w:t>clavier</w:t>
      </w:r>
      <w:r>
        <w:t xml:space="preserve"> sont des unités d'entrée bien connus. Le </w:t>
      </w:r>
      <w:r>
        <w:rPr>
          <w:i/>
        </w:rPr>
        <w:t>microphone</w:t>
      </w:r>
      <w:r>
        <w:t xml:space="preserve"> et la caméra Web sont aussi de plus en plus utilisés. La </w:t>
      </w:r>
      <w:r>
        <w:rPr>
          <w:i/>
        </w:rPr>
        <w:t>manette de jeu</w:t>
      </w:r>
      <w:r>
        <w:t xml:space="preserve"> et le </w:t>
      </w:r>
      <w:r>
        <w:rPr>
          <w:i/>
        </w:rPr>
        <w:t>bâton joyeux</w:t>
      </w:r>
      <w:r>
        <w:t xml:space="preserve"> (</w:t>
      </w:r>
      <w:r>
        <w:rPr>
          <w:i/>
        </w:rPr>
        <w:t>joystick</w:t>
      </w:r>
      <w:r>
        <w:t>) sont employés pour les jeux. Au-delà de ces périphériques d’entrée usuels, toutes sortes de capteurs existent pour saisir des données de diverses natures.</w:t>
      </w:r>
    </w:p>
    <w:p w14:paraId="76D73CE1" w14:textId="77777777" w:rsidR="00DD0863" w:rsidRDefault="00DD0863">
      <w:pPr>
        <w:pStyle w:val="Corpsdetexte"/>
      </w:pPr>
    </w:p>
    <w:p w14:paraId="3A476A51" w14:textId="2F58D15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 sortie</w:t>
      </w:r>
    </w:p>
    <w:p w14:paraId="60C67286" w14:textId="617DDAAD"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00FB5E58">
      <w:pPr>
        <w:pStyle w:val="Corpsdetexte"/>
      </w:pPr>
      <w:r>
        <w:t xml:space="preserve">Divers périphériques d'entrée/sorties plus adaptés à des </w:t>
      </w:r>
      <w:r w:rsidR="00EC1929">
        <w:t>applications</w:t>
      </w:r>
      <w:r>
        <w:t xml:space="preserve"> particuli</w:t>
      </w:r>
      <w:r w:rsidR="00EC1929">
        <w:t>è</w:t>
      </w:r>
      <w:r>
        <w:t>r</w:t>
      </w:r>
      <w:r w:rsidR="00EC1929">
        <w:t>e</w:t>
      </w:r>
      <w:r>
        <w:t xml:space="preserve">s sont de plus en plus </w:t>
      </w:r>
      <w:r w:rsidR="00093C49">
        <w:t>répandus</w:t>
      </w:r>
      <w:r>
        <w:t xml:space="preserve">. Les </w:t>
      </w:r>
      <w:r>
        <w:rPr>
          <w:i/>
        </w:rPr>
        <w:t>interfaces réseau</w:t>
      </w:r>
      <w:r>
        <w:t xml:space="preserve"> (</w:t>
      </w:r>
      <w:r>
        <w:rPr>
          <w:i/>
        </w:rPr>
        <w:t>modem</w:t>
      </w:r>
      <w:r>
        <w:t xml:space="preserve">, </w:t>
      </w:r>
      <w:r>
        <w:rPr>
          <w:i/>
        </w:rPr>
        <w:t>carte réseau</w:t>
      </w:r>
      <w:r>
        <w:t xml:space="preserve">, ...) et les </w:t>
      </w:r>
      <w:r>
        <w:rPr>
          <w:i/>
        </w:rPr>
        <w:t>mémoires secondaires</w:t>
      </w:r>
      <w:r>
        <w:t xml:space="preserve"> (</w:t>
      </w:r>
      <w:r>
        <w:rPr>
          <w:i/>
        </w:rPr>
        <w:t>disque dur</w:t>
      </w:r>
      <w:r>
        <w:t xml:space="preserve">, </w:t>
      </w:r>
      <w:r w:rsidR="00DE7D5D" w:rsidRPr="00FB671D">
        <w:rPr>
          <w:i/>
        </w:rPr>
        <w:t>mémoire</w:t>
      </w:r>
      <w:r w:rsidR="00DE7D5D">
        <w:t xml:space="preserve"> SSD, </w:t>
      </w:r>
      <w:r w:rsidR="00433257">
        <w:rPr>
          <w:i/>
        </w:rPr>
        <w:t>disque optique</w:t>
      </w:r>
      <w:r>
        <w:t>, ...) sont aussi des péri</w:t>
      </w:r>
      <w:r w:rsidR="00FD5457">
        <w:t>ph</w:t>
      </w:r>
      <w:r>
        <w:t xml:space="preserve">ériques d'entrée/sortie. </w:t>
      </w:r>
      <w:r w:rsidR="00A2074F">
        <w:t>Plusieurs</w:t>
      </w:r>
      <w:r>
        <w:t xml:space="preserve"> de ces péri</w:t>
      </w:r>
      <w:r w:rsidR="00FD5457">
        <w:t>ph</w:t>
      </w:r>
      <w:r>
        <w:t xml:space="preserve">ériques permettent à la fois les entrées et les sorties. Par exemple, il est possible de lire et d'écrire des informations sur le disque dur. </w:t>
      </w:r>
      <w:r w:rsidR="00F861A9">
        <w:t xml:space="preserve">Il est possible d’envoyer et de recevoir des informations par un réseau. </w:t>
      </w:r>
      <w:r w:rsidR="00FD5457">
        <w:t>Cependant</w:t>
      </w:r>
      <w:r>
        <w:t xml:space="preserve">, il est impossible d'écrire sur </w:t>
      </w:r>
      <w:r w:rsidR="004A536F">
        <w:t>cert</w:t>
      </w:r>
      <w:r w:rsidR="00E439F3">
        <w:t>ains disques optiques</w:t>
      </w:r>
      <w: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6AE548DC" w14:textId="24899285"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t xml:space="preserve">La mémoire secondaire la plus </w:t>
      </w:r>
      <w:r w:rsidR="008C451B">
        <w:t>répandue</w:t>
      </w:r>
      <w:r>
        <w:t xml:space="preserve"> est l'</w:t>
      </w:r>
      <w:r>
        <w:rPr>
          <w:i/>
        </w:rPr>
        <w:t>unité de disque magnétique</w:t>
      </w:r>
      <w:r>
        <w:t xml:space="preserve"> (</w:t>
      </w:r>
      <w:r>
        <w:rPr>
          <w:i/>
        </w:rPr>
        <w:t>disque dur</w:t>
      </w:r>
      <w:r>
        <w:t xml:space="preserve">, </w:t>
      </w:r>
      <w:r>
        <w:rPr>
          <w:i/>
        </w:rPr>
        <w:t>disque rigide</w:t>
      </w:r>
      <w:r>
        <w:t xml:space="preserve"> ou tout simplement le </w:t>
      </w:r>
      <w:r>
        <w:rPr>
          <w:i/>
        </w:rPr>
        <w:t>disque</w:t>
      </w:r>
      <w:r>
        <w:t xml:space="preserve">). </w:t>
      </w:r>
      <w:r w:rsidR="008C451B">
        <w:t xml:space="preserve">La </w:t>
      </w:r>
      <w:r w:rsidR="008C451B" w:rsidRPr="00580552">
        <w:rPr>
          <w:i/>
        </w:rPr>
        <w:t>mémoire</w:t>
      </w:r>
      <w:r w:rsidR="008C451B">
        <w:t xml:space="preserve"> SSD</w:t>
      </w:r>
      <w:r w:rsidR="00294ED2">
        <w:t xml:space="preserve"> (</w:t>
      </w:r>
      <w:r w:rsidR="00294ED2" w:rsidRPr="00115F44">
        <w:rPr>
          <w:i/>
        </w:rPr>
        <w:t>Solid State Drive</w:t>
      </w:r>
      <w:r w:rsidR="00294ED2">
        <w:t xml:space="preserve">), ou </w:t>
      </w:r>
      <w:r w:rsidR="00580552" w:rsidRPr="00580552">
        <w:rPr>
          <w:i/>
        </w:rPr>
        <w:t>disque</w:t>
      </w:r>
      <w:r w:rsidR="00115F44">
        <w:t xml:space="preserve"> SSD</w:t>
      </w:r>
      <w:r w:rsidR="00580552">
        <w:t xml:space="preserve"> </w:t>
      </w:r>
      <w:r w:rsidR="001F74F2">
        <w:t>est</w:t>
      </w:r>
      <w:r w:rsidR="008C451B">
        <w:t xml:space="preserve"> de plus en plus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3915DC0F" w14:textId="77777777" w:rsidR="00DD0863" w:rsidRDefault="00DD0863" w:rsidP="00F81898">
      <w:pPr>
        <w:pStyle w:val="Corpsdetexte"/>
        <w:pBdr>
          <w:top w:val="single" w:sz="4" w:space="1" w:color="auto" w:shadow="1"/>
          <w:left w:val="single" w:sz="4" w:space="4" w:color="auto" w:shadow="1"/>
          <w:bottom w:val="single" w:sz="4" w:space="1" w:color="auto" w:shadow="1"/>
          <w:right w:val="single" w:sz="4" w:space="4" w:color="auto" w:shadow="1"/>
        </w:pBdr>
      </w:pPr>
      <w:r>
        <w:lastRenderedPageBreak/>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16A80CEF" w14:textId="77777777" w:rsidR="00585771" w:rsidRDefault="00585771">
      <w:pPr>
        <w:pStyle w:val="Corpsdetexte"/>
      </w:pP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6" w:name="_Toc10533477"/>
      <w:r>
        <w:t>Le logiciel</w:t>
      </w:r>
      <w:bookmarkEnd w:id="6"/>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67BA0C2D"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ériques. Windows, Unix et MacOS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4794FD87" w14:textId="1121099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pPr>
      <w:r>
        <w:t>Les systèmes d'exploitation offrent habituellement deux types d’interface permettant d’invoquer leurs fonctions. Les interface en ligne de commande (</w:t>
      </w:r>
      <w:r w:rsidRPr="00C95846">
        <w:rPr>
          <w:i/>
        </w:rPr>
        <w:t>Command Line Interface</w:t>
      </w:r>
      <w:r>
        <w:t xml:space="preserve"> – CLI) ou les </w:t>
      </w:r>
      <w:r>
        <w:rPr>
          <w:i/>
        </w:rPr>
        <w:t>interfaces à l'utilisateur graphiques</w:t>
      </w:r>
      <w:r>
        <w:t xml:space="preserve"> conviviales (</w:t>
      </w:r>
      <w:r>
        <w:rPr>
          <w:i/>
        </w:rPr>
        <w:t>Graphical User Interface</w:t>
      </w:r>
      <w:r>
        <w:t xml:space="preserve"> - GUI) basées sur l'utilisation des fenêtres, de menus, de boutons, etc. Dans le cas de Windows, l’interface en ligne de commande est aussi appelée </w:t>
      </w:r>
      <w:r w:rsidRPr="00144A6A">
        <w:rPr>
          <w:i/>
        </w:rPr>
        <w:t>fenêtre de commande Windows</w:t>
      </w:r>
      <w:r>
        <w:t xml:space="preserve"> (</w:t>
      </w:r>
      <w:r w:rsidRPr="00CF35C9">
        <w:rPr>
          <w:i/>
        </w:rPr>
        <w:t>Command Prompt</w:t>
      </w:r>
      <w:r>
        <w:t xml:space="preserve">) et Windows est l’interface graphique. Dans les systèmes d’exploitation UNIX, par analogie avec une noix, il est d’usage d’employer le terme </w:t>
      </w:r>
      <w:r w:rsidRPr="005E30C9">
        <w:rPr>
          <w:i/>
        </w:rPr>
        <w:t>shell</w:t>
      </w:r>
      <w:r>
        <w:t xml:space="preserve"> (coquille) pour désigner une interface système qui permet de faire exécuter des commandes du </w:t>
      </w:r>
      <w:r w:rsidRPr="007A31D5">
        <w:rPr>
          <w:i/>
        </w:rPr>
        <w:t>noyau</w:t>
      </w:r>
      <w:r>
        <w:t xml:space="preserve"> (</w:t>
      </w:r>
      <w:r w:rsidRPr="007A31D5">
        <w:rPr>
          <w:i/>
        </w:rPr>
        <w:t>kernel</w:t>
      </w:r>
      <w:r>
        <w:t>) du système d’exploitation.</w:t>
      </w:r>
    </w:p>
    <w:p w14:paraId="505308F9" w14:textId="77777777" w:rsidR="00710436" w:rsidRDefault="00710436">
      <w:pPr>
        <w:pStyle w:val="Corpsdetexte"/>
      </w:pPr>
    </w:p>
    <w:p w14:paraId="466DFB5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 d'application</w:t>
      </w:r>
      <w:r>
        <w:rPr>
          <w:b/>
        </w:rPr>
        <w:t xml:space="preserve"> (ou simplement </w:t>
      </w:r>
      <w:r>
        <w:rPr>
          <w:b/>
          <w:i/>
        </w:rPr>
        <w:t>application</w:t>
      </w:r>
      <w:r>
        <w:rPr>
          <w:b/>
        </w:rPr>
        <w:t>)</w:t>
      </w:r>
    </w:p>
    <w:p w14:paraId="044F982A" w14:textId="7AC7ABBF" w:rsidR="00DD0863" w:rsidRDefault="00756A3F" w:rsidP="006E28FA">
      <w:pPr>
        <w:pStyle w:val="Corpsdetexte"/>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06E0A320" w14:textId="42C2C251" w:rsidR="000F1A64" w:rsidRDefault="00266FF2" w:rsidP="00A74ADF">
      <w:pPr>
        <w:pStyle w:val="Corpsdetexte"/>
      </w:pPr>
      <w:r>
        <w:t xml:space="preserve">Pour identifier un dossier ou un fichier, on peut </w:t>
      </w:r>
      <w:r w:rsidR="00A74ADF">
        <w:t>employer</w:t>
      </w:r>
      <w:r>
        <w:t xml:space="preserve"> son </w:t>
      </w:r>
      <w:r w:rsidRPr="0090280D">
        <w:rPr>
          <w:i/>
          <w:iCs/>
        </w:rPr>
        <w:t>chemin</w:t>
      </w:r>
      <w:r>
        <w:t xml:space="preserve"> (</w:t>
      </w:r>
      <w:r w:rsidRPr="0090280D">
        <w:rPr>
          <w:i/>
          <w:iCs/>
        </w:rPr>
        <w:t>path</w:t>
      </w:r>
      <w:r>
        <w:t>)</w:t>
      </w:r>
      <w:r w:rsidR="001610C4">
        <w:t xml:space="preserve">. </w:t>
      </w:r>
      <w:r w:rsidR="00800B32">
        <w:t xml:space="preserve">Le chemin indique la séquence des dossiers qui mènent à l’élément </w:t>
      </w:r>
      <w:r w:rsidR="000A1E31">
        <w:t xml:space="preserve">visé. </w:t>
      </w:r>
      <w:r>
        <w:t>Le chemin</w:t>
      </w:r>
      <w:r w:rsidR="008D2543">
        <w:t xml:space="preserve"> commence tout d’abord par le </w:t>
      </w:r>
      <w:r w:rsidR="00A74ADF">
        <w:t xml:space="preserve">nom de </w:t>
      </w:r>
      <w:r w:rsidR="00A74ADF" w:rsidRPr="00A74ADF">
        <w:rPr>
          <w:i/>
          <w:iCs/>
        </w:rPr>
        <w:t>volume</w:t>
      </w:r>
      <w:r w:rsidR="00A74ADF">
        <w:t xml:space="preserve"> </w:t>
      </w:r>
      <w:r w:rsidR="00D55DA9">
        <w:t>dans lequel</w:t>
      </w:r>
      <w:r w:rsidR="008D2543">
        <w:t xml:space="preserve"> si situe le fichier </w:t>
      </w:r>
      <w:r>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0A1E31">
        <w:t xml:space="preserve">avec </w:t>
      </w:r>
      <w:r w:rsidR="00664F82">
        <w:t>Windows</w:t>
      </w:r>
      <w:r w:rsidR="008D2543">
        <w:t xml:space="preserve">).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Pr>
          <w:i/>
          <w:iCs/>
        </w:rPr>
        <w:t>HelloWorld.java</w:t>
      </w:r>
      <w:r w:rsidR="00FF281E">
        <w:t xml:space="preserve">, il faut donc partir du disque C, aller dans le dossier </w:t>
      </w:r>
      <w:r w:rsidR="005C62F5">
        <w:rPr>
          <w:i/>
          <w:iCs/>
        </w:rPr>
        <w:t>Users</w:t>
      </w:r>
      <w:r w:rsidR="00FF281E">
        <w:t xml:space="preserve">, puis ensuite, </w:t>
      </w:r>
      <w:r w:rsidR="00A74ADF">
        <w:t xml:space="preserve">dans </w:t>
      </w:r>
      <w:r w:rsidR="005C62F5">
        <w:rPr>
          <w:i/>
          <w:iCs/>
        </w:rPr>
        <w:t>Robert</w:t>
      </w:r>
      <w:r w:rsidR="00FF281E">
        <w:t xml:space="preserve">, </w:t>
      </w:r>
      <w:r w:rsidR="00B21A1C">
        <w:t xml:space="preserve">et </w:t>
      </w:r>
      <w:r w:rsidR="00FF281E">
        <w:t xml:space="preserve">ensuite </w:t>
      </w:r>
      <w:r w:rsidR="00A74ADF">
        <w:t xml:space="preserve">dans </w:t>
      </w:r>
      <w:r w:rsidR="005C62F5">
        <w:rPr>
          <w:i/>
          <w:iCs/>
        </w:rPr>
        <w:t>Documents</w:t>
      </w:r>
      <w:r w:rsidR="00FF281E">
        <w:t xml:space="preserve"> pour enfin arriver au fichier </w:t>
      </w:r>
      <w:r w:rsidR="005C62F5">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6FAF8007" w:rsidR="002E62C0" w:rsidRDefault="00E11B04" w:rsidP="00A74ADF">
      <w:pPr>
        <w:pStyle w:val="Corpsdetexte"/>
      </w:pPr>
      <w:r>
        <w:lastRenderedPageBreak/>
        <w:t xml:space="preserve">Il est à noter qu’après le nom </w:t>
      </w:r>
      <w:r w:rsidR="00A74ADF">
        <w:t>de volume</w:t>
      </w:r>
      <w:r>
        <w:t>, il faut mettre un « : » avant le « \ ».</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Parallélisme simulé : pseudo-parallélisme</w:t>
      </w:r>
    </w:p>
    <w:p w14:paraId="0C28600D" w14:textId="7777777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puisqu'il n'y a habituellement qu'un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 petit vite ». Le terme </w:t>
      </w:r>
      <w:r>
        <w:rPr>
          <w:i/>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7" w:name="_Toc10533478"/>
      <w:r>
        <w:t>Le binaire, le langage machine et la compilation</w:t>
      </w:r>
      <w:bookmarkEnd w:id="7"/>
    </w:p>
    <w:p w14:paraId="290B7CF6" w14:textId="77777777"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Lienhypertexte"/>
          </w:rPr>
          <w:t>binaire</w:t>
        </w:r>
      </w:hyperlink>
      <w:r>
        <w:t xml:space="preserve"> (base 2). Par exemple, l’entier 25 en décimal est représenté sur huit bits (un octet) par:</w:t>
      </w:r>
    </w:p>
    <w:p w14:paraId="1562FF7D" w14:textId="77777777" w:rsidR="00F203AD" w:rsidRPr="00880D57" w:rsidRDefault="0022135E"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Lienhypertexte"/>
          </w:rPr>
          <w:t>système international</w:t>
        </w:r>
      </w:hyperlink>
      <w:r>
        <w:t xml:space="preserve"> qui repose sur la base 10.</w:t>
      </w:r>
    </w:p>
    <w:tbl>
      <w:tblPr>
        <w:tblW w:w="0" w:type="auto"/>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1050"/>
        <w:gridCol w:w="1045"/>
      </w:tblGrid>
      <w:tr w:rsidR="00F203AD" w:rsidRPr="00FA1BCD" w14:paraId="05448010" w14:textId="77777777" w:rsidTr="001A046D">
        <w:tc>
          <w:tcPr>
            <w:tcW w:w="397" w:type="dxa"/>
          </w:tcPr>
          <w:p w14:paraId="676ED31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lastRenderedPageBreak/>
              <w:t>Nom</w:t>
            </w:r>
          </w:p>
        </w:tc>
        <w:tc>
          <w:tcPr>
            <w:tcW w:w="397" w:type="dxa"/>
          </w:tcPr>
          <w:p w14:paraId="21A55C1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Symbole</w:t>
            </w:r>
          </w:p>
        </w:tc>
        <w:tc>
          <w:tcPr>
            <w:tcW w:w="397" w:type="dxa"/>
          </w:tcPr>
          <w:p w14:paraId="5FCAE1C7"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4FC405E" w14:textId="77777777" w:rsidTr="001A046D">
        <w:tc>
          <w:tcPr>
            <w:tcW w:w="397" w:type="dxa"/>
          </w:tcPr>
          <w:p w14:paraId="2FF1A773"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kilooctet</w:t>
            </w:r>
          </w:p>
        </w:tc>
        <w:tc>
          <w:tcPr>
            <w:tcW w:w="397" w:type="dxa"/>
          </w:tcPr>
          <w:p w14:paraId="64B1C51C"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Ko</w:t>
            </w:r>
          </w:p>
        </w:tc>
        <w:tc>
          <w:tcPr>
            <w:tcW w:w="397" w:type="dxa"/>
          </w:tcPr>
          <w:p w14:paraId="12E3B750"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10</w:t>
            </w:r>
            <w:r w:rsidRPr="009B3095">
              <w:rPr>
                <w:vertAlign w:val="superscript"/>
              </w:rPr>
              <w:t>3</w:t>
            </w:r>
          </w:p>
        </w:tc>
      </w:tr>
      <w:tr w:rsidR="00F203AD" w:rsidRPr="009B3095" w14:paraId="40A240F1" w14:textId="77777777" w:rsidTr="001A046D">
        <w:tc>
          <w:tcPr>
            <w:tcW w:w="397" w:type="dxa"/>
          </w:tcPr>
          <w:p w14:paraId="1C3E3ADB"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mégaoctet</w:t>
            </w:r>
          </w:p>
        </w:tc>
        <w:tc>
          <w:tcPr>
            <w:tcW w:w="397" w:type="dxa"/>
          </w:tcPr>
          <w:p w14:paraId="1A649BD5"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Mo</w:t>
            </w:r>
          </w:p>
        </w:tc>
        <w:tc>
          <w:tcPr>
            <w:tcW w:w="397" w:type="dxa"/>
          </w:tcPr>
          <w:p w14:paraId="20BAFDAB"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6</w:t>
            </w:r>
          </w:p>
        </w:tc>
      </w:tr>
      <w:tr w:rsidR="00F203AD" w:rsidRPr="009B3095" w14:paraId="633A2202" w14:textId="77777777" w:rsidTr="001A046D">
        <w:tc>
          <w:tcPr>
            <w:tcW w:w="397" w:type="dxa"/>
          </w:tcPr>
          <w:p w14:paraId="2BA243C1"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gigaoctet</w:t>
            </w:r>
          </w:p>
        </w:tc>
        <w:tc>
          <w:tcPr>
            <w:tcW w:w="397" w:type="dxa"/>
          </w:tcPr>
          <w:p w14:paraId="0B0E13AA"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Go</w:t>
            </w:r>
          </w:p>
        </w:tc>
        <w:tc>
          <w:tcPr>
            <w:tcW w:w="397" w:type="dxa"/>
          </w:tcPr>
          <w:p w14:paraId="36151E5A"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9</w:t>
            </w:r>
          </w:p>
        </w:tc>
      </w:tr>
      <w:tr w:rsidR="00F203AD" w:rsidRPr="009B3095" w14:paraId="147108ED" w14:textId="77777777" w:rsidTr="001A046D">
        <w:tc>
          <w:tcPr>
            <w:tcW w:w="397" w:type="dxa"/>
          </w:tcPr>
          <w:p w14:paraId="48379339"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téraoctet</w:t>
            </w:r>
          </w:p>
        </w:tc>
        <w:tc>
          <w:tcPr>
            <w:tcW w:w="397" w:type="dxa"/>
          </w:tcPr>
          <w:p w14:paraId="1717CC26"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To</w:t>
            </w:r>
          </w:p>
        </w:tc>
        <w:tc>
          <w:tcPr>
            <w:tcW w:w="397" w:type="dxa"/>
          </w:tcPr>
          <w:p w14:paraId="06FF8A80"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12</w:t>
            </w:r>
          </w:p>
        </w:tc>
      </w:tr>
      <w:tr w:rsidR="00F203AD" w:rsidRPr="009B3095" w14:paraId="6AE9AA27" w14:textId="77777777" w:rsidTr="001A046D">
        <w:tc>
          <w:tcPr>
            <w:tcW w:w="397" w:type="dxa"/>
          </w:tcPr>
          <w:p w14:paraId="4F7016F5"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pétaoctet</w:t>
            </w:r>
          </w:p>
        </w:tc>
        <w:tc>
          <w:tcPr>
            <w:tcW w:w="397" w:type="dxa"/>
          </w:tcPr>
          <w:p w14:paraId="1A2D8AF3"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Po</w:t>
            </w:r>
          </w:p>
        </w:tc>
        <w:tc>
          <w:tcPr>
            <w:tcW w:w="397" w:type="dxa"/>
          </w:tcPr>
          <w:p w14:paraId="60384CDD"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15</w:t>
            </w:r>
          </w:p>
        </w:tc>
      </w:tr>
      <w:tr w:rsidR="00F203AD" w:rsidRPr="009B3095" w14:paraId="14567350" w14:textId="77777777" w:rsidTr="001A046D">
        <w:tc>
          <w:tcPr>
            <w:tcW w:w="397" w:type="dxa"/>
          </w:tcPr>
          <w:p w14:paraId="21317B47"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exaoctet</w:t>
            </w:r>
          </w:p>
        </w:tc>
        <w:tc>
          <w:tcPr>
            <w:tcW w:w="397" w:type="dxa"/>
          </w:tcPr>
          <w:p w14:paraId="025315DC"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Eo</w:t>
            </w:r>
          </w:p>
        </w:tc>
        <w:tc>
          <w:tcPr>
            <w:tcW w:w="397" w:type="dxa"/>
          </w:tcPr>
          <w:p w14:paraId="487A3BD7"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18</w:t>
            </w:r>
          </w:p>
        </w:tc>
      </w:tr>
      <w:tr w:rsidR="00F203AD" w:rsidRPr="009B3095" w14:paraId="0E40035D" w14:textId="77777777" w:rsidTr="001A046D">
        <w:tc>
          <w:tcPr>
            <w:tcW w:w="397" w:type="dxa"/>
          </w:tcPr>
          <w:p w14:paraId="53928420"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zettaoctet</w:t>
            </w:r>
          </w:p>
        </w:tc>
        <w:tc>
          <w:tcPr>
            <w:tcW w:w="397" w:type="dxa"/>
          </w:tcPr>
          <w:p w14:paraId="36E3A514"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Zo</w:t>
            </w:r>
          </w:p>
        </w:tc>
        <w:tc>
          <w:tcPr>
            <w:tcW w:w="397" w:type="dxa"/>
          </w:tcPr>
          <w:p w14:paraId="5640C7DB" w14:textId="77777777" w:rsidR="00F203AD" w:rsidRPr="009B3095" w:rsidRDefault="00F203AD" w:rsidP="001A046D">
            <w:pPr>
              <w:pStyle w:val="Cencadr"/>
              <w:pBdr>
                <w:top w:val="none" w:sz="0" w:space="0" w:color="auto"/>
                <w:left w:val="none" w:sz="0" w:space="0" w:color="auto"/>
                <w:bottom w:val="none" w:sz="0" w:space="0" w:color="auto"/>
                <w:right w:val="none" w:sz="0" w:space="0" w:color="auto"/>
              </w:pBdr>
              <w:ind w:left="0"/>
              <w:rPr>
                <w:lang w:val="en-US"/>
              </w:rPr>
            </w:pPr>
            <w:r w:rsidRPr="009B3095">
              <w:rPr>
                <w:lang w:val="en-US"/>
              </w:rPr>
              <w:t>10</w:t>
            </w:r>
            <w:r w:rsidRPr="009B3095">
              <w:rPr>
                <w:vertAlign w:val="superscript"/>
                <w:lang w:val="en-US"/>
              </w:rPr>
              <w:t>21</w:t>
            </w:r>
          </w:p>
        </w:tc>
      </w:tr>
      <w:tr w:rsidR="00F203AD" w:rsidRPr="009B3095" w14:paraId="09210CD0" w14:textId="77777777" w:rsidTr="001A046D">
        <w:tc>
          <w:tcPr>
            <w:tcW w:w="397" w:type="dxa"/>
          </w:tcPr>
          <w:p w14:paraId="48CDC25A"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yottaoctet</w:t>
            </w:r>
          </w:p>
        </w:tc>
        <w:tc>
          <w:tcPr>
            <w:tcW w:w="397" w:type="dxa"/>
          </w:tcPr>
          <w:p w14:paraId="18A5E00C"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Yo</w:t>
            </w:r>
          </w:p>
        </w:tc>
        <w:tc>
          <w:tcPr>
            <w:tcW w:w="397" w:type="dxa"/>
          </w:tcPr>
          <w:p w14:paraId="2E90EEAC"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10</w:t>
            </w:r>
            <w:r w:rsidRPr="009B3095">
              <w:rPr>
                <w:vertAlign w:val="superscript"/>
              </w:rPr>
              <w:t>24</w:t>
            </w:r>
          </w:p>
        </w:tc>
      </w:tr>
    </w:tbl>
    <w:p w14:paraId="53F5303F" w14:textId="77777777" w:rsidR="00F203AD" w:rsidRDefault="00F203AD" w:rsidP="00F203AD">
      <w:pPr>
        <w:pStyle w:val="Corpsdetexte"/>
      </w:pPr>
    </w:p>
    <w:p w14:paraId="0048D2EF" w14:textId="77777777" w:rsidR="00F203AD" w:rsidRDefault="00F203AD" w:rsidP="00F203AD">
      <w:pPr>
        <w:pStyle w:val="Corpsdetexte"/>
      </w:pPr>
      <w:r>
        <w:t xml:space="preserve">En anglais, on emploi les acronymes KB, MB, GB, TB, PB où B correspond à </w:t>
      </w:r>
      <w:r w:rsidRPr="0097273F">
        <w:rPr>
          <w:i/>
        </w:rPr>
        <w:t>Byte</w:t>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0" w:type="auto"/>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6"/>
        <w:gridCol w:w="1050"/>
        <w:gridCol w:w="3896"/>
      </w:tblGrid>
      <w:tr w:rsidR="00F203AD" w:rsidRPr="00FA1BCD" w14:paraId="222CAFF7" w14:textId="77777777" w:rsidTr="001A046D">
        <w:tc>
          <w:tcPr>
            <w:tcW w:w="1086" w:type="dxa"/>
          </w:tcPr>
          <w:p w14:paraId="04D0B97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993" w:type="dxa"/>
          </w:tcPr>
          <w:p w14:paraId="5668159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1A046D">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001A046D">
        <w:tc>
          <w:tcPr>
            <w:tcW w:w="1086" w:type="dxa"/>
          </w:tcPr>
          <w:p w14:paraId="27674F27"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993" w:type="dxa"/>
          </w:tcPr>
          <w:p w14:paraId="41545C64"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001A046D">
        <w:tc>
          <w:tcPr>
            <w:tcW w:w="1086" w:type="dxa"/>
          </w:tcPr>
          <w:p w14:paraId="691ABD52"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993" w:type="dxa"/>
          </w:tcPr>
          <w:p w14:paraId="41DDD3E5"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001A046D">
        <w:tc>
          <w:tcPr>
            <w:tcW w:w="1086" w:type="dxa"/>
          </w:tcPr>
          <w:p w14:paraId="5BFD6690"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993" w:type="dxa"/>
          </w:tcPr>
          <w:p w14:paraId="23547FAD"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001A046D">
        <w:tc>
          <w:tcPr>
            <w:tcW w:w="1086" w:type="dxa"/>
          </w:tcPr>
          <w:p w14:paraId="4AF9D9E4"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993" w:type="dxa"/>
          </w:tcPr>
          <w:p w14:paraId="6E28E5E1"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001A046D">
        <w:tc>
          <w:tcPr>
            <w:tcW w:w="1086" w:type="dxa"/>
          </w:tcPr>
          <w:p w14:paraId="6C9204DC"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993" w:type="dxa"/>
          </w:tcPr>
          <w:p w14:paraId="38D15B57"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001A046D">
        <w:tc>
          <w:tcPr>
            <w:tcW w:w="1086" w:type="dxa"/>
          </w:tcPr>
          <w:p w14:paraId="389D94B2"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993" w:type="dxa"/>
          </w:tcPr>
          <w:p w14:paraId="105E5260"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001A046D">
        <w:tc>
          <w:tcPr>
            <w:tcW w:w="1086" w:type="dxa"/>
          </w:tcPr>
          <w:p w14:paraId="20D95D6A"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993" w:type="dxa"/>
          </w:tcPr>
          <w:p w14:paraId="4DE15EC2"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001A046D">
        <w:tc>
          <w:tcPr>
            <w:tcW w:w="1086" w:type="dxa"/>
          </w:tcPr>
          <w:p w14:paraId="7D9805E9"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993" w:type="dxa"/>
          </w:tcPr>
          <w:p w14:paraId="4C27B853"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1A046D">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77777777" w:rsidR="00F203AD" w:rsidRDefault="00F203AD" w:rsidP="00F203AD">
      <w:pPr>
        <w:pStyle w:val="Corpsdetexte"/>
      </w:pPr>
      <w:r>
        <w:t xml:space="preserve">Sous Windows, la fin de ligne est représentée par la séquence des caractères spéciaux ASCII, </w:t>
      </w:r>
      <w:r>
        <w:rPr>
          <w:i/>
        </w:rPr>
        <w:t>retour de chariot</w:t>
      </w:r>
      <w:r>
        <w:t xml:space="preserve"> ('\r') et </w:t>
      </w:r>
      <w:r>
        <w:rPr>
          <w:i/>
        </w:rPr>
        <w:t>saut de ligne</w:t>
      </w:r>
      <w:r>
        <w:t xml:space="preserve"> ('\n')</w:t>
      </w:r>
      <w:r>
        <w:rPr>
          <w:rStyle w:val="Appelnotedebasdep"/>
        </w:rPr>
        <w:footnoteReference w:id="8"/>
      </w:r>
      <w:r>
        <w:t xml:space="preserve">. Le code ASCII ne permet pas de traiter les caractères de toutes les langues. La norme </w:t>
      </w:r>
      <w:r w:rsidRPr="00B963E1">
        <w:rPr>
          <w:i/>
          <w:iCs/>
        </w:rPr>
        <w:t>Unicode</w:t>
      </w:r>
      <w:r>
        <w:t xml:space="preserve"> (</w:t>
      </w:r>
      <w:hyperlink r:id="rId23" w:history="1">
        <w:r>
          <w:rPr>
            <w:rStyle w:val="Lienhypertexte"/>
          </w:rPr>
          <w:t>www.unicode.org</w:t>
        </w:r>
      </w:hyperlink>
      <w:r>
        <w:t>) est une norme plus générale qui permet d’encoder les caractères d’un grand nombre de langues.</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w:t>
      </w:r>
      <w:r>
        <w:lastRenderedPageBreak/>
        <w:t xml:space="preserve">système </w:t>
      </w:r>
      <w:hyperlink r:id="rId24" w:history="1">
        <w:r w:rsidRPr="0075071E">
          <w:rPr>
            <w:rStyle w:val="Lienhypertexte"/>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1836637"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7A6118">
        <w:t xml:space="preserve">Figure </w:t>
      </w:r>
      <w:r w:rsidR="007A6118">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en langage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p>
    <w:p w14:paraId="2914607F"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09E1D69"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p>
    <w:p w14:paraId="0C5A55E3" w14:textId="660F094D" w:rsidR="00DD0863" w:rsidRDefault="00DE55C5">
      <w:pPr>
        <w:pStyle w:val="Corpsdetexte"/>
        <w:jc w:val="center"/>
      </w:pPr>
      <w:r>
        <w:object w:dxaOrig="8069" w:dyaOrig="9162" w14:anchorId="1D693636">
          <v:shape id="_x0000_i1029" type="#_x0000_t75" style="width:284.2pt;height:322.1pt" o:ole="" fillcolor="window">
            <v:imagedata r:id="rId25" o:title=""/>
          </v:shape>
          <o:OLEObject Type="Embed" ProgID="Visio.Drawing.11" ShapeID="_x0000_i1029" DrawAspect="Content" ObjectID="_1650868746" r:id="rId26"/>
        </w:object>
      </w:r>
    </w:p>
    <w:p w14:paraId="009D95A6" w14:textId="79C8DAC0" w:rsidR="00DD0863" w:rsidRDefault="00DD0863">
      <w:pPr>
        <w:pStyle w:val="Lgende"/>
        <w:jc w:val="center"/>
      </w:pPr>
      <w:bookmarkStart w:id="8" w:name="_Ref493428450"/>
      <w:r>
        <w:t xml:space="preserve">Figure </w:t>
      </w:r>
      <w:r>
        <w:fldChar w:fldCharType="begin"/>
      </w:r>
      <w:r>
        <w:instrText xml:space="preserve"> SEQ Figure \* ARABIC </w:instrText>
      </w:r>
      <w:r>
        <w:fldChar w:fldCharType="separate"/>
      </w:r>
      <w:r w:rsidR="007A6118">
        <w:rPr>
          <w:noProof/>
        </w:rPr>
        <w:t>5</w:t>
      </w:r>
      <w:r>
        <w:fldChar w:fldCharType="end"/>
      </w:r>
      <w:bookmarkEnd w:id="8"/>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2F215A0F"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p>
    <w:p w14:paraId="4242C2DA" w14:textId="77777777" w:rsidR="00DD0863" w:rsidRDefault="00DD0863">
      <w:pPr>
        <w:pStyle w:val="Titre3"/>
      </w:pPr>
      <w:bookmarkStart w:id="9" w:name="_Toc10533479"/>
      <w:r>
        <w:t>Étapes de création et d’exécution d’un progra</w:t>
      </w:r>
      <w:r w:rsidR="00B1070C">
        <w:t>mme Java avec l'environnement J</w:t>
      </w:r>
      <w:r>
        <w:t>SE sous Windows</w:t>
      </w:r>
      <w:bookmarkEnd w:id="9"/>
    </w:p>
    <w:p w14:paraId="1639EA6F" w14:textId="77777777"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i/>
        </w:rPr>
        <w:sym w:font="Symbol" w:char="F0E4"/>
      </w:r>
      <w:r w:rsidR="00B1070C">
        <w:rPr>
          <w:i/>
        </w:rPr>
        <w:t xml:space="preserve"> Platform Standard Edition (JSE)</w:t>
      </w:r>
      <w:r w:rsidR="00B1070C">
        <w:t xml:space="preserve">.) offerts </w:t>
      </w:r>
      <w:r w:rsidR="00CE760E">
        <w:t>gratuitement sur le site d’</w:t>
      </w:r>
      <w:r w:rsidR="00115F44">
        <w:t>Oracle</w:t>
      </w:r>
      <w:r w:rsidR="00C25446">
        <w:t xml:space="preserve"> </w:t>
      </w:r>
      <w:r w:rsidR="00CE760E">
        <w:t>s</w:t>
      </w:r>
      <w:r w:rsidR="00B1070C">
        <w:t>ont ins</w:t>
      </w:r>
      <w:r w:rsidR="00CE760E">
        <w:t>t</w:t>
      </w:r>
      <w:r w:rsidR="00B1070C">
        <w:t>allés. Le lien actuel est à l’adresse suivante :</w:t>
      </w:r>
    </w:p>
    <w:p w14:paraId="46E35182" w14:textId="77777777" w:rsidR="00081EA6" w:rsidRDefault="0022135E" w:rsidP="00F77761">
      <w:pPr>
        <w:pStyle w:val="Corpsdetexte"/>
        <w:spacing w:before="240"/>
      </w:pPr>
      <w:hyperlink r:id="rId27" w:history="1">
        <w:r w:rsidR="00081EA6" w:rsidRPr="00B46280">
          <w:rPr>
            <w:rStyle w:val="Lienhypertexte"/>
          </w:rPr>
          <w:t>http://www.oracle.com/technetwork/java/javase/downloads/index.html</w:t>
        </w:r>
      </w:hyperlink>
    </w:p>
    <w:p w14:paraId="19BAB003" w14:textId="77777777"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t>. Si vous employez un autre système d’exploit</w:t>
      </w:r>
      <w:r w:rsidR="002D0387">
        <w:t>ation ou une autre version du J</w:t>
      </w:r>
      <w:r>
        <w:t>SE, les détails des manipulations peuvent varier</w:t>
      </w:r>
      <w:r w:rsidR="00F77761">
        <w:t xml:space="preserve">. </w:t>
      </w:r>
      <w:r w:rsidR="00F77761">
        <w:lastRenderedPageBreak/>
        <w:t>Les instructions d'installation sont parfois un peu mystérieuses pour un débutant. Si c'est votre cas, il peut être nécessaire de recourir aux services</w:t>
      </w:r>
      <w:r w:rsidR="00B1070C">
        <w:t xml:space="preserve"> d’un informaticien expérimenté.</w:t>
      </w:r>
    </w:p>
    <w:p w14:paraId="29FF1704" w14:textId="77777777"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77777777" w:rsidR="00DD0863" w:rsidRDefault="00DD0863">
      <w:pPr>
        <w:pStyle w:val="Corpsdetexte"/>
        <w:numPr>
          <w:ilvl w:val="0"/>
          <w:numId w:val="7"/>
        </w:numPr>
        <w:spacing w:before="240"/>
      </w:pPr>
      <w:r>
        <w:t xml:space="preserve">Télécharger le </w:t>
      </w:r>
      <w:r w:rsidR="00C25446">
        <w:t>programme</w:t>
      </w:r>
      <w:r>
        <w:t xml:space="preserve"> d’installation</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rPr>
        <w:drawing>
          <wp:inline distT="0" distB="0" distL="0" distR="0" wp14:anchorId="685175C1" wp14:editId="3010D544">
            <wp:extent cx="2293620" cy="1736090"/>
            <wp:effectExtent l="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3620" cy="1736090"/>
                    </a:xfrm>
                    <a:prstGeom prst="rect">
                      <a:avLst/>
                    </a:prstGeom>
                    <a:noFill/>
                    <a:ln>
                      <a:noFill/>
                    </a:ln>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rPr>
        <w:drawing>
          <wp:inline distT="0" distB="0" distL="0" distR="0" wp14:anchorId="181F598A" wp14:editId="163E820D">
            <wp:extent cx="2159000" cy="16357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59000" cy="1635760"/>
                    </a:xfrm>
                    <a:prstGeom prst="rect">
                      <a:avLst/>
                    </a:prstGeom>
                    <a:noFill/>
                    <a:ln>
                      <a:noFill/>
                    </a:ln>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rPr>
        <w:lastRenderedPageBreak/>
        <w:drawing>
          <wp:inline distT="0" distB="0" distL="0" distR="0" wp14:anchorId="05BAB03E" wp14:editId="6FF5BF9E">
            <wp:extent cx="2246630" cy="1701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6630" cy="1701800"/>
                    </a:xfrm>
                    <a:prstGeom prst="rect">
                      <a:avLst/>
                    </a:prstGeom>
                    <a:noFill/>
                    <a:ln>
                      <a:noFill/>
                    </a:ln>
                  </pic:spPr>
                </pic:pic>
              </a:graphicData>
            </a:graphic>
          </wp:inline>
        </w:drawing>
      </w:r>
    </w:p>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77777777"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Pr>
          <w:i/>
        </w:rPr>
        <w:t xml:space="preserve">. </w:t>
      </w:r>
      <w:r>
        <w:t xml:space="preserve">Il est </w:t>
      </w:r>
      <w:r w:rsidR="00976742">
        <w:t xml:space="preserve">recommandé </w:t>
      </w:r>
      <w:r>
        <w:t xml:space="preserve">d’invoquer ces outils directement au moins une fois afin de se </w:t>
      </w:r>
      <w:r w:rsidR="00CB63F2">
        <w:t>familiariser avec le mécanisme.</w:t>
      </w:r>
    </w:p>
    <w:p w14:paraId="2DB4F15E" w14:textId="77777777" w:rsidR="00B2220A" w:rsidRDefault="00B2220A" w:rsidP="00B2220A">
      <w:pPr>
        <w:pStyle w:val="Corpsdetexte"/>
        <w:numPr>
          <w:ilvl w:val="0"/>
          <w:numId w:val="6"/>
        </w:numPr>
        <w:rPr>
          <w:b/>
          <w:bCs/>
        </w:rPr>
      </w:pPr>
      <w:r>
        <w:rPr>
          <w:b/>
          <w:bCs/>
        </w:rPr>
        <w:t>Étape 1 : édition du texte du programme source Java</w:t>
      </w:r>
    </w:p>
    <w:p w14:paraId="119C6F34" w14:textId="17AE004F"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p>
    <w:p w14:paraId="3962DF61" w14:textId="77777777" w:rsidR="002F7BA5" w:rsidRPr="00653223" w:rsidRDefault="002F7BA5" w:rsidP="002F7BA5">
      <w:pPr>
        <w:pStyle w:val="CodeJava"/>
        <w:rPr>
          <w:lang w:val="fr-CA"/>
        </w:rPr>
      </w:pPr>
      <w:r w:rsidRPr="00653223">
        <w:rPr>
          <w:lang w:val="fr-CA"/>
        </w:rPr>
        <w:t>public class HelloWorld {</w:t>
      </w:r>
    </w:p>
    <w:p w14:paraId="21205CA3" w14:textId="77777777" w:rsidR="002F7BA5" w:rsidRPr="00A74477" w:rsidRDefault="002F7BA5" w:rsidP="002F7BA5">
      <w:pPr>
        <w:pStyle w:val="CodeJava"/>
        <w:rPr>
          <w:lang w:val="en-CA"/>
        </w:rPr>
      </w:pPr>
      <w:r w:rsidRPr="00653223">
        <w:rPr>
          <w:lang w:val="fr-CA"/>
        </w:rPr>
        <w:t xml:space="preserve">   </w:t>
      </w:r>
      <w:r w:rsidRPr="00A74477">
        <w:rPr>
          <w:lang w:val="en-CA"/>
        </w:rPr>
        <w:t>public static void main(String[] args) {</w:t>
      </w:r>
    </w:p>
    <w:p w14:paraId="718EAF3B" w14:textId="77777777" w:rsidR="002F7BA5" w:rsidRPr="002F7BA5" w:rsidRDefault="002F7BA5" w:rsidP="002F7BA5">
      <w:pPr>
        <w:pStyle w:val="CodeJava"/>
        <w:rPr>
          <w:lang w:val="en-CA"/>
        </w:rPr>
      </w:pPr>
      <w:r w:rsidRPr="00A74477">
        <w:rPr>
          <w:lang w:val="en-CA"/>
        </w:rPr>
        <w:t xml:space="preserve">      </w:t>
      </w:r>
      <w:r w:rsidRPr="002F7BA5">
        <w:rPr>
          <w:lang w:val="en-CA"/>
        </w:rPr>
        <w:t>System.out.println("Hello, World");</w:t>
      </w:r>
    </w:p>
    <w:p w14:paraId="09E5585B" w14:textId="77777777" w:rsidR="002F7BA5" w:rsidRDefault="002F7BA5" w:rsidP="002F7BA5">
      <w:pPr>
        <w:pStyle w:val="CodeJava"/>
      </w:pPr>
      <w:r w:rsidRPr="002F7BA5">
        <w:rPr>
          <w:lang w:val="en-CA"/>
        </w:rPr>
        <w:t xml:space="preserve">   </w:t>
      </w:r>
      <w:r>
        <w:t>}</w:t>
      </w:r>
    </w:p>
    <w:p w14:paraId="3E7B6084" w14:textId="77777777" w:rsidR="002F7BA5" w:rsidRDefault="002F7BA5" w:rsidP="002F7BA5">
      <w:pPr>
        <w:pStyle w:val="CodeJava"/>
      </w:pPr>
      <w:r>
        <w:t>}</w:t>
      </w: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rPr>
        <w:drawing>
          <wp:inline distT="0" distB="0" distL="0" distR="0" wp14:anchorId="6607FB56" wp14:editId="1F5EE746">
            <wp:extent cx="3099974" cy="1086876"/>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7010" cy="1089343"/>
                    </a:xfrm>
                    <a:prstGeom prst="rect">
                      <a:avLst/>
                    </a:prstGeom>
                    <a:noFill/>
                    <a:ln>
                      <a:noFill/>
                    </a:ln>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lastRenderedPageBreak/>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77777777"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rPr>
        <w:drawing>
          <wp:inline distT="0" distB="0" distL="0" distR="0" wp14:anchorId="5B41F0A7" wp14:editId="7485BAD9">
            <wp:extent cx="4424045" cy="967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4045" cy="967105"/>
                    </a:xfrm>
                    <a:prstGeom prst="rect">
                      <a:avLst/>
                    </a:prstGeom>
                    <a:noFill/>
                    <a:ln>
                      <a:noFill/>
                    </a:ln>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7777777" w:rsidR="00B2220A" w:rsidRDefault="00B2220A" w:rsidP="00B2220A">
      <w:pPr>
        <w:pStyle w:val="Corpsdetexte"/>
        <w:numPr>
          <w:ilvl w:val="0"/>
          <w:numId w:val="6"/>
        </w:numPr>
        <w:rPr>
          <w:b/>
          <w:bCs/>
        </w:rPr>
      </w:pPr>
      <w:r>
        <w:rPr>
          <w:b/>
          <w:bCs/>
        </w:rPr>
        <w:t>Compilation et exécution du programme source Java</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rPr>
        <w:drawing>
          <wp:inline distT="0" distB="0" distL="0" distR="0" wp14:anchorId="0BBA0B6A" wp14:editId="75EFB629">
            <wp:extent cx="4384675" cy="11150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4675" cy="1115060"/>
                    </a:xfrm>
                    <a:prstGeom prst="rect">
                      <a:avLst/>
                    </a:prstGeom>
                    <a:noFill/>
                    <a:ln>
                      <a:noFill/>
                    </a:ln>
                  </pic:spPr>
                </pic:pic>
              </a:graphicData>
            </a:graphic>
          </wp:inline>
        </w:drawing>
      </w:r>
    </w:p>
    <w:p w14:paraId="3F26B5E5" w14:textId="3D703CB8"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 xml:space="preserve">suivi du nom du fichier </w:t>
      </w:r>
      <w:r>
        <w:t>:</w:t>
      </w:r>
    </w:p>
    <w:p w14:paraId="4B1CE630" w14:textId="77777777" w:rsidR="00B2220A" w:rsidRPr="001D72C8" w:rsidRDefault="00C372E7" w:rsidP="00B2220A">
      <w:pPr>
        <w:pStyle w:val="codeCompact"/>
        <w:rPr>
          <w:lang w:val="en-CA"/>
        </w:rPr>
      </w:pPr>
      <w:r>
        <w:rPr>
          <w:lang w:val="en-CA"/>
        </w:rPr>
        <w:t>“</w:t>
      </w:r>
      <w:r w:rsidRPr="001D72C8">
        <w:rPr>
          <w:lang w:val="en-CA"/>
        </w:rPr>
        <w:t>C:\</w:t>
      </w:r>
      <w:r w:rsidR="001D72C8" w:rsidRPr="001D72C8">
        <w:rPr>
          <w:lang w:val="en-CA"/>
        </w:rPr>
        <w:t>Program Files\Java\jdk-9.0.1\bin\</w:t>
      </w:r>
      <w:r w:rsidR="00B2220A" w:rsidRPr="001D72C8">
        <w:rPr>
          <w:lang w:val="en-CA"/>
        </w:rPr>
        <w:t>javac</w:t>
      </w:r>
      <w:r w:rsidR="001D72C8">
        <w:rPr>
          <w:lang w:val="en-CA"/>
        </w:rPr>
        <w:t>“</w:t>
      </w:r>
      <w:r w:rsidR="00B2220A" w:rsidRPr="001D72C8">
        <w:rPr>
          <w:lang w:val="en-CA"/>
        </w:rPr>
        <w:t xml:space="preserve"> </w:t>
      </w:r>
      <w:r w:rsidR="001D72C8" w:rsidRPr="001D72C8">
        <w:rPr>
          <w:lang w:val="en-CA"/>
        </w:rPr>
        <w:t>HelloWorld</w:t>
      </w:r>
      <w:r w:rsidR="00B2220A" w:rsidRPr="001D72C8">
        <w:rPr>
          <w:lang w:val="en-CA"/>
        </w:rPr>
        <w:t>.java</w:t>
      </w:r>
    </w:p>
    <w:p w14:paraId="2EB78AAB" w14:textId="77777777" w:rsidR="00B2220A" w:rsidRPr="00D24E5A" w:rsidRDefault="00B2220A" w:rsidP="00B2220A">
      <w:pPr>
        <w:pStyle w:val="Corpsdetexte"/>
        <w:rPr>
          <w:lang w:val="en-CA"/>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rPr>
        <w:drawing>
          <wp:inline distT="0" distB="0" distL="0" distR="0" wp14:anchorId="7B54A5B0" wp14:editId="03124829">
            <wp:extent cx="6145696" cy="744933"/>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39649" cy="756321"/>
                    </a:xfrm>
                    <a:prstGeom prst="rect">
                      <a:avLst/>
                    </a:prstGeom>
                    <a:noFill/>
                    <a:ln>
                      <a:noFill/>
                    </a:ln>
                  </pic:spPr>
                </pic:pic>
              </a:graphicData>
            </a:graphic>
          </wp:inline>
        </w:drawing>
      </w:r>
    </w:p>
    <w:p w14:paraId="55E69A72" w14:textId="77777777" w:rsidR="00B2220A" w:rsidRDefault="00C80105" w:rsidP="00B2220A">
      <w:pPr>
        <w:pStyle w:val="Corpsdetexte"/>
      </w:pPr>
      <w:r>
        <w:lastRenderedPageBreak/>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rPr>
        <w:drawing>
          <wp:inline distT="0" distB="0" distL="0" distR="0" wp14:anchorId="79655C60" wp14:editId="48EAEC71">
            <wp:extent cx="6016487" cy="729271"/>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8815" cy="746523"/>
                    </a:xfrm>
                    <a:prstGeom prst="rect">
                      <a:avLst/>
                    </a:prstGeom>
                    <a:noFill/>
                    <a:ln>
                      <a:noFill/>
                    </a:ln>
                  </pic:spPr>
                </pic:pic>
              </a:graphicData>
            </a:graphic>
          </wp:inline>
        </w:drawing>
      </w:r>
    </w:p>
    <w:p w14:paraId="1B900B09" w14:textId="77777777" w:rsidR="00230BC8" w:rsidRDefault="00485E91" w:rsidP="00230BC8">
      <w:pPr>
        <w:pStyle w:val="Corpsdetexte"/>
      </w:pPr>
      <w:r>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2B77F8">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AA6A811" w:rsidR="00903936" w:rsidRDefault="00A152C0" w:rsidP="00634F27">
      <w:pPr>
        <w:pStyle w:val="Corpsdetexte"/>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p>
    <w:p w14:paraId="2838AD27" w14:textId="77777777"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21577774" w14:textId="77777777"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w:t>
      </w:r>
      <w:r w:rsidR="00877E41">
        <w:lastRenderedPageBreak/>
        <w:t>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 xml:space="preserve">«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77777777" w:rsidR="00B13BA4" w:rsidRDefault="00B13BA4" w:rsidP="007E12B0">
      <w:pPr>
        <w:pStyle w:val="Corpsdetexte"/>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0" w:name="_Toc508790365"/>
      <w:bookmarkStart w:id="11" w:name="_Toc10533480"/>
      <w:r>
        <w:lastRenderedPageBreak/>
        <w:t>Introduction à la programmation Java</w:t>
      </w:r>
      <w:bookmarkEnd w:id="10"/>
      <w:bookmarkEnd w:id="11"/>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77777777" w:rsidR="001238C4" w:rsidRDefault="001238C4" w:rsidP="001238C4">
      <w:pPr>
        <w:pStyle w:val="Corpsdetexte"/>
      </w:pPr>
      <w:r w:rsidRPr="00210933">
        <w:rPr>
          <w:b/>
          <w:bCs/>
        </w:rPr>
        <w:t>Exemple</w:t>
      </w:r>
      <w:r>
        <w:t xml:space="preserve">. </w:t>
      </w:r>
      <w:hyperlink r:id="rId36"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9"/>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0276C325" w14:textId="77777777" w:rsidR="001238C4" w:rsidRPr="00076A64" w:rsidRDefault="001238C4" w:rsidP="001238C4">
      <w:pPr>
        <w:pStyle w:val="CodeJava9pt"/>
      </w:pPr>
      <w:r w:rsidRPr="00076A64">
        <w:t xml:space="preserve"> /*</w:t>
      </w:r>
    </w:p>
    <w:p w14:paraId="2129043C" w14:textId="77777777" w:rsidR="001238C4" w:rsidRPr="00076A64" w:rsidRDefault="001238C4" w:rsidP="001238C4">
      <w:pPr>
        <w:pStyle w:val="CodeJava9pt"/>
      </w:pPr>
      <w:r w:rsidRPr="00076A64">
        <w:t xml:space="preserve"> * Exemple1.java</w:t>
      </w:r>
    </w:p>
    <w:p w14:paraId="3D944891" w14:textId="77777777" w:rsidR="001238C4" w:rsidRPr="00076A64" w:rsidRDefault="001238C4" w:rsidP="001238C4">
      <w:pPr>
        <w:pStyle w:val="CodeJava9pt"/>
      </w:pPr>
      <w:r w:rsidRPr="00076A64">
        <w:t xml:space="preserve"> * Ce programme saisit deux entiers et en affiche la somme</w:t>
      </w:r>
    </w:p>
    <w:p w14:paraId="7CB0BA30" w14:textId="77777777" w:rsidR="001238C4" w:rsidRPr="00076A64" w:rsidRDefault="001238C4" w:rsidP="001238C4">
      <w:pPr>
        <w:pStyle w:val="CodeJava9pt"/>
      </w:pPr>
      <w:r w:rsidRPr="00076A64">
        <w:t xml:space="preserve"> */</w:t>
      </w:r>
    </w:p>
    <w:p w14:paraId="22E3C9A3" w14:textId="77777777" w:rsidR="001238C4" w:rsidRPr="00076A64" w:rsidRDefault="001238C4" w:rsidP="001238C4">
      <w:pPr>
        <w:pStyle w:val="CodeJava9pt"/>
      </w:pPr>
      <w:r w:rsidRPr="00076A64">
        <w:t>import javax.swing.JOptionPane; // Importe la classe javax.swing.JOptionPane</w:t>
      </w:r>
    </w:p>
    <w:p w14:paraId="17BB31FB" w14:textId="77777777" w:rsidR="001238C4" w:rsidRPr="00076A64" w:rsidRDefault="001238C4" w:rsidP="001238C4">
      <w:pPr>
        <w:pStyle w:val="CodeJava9pt"/>
        <w:rPr>
          <w:lang w:val="en-CA"/>
        </w:rPr>
      </w:pPr>
      <w:r w:rsidRPr="00076A64">
        <w:rPr>
          <w:lang w:val="en-CA"/>
        </w:rPr>
        <w:t>public class Exemple1{</w:t>
      </w:r>
    </w:p>
    <w:p w14:paraId="037933C4" w14:textId="77777777" w:rsidR="001238C4" w:rsidRPr="00076A64" w:rsidRDefault="001238C4" w:rsidP="001238C4">
      <w:pPr>
        <w:pStyle w:val="CodeJava9pt"/>
        <w:rPr>
          <w:lang w:val="en-CA"/>
        </w:rPr>
      </w:pPr>
    </w:p>
    <w:p w14:paraId="5BC3A7EA" w14:textId="77777777" w:rsidR="001238C4" w:rsidRPr="00076A64" w:rsidRDefault="001238C4" w:rsidP="001238C4">
      <w:pPr>
        <w:pStyle w:val="CodeJava9pt"/>
        <w:rPr>
          <w:lang w:val="en-CA"/>
        </w:rPr>
      </w:pPr>
      <w:r w:rsidRPr="00076A64">
        <w:rPr>
          <w:lang w:val="en-CA"/>
        </w:rPr>
        <w:t xml:space="preserve">    public static void main (String args</w:t>
      </w:r>
      <w:smartTag w:uri="isiresearchsoft-com/cwyw" w:element="citation">
        <w:r w:rsidRPr="00076A64">
          <w:rPr>
            <w:lang w:val="en-CA"/>
          </w:rPr>
          <w:t>[]</w:t>
        </w:r>
      </w:smartTag>
      <w:r w:rsidRPr="00076A64">
        <w:rPr>
          <w:lang w:val="en-CA"/>
        </w:rPr>
        <w:t>) {</w:t>
      </w:r>
    </w:p>
    <w:p w14:paraId="7C0DA14F" w14:textId="77777777" w:rsidR="001238C4" w:rsidRPr="00076A64" w:rsidRDefault="001238C4" w:rsidP="001238C4">
      <w:pPr>
        <w:pStyle w:val="CodeJava9pt"/>
        <w:rPr>
          <w:lang w:val="en-CA"/>
        </w:rPr>
      </w:pPr>
    </w:p>
    <w:p w14:paraId="31F243B8" w14:textId="77777777" w:rsidR="001238C4" w:rsidRPr="00076A64" w:rsidRDefault="001238C4" w:rsidP="001238C4">
      <w:pPr>
        <w:pStyle w:val="CodeJava9pt"/>
      </w:pPr>
      <w:r w:rsidRPr="00076A64">
        <w:rPr>
          <w:lang w:val="en-CA"/>
        </w:rPr>
        <w:t xml:space="preserve">        </w:t>
      </w:r>
      <w:r w:rsidRPr="00076A64">
        <w:t>// Déclaration de variables</w:t>
      </w:r>
    </w:p>
    <w:p w14:paraId="361CB29A" w14:textId="77777777" w:rsidR="001238C4" w:rsidRPr="00076A64" w:rsidRDefault="001238C4" w:rsidP="001238C4">
      <w:pPr>
        <w:pStyle w:val="CodeJava9pt"/>
      </w:pPr>
      <w:r w:rsidRPr="00076A64">
        <w:t xml:space="preserve">        String chaine1, chaine2;      // Les entiers lus sous forme de String</w:t>
      </w:r>
    </w:p>
    <w:p w14:paraId="05FC7FBC" w14:textId="77777777" w:rsidR="001238C4" w:rsidRPr="00076A64" w:rsidRDefault="001238C4" w:rsidP="001238C4">
      <w:pPr>
        <w:pStyle w:val="CodeJava9pt"/>
      </w:pPr>
      <w:r w:rsidRPr="00076A64">
        <w:t xml:space="preserve">        int entier1, entier2, somme;  // Les entiers à additionner et la somme</w:t>
      </w:r>
    </w:p>
    <w:p w14:paraId="42BD1535" w14:textId="77777777" w:rsidR="001238C4" w:rsidRPr="00076A64" w:rsidRDefault="001238C4" w:rsidP="001238C4">
      <w:pPr>
        <w:pStyle w:val="CodeJava9pt"/>
      </w:pPr>
    </w:p>
    <w:p w14:paraId="6AE357C9" w14:textId="77777777" w:rsidR="001238C4" w:rsidRPr="00076A64" w:rsidRDefault="001238C4" w:rsidP="001238C4">
      <w:pPr>
        <w:pStyle w:val="CodeJava9pt"/>
      </w:pPr>
      <w:r w:rsidRPr="00076A64">
        <w:t xml:space="preserve">        // Saisir les deux chaînes de caractères qui représentent des nombres entiers</w:t>
      </w:r>
    </w:p>
    <w:p w14:paraId="2EABA970" w14:textId="77777777" w:rsidR="001238C4" w:rsidRPr="00076A64" w:rsidRDefault="001238C4" w:rsidP="001238C4">
      <w:pPr>
        <w:pStyle w:val="CodeJava9pt"/>
      </w:pPr>
      <w:r w:rsidRPr="00076A64">
        <w:t xml:space="preserve">        chaine1 = JOptionPane.showInputDialog("Entrez un premier nombre entier");</w:t>
      </w:r>
    </w:p>
    <w:p w14:paraId="0A900B6D" w14:textId="77777777" w:rsidR="001238C4" w:rsidRPr="00076A64" w:rsidRDefault="001238C4" w:rsidP="001238C4">
      <w:pPr>
        <w:pStyle w:val="CodeJava9pt"/>
      </w:pPr>
      <w:r w:rsidRPr="00076A64">
        <w:t xml:space="preserve">        chaine2 = JOptionPane.showInputDialog("Entrez un second nombre entier");</w:t>
      </w:r>
    </w:p>
    <w:p w14:paraId="531310FD" w14:textId="77777777" w:rsidR="001238C4" w:rsidRPr="00076A64" w:rsidRDefault="001238C4" w:rsidP="001238C4">
      <w:pPr>
        <w:pStyle w:val="CodeJava9pt"/>
      </w:pPr>
    </w:p>
    <w:p w14:paraId="1D7FA330" w14:textId="77777777" w:rsidR="001238C4" w:rsidRPr="00076A64" w:rsidRDefault="001238C4" w:rsidP="001238C4">
      <w:pPr>
        <w:pStyle w:val="CodeJava9pt"/>
      </w:pPr>
      <w:r w:rsidRPr="00076A64">
        <w:t xml:space="preserve">        // Convertir les </w:t>
      </w:r>
      <w:r>
        <w:t xml:space="preserve">deux </w:t>
      </w:r>
      <w:r w:rsidRPr="00076A64">
        <w:t xml:space="preserve">chaînes </w:t>
      </w:r>
      <w:r>
        <w:t xml:space="preserve">de caractères </w:t>
      </w:r>
      <w:r w:rsidRPr="00076A64">
        <w:t>en entiers</w:t>
      </w:r>
    </w:p>
    <w:p w14:paraId="44A423C8" w14:textId="77777777" w:rsidR="001238C4" w:rsidRPr="00076A64" w:rsidRDefault="001238C4" w:rsidP="001238C4">
      <w:pPr>
        <w:pStyle w:val="CodeJava9pt"/>
      </w:pPr>
      <w:r w:rsidRPr="00076A64">
        <w:t xml:space="preserve">        entier1 = Integer.parseInt(chaine1);</w:t>
      </w:r>
    </w:p>
    <w:p w14:paraId="67FD8419" w14:textId="77777777" w:rsidR="001238C4" w:rsidRPr="00076A64" w:rsidRDefault="001238C4" w:rsidP="001238C4">
      <w:pPr>
        <w:pStyle w:val="CodeJava9pt"/>
      </w:pPr>
      <w:r w:rsidRPr="00076A64">
        <w:t xml:space="preserve">        entier2 = Integer.parseInt(chaine2);</w:t>
      </w:r>
    </w:p>
    <w:p w14:paraId="03C1A820" w14:textId="77777777" w:rsidR="001238C4" w:rsidRPr="00076A64" w:rsidRDefault="001238C4" w:rsidP="001238C4">
      <w:pPr>
        <w:pStyle w:val="CodeJava9pt"/>
      </w:pPr>
    </w:p>
    <w:p w14:paraId="375B7C76" w14:textId="77777777" w:rsidR="001238C4" w:rsidRPr="00076A64" w:rsidRDefault="001238C4" w:rsidP="001238C4">
      <w:pPr>
        <w:pStyle w:val="CodeJava9pt"/>
      </w:pPr>
      <w:r w:rsidRPr="00076A64">
        <w:t xml:space="preserve">        // Calculer la somme des deux entiers</w:t>
      </w:r>
    </w:p>
    <w:p w14:paraId="4BC2947B" w14:textId="77777777" w:rsidR="001238C4" w:rsidRPr="00076A64" w:rsidRDefault="001238C4" w:rsidP="001238C4">
      <w:pPr>
        <w:pStyle w:val="CodeJava9pt"/>
      </w:pPr>
      <w:r w:rsidRPr="00076A64">
        <w:t xml:space="preserve">        somme = entier1 + entier2;</w:t>
      </w:r>
    </w:p>
    <w:p w14:paraId="02C715D1" w14:textId="77777777" w:rsidR="001238C4" w:rsidRPr="00076A64" w:rsidRDefault="001238C4" w:rsidP="001238C4">
      <w:pPr>
        <w:pStyle w:val="CodeJava9pt"/>
      </w:pPr>
    </w:p>
    <w:p w14:paraId="2A9CB251" w14:textId="77777777" w:rsidR="001238C4" w:rsidRPr="00076A64" w:rsidRDefault="001238C4" w:rsidP="001238C4">
      <w:pPr>
        <w:pStyle w:val="CodeJava9pt"/>
      </w:pPr>
      <w:r w:rsidRPr="00076A64">
        <w:t xml:space="preserve">        // Afficher la somme avec JOptionPane.showMessageDialog</w:t>
      </w:r>
    </w:p>
    <w:p w14:paraId="58719A87" w14:textId="77777777" w:rsidR="001238C4" w:rsidRPr="00076A64" w:rsidRDefault="001238C4" w:rsidP="001238C4">
      <w:pPr>
        <w:pStyle w:val="CodeJava9pt"/>
      </w:pPr>
      <w:r w:rsidRPr="00076A64">
        <w:t xml:space="preserve">        JOptionPane.showMessageDialog(null,"La somme des deux entiers est " + somme);</w:t>
      </w:r>
    </w:p>
    <w:p w14:paraId="19421A5E" w14:textId="77777777" w:rsidR="001238C4" w:rsidRPr="00076A64" w:rsidRDefault="001238C4" w:rsidP="001238C4">
      <w:pPr>
        <w:pStyle w:val="CodeJava9pt"/>
      </w:pPr>
    </w:p>
    <w:p w14:paraId="17FA3C27" w14:textId="77777777" w:rsidR="001238C4" w:rsidRPr="00076A64" w:rsidRDefault="001238C4" w:rsidP="001238C4">
      <w:pPr>
        <w:pStyle w:val="CodeJava9pt"/>
      </w:pPr>
      <w:r w:rsidRPr="00076A64">
        <w:t xml:space="preserve">        // Appel de System.exit(0) nécessaire à cause des appels à</w:t>
      </w:r>
    </w:p>
    <w:p w14:paraId="75E259E3" w14:textId="77777777" w:rsidR="001238C4" w:rsidRPr="00076A64" w:rsidRDefault="001238C4" w:rsidP="001238C4">
      <w:pPr>
        <w:pStyle w:val="CodeJava9pt"/>
      </w:pPr>
      <w:r w:rsidRPr="00076A64">
        <w:t xml:space="preserve">        // JOptionPane.showInputDialog et JOptionPane.showMessageDialog</w:t>
      </w:r>
    </w:p>
    <w:p w14:paraId="079F62BD" w14:textId="77777777" w:rsidR="001238C4" w:rsidRPr="00076A64" w:rsidRDefault="001238C4" w:rsidP="001238C4">
      <w:pPr>
        <w:pStyle w:val="CodeJava9pt"/>
      </w:pPr>
      <w:r w:rsidRPr="00076A64">
        <w:t xml:space="preserve">        System.exit(0);</w:t>
      </w:r>
    </w:p>
    <w:p w14:paraId="089B9726" w14:textId="77777777" w:rsidR="001238C4" w:rsidRPr="00076A64" w:rsidRDefault="001238C4" w:rsidP="001238C4">
      <w:pPr>
        <w:pStyle w:val="CodeJava9pt"/>
      </w:pPr>
      <w:r w:rsidRPr="00076A64">
        <w:t xml:space="preserve">    }</w:t>
      </w:r>
    </w:p>
    <w:p w14:paraId="54023FE8" w14:textId="77777777" w:rsidR="001238C4" w:rsidRPr="00076A64" w:rsidRDefault="001238C4" w:rsidP="001238C4">
      <w:pPr>
        <w:pStyle w:val="CodeJava9pt"/>
      </w:pPr>
      <w:r w:rsidRPr="00076A64">
        <w:t>}</w:t>
      </w:r>
    </w:p>
    <w:p w14:paraId="755A7C79" w14:textId="77777777" w:rsidR="001238C4" w:rsidRDefault="001238C4" w:rsidP="001238C4">
      <w:pPr>
        <w:pStyle w:val="Corpsdetexte"/>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rPr>
        <w:lastRenderedPageBreak/>
        <w:drawing>
          <wp:inline distT="0" distB="0" distL="0" distR="0" wp14:anchorId="2D845752" wp14:editId="5EA301EE">
            <wp:extent cx="2328284" cy="104941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620" cy="1050014"/>
                    </a:xfrm>
                    <a:prstGeom prst="rect">
                      <a:avLst/>
                    </a:prstGeom>
                    <a:noFill/>
                    <a:ln>
                      <a:noFill/>
                    </a:ln>
                  </pic:spPr>
                </pic:pic>
              </a:graphicData>
            </a:graphic>
          </wp:inline>
        </w:drawing>
      </w:r>
    </w:p>
    <w:p w14:paraId="59970921" w14:textId="77777777" w:rsidR="001238C4" w:rsidRDefault="001238C4" w:rsidP="001238C4">
      <w:pPr>
        <w:pStyle w:val="Corpsdetexte"/>
      </w:pPr>
      <w:r>
        <w:t>Ensuite, la fenêtre de dialogue suivante est affichée et permet de saisir un second nombre entier.</w:t>
      </w:r>
    </w:p>
    <w:p w14:paraId="12460E82" w14:textId="39297273" w:rsidR="001238C4" w:rsidRDefault="004B7EE2" w:rsidP="001238C4">
      <w:pPr>
        <w:pStyle w:val="Corpsdetexte"/>
        <w:rPr>
          <w:noProof/>
        </w:rPr>
      </w:pPr>
      <w:r>
        <w:rPr>
          <w:noProof/>
        </w:rPr>
        <w:drawing>
          <wp:inline distT="0" distB="0" distL="0" distR="0" wp14:anchorId="4916A2AE" wp14:editId="384BF335">
            <wp:extent cx="2307142" cy="1039883"/>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2111" cy="1042123"/>
                    </a:xfrm>
                    <a:prstGeom prst="rect">
                      <a:avLst/>
                    </a:prstGeom>
                    <a:noFill/>
                    <a:ln>
                      <a:noFill/>
                    </a:ln>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rPr>
        <w:drawing>
          <wp:inline distT="0" distB="0" distL="0" distR="0" wp14:anchorId="046BC867" wp14:editId="4FDB56D5">
            <wp:extent cx="2291285" cy="104815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5215" cy="1049951"/>
                    </a:xfrm>
                    <a:prstGeom prst="rect">
                      <a:avLst/>
                    </a:prstGeom>
                    <a:noFill/>
                    <a:ln>
                      <a:noFill/>
                    </a:ln>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2" w:name="_Toc508790366"/>
      <w:bookmarkStart w:id="13" w:name="_Toc10533481"/>
      <w:r>
        <w:t>Commentaire Java</w:t>
      </w:r>
      <w:bookmarkEnd w:id="12"/>
      <w:bookmarkEnd w:id="13"/>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7777777" w:rsidR="001238C4" w:rsidRPr="008C0F8E" w:rsidRDefault="001238C4" w:rsidP="001238C4">
      <w:pPr>
        <w:pStyle w:val="SQL"/>
        <w:ind w:firstLine="142"/>
        <w:rPr>
          <w:sz w:val="18"/>
        </w:rPr>
      </w:pPr>
      <w:r w:rsidRPr="008C0F8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68D0A974" w14:textId="77777777" w:rsidR="001238C4" w:rsidRPr="008C0F8E" w:rsidRDefault="001238C4" w:rsidP="001238C4">
      <w:pPr>
        <w:pStyle w:val="SQL"/>
        <w:ind w:firstLine="142"/>
        <w:rPr>
          <w:sz w:val="18"/>
        </w:rPr>
      </w:pPr>
      <w:r w:rsidRPr="008C0F8E">
        <w:rPr>
          <w:sz w:val="18"/>
        </w:rPr>
        <w:t xml:space="preserve"> */</w:t>
      </w:r>
    </w:p>
    <w:p w14:paraId="2801A69A" w14:textId="77777777" w:rsidR="001238C4" w:rsidRDefault="001238C4" w:rsidP="001238C4">
      <w:pPr>
        <w:pStyle w:val="Corpsdetexte"/>
      </w:pPr>
    </w:p>
    <w:p w14:paraId="62612527" w14:textId="77777777" w:rsidR="001238C4" w:rsidRDefault="001238C4" w:rsidP="001238C4">
      <w:pPr>
        <w:pStyle w:val="Corpsdetexte"/>
      </w:pPr>
      <w:r>
        <w:t xml:space="preserve">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s'étendre sur une ou plusieurs lignes. </w:t>
      </w:r>
    </w:p>
    <w:p w14:paraId="43DB46BF" w14:textId="77777777" w:rsidR="001238C4" w:rsidRDefault="001238C4" w:rsidP="001238C4">
      <w:pPr>
        <w:pStyle w:val="Corpsdetexte"/>
      </w:pPr>
      <w:r>
        <w:t>Une autre façon de spécifier un commentaire consiste à le débuter par //  comme dans :</w:t>
      </w:r>
    </w:p>
    <w:p w14:paraId="4E35F7B6" w14:textId="77777777" w:rsidR="001238C4" w:rsidRPr="008C0F8E" w:rsidRDefault="001238C4" w:rsidP="001238C4">
      <w:pPr>
        <w:pStyle w:val="SQL"/>
        <w:ind w:firstLine="142"/>
        <w:rPr>
          <w:sz w:val="18"/>
        </w:rPr>
      </w:pPr>
      <w:r w:rsidRPr="008C0F8E">
        <w:rPr>
          <w:sz w:val="18"/>
        </w:rPr>
        <w:t>import javax.swing.JOptionPane; // Importe la classe javax.swing.JOptionPane</w:t>
      </w:r>
    </w:p>
    <w:p w14:paraId="076CD14B" w14:textId="77777777" w:rsidR="001238C4" w:rsidRDefault="001238C4" w:rsidP="001238C4">
      <w:pPr>
        <w:pStyle w:val="Corpsdetexte"/>
      </w:pPr>
    </w:p>
    <w:p w14:paraId="74A5EB5B" w14:textId="77777777" w:rsidR="001238C4" w:rsidRDefault="001238C4" w:rsidP="001238C4">
      <w:pPr>
        <w:pStyle w:val="Corpsdetexte"/>
      </w:pPr>
      <w:r>
        <w:lastRenderedPageBreak/>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9E69A3" w:rsidP="001238C4">
      <w:pPr>
        <w:pStyle w:val="Corpsdetexte"/>
      </w:pPr>
      <w:r>
        <w:object w:dxaOrig="10110" w:dyaOrig="1678" w14:anchorId="35F3CD11">
          <v:shape id="_x0000_i1030" type="#_x0000_t75" style="width:394.1pt;height:64.4pt" o:ole="">
            <v:imagedata r:id="rId40" o:title=""/>
          </v:shape>
          <o:OLEObject Type="Embed" ProgID="Visio.Drawing.11" ShapeID="_x0000_i1030" DrawAspect="Content" ObjectID="_1650868747" r:id="rId41"/>
        </w:object>
      </w:r>
    </w:p>
    <w:p w14:paraId="0F17FD42" w14:textId="77777777" w:rsidR="001238C4" w:rsidRPr="0000754E" w:rsidRDefault="001238C4" w:rsidP="001238C4">
      <w:pPr>
        <w:pStyle w:val="Titre2"/>
      </w:pPr>
      <w:bookmarkStart w:id="14" w:name="_Toc508790367"/>
      <w:bookmarkStart w:id="15" w:name="_Toc10533482"/>
      <w:r w:rsidRPr="0000754E">
        <w:t>Importation de classes</w:t>
      </w:r>
      <w:bookmarkEnd w:id="14"/>
      <w:bookmarkEnd w:id="15"/>
    </w:p>
    <w:p w14:paraId="265B85C6" w14:textId="77777777" w:rsidR="001238C4" w:rsidRDefault="001238C4" w:rsidP="001238C4">
      <w:pPr>
        <w:pStyle w:val="Corpsdetexte"/>
      </w:pPr>
      <w:r>
        <w:t xml:space="preserve">La ligne </w:t>
      </w:r>
    </w:p>
    <w:p w14:paraId="2027CAA2" w14:textId="77777777" w:rsidR="001238C4" w:rsidRPr="008C0F8E" w:rsidRDefault="001238C4" w:rsidP="001238C4">
      <w:pPr>
        <w:pStyle w:val="SQL"/>
        <w:ind w:firstLine="142"/>
        <w:rPr>
          <w:sz w:val="18"/>
        </w:rPr>
      </w:pPr>
      <w:r w:rsidRPr="008C0F8E">
        <w:rPr>
          <w:sz w:val="18"/>
        </w:rPr>
        <w:t>import javax.swing.JOptionPane; // Importe la classe javax.swing.JOptionPane</w:t>
      </w:r>
    </w:p>
    <w:p w14:paraId="31956A31" w14:textId="77777777" w:rsidR="001238C4" w:rsidRDefault="001238C4" w:rsidP="001238C4">
      <w:pPr>
        <w:pStyle w:val="Corpsdetexte"/>
      </w:pPr>
    </w:p>
    <w:p w14:paraId="4C179C43" w14:textId="77777777"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Java.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p>
    <w:p w14:paraId="40D2949A" w14:textId="77777777" w:rsidR="001238C4" w:rsidRPr="0000754E" w:rsidRDefault="001238C4" w:rsidP="001238C4">
      <w:pPr>
        <w:pStyle w:val="Titre2"/>
      </w:pPr>
      <w:bookmarkStart w:id="16" w:name="_Toc508790368"/>
      <w:bookmarkStart w:id="17" w:name="_Toc10533483"/>
      <w:r w:rsidRPr="0000754E">
        <w:t>Packages</w:t>
      </w:r>
      <w:bookmarkEnd w:id="16"/>
      <w:bookmarkEnd w:id="17"/>
    </w:p>
    <w:p w14:paraId="699B9EC0" w14:textId="41069FB5"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4AD7D38" w:rsidR="001238C4" w:rsidRDefault="001238C4" w:rsidP="001238C4">
      <w:pPr>
        <w:pStyle w:val="Corpsdetexte"/>
      </w:pPr>
      <w:r>
        <w:t xml:space="preserve">La figure suivante montre les trois </w:t>
      </w:r>
      <w:r w:rsidRPr="00353336">
        <w:rPr>
          <w:i/>
          <w:iCs/>
        </w:rPr>
        <w:t>packages</w:t>
      </w:r>
      <w:r>
        <w:t xml:space="preserve"> principaux de Java avec la notation UML. UML (</w:t>
      </w:r>
      <w:hyperlink r:id="rId42" w:history="1">
        <w:r w:rsidRPr="007F67CC">
          <w:rPr>
            <w:rStyle w:val="Lienhypertexte"/>
            <w:i/>
            <w:iCs/>
          </w:rPr>
          <w:t>Unified Modeling Language</w:t>
        </w:r>
      </w:hyperlink>
      <w:r>
        <w:t xml:space="preserve">) est une notation graphique </w:t>
      </w:r>
      <w:r w:rsidR="002E3F26">
        <w:t>normalisée</w:t>
      </w:r>
      <w:r>
        <w:t xml:space="preserve"> qui permet de représenter divers aspects des </w:t>
      </w:r>
      <w:r w:rsidR="002E3F26">
        <w:t>logiciels</w:t>
      </w:r>
      <w:r>
        <w:t>.</w:t>
      </w:r>
    </w:p>
    <w:p w14:paraId="5B6E7876" w14:textId="1D87E32D" w:rsidR="001238C4" w:rsidRDefault="004B7EE2" w:rsidP="001238C4">
      <w:pPr>
        <w:pStyle w:val="Corpsdetexte"/>
        <w:jc w:val="center"/>
      </w:pPr>
      <w:r>
        <w:rPr>
          <w:noProof/>
        </w:rPr>
        <w:lastRenderedPageBreak/>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43A86C31" w:rsidR="001238C4" w:rsidRDefault="001238C4" w:rsidP="001238C4">
      <w:pPr>
        <w:pStyle w:val="Lgende"/>
        <w:jc w:val="center"/>
      </w:pPr>
      <w:r>
        <w:t xml:space="preserve">Figure </w:t>
      </w:r>
      <w:r>
        <w:fldChar w:fldCharType="begin"/>
      </w:r>
      <w:r>
        <w:instrText xml:space="preserve"> SEQ Figure \* ARABIC </w:instrText>
      </w:r>
      <w:r>
        <w:fldChar w:fldCharType="separate"/>
      </w:r>
      <w:r w:rsidR="007A6118">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24B83617" w:rsidR="001238C4" w:rsidRDefault="001238C4" w:rsidP="001238C4">
      <w:pPr>
        <w:pStyle w:val="Lgende"/>
        <w:jc w:val="center"/>
      </w:pPr>
      <w:r>
        <w:t xml:space="preserve">Figure </w:t>
      </w:r>
      <w:r>
        <w:fldChar w:fldCharType="begin"/>
      </w:r>
      <w:r>
        <w:instrText xml:space="preserve"> SEQ Figure \* ARABIC </w:instrText>
      </w:r>
      <w:r>
        <w:fldChar w:fldCharType="separate"/>
      </w:r>
      <w:r w:rsidR="007A6118">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EDBB87A" w:rsidR="001238C4" w:rsidRDefault="001238C4" w:rsidP="001238C4">
      <w:pPr>
        <w:pStyle w:val="Lgende"/>
        <w:jc w:val="center"/>
      </w:pPr>
      <w:r>
        <w:t xml:space="preserve">Figure </w:t>
      </w:r>
      <w:r>
        <w:fldChar w:fldCharType="begin"/>
      </w:r>
      <w:r>
        <w:instrText xml:space="preserve"> SEQ Figure \* ARABIC </w:instrText>
      </w:r>
      <w:r>
        <w:fldChar w:fldCharType="separate"/>
      </w:r>
      <w:r w:rsidR="007A6118">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18" w:name="_Toc508790369"/>
      <w:bookmarkStart w:id="19" w:name="_Toc10533484"/>
      <w:r w:rsidRPr="000943B4">
        <w:t>Notion de classe</w:t>
      </w:r>
      <w:r>
        <w:t xml:space="preserve"> et de méthode</w:t>
      </w:r>
      <w:bookmarkEnd w:id="18"/>
      <w:bookmarkEnd w:id="19"/>
    </w:p>
    <w:p w14:paraId="5D20B41B" w14:textId="77777777" w:rsidR="001238C4" w:rsidRDefault="001238C4" w:rsidP="001238C4">
      <w:pPr>
        <w:pStyle w:val="Corpsdetexte"/>
      </w:pPr>
      <w:r>
        <w:t xml:space="preserve">Qu'est-ce qu'une classe ? Pour l'instant, il serait périlleux de tenter de décrire tous les détails de ce concept. En première approximation, un programme Java est composé d’un ensemble de classes, possiblement une. Une classe est donc en quelque sorte un morceau d’un programme Java. Une classe regroupe des </w:t>
      </w:r>
      <w:r>
        <w:rPr>
          <w:i/>
        </w:rPr>
        <w:t>méthodes</w:t>
      </w:r>
      <w:r>
        <w:t xml:space="preserve">. Et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683B2F55" w:rsidR="001238C4" w:rsidRDefault="001238C4" w:rsidP="001238C4">
      <w:pPr>
        <w:pStyle w:val="Corpsdetexte"/>
      </w:pPr>
      <w:r>
        <w:lastRenderedPageBreak/>
        <w:t xml:space="preserve">Plus loin, nous verrons que notre programme appelle la méthode </w:t>
      </w:r>
      <w:r>
        <w:rPr>
          <w:i/>
        </w:rPr>
        <w:t>showInputDialog</w:t>
      </w:r>
      <w:r>
        <w:rPr>
          <w:iCs/>
        </w:rPr>
        <w:t xml:space="preserve">() </w:t>
      </w:r>
      <w:r>
        <w:t xml:space="preserve">de la classe </w:t>
      </w:r>
      <w:r w:rsidRPr="00F4017E">
        <w:rPr>
          <w:i/>
          <w:iCs/>
        </w:rPr>
        <w:t>javax.swing.JOptionPane</w:t>
      </w:r>
      <w:r w:rsidRPr="00F4017E">
        <w:t xml:space="preserve"> qui est une classe </w:t>
      </w:r>
      <w:r w:rsidR="00F94BEA" w:rsidRPr="00F4017E">
        <w:t>prédéfinie</w:t>
      </w:r>
      <w:r w:rsidRPr="00F4017E">
        <w:t xml:space="preserve"> en Java. </w:t>
      </w:r>
      <w:r>
        <w:t xml:space="preserve">Le JSE contient un grand nombre de classes </w:t>
      </w:r>
      <w:r w:rsidR="00F94BEA">
        <w:t>prédéfinies</w:t>
      </w:r>
      <w:r>
        <w:t xml:space="preserve"> que tout programme Java peut utiliser. Ces classes </w:t>
      </w:r>
      <w:r w:rsidR="00F94BEA">
        <w:t>prédéfinies</w:t>
      </w:r>
      <w:r>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0" w:name="_Toc508790370"/>
      <w:bookmarkStart w:id="21" w:name="_Toc10533485"/>
      <w:r w:rsidRPr="00933808">
        <w:t>Le nom d’une classe</w:t>
      </w:r>
      <w:bookmarkEnd w:id="20"/>
      <w:bookmarkEnd w:id="21"/>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2" w:name="_Toc508790371"/>
      <w:bookmarkStart w:id="23" w:name="_Toc10533486"/>
      <w:r w:rsidRPr="00A54751">
        <w:t xml:space="preserve">La méthode </w:t>
      </w:r>
      <w:r w:rsidRPr="00A54751">
        <w:rPr>
          <w:i/>
        </w:rPr>
        <w:t>main</w:t>
      </w:r>
      <w:r w:rsidRPr="00A54751">
        <w:t>()</w:t>
      </w:r>
      <w:bookmarkEnd w:id="22"/>
      <w:bookmarkEnd w:id="23"/>
    </w:p>
    <w:p w14:paraId="0BA97F02" w14:textId="77777777" w:rsidR="001238C4" w:rsidRDefault="001238C4" w:rsidP="001238C4">
      <w:pPr>
        <w:pStyle w:val="Corpsdetexte"/>
      </w:pPr>
      <w:r>
        <w:t xml:space="preserve">La ligne </w:t>
      </w:r>
    </w:p>
    <w:p w14:paraId="007A3603" w14:textId="77777777" w:rsidR="001238C4" w:rsidRDefault="001238C4" w:rsidP="001238C4">
      <w:pPr>
        <w:pStyle w:val="SQL"/>
        <w:ind w:firstLine="142"/>
        <w:rPr>
          <w:sz w:val="18"/>
          <w:lang w:val="en-CA"/>
        </w:rPr>
      </w:pPr>
      <w:r>
        <w:rPr>
          <w:sz w:val="18"/>
          <w:lang w:val="en-CA"/>
        </w:rPr>
        <w:t>public static void main (String args</w:t>
      </w:r>
      <w:smartTag w:uri="isiresearchsoft-com/cwyw" w:element="citation">
        <w:r>
          <w:rPr>
            <w:sz w:val="18"/>
            <w:lang w:val="en-CA"/>
          </w:rPr>
          <w:t>[]</w:t>
        </w:r>
      </w:smartTag>
      <w:r>
        <w:rPr>
          <w:sz w:val="18"/>
          <w:lang w:val="en-CA"/>
        </w:rPr>
        <w:t>) {</w:t>
      </w:r>
    </w:p>
    <w:p w14:paraId="6B76D319" w14:textId="77777777" w:rsidR="001238C4" w:rsidRDefault="001238C4" w:rsidP="001238C4">
      <w:pPr>
        <w:pStyle w:val="Corpsdetexte"/>
        <w:rPr>
          <w:lang w:val="en-CA"/>
        </w:rPr>
      </w:pPr>
    </w:p>
    <w:p w14:paraId="488D6742" w14:textId="77777777" w:rsidR="001238C4" w:rsidRDefault="001238C4" w:rsidP="001238C4">
      <w:pPr>
        <w:pStyle w:val="Corpsdetexte"/>
      </w:pPr>
      <w:r>
        <w:t xml:space="preserve">débute la définition de la méthode nommée </w:t>
      </w:r>
      <w:r>
        <w:rPr>
          <w:i/>
        </w:rPr>
        <w:t>main</w:t>
      </w:r>
      <w:r>
        <w:t xml:space="preserve"> de la classe </w:t>
      </w:r>
      <w:r>
        <w:rPr>
          <w:i/>
        </w:rPr>
        <w:t>Exemple1</w:t>
      </w:r>
      <w:r>
        <w:t xml:space="preserve">. Une classe comporte en général un ensemble de méthodes. Chacune des méthodes porte un nom permettant de l’identifier. Le nom doit être unique dans le contexte d’une classe, i.e. deux méthodes de la même classe ne peuvent avoir le même nom. La méthode </w:t>
      </w:r>
      <w:r>
        <w:rPr>
          <w:i/>
        </w:rPr>
        <w:t>main</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77777777"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77777777" w:rsidR="001238C4" w:rsidRDefault="001238C4" w:rsidP="001238C4">
      <w:pPr>
        <w:pStyle w:val="Corpsdetexte"/>
        <w:numPr>
          <w:ilvl w:val="0"/>
          <w:numId w:val="10"/>
        </w:numPr>
      </w:pPr>
      <w:r w:rsidRPr="00E052E6">
        <w:rPr>
          <w:i/>
          <w:iCs/>
        </w:rPr>
        <w:t>public</w:t>
      </w:r>
      <w:r>
        <w:t xml:space="preserve"> signifie que la méthode peut être appelée de partout</w:t>
      </w:r>
    </w:p>
    <w:p w14:paraId="424216B7" w14:textId="77777777"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p>
    <w:p w14:paraId="7C6E4BF5" w14:textId="77777777" w:rsidR="001238C4" w:rsidRDefault="001238C4" w:rsidP="001238C4">
      <w:pPr>
        <w:pStyle w:val="Corpsdetexte"/>
        <w:numPr>
          <w:ilvl w:val="0"/>
          <w:numId w:val="10"/>
        </w:numPr>
      </w:pPr>
      <w:r>
        <w:rPr>
          <w:i/>
          <w:iCs/>
        </w:rPr>
        <w:t xml:space="preserve">void </w:t>
      </w:r>
      <w:r w:rsidRPr="00E052E6">
        <w:t>signifie que la méthode ne retourne rien</w:t>
      </w:r>
      <w:r>
        <w:t xml:space="preserve"> </w:t>
      </w:r>
    </w:p>
    <w:p w14:paraId="2E650245" w14:textId="77777777" w:rsidR="001238C4" w:rsidRDefault="001238C4" w:rsidP="001238C4">
      <w:pPr>
        <w:pStyle w:val="Corpsdetexte"/>
      </w:pPr>
      <w:r>
        <w:lastRenderedPageBreak/>
        <w:t xml:space="preserve">Après la méthode </w:t>
      </w:r>
      <w:r>
        <w:rPr>
          <w:i/>
        </w:rPr>
        <w:t>main</w:t>
      </w:r>
      <w:r>
        <w:t>(), une liste de paramètres formels est spécifiée entre parenthèses :</w:t>
      </w:r>
    </w:p>
    <w:p w14:paraId="7414EC1A" w14:textId="77777777" w:rsidR="001238C4" w:rsidRPr="00DF5989" w:rsidRDefault="001238C4" w:rsidP="001238C4">
      <w:pPr>
        <w:pStyle w:val="SQL"/>
        <w:rPr>
          <w:sz w:val="18"/>
          <w:szCs w:val="18"/>
        </w:rPr>
      </w:pPr>
      <w:r w:rsidRPr="00DF5989">
        <w:rPr>
          <w:sz w:val="18"/>
          <w:szCs w:val="18"/>
        </w:rPr>
        <w:t>(String args</w:t>
      </w:r>
      <w:smartTag w:uri="isiresearchsoft-com/cwyw" w:element="citation">
        <w:r w:rsidRPr="00DF5989">
          <w:rPr>
            <w:sz w:val="18"/>
            <w:szCs w:val="18"/>
          </w:rPr>
          <w:t>[]</w:t>
        </w:r>
      </w:smartTag>
      <w:r w:rsidRPr="00DF5989">
        <w:rPr>
          <w:sz w:val="18"/>
          <w:szCs w:val="18"/>
        </w:rPr>
        <w:t>)</w:t>
      </w:r>
    </w:p>
    <w:p w14:paraId="61B295E2" w14:textId="77777777" w:rsidR="001238C4" w:rsidRDefault="001238C4" w:rsidP="001238C4">
      <w:pPr>
        <w:pStyle w:val="Corpsdetexte"/>
      </w:pPr>
    </w:p>
    <w:p w14:paraId="1B2CE36F" w14:textId="0C6B1656" w:rsidR="001238C4" w:rsidRDefault="001238C4" w:rsidP="001238C4">
      <w:pPr>
        <w:pStyle w:val="Corpsdetexte"/>
      </w:pPr>
      <w:r>
        <w:t>Nous reviendrons aussi sur les paramètres formels par la suite. Dans un premier temps, ces paramètres ne s</w:t>
      </w:r>
      <w:r w:rsidR="00E54D3F">
        <w:t>er</w:t>
      </w:r>
      <w:r>
        <w:t>ont pas utilisés et vous pouvez les ignorer.</w:t>
      </w:r>
    </w:p>
    <w:p w14:paraId="241DD51E" w14:textId="77777777" w:rsidR="001238C4" w:rsidRPr="00A54751" w:rsidRDefault="001238C4" w:rsidP="001238C4">
      <w:pPr>
        <w:pStyle w:val="Titre2"/>
      </w:pPr>
      <w:bookmarkStart w:id="24" w:name="_Toc508790372"/>
      <w:bookmarkStart w:id="25" w:name="_Toc10533487"/>
      <w:r w:rsidRPr="00A54751">
        <w:t>Corps d’une méthode</w:t>
      </w:r>
      <w:bookmarkEnd w:id="24"/>
      <w:bookmarkEnd w:id="25"/>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26" w:name="_Toc508790373"/>
      <w:bookmarkStart w:id="27" w:name="_Toc10533488"/>
      <w:r w:rsidRPr="003C2B13">
        <w:t>Déclaration de variables</w:t>
      </w:r>
      <w:bookmarkEnd w:id="26"/>
      <w:bookmarkEnd w:id="27"/>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77777777"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2F47BA69"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Concrètement, une variable désigne une </w:t>
      </w:r>
      <w:r w:rsidR="00811F86">
        <w:t>zone</w:t>
      </w:r>
      <w:r>
        <w:t xml:space="preserve"> de la mémoire centrale.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46E75108" w:rsidR="001238C4" w:rsidRDefault="001238C4" w:rsidP="001238C4">
      <w:pPr>
        <w:pStyle w:val="Corpsdetexte"/>
      </w:pPr>
      <w:r>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46"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9E69A3" w:rsidP="001238C4">
      <w:pPr>
        <w:pStyle w:val="Corpsdetexte"/>
        <w:jc w:val="center"/>
      </w:pPr>
      <w:r>
        <w:object w:dxaOrig="4017" w:dyaOrig="3478" w14:anchorId="4A577C5B">
          <v:shape id="_x0000_i1031" type="#_x0000_t75" style="width:155.35pt;height:132.65pt" o:ole="">
            <v:imagedata r:id="rId47" o:title=""/>
          </v:shape>
          <o:OLEObject Type="Embed" ProgID="Visio.Drawing.11" ShapeID="_x0000_i1031" DrawAspect="Content" ObjectID="_1650868748" r:id="rId48"/>
        </w:object>
      </w:r>
    </w:p>
    <w:p w14:paraId="4419FDCE" w14:textId="77777777" w:rsidR="001238C4" w:rsidRDefault="001238C4" w:rsidP="001238C4">
      <w:pPr>
        <w:pStyle w:val="Corpsdetexte"/>
      </w:pPr>
      <w:r>
        <w:t>Au départ, le contenu des variables est vide.</w:t>
      </w:r>
    </w:p>
    <w:p w14:paraId="342A9CCE" w14:textId="58DED443" w:rsidR="001238C4" w:rsidRPr="003C2B13" w:rsidRDefault="001238C4" w:rsidP="001238C4">
      <w:pPr>
        <w:pStyle w:val="Titre3"/>
      </w:pPr>
      <w:bookmarkStart w:id="28" w:name="_Toc508790374"/>
      <w:bookmarkStart w:id="29" w:name="_Toc10533489"/>
      <w:r w:rsidRPr="003C2B13">
        <w:t xml:space="preserve">Types </w:t>
      </w:r>
      <w:r w:rsidR="00811F86" w:rsidRPr="003C2B13">
        <w:t>prédéfinis</w:t>
      </w:r>
      <w:r w:rsidRPr="003C2B13">
        <w:t xml:space="preserve"> de Java</w:t>
      </w:r>
      <w:bookmarkEnd w:id="28"/>
      <w:bookmarkEnd w:id="29"/>
    </w:p>
    <w:p w14:paraId="61CE63ED" w14:textId="4F390CEC"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77777777" w:rsidR="001238C4" w:rsidRPr="002A37FB" w:rsidRDefault="001238C4" w:rsidP="008D06F8">
            <w:pPr>
              <w:autoSpaceDE w:val="0"/>
              <w:autoSpaceDN w:val="0"/>
              <w:adjustRightInd w:val="0"/>
              <w:rPr>
                <w:sz w:val="20"/>
                <w:szCs w:val="20"/>
                <w:lang w:val="fr-CA"/>
              </w:rPr>
            </w:pPr>
            <w:r w:rsidRPr="002A37FB">
              <w:rPr>
                <w:sz w:val="20"/>
                <w:szCs w:val="20"/>
                <w:lang w:val="fr-CA"/>
              </w:rPr>
              <w:t xml:space="preserve">Caractère selon le code UNICODE (16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 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0A8730E5"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7A6118">
        <w:rPr>
          <w:noProof/>
        </w:rPr>
        <w:t>9</w:t>
      </w:r>
      <w:r>
        <w:fldChar w:fldCharType="end"/>
      </w:r>
      <w:r>
        <w:t>. Types primitifs de Java.</w:t>
      </w:r>
    </w:p>
    <w:p w14:paraId="6EEDC2AF" w14:textId="6C45DFBE" w:rsidR="001238C4" w:rsidRPr="008C3B28" w:rsidRDefault="001238C4" w:rsidP="001238C4">
      <w:pPr>
        <w:pStyle w:val="Corpsdetexte"/>
        <w:rPr>
          <w:lang w:val="fr-CA"/>
        </w:rPr>
      </w:pPr>
      <w:r w:rsidRPr="00F23B2E">
        <w:rPr>
          <w:lang w:val="fr-CA"/>
        </w:rPr>
        <w:t xml:space="preserve">Le type </w:t>
      </w:r>
      <w:hyperlink r:id="rId49"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0"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0" w:name="_Toc508790375"/>
      <w:bookmarkStart w:id="31" w:name="_Toc10533490"/>
      <w:r w:rsidRPr="00977D8F">
        <w:t>Appel de méthode</w:t>
      </w:r>
      <w:r>
        <w:t xml:space="preserve"> de classe</w:t>
      </w:r>
      <w:r w:rsidRPr="00977D8F">
        <w:t xml:space="preserve">, paramètres et </w:t>
      </w:r>
      <w:r>
        <w:t>énoncé d’</w:t>
      </w:r>
      <w:r w:rsidRPr="00977D8F">
        <w:t>affectation</w:t>
      </w:r>
      <w:bookmarkEnd w:id="30"/>
      <w:bookmarkEnd w:id="31"/>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1" w:anchor="showInputDialog-java.lang.Object-" w:history="1">
        <w:r w:rsidR="009B03E5" w:rsidRPr="009B03E5">
          <w:rPr>
            <w:rStyle w:val="Lienhypertexte"/>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1238C4" w:rsidP="001238C4">
      <w:pPr>
        <w:pStyle w:val="Corpsdetexte"/>
      </w:pPr>
      <w:r>
        <w:object w:dxaOrig="5430" w:dyaOrig="958" w14:anchorId="194A8B4C">
          <v:shape id="_x0000_i1032" type="#_x0000_t75" style="width:272.85pt;height:49.25pt" o:ole="">
            <v:imagedata r:id="rId52" o:title=""/>
          </v:shape>
          <o:OLEObject Type="Embed" ProgID="Visio.Drawing.11" ShapeID="_x0000_i1032" DrawAspect="Content" ObjectID="_1650868749" r:id="rId53"/>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1238C4" w:rsidP="001238C4">
      <w:pPr>
        <w:pStyle w:val="Corpsdetexte"/>
      </w:pPr>
      <w:r>
        <w:object w:dxaOrig="10083" w:dyaOrig="958" w14:anchorId="5BCEAD16">
          <v:shape id="_x0000_i1033" type="#_x0000_t75" style="width:496.4pt;height:45.45pt" o:ole="">
            <v:imagedata r:id="rId54" o:title=""/>
          </v:shape>
          <o:OLEObject Type="Embed" ProgID="Visio.Drawing.11" ShapeID="_x0000_i1033" DrawAspect="Content" ObjectID="_1650868750" r:id="rId55"/>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rPr>
        <w:drawing>
          <wp:inline distT="0" distB="0" distL="0" distR="0" wp14:anchorId="22D313F7" wp14:editId="37AC5D9A">
            <wp:extent cx="2188217" cy="986280"/>
            <wp:effectExtent l="0" t="0" r="254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9378" cy="991311"/>
                    </a:xfrm>
                    <a:prstGeom prst="rect">
                      <a:avLst/>
                    </a:prstGeom>
                    <a:noFill/>
                    <a:ln>
                      <a:noFill/>
                    </a:ln>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rPr>
        <w:drawing>
          <wp:inline distT="0" distB="0" distL="0" distR="0" wp14:anchorId="16B19E95" wp14:editId="00C78AE2">
            <wp:extent cx="2225216" cy="1002957"/>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7191" cy="1003847"/>
                    </a:xfrm>
                    <a:prstGeom prst="rect">
                      <a:avLst/>
                    </a:prstGeom>
                    <a:noFill/>
                    <a:ln>
                      <a:noFill/>
                    </a:ln>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D650F7" w:rsidP="001238C4">
      <w:pPr>
        <w:pStyle w:val="Corpsdetexte"/>
        <w:jc w:val="center"/>
      </w:pPr>
      <w:r>
        <w:object w:dxaOrig="8947" w:dyaOrig="3478" w14:anchorId="371D8848">
          <v:shape id="_x0000_i1034" type="#_x0000_t75" style="width:371.35pt;height:2in" o:ole="">
            <v:imagedata r:id="rId57" o:title=""/>
          </v:shape>
          <o:OLEObject Type="Embed" ProgID="Visio.Drawing.11" ShapeID="_x0000_i1034" DrawAspect="Content" ObjectID="_1650868751" r:id="rId58"/>
        </w:object>
      </w:r>
    </w:p>
    <w:p w14:paraId="6908C87C" w14:textId="6CF572F0" w:rsidR="001238C4" w:rsidRDefault="001238C4" w:rsidP="001238C4">
      <w:pPr>
        <w:pStyle w:val="Lgende"/>
        <w:jc w:val="center"/>
      </w:pPr>
      <w:r>
        <w:t xml:space="preserve">Figure </w:t>
      </w:r>
      <w:r>
        <w:fldChar w:fldCharType="begin"/>
      </w:r>
      <w:r>
        <w:instrText xml:space="preserve"> SEQ Figure \* ARABIC </w:instrText>
      </w:r>
      <w:r>
        <w:fldChar w:fldCharType="separate"/>
      </w:r>
      <w:r w:rsidR="007A6118">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lastRenderedPageBreak/>
        <w:t xml:space="preserve">Un aspect important à saisir dans cette opération est le fait que la séquence de caractères lue n’est pas interprétée comme un nombre entier à ce point-ci mais comme une chaîne de caractères (type </w:t>
      </w:r>
      <w:hyperlink r:id="rId59"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685B1BEA" w14:textId="6057E1C9" w:rsidR="001238C4" w:rsidRDefault="001238C4" w:rsidP="001238C4">
      <w:pPr>
        <w:pStyle w:val="Corpsdetexte"/>
      </w:pPr>
      <w:r>
        <w:t xml:space="preserve">est la valeur du paramètre de la méthode </w:t>
      </w:r>
      <w:r w:rsidRPr="007D6B1C">
        <w:rPr>
          <w:i/>
          <w:iCs/>
        </w:rPr>
        <w:t>JOptionPane.</w:t>
      </w:r>
      <w:hyperlink r:id="rId60" w:anchor="showInputDialog-java.lang.Object-" w:history="1">
        <w:r w:rsidR="00A86260" w:rsidRPr="009B03E5">
          <w:rPr>
            <w:rStyle w:val="Lienhypertexte"/>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1"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2" w:anchor="showInputDialog-java.lang.Object-" w:history="1">
        <w:r w:rsidR="00A51D73" w:rsidRPr="009B03E5">
          <w:rPr>
            <w:rStyle w:val="Lienhypertexte"/>
            <w:rFonts w:ascii="&amp;quot" w:hAnsi="&amp;quot" w:cs="Courier New"/>
            <w:b/>
            <w:bCs/>
            <w:color w:val="4A6782"/>
            <w:sz w:val="21"/>
            <w:szCs w:val="21"/>
            <w:u w:val="none"/>
          </w:rPr>
          <w:t>showInputDialog</w:t>
        </w:r>
      </w:hyperlink>
      <w:r>
        <w:t xml:space="preserve">(), la méthode attend un paramètre de type </w:t>
      </w:r>
      <w:hyperlink r:id="rId63"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3F51958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4" w:tooltip="class in java.lang" w:history="1">
        <w:r w:rsidR="001D597F" w:rsidRPr="00BF5250">
          <w:rPr>
            <w:rFonts w:ascii="DejaVu Sans Mono" w:hAnsi="DejaVu Sans Mono" w:cs="Courier New"/>
            <w:b/>
            <w:bCs/>
            <w:color w:val="4A6782"/>
            <w:spacing w:val="0"/>
            <w:sz w:val="21"/>
            <w:szCs w:val="21"/>
          </w:rPr>
          <w:t>String</w:t>
        </w:r>
      </w:hyperlink>
      <w:r>
        <w:t>.</w:t>
      </w:r>
    </w:p>
    <w:p w14:paraId="756C95C5" w14:textId="584A562D" w:rsidR="001238C4" w:rsidRDefault="001238C4" w:rsidP="001238C4">
      <w:pPr>
        <w:pStyle w:val="Corpsdetexte"/>
      </w:pPr>
      <w:r>
        <w:t xml:space="preserve">La méthode produit en résultat un autre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66"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D650F7" w:rsidP="001238C4">
      <w:pPr>
        <w:pStyle w:val="Corpsdetexte"/>
        <w:jc w:val="center"/>
      </w:pPr>
      <w:r>
        <w:object w:dxaOrig="8991" w:dyaOrig="3478" w14:anchorId="0301F6F2">
          <v:shape id="_x0000_i1035" type="#_x0000_t75" style="width:386.55pt;height:151.6pt" o:ole="">
            <v:imagedata r:id="rId67" o:title=""/>
          </v:shape>
          <o:OLEObject Type="Embed" ProgID="Visio.Drawing.11" ShapeID="_x0000_i1035" DrawAspect="Content" ObjectID="_1650868752" r:id="rId68"/>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2D64064E" w14:textId="77777777" w:rsidR="001238C4" w:rsidRDefault="001238C4" w:rsidP="001238C4">
      <w:pPr>
        <w:pStyle w:val="Corpsdetexte"/>
      </w:pPr>
      <w:r>
        <w:t>Voici l’effet dans notre exemple.</w:t>
      </w:r>
    </w:p>
    <w:p w14:paraId="7152B9F8" w14:textId="7CBB3F2A" w:rsidR="001238C4" w:rsidRDefault="00170ECF" w:rsidP="001238C4">
      <w:pPr>
        <w:pStyle w:val="Corpsdetexte"/>
      </w:pPr>
      <w:r>
        <w:object w:dxaOrig="4017" w:dyaOrig="3478" w14:anchorId="7D6B4BA5">
          <v:shape id="_x0000_i1036" type="#_x0000_t75" style="width:166.75pt;height:2in" o:ole="">
            <v:imagedata r:id="rId69" o:title=""/>
          </v:shape>
          <o:OLEObject Type="Embed" ProgID="Visio.Drawing.11" ShapeID="_x0000_i1036" DrawAspect="Content" ObjectID="_1650868753" r:id="rId70"/>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1"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2"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10"/>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170ECF" w:rsidP="001238C4">
      <w:pPr>
        <w:pStyle w:val="Corpsdetexte"/>
      </w:pPr>
      <w:r>
        <w:object w:dxaOrig="4017" w:dyaOrig="3478" w14:anchorId="1841FFD1">
          <v:shape id="_x0000_i1037" type="#_x0000_t75" style="width:162.95pt;height:140.2pt" o:ole="">
            <v:imagedata r:id="rId73" o:title=""/>
          </v:shape>
          <o:OLEObject Type="Embed" ProgID="Visio.Drawing.11" ShapeID="_x0000_i1037" DrawAspect="Content" ObjectID="_1650868754" r:id="rId74"/>
        </w:object>
      </w:r>
    </w:p>
    <w:p w14:paraId="50C4E4A6" w14:textId="77777777" w:rsidR="001238C4" w:rsidRPr="00977D8F" w:rsidRDefault="001238C4" w:rsidP="001238C4">
      <w:pPr>
        <w:pStyle w:val="Titre3"/>
      </w:pPr>
      <w:bookmarkStart w:id="32" w:name="_Toc508790376"/>
      <w:bookmarkStart w:id="33" w:name="_Toc10533491"/>
      <w:r w:rsidRPr="00977D8F">
        <w:t>Expression</w:t>
      </w:r>
      <w:bookmarkEnd w:id="32"/>
      <w:bookmarkEnd w:id="33"/>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11"/>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1A1695" w:rsidP="001238C4">
      <w:pPr>
        <w:pStyle w:val="Corpsdetexte"/>
      </w:pPr>
      <w:r>
        <w:object w:dxaOrig="4558" w:dyaOrig="3478" w14:anchorId="36FFBDAF">
          <v:shape id="_x0000_i1038" type="#_x0000_t75" style="width:174.3pt;height:132.65pt" o:ole="">
            <v:imagedata r:id="rId75" o:title=""/>
          </v:shape>
          <o:OLEObject Type="Embed" ProgID="Visio.Drawing.11" ShapeID="_x0000_i1038" DrawAspect="Content" ObjectID="_1650868755" r:id="rId76"/>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t>Dans notre exemple, on obtient :</w:t>
      </w:r>
    </w:p>
    <w:p w14:paraId="10E1E211" w14:textId="2CE7B5F7" w:rsidR="001238C4" w:rsidRDefault="001A1695" w:rsidP="001238C4">
      <w:pPr>
        <w:pStyle w:val="Corpsdetexte"/>
        <w:jc w:val="center"/>
      </w:pPr>
      <w:r>
        <w:object w:dxaOrig="8587" w:dyaOrig="3478" w14:anchorId="0C1CA45D">
          <v:shape id="_x0000_i1039" type="#_x0000_t75" style="width:356.2pt;height:2in" o:ole="">
            <v:imagedata r:id="rId77" o:title=""/>
          </v:shape>
          <o:OLEObject Type="Embed" ProgID="Visio.Drawing.11" ShapeID="_x0000_i1039" DrawAspect="Content" ObjectID="_1650868756" r:id="rId78"/>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79"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4" w:name="_Toc508790377"/>
      <w:bookmarkStart w:id="35" w:name="_Toc10533492"/>
      <w:r w:rsidRPr="00977D8F">
        <w:t xml:space="preserve">Expression de type </w:t>
      </w:r>
      <w:r w:rsidRPr="00977D8F">
        <w:rPr>
          <w:i/>
          <w:iCs/>
        </w:rPr>
        <w:t>String</w:t>
      </w:r>
      <w:bookmarkEnd w:id="34"/>
      <w:bookmarkEnd w:id="35"/>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0"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1"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2"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3"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86"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1EF56D0A" w:rsidR="001238C4" w:rsidRDefault="001238C4" w:rsidP="001238C4">
      <w:pPr>
        <w:pStyle w:val="Corpsdetexte"/>
      </w:pPr>
      <w:r>
        <w:t xml:space="preserve">C’est ce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0852602F" w14:textId="77777777" w:rsidR="001238C4" w:rsidRDefault="001238C4" w:rsidP="001238C4">
      <w:pPr>
        <w:pStyle w:val="Corpsdetexte"/>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36" w:name="_Toc508790378"/>
      <w:bookmarkStart w:id="37" w:name="_Toc10533493"/>
      <w:r>
        <w:lastRenderedPageBreak/>
        <w:t>Diagramme de séquence UML</w:t>
      </w:r>
      <w:bookmarkEnd w:id="36"/>
      <w:bookmarkEnd w:id="37"/>
    </w:p>
    <w:p w14:paraId="23CFA81E" w14:textId="5957FA4B" w:rsidR="001238C4" w:rsidRDefault="00DC4C60" w:rsidP="001238C4">
      <w:pPr>
        <w:pStyle w:val="Corpsdetexte"/>
      </w:pPr>
      <w:r>
        <w:t xml:space="preserve">La </w:t>
      </w:r>
      <w:r>
        <w:fldChar w:fldCharType="begin"/>
      </w:r>
      <w:r>
        <w:instrText xml:space="preserve"> REF _Ref45541682 \h </w:instrText>
      </w:r>
      <w:r>
        <w:fldChar w:fldCharType="separate"/>
      </w:r>
      <w:r w:rsidR="007A6118">
        <w:t xml:space="preserve">Figure </w:t>
      </w:r>
      <w:r w:rsidR="007A6118">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88"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89"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36540F36" w:rsidR="001238C4" w:rsidRPr="00C254CC" w:rsidRDefault="001238C4" w:rsidP="001238C4">
      <w:pPr>
        <w:pStyle w:val="Lgende"/>
        <w:jc w:val="center"/>
      </w:pPr>
      <w:bookmarkStart w:id="38" w:name="_Ref45541682"/>
      <w:r>
        <w:t xml:space="preserve">Figure </w:t>
      </w:r>
      <w:r>
        <w:fldChar w:fldCharType="begin"/>
      </w:r>
      <w:r>
        <w:instrText xml:space="preserve"> SEQ Figure \* ARABIC </w:instrText>
      </w:r>
      <w:r>
        <w:fldChar w:fldCharType="separate"/>
      </w:r>
      <w:r w:rsidR="007A6118">
        <w:rPr>
          <w:noProof/>
        </w:rPr>
        <w:t>11</w:t>
      </w:r>
      <w:r>
        <w:fldChar w:fldCharType="end"/>
      </w:r>
      <w:bookmarkEnd w:id="38"/>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39" w:name="_Toc508790379"/>
      <w:bookmarkStart w:id="40" w:name="_Toc10533494"/>
      <w:r w:rsidRPr="00DB3BE8">
        <w:t>Exceptions</w:t>
      </w:r>
      <w:bookmarkEnd w:id="39"/>
      <w:bookmarkEnd w:id="40"/>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rPr>
        <w:lastRenderedPageBreak/>
        <w:drawing>
          <wp:inline distT="0" distB="0" distL="0" distR="0" wp14:anchorId="6E49F732" wp14:editId="53AF7163">
            <wp:extent cx="2330927" cy="105060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36291" cy="1053021"/>
                    </a:xfrm>
                    <a:prstGeom prst="rect">
                      <a:avLst/>
                    </a:prstGeom>
                    <a:noFill/>
                    <a:ln>
                      <a:noFill/>
                    </a:ln>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1" w:name="_Toc508790380"/>
      <w:bookmarkStart w:id="42" w:name="_Toc10533495"/>
      <w:r w:rsidRPr="00D34ADE">
        <w:t xml:space="preserve">Syntaxe des </w:t>
      </w:r>
      <w:r>
        <w:t>identificateurs Java</w:t>
      </w:r>
      <w:bookmarkEnd w:id="41"/>
      <w:bookmarkEnd w:id="42"/>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3" w:name="_Toc508790381"/>
      <w:bookmarkStart w:id="44" w:name="_Toc10533496"/>
      <w:r w:rsidRPr="00D34ADE">
        <w:t>Disposition du texte</w:t>
      </w:r>
      <w:bookmarkEnd w:id="43"/>
      <w:bookmarkEnd w:id="44"/>
    </w:p>
    <w:p w14:paraId="408602AB" w14:textId="1D90BF49" w:rsidR="001238C4" w:rsidRPr="00767811"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 xml:space="preserve">. Cependant, il est utile d’utiliser une manière systématique de disposer les différentes parties d’un </w:t>
      </w:r>
      <w:r w:rsidR="006470BD">
        <w:t>programme</w:t>
      </w:r>
      <w:r>
        <w:t xml:space="preserve"> source afin d’en faciliter la lecture.</w:t>
      </w:r>
    </w:p>
    <w:p w14:paraId="70213408" w14:textId="77777777" w:rsidR="001238C4" w:rsidRPr="00D34ADE" w:rsidRDefault="001238C4" w:rsidP="001238C4">
      <w:pPr>
        <w:pStyle w:val="Titre2"/>
      </w:pPr>
      <w:bookmarkStart w:id="45" w:name="_Toc508790382"/>
      <w:bookmarkStart w:id="46" w:name="_Toc10533497"/>
      <w:r w:rsidRPr="00D34ADE">
        <w:t>Initialisation de variable à la déclaration</w:t>
      </w:r>
      <w:bookmarkEnd w:id="45"/>
      <w:bookmarkEnd w:id="46"/>
      <w:r w:rsidRPr="00D34ADE">
        <w:t xml:space="preserve"> </w:t>
      </w:r>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77777777" w:rsidR="001238C4" w:rsidRPr="008F7A7E" w:rsidRDefault="001238C4" w:rsidP="001238C4">
      <w:pPr>
        <w:pStyle w:val="Corpsdetexte"/>
      </w:pPr>
      <w:r w:rsidRPr="00A549CF">
        <w:rPr>
          <w:b/>
        </w:rPr>
        <w:t>Exemple</w:t>
      </w:r>
      <w:r>
        <w:t xml:space="preserve">. </w:t>
      </w:r>
      <w:hyperlink r:id="rId92"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Pr="00A549CF">
        <w:rPr>
          <w:rFonts w:ascii="Segoe UI" w:hAnsi="Segoe UI" w:cs="Segoe UI"/>
          <w:b/>
          <w:bCs/>
          <w:color w:val="586069"/>
          <w:lang w:val="fr-CA"/>
        </w:rPr>
        <w:t>Exemple2.java</w:t>
      </w:r>
    </w:p>
    <w:p w14:paraId="567C9F7A" w14:textId="77777777" w:rsidR="001238C4" w:rsidRPr="00510776" w:rsidRDefault="001238C4" w:rsidP="001238C4">
      <w:pPr>
        <w:pStyle w:val="CodeJava9pt"/>
      </w:pPr>
      <w:r w:rsidRPr="00510776">
        <w:t>/*</w:t>
      </w:r>
    </w:p>
    <w:p w14:paraId="05FEF5CC" w14:textId="77777777" w:rsidR="001238C4" w:rsidRPr="00510776" w:rsidRDefault="001238C4" w:rsidP="001238C4">
      <w:pPr>
        <w:pStyle w:val="CodeJava9pt"/>
      </w:pPr>
      <w:r w:rsidRPr="00510776">
        <w:t xml:space="preserve"> * Exemple2.java</w:t>
      </w:r>
    </w:p>
    <w:p w14:paraId="21284ADC" w14:textId="77777777" w:rsidR="001238C4" w:rsidRPr="00510776" w:rsidRDefault="001238C4" w:rsidP="001238C4">
      <w:pPr>
        <w:pStyle w:val="CodeJava9pt"/>
      </w:pPr>
      <w:r w:rsidRPr="00510776">
        <w:t xml:space="preserve"> * Ce programme saisit deux entiers et en affiche la somme</w:t>
      </w:r>
    </w:p>
    <w:p w14:paraId="21CC92CB" w14:textId="77777777" w:rsidR="001238C4" w:rsidRPr="00510776" w:rsidRDefault="001238C4" w:rsidP="001238C4">
      <w:pPr>
        <w:pStyle w:val="CodeJava9pt"/>
      </w:pPr>
      <w:r w:rsidRPr="00510776">
        <w:lastRenderedPageBreak/>
        <w:t xml:space="preserve"> */</w:t>
      </w:r>
    </w:p>
    <w:p w14:paraId="40284A6A" w14:textId="77777777" w:rsidR="001238C4" w:rsidRPr="00510776" w:rsidRDefault="001238C4" w:rsidP="001238C4">
      <w:pPr>
        <w:pStyle w:val="CodeJava9pt"/>
      </w:pPr>
      <w:r w:rsidRPr="00510776">
        <w:t>import javax.swing.JOptionPane; // Importe la classe javax.swing.JOptionPane</w:t>
      </w:r>
    </w:p>
    <w:p w14:paraId="64BBA816" w14:textId="77777777" w:rsidR="001238C4" w:rsidRPr="00510776" w:rsidRDefault="001238C4" w:rsidP="001238C4">
      <w:pPr>
        <w:pStyle w:val="CodeJava9pt"/>
        <w:rPr>
          <w:lang w:val="en-CA"/>
        </w:rPr>
      </w:pPr>
      <w:r w:rsidRPr="00510776">
        <w:rPr>
          <w:lang w:val="en-CA"/>
        </w:rPr>
        <w:t>public class Exemple2{</w:t>
      </w:r>
    </w:p>
    <w:p w14:paraId="0E2C3D32" w14:textId="77777777" w:rsidR="001238C4" w:rsidRPr="00510776" w:rsidRDefault="001238C4" w:rsidP="001238C4">
      <w:pPr>
        <w:pStyle w:val="CodeJava9pt"/>
        <w:rPr>
          <w:lang w:val="en-CA"/>
        </w:rPr>
      </w:pPr>
    </w:p>
    <w:p w14:paraId="52345B8A" w14:textId="77777777" w:rsidR="001238C4" w:rsidRPr="00510776" w:rsidRDefault="001238C4" w:rsidP="001238C4">
      <w:pPr>
        <w:pStyle w:val="CodeJava9pt"/>
        <w:rPr>
          <w:lang w:val="en-CA"/>
        </w:rPr>
      </w:pPr>
      <w:r w:rsidRPr="00510776">
        <w:rPr>
          <w:lang w:val="en-CA"/>
        </w:rPr>
        <w:t xml:space="preserve">    public static void main (String args</w:t>
      </w:r>
      <w:smartTag w:uri="isiresearchsoft-com/cwyw" w:element="citation">
        <w:r w:rsidRPr="00510776">
          <w:rPr>
            <w:lang w:val="en-CA"/>
          </w:rPr>
          <w:t>[]</w:t>
        </w:r>
      </w:smartTag>
      <w:r w:rsidRPr="00510776">
        <w:rPr>
          <w:lang w:val="en-CA"/>
        </w:rPr>
        <w:t>) {</w:t>
      </w:r>
    </w:p>
    <w:p w14:paraId="3DA895B3" w14:textId="77777777" w:rsidR="001238C4" w:rsidRPr="00510776" w:rsidRDefault="001238C4" w:rsidP="001238C4">
      <w:pPr>
        <w:pStyle w:val="CodeJava9pt"/>
        <w:rPr>
          <w:lang w:val="en-CA"/>
        </w:rPr>
      </w:pPr>
    </w:p>
    <w:p w14:paraId="0783C255" w14:textId="77777777" w:rsidR="001238C4" w:rsidRPr="00510776" w:rsidRDefault="001238C4" w:rsidP="001238C4">
      <w:pPr>
        <w:pStyle w:val="CodeJava9pt"/>
      </w:pPr>
      <w:r w:rsidRPr="00510776">
        <w:rPr>
          <w:lang w:val="en-CA"/>
        </w:rPr>
        <w:t xml:space="preserve">        </w:t>
      </w:r>
      <w:r w:rsidRPr="00510776">
        <w:t>// Saisir les deux chaînes de caractères qui représentent des nombres entiers</w:t>
      </w:r>
    </w:p>
    <w:p w14:paraId="64C2E33C" w14:textId="77777777" w:rsidR="001238C4" w:rsidRPr="00510776" w:rsidRDefault="001238C4" w:rsidP="001238C4">
      <w:pPr>
        <w:pStyle w:val="CodeJava9pt"/>
      </w:pPr>
      <w:r w:rsidRPr="00510776">
        <w:t xml:space="preserve">        String chaine1 = JOptionPane.showInputDialog("Entrez un premier nombre entier");</w:t>
      </w:r>
    </w:p>
    <w:p w14:paraId="23946305" w14:textId="77777777" w:rsidR="001238C4" w:rsidRPr="00510776" w:rsidRDefault="001238C4" w:rsidP="001238C4">
      <w:pPr>
        <w:pStyle w:val="CodeJava9pt"/>
      </w:pPr>
      <w:r w:rsidRPr="00510776">
        <w:t xml:space="preserve">        String chaine2 = JOptionPane.showInputDialog("Entrez un second nombre entier");</w:t>
      </w:r>
    </w:p>
    <w:p w14:paraId="0EA771B7" w14:textId="77777777" w:rsidR="001238C4" w:rsidRPr="00510776" w:rsidRDefault="001238C4" w:rsidP="001238C4">
      <w:pPr>
        <w:pStyle w:val="CodeJava9pt"/>
      </w:pPr>
    </w:p>
    <w:p w14:paraId="48C2241D" w14:textId="77777777" w:rsidR="001238C4" w:rsidRPr="00510776" w:rsidRDefault="001238C4" w:rsidP="001238C4">
      <w:pPr>
        <w:pStyle w:val="CodeJava9pt"/>
      </w:pPr>
      <w:r w:rsidRPr="00510776">
        <w:t xml:space="preserve">        // Convertir les chaînes en entiers</w:t>
      </w:r>
    </w:p>
    <w:p w14:paraId="5AF053EF" w14:textId="77777777" w:rsidR="001238C4" w:rsidRPr="00510776" w:rsidRDefault="001238C4" w:rsidP="001238C4">
      <w:pPr>
        <w:pStyle w:val="CodeJava9pt"/>
      </w:pPr>
      <w:r w:rsidRPr="00510776">
        <w:t xml:space="preserve">        int entier1 = Integer.parseInt(chaine1);</w:t>
      </w:r>
    </w:p>
    <w:p w14:paraId="50D0EB23" w14:textId="77777777" w:rsidR="001238C4" w:rsidRPr="00510776" w:rsidRDefault="001238C4" w:rsidP="001238C4">
      <w:pPr>
        <w:pStyle w:val="CodeJava9pt"/>
      </w:pPr>
      <w:r w:rsidRPr="00510776">
        <w:t xml:space="preserve">        int entier2 = Integer.parseInt(chaine2);</w:t>
      </w:r>
    </w:p>
    <w:p w14:paraId="79D98C75" w14:textId="77777777" w:rsidR="001238C4" w:rsidRPr="00510776" w:rsidRDefault="001238C4" w:rsidP="001238C4">
      <w:pPr>
        <w:pStyle w:val="CodeJava9pt"/>
      </w:pPr>
    </w:p>
    <w:p w14:paraId="29EE502D" w14:textId="77777777" w:rsidR="001238C4" w:rsidRPr="00510776" w:rsidRDefault="001238C4" w:rsidP="001238C4">
      <w:pPr>
        <w:pStyle w:val="CodeJava9pt"/>
      </w:pPr>
      <w:r w:rsidRPr="00510776">
        <w:t xml:space="preserve">        // Calculer la somme des deux entiers</w:t>
      </w:r>
    </w:p>
    <w:p w14:paraId="3686A8F0" w14:textId="77777777" w:rsidR="001238C4" w:rsidRPr="00510776" w:rsidRDefault="001238C4" w:rsidP="001238C4">
      <w:pPr>
        <w:pStyle w:val="CodeJava9pt"/>
      </w:pPr>
      <w:r w:rsidRPr="00510776">
        <w:t xml:space="preserve">        int somme = entier1 + entier2;</w:t>
      </w:r>
    </w:p>
    <w:p w14:paraId="670BC9D0" w14:textId="77777777" w:rsidR="001238C4" w:rsidRPr="00510776" w:rsidRDefault="001238C4" w:rsidP="001238C4">
      <w:pPr>
        <w:pStyle w:val="CodeJava9pt"/>
      </w:pPr>
    </w:p>
    <w:p w14:paraId="4A4A2D78" w14:textId="77777777" w:rsidR="001238C4" w:rsidRPr="00510776" w:rsidRDefault="001238C4" w:rsidP="001238C4">
      <w:pPr>
        <w:pStyle w:val="CodeJava9pt"/>
      </w:pPr>
      <w:r w:rsidRPr="00510776">
        <w:t xml:space="preserve">        // Afficher la somme avec JOptionPane.showMessageDialog</w:t>
      </w:r>
    </w:p>
    <w:p w14:paraId="1ABF2691" w14:textId="77777777" w:rsidR="001238C4" w:rsidRPr="00510776" w:rsidRDefault="001238C4" w:rsidP="001238C4">
      <w:pPr>
        <w:pStyle w:val="CodeJava9pt"/>
      </w:pPr>
      <w:r w:rsidRPr="00510776">
        <w:t xml:space="preserve">        JOptionPane.showMessageDialog(null,"La somme des deux entiers est " + somme);</w:t>
      </w:r>
    </w:p>
    <w:p w14:paraId="32375794" w14:textId="77777777" w:rsidR="001238C4" w:rsidRPr="00510776" w:rsidRDefault="001238C4" w:rsidP="001238C4">
      <w:pPr>
        <w:pStyle w:val="CodeJava9pt"/>
      </w:pPr>
    </w:p>
    <w:p w14:paraId="10278683" w14:textId="77777777" w:rsidR="001238C4" w:rsidRPr="00510776" w:rsidRDefault="001238C4" w:rsidP="001238C4">
      <w:pPr>
        <w:pStyle w:val="CodeJava9pt"/>
      </w:pPr>
      <w:r w:rsidRPr="00510776">
        <w:t xml:space="preserve">        // Appel de System.exit(0) nécessaire à cause des appels à</w:t>
      </w:r>
    </w:p>
    <w:p w14:paraId="575FF67A" w14:textId="77777777" w:rsidR="001238C4" w:rsidRPr="00510776" w:rsidRDefault="001238C4" w:rsidP="001238C4">
      <w:pPr>
        <w:pStyle w:val="CodeJava9pt"/>
      </w:pPr>
      <w:r w:rsidRPr="00510776">
        <w:t xml:space="preserve">        // JOptionPane.showInputDialog et JOptionPane.showMessageDialog</w:t>
      </w:r>
    </w:p>
    <w:p w14:paraId="177F8A94" w14:textId="77777777" w:rsidR="001238C4" w:rsidRPr="00510776" w:rsidRDefault="001238C4" w:rsidP="001238C4">
      <w:pPr>
        <w:pStyle w:val="CodeJava9pt"/>
      </w:pPr>
      <w:r w:rsidRPr="00510776">
        <w:t xml:space="preserve">        System.exit(0);</w:t>
      </w:r>
    </w:p>
    <w:p w14:paraId="12F40498" w14:textId="77777777" w:rsidR="001238C4" w:rsidRPr="00510776" w:rsidRDefault="001238C4" w:rsidP="001238C4">
      <w:pPr>
        <w:pStyle w:val="CodeJava9pt"/>
      </w:pPr>
      <w:r w:rsidRPr="00510776">
        <w:t xml:space="preserve">    }</w:t>
      </w:r>
    </w:p>
    <w:p w14:paraId="3660F0DE" w14:textId="77777777" w:rsidR="001238C4" w:rsidRPr="00510776" w:rsidRDefault="001238C4" w:rsidP="001238C4">
      <w:pPr>
        <w:pStyle w:val="CodeJava9pt"/>
      </w:pPr>
      <w:r w:rsidRPr="00510776">
        <w:t>}</w:t>
      </w: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3"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77777777" w:rsidR="001238C4" w:rsidRPr="001C4C05" w:rsidRDefault="0022135E" w:rsidP="001238C4">
      <w:pPr>
        <w:pStyle w:val="Corpsdetexte"/>
      </w:pPr>
      <w:hyperlink r:id="rId94"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1238C4" w:rsidRPr="00A549CF">
        <w:rPr>
          <w:rFonts w:ascii="Segoe UI" w:hAnsi="Segoe UI" w:cs="Segoe UI"/>
          <w:b/>
          <w:bCs/>
          <w:color w:val="586069"/>
          <w:lang w:val="fr-CA"/>
        </w:rPr>
        <w:t>Exercice1.java</w:t>
      </w:r>
    </w:p>
    <w:p w14:paraId="01636D04" w14:textId="77777777" w:rsidR="001238C4" w:rsidRPr="005A6BFC" w:rsidRDefault="001238C4" w:rsidP="001238C4">
      <w:pPr>
        <w:pStyle w:val="CodeJava9pt"/>
      </w:pPr>
      <w:r w:rsidRPr="005A6BFC">
        <w:t>/*</w:t>
      </w:r>
    </w:p>
    <w:p w14:paraId="5E59F656" w14:textId="77777777" w:rsidR="001238C4" w:rsidRPr="005A6BFC" w:rsidRDefault="001238C4" w:rsidP="001238C4">
      <w:pPr>
        <w:pStyle w:val="CodeJava9pt"/>
      </w:pPr>
      <w:r w:rsidRPr="005A6BFC">
        <w:t xml:space="preserve"> * Exercice1.java</w:t>
      </w:r>
    </w:p>
    <w:p w14:paraId="3C4C30D0" w14:textId="77777777" w:rsidR="001238C4" w:rsidRPr="005A6BFC" w:rsidRDefault="001238C4" w:rsidP="001238C4">
      <w:pPr>
        <w:pStyle w:val="CodeJava9pt"/>
      </w:pPr>
      <w:r w:rsidRPr="005A6BFC">
        <w:t xml:space="preserve"> * Lire 3 entiers et en afficher la somme</w:t>
      </w:r>
    </w:p>
    <w:p w14:paraId="51F96C42" w14:textId="77777777" w:rsidR="001238C4" w:rsidRPr="005A6BFC" w:rsidRDefault="001238C4" w:rsidP="001238C4">
      <w:pPr>
        <w:pStyle w:val="CodeJava9pt"/>
        <w:rPr>
          <w:lang w:val="en-CA"/>
        </w:rPr>
      </w:pPr>
      <w:r w:rsidRPr="005A6BFC">
        <w:t xml:space="preserve"> </w:t>
      </w:r>
      <w:r w:rsidRPr="005A6BFC">
        <w:rPr>
          <w:lang w:val="en-CA"/>
        </w:rPr>
        <w:t>*/</w:t>
      </w:r>
    </w:p>
    <w:p w14:paraId="68BB11DE" w14:textId="77777777" w:rsidR="001238C4" w:rsidRPr="005A6BFC" w:rsidRDefault="001238C4" w:rsidP="001238C4">
      <w:pPr>
        <w:pStyle w:val="CodeJava9pt"/>
        <w:rPr>
          <w:lang w:val="en-CA"/>
        </w:rPr>
      </w:pPr>
      <w:r w:rsidRPr="005A6BFC">
        <w:rPr>
          <w:lang w:val="en-CA"/>
        </w:rPr>
        <w:t>import javax.swing.JOptionPane;</w:t>
      </w:r>
    </w:p>
    <w:p w14:paraId="6BA94F15" w14:textId="77777777" w:rsidR="001238C4" w:rsidRPr="005A6BFC" w:rsidRDefault="001238C4" w:rsidP="001238C4">
      <w:pPr>
        <w:pStyle w:val="CodeJava9pt"/>
        <w:rPr>
          <w:lang w:val="en-CA"/>
        </w:rPr>
      </w:pPr>
      <w:r w:rsidRPr="005A6BFC">
        <w:rPr>
          <w:lang w:val="en-CA"/>
        </w:rPr>
        <w:lastRenderedPageBreak/>
        <w:t>public class Exercice1{</w:t>
      </w:r>
    </w:p>
    <w:p w14:paraId="594BC5E0" w14:textId="77777777" w:rsidR="001238C4" w:rsidRPr="005A6BFC" w:rsidRDefault="001238C4" w:rsidP="001238C4">
      <w:pPr>
        <w:pStyle w:val="CodeJava9pt"/>
        <w:rPr>
          <w:lang w:val="en-CA"/>
        </w:rPr>
      </w:pPr>
    </w:p>
    <w:p w14:paraId="4AF2F5EB" w14:textId="77777777" w:rsidR="001238C4" w:rsidRPr="005A6BFC" w:rsidRDefault="001238C4" w:rsidP="001238C4">
      <w:pPr>
        <w:pStyle w:val="CodeJava9pt"/>
        <w:rPr>
          <w:lang w:val="en-CA"/>
        </w:rPr>
      </w:pPr>
      <w:r w:rsidRPr="005A6BFC">
        <w:rPr>
          <w:lang w:val="en-CA"/>
        </w:rPr>
        <w:t xml:space="preserve">    public static void main (String args</w:t>
      </w:r>
      <w:smartTag w:uri="isiresearchsoft-com/cwyw" w:element="citation">
        <w:r w:rsidRPr="005A6BFC">
          <w:rPr>
            <w:lang w:val="en-CA"/>
          </w:rPr>
          <w:t>[]</w:t>
        </w:r>
      </w:smartTag>
      <w:r w:rsidRPr="005A6BFC">
        <w:rPr>
          <w:lang w:val="en-CA"/>
        </w:rPr>
        <w:t>) {</w:t>
      </w:r>
    </w:p>
    <w:p w14:paraId="65D12684" w14:textId="77777777" w:rsidR="001238C4" w:rsidRPr="005A6BFC" w:rsidRDefault="001238C4" w:rsidP="001238C4">
      <w:pPr>
        <w:pStyle w:val="CodeJava9pt"/>
        <w:rPr>
          <w:lang w:val="en-CA"/>
        </w:rPr>
      </w:pPr>
      <w:r w:rsidRPr="005A6BFC">
        <w:rPr>
          <w:lang w:val="en-CA"/>
        </w:rPr>
        <w:t xml:space="preserve">    </w:t>
      </w:r>
    </w:p>
    <w:p w14:paraId="23BF703E" w14:textId="77777777" w:rsidR="001238C4" w:rsidRPr="005A6BFC" w:rsidRDefault="001238C4" w:rsidP="001238C4">
      <w:pPr>
        <w:pStyle w:val="CodeJava9pt"/>
      </w:pPr>
      <w:r w:rsidRPr="005A6BFC">
        <w:rPr>
          <w:lang w:val="en-CA"/>
        </w:rPr>
        <w:t xml:space="preserve">        </w:t>
      </w:r>
      <w:r w:rsidRPr="005A6BFC">
        <w:t>String chaine1 = JOptionPane.showInputDialog("Entrez un premier nombre entier");</w:t>
      </w:r>
    </w:p>
    <w:p w14:paraId="0241CFA5" w14:textId="77777777" w:rsidR="001238C4" w:rsidRPr="005A6BFC" w:rsidRDefault="001238C4" w:rsidP="001238C4">
      <w:pPr>
        <w:pStyle w:val="CodeJava9pt"/>
      </w:pPr>
      <w:r w:rsidRPr="005A6BFC">
        <w:t xml:space="preserve">        String chaine2 = JOptionPane.showInputDialog("Entrez un second nombre entier");</w:t>
      </w:r>
    </w:p>
    <w:p w14:paraId="31C7AD9B" w14:textId="77777777" w:rsidR="001238C4" w:rsidRPr="005A6BFC" w:rsidRDefault="001238C4" w:rsidP="001238C4">
      <w:pPr>
        <w:pStyle w:val="CodeJava9pt"/>
      </w:pPr>
      <w:r w:rsidRPr="005A6BFC">
        <w:t xml:space="preserve">        String chaine3 = JOptionPane.showInputDialog("Entrez un troisième nombre entier");</w:t>
      </w:r>
    </w:p>
    <w:p w14:paraId="545BE3C8" w14:textId="77777777" w:rsidR="001238C4" w:rsidRPr="005A6BFC" w:rsidRDefault="001238C4" w:rsidP="001238C4">
      <w:pPr>
        <w:pStyle w:val="CodeJava9pt"/>
      </w:pPr>
    </w:p>
    <w:p w14:paraId="643E63A5" w14:textId="77777777" w:rsidR="001238C4" w:rsidRPr="005A6BFC" w:rsidRDefault="001238C4" w:rsidP="001238C4">
      <w:pPr>
        <w:pStyle w:val="CodeJava9pt"/>
      </w:pPr>
      <w:r w:rsidRPr="005A6BFC">
        <w:t xml:space="preserve">        int entier1 = Integer.parseInt(chaine1);</w:t>
      </w:r>
    </w:p>
    <w:p w14:paraId="488191AC" w14:textId="77777777" w:rsidR="001238C4" w:rsidRPr="005A6BFC" w:rsidRDefault="001238C4" w:rsidP="001238C4">
      <w:pPr>
        <w:pStyle w:val="CodeJava9pt"/>
      </w:pPr>
      <w:r w:rsidRPr="005A6BFC">
        <w:t xml:space="preserve">        int entier2 = Integer.parseInt(chaine2);</w:t>
      </w:r>
    </w:p>
    <w:p w14:paraId="2DBE606E" w14:textId="77777777" w:rsidR="001238C4" w:rsidRPr="005A6BFC" w:rsidRDefault="001238C4" w:rsidP="001238C4">
      <w:pPr>
        <w:pStyle w:val="CodeJava9pt"/>
      </w:pPr>
      <w:r w:rsidRPr="005A6BFC">
        <w:t xml:space="preserve">        int entier3 = Integer.parseInt(chaine3);</w:t>
      </w:r>
    </w:p>
    <w:p w14:paraId="7B8639D8" w14:textId="77777777" w:rsidR="001238C4" w:rsidRPr="005A6BFC" w:rsidRDefault="001238C4" w:rsidP="001238C4">
      <w:pPr>
        <w:pStyle w:val="CodeJava9pt"/>
      </w:pPr>
      <w:r w:rsidRPr="005A6BFC">
        <w:t xml:space="preserve">        </w:t>
      </w:r>
    </w:p>
    <w:p w14:paraId="67660429" w14:textId="77777777" w:rsidR="001238C4" w:rsidRPr="005A6BFC" w:rsidRDefault="001238C4" w:rsidP="001238C4">
      <w:pPr>
        <w:pStyle w:val="CodeJava9pt"/>
      </w:pPr>
      <w:r w:rsidRPr="005A6BFC">
        <w:t xml:space="preserve">        int somme = entier1 + entier2 + entier3;</w:t>
      </w:r>
    </w:p>
    <w:p w14:paraId="4FBA79ED" w14:textId="77777777" w:rsidR="001238C4" w:rsidRPr="005A6BFC" w:rsidRDefault="001238C4" w:rsidP="001238C4">
      <w:pPr>
        <w:pStyle w:val="CodeJava9pt"/>
      </w:pPr>
    </w:p>
    <w:p w14:paraId="3FE45B8E" w14:textId="77777777" w:rsidR="001238C4" w:rsidRPr="005A6BFC" w:rsidRDefault="001238C4" w:rsidP="001238C4">
      <w:pPr>
        <w:pStyle w:val="CodeJava9pt"/>
      </w:pPr>
      <w:r w:rsidRPr="005A6BFC">
        <w:t xml:space="preserve">        JOptionPane.showMessageDialog(null,"La somme des trois entiers est " + somme);</w:t>
      </w:r>
    </w:p>
    <w:p w14:paraId="369923FD" w14:textId="77777777" w:rsidR="001238C4" w:rsidRPr="005A6BFC" w:rsidRDefault="001238C4" w:rsidP="001238C4">
      <w:pPr>
        <w:pStyle w:val="CodeJava9pt"/>
      </w:pPr>
      <w:r w:rsidRPr="005A6BFC">
        <w:t xml:space="preserve">        System.exit(0);</w:t>
      </w:r>
    </w:p>
    <w:p w14:paraId="2C066CBD" w14:textId="77777777" w:rsidR="001238C4" w:rsidRPr="005A6BFC" w:rsidRDefault="001238C4" w:rsidP="001238C4">
      <w:pPr>
        <w:pStyle w:val="CodeJava9pt"/>
      </w:pPr>
      <w:r w:rsidRPr="005A6BFC">
        <w:t xml:space="preserve">    }</w:t>
      </w:r>
    </w:p>
    <w:p w14:paraId="0D86619C" w14:textId="77777777" w:rsidR="001238C4" w:rsidRPr="005A6BFC" w:rsidRDefault="001238C4" w:rsidP="001238C4">
      <w:pPr>
        <w:pStyle w:val="CodeJava9pt"/>
      </w:pPr>
      <w:r w:rsidRPr="005A6BFC">
        <w:t>}</w:t>
      </w: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95"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777777" w:rsidR="001238C4" w:rsidRPr="00C5191E" w:rsidRDefault="0022135E" w:rsidP="001238C4">
      <w:pPr>
        <w:pStyle w:val="Corpsdetexte"/>
      </w:pPr>
      <w:hyperlink r:id="rId96"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1238C4" w:rsidRPr="00A549CF">
        <w:rPr>
          <w:rFonts w:ascii="Segoe UI" w:hAnsi="Segoe UI" w:cs="Segoe UI"/>
          <w:b/>
          <w:bCs/>
          <w:color w:val="586069"/>
          <w:lang w:val="fr-CA"/>
        </w:rPr>
        <w:t>Exercice2.java</w:t>
      </w:r>
    </w:p>
    <w:p w14:paraId="397B8DCB" w14:textId="77777777" w:rsidR="00413984" w:rsidRDefault="00413984" w:rsidP="00413984">
      <w:pPr>
        <w:pStyle w:val="CodeJava9pt"/>
      </w:pPr>
      <w:r>
        <w:t>/*</w:t>
      </w:r>
    </w:p>
    <w:p w14:paraId="53FB7525" w14:textId="77777777" w:rsidR="00413984" w:rsidRDefault="00413984" w:rsidP="00413984">
      <w:pPr>
        <w:pStyle w:val="CodeJava9pt"/>
      </w:pPr>
      <w:r>
        <w:t xml:space="preserve"> * Exercice2.java</w:t>
      </w:r>
    </w:p>
    <w:p w14:paraId="70C9E275" w14:textId="77777777" w:rsidR="00413984" w:rsidRDefault="00413984" w:rsidP="00413984">
      <w:pPr>
        <w:pStyle w:val="CodeJava9pt"/>
      </w:pPr>
      <w:r>
        <w:t xml:space="preserve"> * Lire 3 entiers et en faire la somme. Utiliser seulement une variable String</w:t>
      </w:r>
    </w:p>
    <w:p w14:paraId="0C01906D" w14:textId="77777777" w:rsidR="00413984" w:rsidRDefault="00413984" w:rsidP="00413984">
      <w:pPr>
        <w:pStyle w:val="CodeJava9pt"/>
      </w:pPr>
      <w:r>
        <w:t xml:space="preserve"> * et deux variables int.</w:t>
      </w:r>
    </w:p>
    <w:p w14:paraId="330E6B0F" w14:textId="77777777" w:rsidR="00413984" w:rsidRPr="00413984" w:rsidRDefault="00413984" w:rsidP="00413984">
      <w:pPr>
        <w:pStyle w:val="CodeJava9pt"/>
        <w:rPr>
          <w:lang w:val="en-CA"/>
        </w:rPr>
      </w:pPr>
      <w:r>
        <w:t xml:space="preserve"> </w:t>
      </w:r>
      <w:r w:rsidRPr="00413984">
        <w:rPr>
          <w:lang w:val="en-CA"/>
        </w:rPr>
        <w:t>*/</w:t>
      </w:r>
    </w:p>
    <w:p w14:paraId="4B2DE089" w14:textId="77777777" w:rsidR="00413984" w:rsidRPr="00413984" w:rsidRDefault="00413984" w:rsidP="00413984">
      <w:pPr>
        <w:pStyle w:val="CodeJava9pt"/>
        <w:rPr>
          <w:lang w:val="en-CA"/>
        </w:rPr>
      </w:pPr>
      <w:r w:rsidRPr="00413984">
        <w:rPr>
          <w:lang w:val="en-CA"/>
        </w:rPr>
        <w:t>import javax.swing.JOptionPane;</w:t>
      </w:r>
    </w:p>
    <w:p w14:paraId="3A0BC98D" w14:textId="77777777" w:rsidR="00413984" w:rsidRPr="00413984" w:rsidRDefault="00413984" w:rsidP="00413984">
      <w:pPr>
        <w:pStyle w:val="CodeJava9pt"/>
        <w:rPr>
          <w:lang w:val="en-CA"/>
        </w:rPr>
      </w:pPr>
      <w:r w:rsidRPr="00413984">
        <w:rPr>
          <w:lang w:val="en-CA"/>
        </w:rPr>
        <w:t>public class Exercice2{</w:t>
      </w:r>
    </w:p>
    <w:p w14:paraId="714001A2" w14:textId="77777777" w:rsidR="00413984" w:rsidRPr="00413984" w:rsidRDefault="00413984" w:rsidP="00413984">
      <w:pPr>
        <w:pStyle w:val="CodeJava9pt"/>
        <w:rPr>
          <w:lang w:val="en-CA"/>
        </w:rPr>
      </w:pPr>
    </w:p>
    <w:p w14:paraId="3F8B94C5" w14:textId="77777777" w:rsidR="00413984" w:rsidRPr="00413984" w:rsidRDefault="00413984" w:rsidP="00413984">
      <w:pPr>
        <w:pStyle w:val="CodeJava9pt"/>
        <w:rPr>
          <w:lang w:val="en-CA"/>
        </w:rPr>
      </w:pPr>
      <w:r w:rsidRPr="00413984">
        <w:rPr>
          <w:lang w:val="en-CA"/>
        </w:rPr>
        <w:t xml:space="preserve">    public static void main (String args[]) {</w:t>
      </w:r>
    </w:p>
    <w:p w14:paraId="68D71937" w14:textId="77777777" w:rsidR="00413984" w:rsidRPr="00413984" w:rsidRDefault="00413984" w:rsidP="00413984">
      <w:pPr>
        <w:pStyle w:val="CodeJava9pt"/>
        <w:rPr>
          <w:lang w:val="en-CA"/>
        </w:rPr>
      </w:pPr>
      <w:r w:rsidRPr="00413984">
        <w:rPr>
          <w:lang w:val="en-CA"/>
        </w:rPr>
        <w:t xml:space="preserve">        </w:t>
      </w:r>
    </w:p>
    <w:p w14:paraId="1EEF300B" w14:textId="77777777" w:rsidR="00413984" w:rsidRDefault="00413984" w:rsidP="00413984">
      <w:pPr>
        <w:pStyle w:val="CodeJava9pt"/>
      </w:pPr>
      <w:r w:rsidRPr="00413984">
        <w:rPr>
          <w:lang w:val="en-CA"/>
        </w:rPr>
        <w:t xml:space="preserve">        </w:t>
      </w:r>
      <w:r>
        <w:t>String chaine = JOptionPane.showInputDialog ("Entrez un entier dans cette case");</w:t>
      </w:r>
    </w:p>
    <w:p w14:paraId="5912E066" w14:textId="77777777" w:rsidR="00413984" w:rsidRDefault="00413984" w:rsidP="00413984">
      <w:pPr>
        <w:pStyle w:val="CodeJava9pt"/>
      </w:pPr>
      <w:r>
        <w:t xml:space="preserve">        int somme = Integer.parseInt(chaine);</w:t>
      </w:r>
    </w:p>
    <w:p w14:paraId="4437910E" w14:textId="77777777" w:rsidR="00413984" w:rsidRDefault="00413984" w:rsidP="00413984">
      <w:pPr>
        <w:pStyle w:val="CodeJava9pt"/>
      </w:pPr>
      <w:r>
        <w:t xml:space="preserve">        </w:t>
      </w:r>
    </w:p>
    <w:p w14:paraId="22C4A46C" w14:textId="77777777" w:rsidR="00413984" w:rsidRDefault="00413984" w:rsidP="00413984">
      <w:pPr>
        <w:pStyle w:val="CodeJava9pt"/>
      </w:pPr>
      <w:r>
        <w:t xml:space="preserve">        chaine = JOptionPane.showInputDialog ("Entrez un entier dans cette case");</w:t>
      </w:r>
    </w:p>
    <w:p w14:paraId="6CE49102" w14:textId="77777777" w:rsidR="00413984" w:rsidRDefault="00413984" w:rsidP="00413984">
      <w:pPr>
        <w:pStyle w:val="CodeJava9pt"/>
      </w:pPr>
      <w:r>
        <w:t xml:space="preserve">        somme = somme + Integer.parseInt(chaine);</w:t>
      </w:r>
    </w:p>
    <w:p w14:paraId="179BE866" w14:textId="77777777" w:rsidR="00413984" w:rsidRDefault="00413984" w:rsidP="00413984">
      <w:pPr>
        <w:pStyle w:val="CodeJava9pt"/>
      </w:pPr>
      <w:r>
        <w:t xml:space="preserve">        </w:t>
      </w:r>
    </w:p>
    <w:p w14:paraId="532F4F78" w14:textId="77777777" w:rsidR="00413984" w:rsidRDefault="00413984" w:rsidP="00413984">
      <w:pPr>
        <w:pStyle w:val="CodeJava9pt"/>
      </w:pPr>
      <w:r>
        <w:t xml:space="preserve">        chaine = JOptionPane.showInputDialog ("Entrez un entier dans cette case");</w:t>
      </w:r>
    </w:p>
    <w:p w14:paraId="59089432" w14:textId="77777777" w:rsidR="00413984" w:rsidRDefault="00413984" w:rsidP="00413984">
      <w:pPr>
        <w:pStyle w:val="CodeJava9pt"/>
      </w:pPr>
      <w:r>
        <w:t xml:space="preserve">        somme = somme + Integer.parseInt(chaine);</w:t>
      </w:r>
    </w:p>
    <w:p w14:paraId="392A27B1" w14:textId="77777777" w:rsidR="00413984" w:rsidRDefault="00413984" w:rsidP="00413984">
      <w:pPr>
        <w:pStyle w:val="CodeJava9pt"/>
      </w:pPr>
      <w:r>
        <w:t xml:space="preserve">        </w:t>
      </w:r>
    </w:p>
    <w:p w14:paraId="21418FDD" w14:textId="77777777" w:rsidR="00413984" w:rsidRDefault="00413984" w:rsidP="00413984">
      <w:pPr>
        <w:pStyle w:val="CodeJava9pt"/>
      </w:pPr>
      <w:r>
        <w:t xml:space="preserve">        JOptionPane.showMessageDialog(null,"La somme des trois entiers est " + somme);</w:t>
      </w:r>
    </w:p>
    <w:p w14:paraId="6B38CD9A" w14:textId="77777777" w:rsidR="00413984" w:rsidRDefault="00413984" w:rsidP="00413984">
      <w:pPr>
        <w:pStyle w:val="CodeJava9pt"/>
      </w:pPr>
      <w:r>
        <w:t xml:space="preserve">        System.exit(0);</w:t>
      </w:r>
    </w:p>
    <w:p w14:paraId="7D346F3F" w14:textId="77777777" w:rsidR="00413984" w:rsidRDefault="00413984" w:rsidP="00413984">
      <w:pPr>
        <w:pStyle w:val="CodeJava9pt"/>
      </w:pPr>
      <w:r>
        <w:t xml:space="preserve">    }</w:t>
      </w:r>
    </w:p>
    <w:p w14:paraId="666DEB5F" w14:textId="5F9CD013" w:rsidR="001238C4" w:rsidRPr="00F334B1" w:rsidRDefault="00413984" w:rsidP="00413984">
      <w:pPr>
        <w:pStyle w:val="CodeJava9pt"/>
      </w:pPr>
      <w:r>
        <w:t>}</w:t>
      </w: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est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w:t>
      </w:r>
      <w:r>
        <w:lastRenderedPageBreak/>
        <w:t>introduire d’autres défauts tel qu’un temps de traitement plus élevé ou un manque de clarté d’un point de vue de la lisibilité du programme.</w:t>
      </w:r>
    </w:p>
    <w:p w14:paraId="0D209749" w14:textId="77777777" w:rsidR="001238C4" w:rsidRDefault="001238C4" w:rsidP="001238C4">
      <w:pPr>
        <w:pStyle w:val="Titre2"/>
      </w:pPr>
      <w:bookmarkStart w:id="47" w:name="_Toc508790383"/>
      <w:bookmarkStart w:id="48" w:name="_Toc10533498"/>
      <w:r w:rsidRPr="007B0DEE">
        <w:t>Méthode System.out.println()</w:t>
      </w:r>
      <w:bookmarkEnd w:id="47"/>
      <w:bookmarkEnd w:id="48"/>
    </w:p>
    <w:p w14:paraId="3658758E" w14:textId="77777777"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77777777" w:rsidR="001238C4" w:rsidRPr="00BE7EB9" w:rsidRDefault="0022135E" w:rsidP="001238C4">
      <w:pPr>
        <w:pStyle w:val="Corpsdetexte"/>
      </w:pPr>
      <w:hyperlink r:id="rId97"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1238C4" w:rsidRPr="00A549CF">
        <w:rPr>
          <w:rFonts w:ascii="Segoe UI" w:hAnsi="Segoe UI" w:cs="Segoe UI"/>
          <w:b/>
          <w:bCs/>
          <w:color w:val="586069"/>
          <w:lang w:val="fr-CA"/>
        </w:rPr>
        <w:t>ExemplePrintln.java</w:t>
      </w:r>
    </w:p>
    <w:p w14:paraId="09BC751C" w14:textId="77777777" w:rsidR="001238C4" w:rsidRDefault="001238C4" w:rsidP="001238C4">
      <w:pPr>
        <w:pStyle w:val="CodeJava9pt"/>
      </w:pPr>
      <w:r>
        <w:t>/*</w:t>
      </w:r>
    </w:p>
    <w:p w14:paraId="1DE57543" w14:textId="77777777" w:rsidR="001238C4" w:rsidRDefault="001238C4" w:rsidP="001238C4">
      <w:pPr>
        <w:pStyle w:val="CodeJava9pt"/>
      </w:pPr>
      <w:r>
        <w:t xml:space="preserve"> * ExemplePrintln.java</w:t>
      </w:r>
    </w:p>
    <w:p w14:paraId="06D046C3" w14:textId="77777777" w:rsidR="001238C4" w:rsidRDefault="001238C4" w:rsidP="001238C4">
      <w:pPr>
        <w:pStyle w:val="CodeJava9pt"/>
      </w:pPr>
      <w:r>
        <w:t xml:space="preserve"> * Ce programme saisit deux entiers et en affiche la somme avec System.out.println()</w:t>
      </w:r>
    </w:p>
    <w:p w14:paraId="7F375BE3" w14:textId="77777777" w:rsidR="001238C4" w:rsidRDefault="001238C4" w:rsidP="001238C4">
      <w:pPr>
        <w:pStyle w:val="CodeJava9pt"/>
      </w:pPr>
      <w:r>
        <w:t xml:space="preserve"> */</w:t>
      </w:r>
    </w:p>
    <w:p w14:paraId="09CD0463" w14:textId="77777777" w:rsidR="001238C4" w:rsidRDefault="001238C4" w:rsidP="001238C4">
      <w:pPr>
        <w:pStyle w:val="CodeJava9pt"/>
      </w:pPr>
      <w:r>
        <w:t>import javax.swing.JOptionPane; // Importe la classe javax.swing.JOptionPane</w:t>
      </w:r>
    </w:p>
    <w:p w14:paraId="192DF341" w14:textId="77777777" w:rsidR="001238C4" w:rsidRPr="0062665D" w:rsidRDefault="001238C4" w:rsidP="001238C4">
      <w:pPr>
        <w:pStyle w:val="CodeJava9pt"/>
        <w:rPr>
          <w:lang w:val="en-CA"/>
        </w:rPr>
      </w:pPr>
      <w:r w:rsidRPr="0062665D">
        <w:rPr>
          <w:lang w:val="en-CA"/>
        </w:rPr>
        <w:t>public class ExemplePrintln{</w:t>
      </w:r>
    </w:p>
    <w:p w14:paraId="12D9BB50" w14:textId="77777777" w:rsidR="001238C4" w:rsidRPr="0062665D" w:rsidRDefault="001238C4" w:rsidP="001238C4">
      <w:pPr>
        <w:pStyle w:val="CodeJava9pt"/>
        <w:rPr>
          <w:lang w:val="en-CA"/>
        </w:rPr>
      </w:pPr>
    </w:p>
    <w:p w14:paraId="45F3B677" w14:textId="77777777" w:rsidR="001238C4" w:rsidRPr="0062665D" w:rsidRDefault="001238C4" w:rsidP="001238C4">
      <w:pPr>
        <w:pStyle w:val="CodeJava9pt"/>
        <w:rPr>
          <w:lang w:val="en-CA"/>
        </w:rPr>
      </w:pPr>
      <w:r w:rsidRPr="0062665D">
        <w:rPr>
          <w:lang w:val="en-CA"/>
        </w:rPr>
        <w:t xml:space="preserve">    public static void main (String args</w:t>
      </w:r>
      <w:smartTag w:uri="isiresearchsoft-com/cwyw" w:element="citation">
        <w:r w:rsidRPr="0062665D">
          <w:rPr>
            <w:lang w:val="en-CA"/>
          </w:rPr>
          <w:t>[]</w:t>
        </w:r>
      </w:smartTag>
      <w:r w:rsidRPr="0062665D">
        <w:rPr>
          <w:lang w:val="en-CA"/>
        </w:rPr>
        <w:t>) {</w:t>
      </w:r>
    </w:p>
    <w:p w14:paraId="31ABDB3B" w14:textId="77777777" w:rsidR="001238C4" w:rsidRPr="0062665D" w:rsidRDefault="001238C4" w:rsidP="001238C4">
      <w:pPr>
        <w:pStyle w:val="CodeJava9pt"/>
        <w:rPr>
          <w:lang w:val="en-CA"/>
        </w:rPr>
      </w:pPr>
    </w:p>
    <w:p w14:paraId="290644C5" w14:textId="77777777" w:rsidR="001238C4" w:rsidRDefault="001238C4" w:rsidP="001238C4">
      <w:pPr>
        <w:pStyle w:val="CodeJava9pt"/>
      </w:pPr>
      <w:r w:rsidRPr="0062665D">
        <w:rPr>
          <w:lang w:val="en-CA"/>
        </w:rPr>
        <w:t xml:space="preserve">        </w:t>
      </w:r>
      <w:r>
        <w:t>// Déclaration de variables</w:t>
      </w:r>
    </w:p>
    <w:p w14:paraId="70890757" w14:textId="77777777" w:rsidR="001238C4" w:rsidRDefault="001238C4" w:rsidP="001238C4">
      <w:pPr>
        <w:pStyle w:val="CodeJava9pt"/>
      </w:pPr>
      <w:r>
        <w:t xml:space="preserve">        String chaine1, chaine2;      // Les entiers sous forme de chaînes</w:t>
      </w:r>
    </w:p>
    <w:p w14:paraId="53EB8346" w14:textId="77777777" w:rsidR="001238C4" w:rsidRDefault="001238C4" w:rsidP="001238C4">
      <w:pPr>
        <w:pStyle w:val="CodeJava9pt"/>
      </w:pPr>
      <w:r>
        <w:t xml:space="preserve">        int entier1, entier2, somme;  // Les entiers à additionner</w:t>
      </w:r>
    </w:p>
    <w:p w14:paraId="0D17F936" w14:textId="77777777" w:rsidR="001238C4" w:rsidRDefault="001238C4" w:rsidP="001238C4">
      <w:pPr>
        <w:pStyle w:val="CodeJava9pt"/>
      </w:pPr>
    </w:p>
    <w:p w14:paraId="6BC04BDB" w14:textId="77777777" w:rsidR="001238C4" w:rsidRDefault="001238C4" w:rsidP="001238C4">
      <w:pPr>
        <w:pStyle w:val="CodeJava9pt"/>
      </w:pPr>
      <w:r>
        <w:t xml:space="preserve">        // Saisir les deux chaînes de caractères qui représentent des nombres entiers</w:t>
      </w:r>
    </w:p>
    <w:p w14:paraId="4B2AF616" w14:textId="77777777" w:rsidR="001238C4" w:rsidRDefault="001238C4" w:rsidP="001238C4">
      <w:pPr>
        <w:pStyle w:val="CodeJava9pt"/>
      </w:pPr>
      <w:r>
        <w:t xml:space="preserve">        chaine1 = JOptionPane.showInputDialog("Entrez un premier nombre entier");</w:t>
      </w:r>
    </w:p>
    <w:p w14:paraId="4A2F88A0" w14:textId="77777777" w:rsidR="001238C4" w:rsidRDefault="001238C4" w:rsidP="001238C4">
      <w:pPr>
        <w:pStyle w:val="CodeJava9pt"/>
      </w:pPr>
      <w:r>
        <w:t xml:space="preserve">        chaine2 = JOptionPane.showInputDialog("Entrez un second nombre entier");</w:t>
      </w:r>
    </w:p>
    <w:p w14:paraId="1C994BC7" w14:textId="77777777" w:rsidR="001238C4" w:rsidRDefault="001238C4" w:rsidP="001238C4">
      <w:pPr>
        <w:pStyle w:val="CodeJava9pt"/>
      </w:pPr>
    </w:p>
    <w:p w14:paraId="3FFCC91D" w14:textId="77777777" w:rsidR="001238C4" w:rsidRDefault="001238C4" w:rsidP="001238C4">
      <w:pPr>
        <w:pStyle w:val="CodeJava9pt"/>
      </w:pPr>
      <w:r>
        <w:t xml:space="preserve">        // Convertir les chaînes en entiers</w:t>
      </w:r>
    </w:p>
    <w:p w14:paraId="5FBC43BC" w14:textId="77777777" w:rsidR="001238C4" w:rsidRDefault="001238C4" w:rsidP="001238C4">
      <w:pPr>
        <w:pStyle w:val="CodeJava9pt"/>
      </w:pPr>
      <w:r>
        <w:t xml:space="preserve">        entier1 = Integer.parseInt(chaine1);</w:t>
      </w:r>
    </w:p>
    <w:p w14:paraId="547F7A35" w14:textId="77777777" w:rsidR="001238C4" w:rsidRDefault="001238C4" w:rsidP="001238C4">
      <w:pPr>
        <w:pStyle w:val="CodeJava9pt"/>
      </w:pPr>
      <w:r>
        <w:t xml:space="preserve">        entier2 = Integer.parseInt(chaine2);</w:t>
      </w:r>
    </w:p>
    <w:p w14:paraId="39802735" w14:textId="77777777" w:rsidR="001238C4" w:rsidRDefault="001238C4" w:rsidP="001238C4">
      <w:pPr>
        <w:pStyle w:val="CodeJava9pt"/>
      </w:pPr>
    </w:p>
    <w:p w14:paraId="046D01F0" w14:textId="77777777" w:rsidR="001238C4" w:rsidRDefault="001238C4" w:rsidP="001238C4">
      <w:pPr>
        <w:pStyle w:val="CodeJava9pt"/>
      </w:pPr>
      <w:r>
        <w:t xml:space="preserve">        // Calculer la somme des deux entiers</w:t>
      </w:r>
    </w:p>
    <w:p w14:paraId="64EFF3F5" w14:textId="77777777" w:rsidR="001238C4" w:rsidRDefault="001238C4" w:rsidP="001238C4">
      <w:pPr>
        <w:pStyle w:val="CodeJava9pt"/>
      </w:pPr>
      <w:r>
        <w:t xml:space="preserve">        somme = entier1 + entier2;</w:t>
      </w:r>
    </w:p>
    <w:p w14:paraId="646ED871" w14:textId="77777777" w:rsidR="001238C4" w:rsidRDefault="001238C4" w:rsidP="001238C4">
      <w:pPr>
        <w:pStyle w:val="CodeJava9pt"/>
      </w:pPr>
    </w:p>
    <w:p w14:paraId="0B724A1C" w14:textId="77777777" w:rsidR="001238C4" w:rsidRDefault="001238C4" w:rsidP="001238C4">
      <w:pPr>
        <w:pStyle w:val="CodeJava9pt"/>
      </w:pPr>
      <w:r>
        <w:t xml:space="preserve">        // Afficher la somme avec System.out.println()</w:t>
      </w:r>
    </w:p>
    <w:p w14:paraId="3A91CC98" w14:textId="77777777" w:rsidR="001238C4" w:rsidRDefault="001238C4" w:rsidP="001238C4">
      <w:pPr>
        <w:pStyle w:val="CodeJava9pt"/>
      </w:pPr>
      <w:r>
        <w:t xml:space="preserve">        System.out.println("La somme des deux entiers est " + somme);</w:t>
      </w:r>
    </w:p>
    <w:p w14:paraId="0662B472" w14:textId="77777777" w:rsidR="001238C4" w:rsidRDefault="001238C4" w:rsidP="001238C4">
      <w:pPr>
        <w:pStyle w:val="CodeJava9pt"/>
      </w:pPr>
    </w:p>
    <w:p w14:paraId="13B128FF" w14:textId="77777777" w:rsidR="001238C4" w:rsidRDefault="001238C4" w:rsidP="001238C4">
      <w:pPr>
        <w:pStyle w:val="CodeJava9pt"/>
      </w:pPr>
      <w:r>
        <w:t xml:space="preserve">        System.exit(0);</w:t>
      </w:r>
    </w:p>
    <w:p w14:paraId="0E7E7F3A" w14:textId="77777777" w:rsidR="001238C4" w:rsidRDefault="001238C4" w:rsidP="001238C4">
      <w:pPr>
        <w:pStyle w:val="CodeJava9pt"/>
      </w:pPr>
      <w:r>
        <w:t xml:space="preserve">    }</w:t>
      </w:r>
    </w:p>
    <w:p w14:paraId="25E39D94" w14:textId="77777777" w:rsidR="001238C4" w:rsidRPr="007B0DEE" w:rsidRDefault="001238C4" w:rsidP="001238C4">
      <w:pPr>
        <w:pStyle w:val="CodeJava9pt"/>
      </w:pPr>
      <w:r>
        <w:t>}</w:t>
      </w:r>
    </w:p>
    <w:p w14:paraId="2820F183" w14:textId="77777777" w:rsidR="001238C4" w:rsidRPr="002263A9" w:rsidRDefault="001238C4" w:rsidP="001238C4">
      <w:pPr>
        <w:pStyle w:val="Corpsdetexte"/>
      </w:pPr>
    </w:p>
    <w:p w14:paraId="12DDF1A7" w14:textId="0D92F6F2" w:rsidR="001238C4" w:rsidRDefault="001238C4" w:rsidP="001238C4">
      <w:pPr>
        <w:pStyle w:val="Corpsdetexte"/>
      </w:pPr>
      <w:r w:rsidRPr="002263A9">
        <w:t>Le résultat est affiché dans la fenêtre de commande plutôt q</w:t>
      </w:r>
      <w:r>
        <w:t xml:space="preserve">ue dans une fenêtre de dialogue tel qu’illustré par la figure suivante : </w:t>
      </w:r>
    </w:p>
    <w:p w14:paraId="678C5CF2" w14:textId="5E27956C" w:rsidR="001238C4" w:rsidRDefault="00F22EE4" w:rsidP="001238C4">
      <w:pPr>
        <w:pStyle w:val="Corpsdetexte"/>
      </w:pPr>
      <w:r>
        <w:rPr>
          <w:noProof/>
        </w:rPr>
        <w:drawing>
          <wp:inline distT="0" distB="0" distL="0" distR="0" wp14:anchorId="19034C79" wp14:editId="1B8A88EA">
            <wp:extent cx="5613253" cy="888377"/>
            <wp:effectExtent l="0" t="0" r="6985"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29942" cy="891018"/>
                    </a:xfrm>
                    <a:prstGeom prst="rect">
                      <a:avLst/>
                    </a:prstGeom>
                  </pic:spPr>
                </pic:pic>
              </a:graphicData>
            </a:graphic>
          </wp:inline>
        </w:drawing>
      </w:r>
    </w:p>
    <w:p w14:paraId="0ED6A27C" w14:textId="77777777"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7C10BC" w:rsidP="001238C4">
      <w:pPr>
        <w:pStyle w:val="Corpsdetexte"/>
      </w:pPr>
      <w:r>
        <w:object w:dxaOrig="10083" w:dyaOrig="958" w14:anchorId="762AB9DC">
          <v:shape id="_x0000_i1040" type="#_x0000_t75" style="width:428.2pt;height:41.7pt" o:ole="">
            <v:imagedata r:id="rId99" o:title=""/>
          </v:shape>
          <o:OLEObject Type="Embed" ProgID="Visio.Drawing.11" ShapeID="_x0000_i1040" DrawAspect="Content" ObjectID="_1650868757" r:id="rId100"/>
        </w:object>
      </w:r>
    </w:p>
    <w:p w14:paraId="12BDB255" w14:textId="77777777" w:rsidR="001238C4" w:rsidRDefault="001238C4" w:rsidP="001238C4">
      <w:pPr>
        <w:pStyle w:val="Corpsdetexte"/>
      </w:pPr>
      <w:r>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49" w:name="_Toc10533499"/>
      <w:r>
        <w:t>Classe</w:t>
      </w:r>
      <w:r w:rsidRPr="007B0DEE">
        <w:t xml:space="preserve"> </w:t>
      </w:r>
      <w:r>
        <w:t>Scanner</w:t>
      </w:r>
      <w:bookmarkEnd w:id="49"/>
    </w:p>
    <w:p w14:paraId="1B309545" w14:textId="4A863B9C" w:rsidR="003272EB" w:rsidRDefault="00E8572C" w:rsidP="001238C4">
      <w:pPr>
        <w:pStyle w:val="Corpsdetexte"/>
      </w:pPr>
      <w:r>
        <w:t xml:space="preserve">La classe </w:t>
      </w:r>
      <w:hyperlink r:id="rId101" w:tooltip="class in java.util" w:history="1">
        <w:r w:rsidR="00153EB5" w:rsidRPr="00C81891">
          <w:rPr>
            <w:rStyle w:val="Lienhypertexte"/>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2" w:tooltip="class in java.util" w:history="1">
        <w:r w:rsidR="004638FB" w:rsidRPr="00C81891">
          <w:rPr>
            <w:rStyle w:val="Lienhypertexte"/>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3" w:tooltip="class in java.util" w:history="1">
        <w:r w:rsidR="00C81891" w:rsidRPr="00C81891">
          <w:rPr>
            <w:rStyle w:val="Lienhypertexte"/>
            <w:rFonts w:ascii="DejaVu Sans Mono" w:hAnsi="DejaVu Sans Mono"/>
            <w:b/>
            <w:color w:val="4A6782"/>
            <w:sz w:val="20"/>
            <w:szCs w:val="20"/>
            <w:u w:val="none"/>
          </w:rPr>
          <w:t>Scanner</w:t>
        </w:r>
      </w:hyperlink>
      <w:r w:rsidR="00C81891">
        <w:t xml:space="preserve"> </w:t>
      </w:r>
      <w:r w:rsidR="00FC045F">
        <w:t>et en affiche la somme</w:t>
      </w:r>
      <w:r w:rsidR="006C6CF0">
        <w:t>.</w:t>
      </w:r>
    </w:p>
    <w:p w14:paraId="12027840" w14:textId="77777777" w:rsidR="00370373" w:rsidRPr="00370373" w:rsidRDefault="00370373" w:rsidP="00370373">
      <w:pPr>
        <w:pStyle w:val="CodeJava9pt"/>
        <w:rPr>
          <w:sz w:val="16"/>
          <w:szCs w:val="16"/>
          <w:lang w:val="fr-CA"/>
        </w:rPr>
      </w:pPr>
      <w:r w:rsidRPr="00370373">
        <w:rPr>
          <w:sz w:val="16"/>
          <w:szCs w:val="16"/>
          <w:lang w:val="fr-CA"/>
        </w:rPr>
        <w:t>/*</w:t>
      </w:r>
    </w:p>
    <w:p w14:paraId="03CBE859" w14:textId="77777777" w:rsidR="00370373" w:rsidRPr="00370373" w:rsidRDefault="00370373" w:rsidP="00370373">
      <w:pPr>
        <w:pStyle w:val="CodeJava9pt"/>
        <w:rPr>
          <w:sz w:val="16"/>
          <w:szCs w:val="16"/>
          <w:lang w:val="fr-CA"/>
        </w:rPr>
      </w:pPr>
      <w:r w:rsidRPr="00370373">
        <w:rPr>
          <w:sz w:val="16"/>
          <w:szCs w:val="16"/>
          <w:lang w:val="fr-CA"/>
        </w:rPr>
        <w:t xml:space="preserve"> * ExempleScanner.java</w:t>
      </w:r>
    </w:p>
    <w:p w14:paraId="409D618B" w14:textId="77777777" w:rsidR="00370373" w:rsidRPr="00370373" w:rsidRDefault="00370373" w:rsidP="00370373">
      <w:pPr>
        <w:pStyle w:val="CodeJava9pt"/>
        <w:rPr>
          <w:sz w:val="16"/>
          <w:szCs w:val="16"/>
          <w:lang w:val="fr-CA"/>
        </w:rPr>
      </w:pPr>
      <w:r w:rsidRPr="00370373">
        <w:rPr>
          <w:sz w:val="16"/>
          <w:szCs w:val="16"/>
          <w:lang w:val="fr-CA"/>
        </w:rPr>
        <w:t xml:space="preserve"> * Ce programme saisit deux entiers a la console avec Scanner et en affiche la somme avec System.out.println()</w:t>
      </w:r>
    </w:p>
    <w:p w14:paraId="70B3E8B6" w14:textId="77777777" w:rsidR="00370373" w:rsidRPr="00370373" w:rsidRDefault="00370373" w:rsidP="00370373">
      <w:pPr>
        <w:pStyle w:val="CodeJava9pt"/>
        <w:rPr>
          <w:sz w:val="16"/>
          <w:szCs w:val="16"/>
          <w:lang w:val="en-CA"/>
        </w:rPr>
      </w:pPr>
      <w:r w:rsidRPr="00370373">
        <w:rPr>
          <w:sz w:val="16"/>
          <w:szCs w:val="16"/>
          <w:lang w:val="fr-CA"/>
        </w:rPr>
        <w:t xml:space="preserve"> </w:t>
      </w:r>
      <w:r w:rsidRPr="00370373">
        <w:rPr>
          <w:sz w:val="16"/>
          <w:szCs w:val="16"/>
          <w:lang w:val="en-CA"/>
        </w:rPr>
        <w:t>*/</w:t>
      </w:r>
    </w:p>
    <w:p w14:paraId="40F37871" w14:textId="77777777" w:rsidR="00370373" w:rsidRPr="00370373" w:rsidRDefault="00370373" w:rsidP="00370373">
      <w:pPr>
        <w:pStyle w:val="CodeJava9pt"/>
        <w:rPr>
          <w:sz w:val="16"/>
          <w:szCs w:val="16"/>
          <w:lang w:val="en-CA"/>
        </w:rPr>
      </w:pPr>
    </w:p>
    <w:p w14:paraId="5760574C" w14:textId="77777777" w:rsidR="00370373" w:rsidRPr="00370373" w:rsidRDefault="00370373" w:rsidP="00370373">
      <w:pPr>
        <w:pStyle w:val="CodeJava9pt"/>
        <w:rPr>
          <w:sz w:val="16"/>
          <w:szCs w:val="16"/>
          <w:lang w:val="en-CA"/>
        </w:rPr>
      </w:pPr>
      <w:r w:rsidRPr="00370373">
        <w:rPr>
          <w:sz w:val="16"/>
          <w:szCs w:val="16"/>
          <w:lang w:val="en-CA"/>
        </w:rPr>
        <w:t>import java.util.Scanner;</w:t>
      </w:r>
    </w:p>
    <w:p w14:paraId="2601ED0E" w14:textId="77777777" w:rsidR="00370373" w:rsidRPr="00370373" w:rsidRDefault="00370373" w:rsidP="00370373">
      <w:pPr>
        <w:pStyle w:val="CodeJava9pt"/>
        <w:rPr>
          <w:sz w:val="16"/>
          <w:szCs w:val="16"/>
          <w:lang w:val="en-CA"/>
        </w:rPr>
      </w:pPr>
    </w:p>
    <w:p w14:paraId="32F001E3" w14:textId="77777777" w:rsidR="00370373" w:rsidRPr="00370373" w:rsidRDefault="00370373" w:rsidP="00370373">
      <w:pPr>
        <w:pStyle w:val="CodeJava9pt"/>
        <w:rPr>
          <w:sz w:val="16"/>
          <w:szCs w:val="16"/>
          <w:lang w:val="en-CA"/>
        </w:rPr>
      </w:pPr>
      <w:r w:rsidRPr="00370373">
        <w:rPr>
          <w:sz w:val="16"/>
          <w:szCs w:val="16"/>
          <w:lang w:val="en-CA"/>
        </w:rPr>
        <w:t>public class ExempleScanner {</w:t>
      </w:r>
    </w:p>
    <w:p w14:paraId="3C85261A" w14:textId="77777777" w:rsidR="00370373" w:rsidRPr="00370373" w:rsidRDefault="00370373" w:rsidP="00370373">
      <w:pPr>
        <w:pStyle w:val="CodeJava9pt"/>
        <w:rPr>
          <w:sz w:val="16"/>
          <w:szCs w:val="16"/>
          <w:lang w:val="en-CA"/>
        </w:rPr>
      </w:pPr>
      <w:r w:rsidRPr="00370373">
        <w:rPr>
          <w:sz w:val="16"/>
          <w:szCs w:val="16"/>
          <w:lang w:val="en-CA"/>
        </w:rPr>
        <w:t xml:space="preserve">    public static void main (String args[]) {</w:t>
      </w:r>
    </w:p>
    <w:p w14:paraId="5B13759B" w14:textId="77777777" w:rsidR="00370373" w:rsidRPr="00370373" w:rsidRDefault="00370373" w:rsidP="00370373">
      <w:pPr>
        <w:pStyle w:val="CodeJava9pt"/>
        <w:rPr>
          <w:sz w:val="16"/>
          <w:szCs w:val="16"/>
          <w:lang w:val="en-CA"/>
        </w:rPr>
      </w:pPr>
    </w:p>
    <w:p w14:paraId="1493A410" w14:textId="77777777" w:rsidR="00370373" w:rsidRPr="00370373" w:rsidRDefault="00370373" w:rsidP="00370373">
      <w:pPr>
        <w:pStyle w:val="CodeJava9pt"/>
        <w:rPr>
          <w:sz w:val="16"/>
          <w:szCs w:val="16"/>
          <w:lang w:val="fr-CA"/>
        </w:rPr>
      </w:pPr>
      <w:r w:rsidRPr="00370373">
        <w:rPr>
          <w:sz w:val="16"/>
          <w:szCs w:val="16"/>
          <w:lang w:val="en-CA"/>
        </w:rPr>
        <w:t xml:space="preserve">        </w:t>
      </w:r>
      <w:r w:rsidRPr="00370373">
        <w:rPr>
          <w:sz w:val="16"/>
          <w:szCs w:val="16"/>
          <w:lang w:val="fr-CA"/>
        </w:rPr>
        <w:t>int entier1, entier2, somme;</w:t>
      </w:r>
    </w:p>
    <w:p w14:paraId="7F09AABD" w14:textId="77777777" w:rsidR="00370373" w:rsidRPr="00370373" w:rsidRDefault="00370373" w:rsidP="00370373">
      <w:pPr>
        <w:pStyle w:val="CodeJava9pt"/>
        <w:rPr>
          <w:sz w:val="16"/>
          <w:szCs w:val="16"/>
          <w:lang w:val="fr-CA"/>
        </w:rPr>
      </w:pPr>
      <w:r w:rsidRPr="00370373">
        <w:rPr>
          <w:sz w:val="16"/>
          <w:szCs w:val="16"/>
          <w:lang w:val="fr-CA"/>
        </w:rPr>
        <w:t xml:space="preserve">        Scanner unScanner = new Scanner(System.in);</w:t>
      </w:r>
    </w:p>
    <w:p w14:paraId="30E805F4" w14:textId="77777777" w:rsidR="00370373" w:rsidRPr="00370373" w:rsidRDefault="00370373" w:rsidP="00370373">
      <w:pPr>
        <w:pStyle w:val="CodeJava9pt"/>
        <w:rPr>
          <w:sz w:val="16"/>
          <w:szCs w:val="16"/>
          <w:lang w:val="fr-CA"/>
        </w:rPr>
      </w:pPr>
      <w:r w:rsidRPr="00370373">
        <w:rPr>
          <w:sz w:val="16"/>
          <w:szCs w:val="16"/>
          <w:lang w:val="fr-CA"/>
        </w:rPr>
        <w:t xml:space="preserve">        </w:t>
      </w:r>
    </w:p>
    <w:p w14:paraId="50392DB1" w14:textId="77777777" w:rsidR="00370373" w:rsidRPr="00370373" w:rsidRDefault="00370373" w:rsidP="00370373">
      <w:pPr>
        <w:pStyle w:val="CodeJava9pt"/>
        <w:rPr>
          <w:sz w:val="16"/>
          <w:szCs w:val="16"/>
          <w:lang w:val="fr-CA"/>
        </w:rPr>
      </w:pPr>
      <w:r w:rsidRPr="00370373">
        <w:rPr>
          <w:sz w:val="16"/>
          <w:szCs w:val="16"/>
          <w:lang w:val="fr-CA"/>
        </w:rPr>
        <w:t xml:space="preserve">        // Saisir les deux entiers avec Scanner</w:t>
      </w:r>
    </w:p>
    <w:p w14:paraId="3C9AC727" w14:textId="77777777" w:rsidR="00370373" w:rsidRPr="00370373" w:rsidRDefault="00370373" w:rsidP="00370373">
      <w:pPr>
        <w:pStyle w:val="CodeJava9pt"/>
        <w:rPr>
          <w:sz w:val="16"/>
          <w:szCs w:val="16"/>
          <w:lang w:val="fr-CA"/>
        </w:rPr>
      </w:pPr>
      <w:r w:rsidRPr="00370373">
        <w:rPr>
          <w:sz w:val="16"/>
          <w:szCs w:val="16"/>
          <w:lang w:val="fr-CA"/>
        </w:rPr>
        <w:t xml:space="preserve">        System.out.print("Entrez un premier nombre entier:"); </w:t>
      </w:r>
    </w:p>
    <w:p w14:paraId="18D6F392" w14:textId="77777777" w:rsidR="00370373" w:rsidRPr="00370373" w:rsidRDefault="00370373" w:rsidP="00370373">
      <w:pPr>
        <w:pStyle w:val="CodeJava9pt"/>
        <w:rPr>
          <w:sz w:val="16"/>
          <w:szCs w:val="16"/>
          <w:lang w:val="fr-CA"/>
        </w:rPr>
      </w:pPr>
      <w:r w:rsidRPr="00370373">
        <w:rPr>
          <w:sz w:val="16"/>
          <w:szCs w:val="16"/>
          <w:lang w:val="fr-CA"/>
        </w:rPr>
        <w:t xml:space="preserve">        entier1 = unScanner.nextInt();</w:t>
      </w:r>
    </w:p>
    <w:p w14:paraId="094AD7B2" w14:textId="77777777" w:rsidR="00370373" w:rsidRPr="00370373" w:rsidRDefault="00370373" w:rsidP="00370373">
      <w:pPr>
        <w:pStyle w:val="CodeJava9pt"/>
        <w:rPr>
          <w:sz w:val="16"/>
          <w:szCs w:val="16"/>
          <w:lang w:val="fr-CA"/>
        </w:rPr>
      </w:pPr>
      <w:r w:rsidRPr="00370373">
        <w:rPr>
          <w:sz w:val="16"/>
          <w:szCs w:val="16"/>
          <w:lang w:val="fr-CA"/>
        </w:rPr>
        <w:t xml:space="preserve">        System.out.print("Entrez un second nombre entier:"); </w:t>
      </w:r>
    </w:p>
    <w:p w14:paraId="17418F39" w14:textId="77777777" w:rsidR="00370373" w:rsidRPr="00370373" w:rsidRDefault="00370373" w:rsidP="00370373">
      <w:pPr>
        <w:pStyle w:val="CodeJava9pt"/>
        <w:rPr>
          <w:sz w:val="16"/>
          <w:szCs w:val="16"/>
          <w:lang w:val="fr-CA"/>
        </w:rPr>
      </w:pPr>
      <w:r w:rsidRPr="00370373">
        <w:rPr>
          <w:sz w:val="16"/>
          <w:szCs w:val="16"/>
          <w:lang w:val="fr-CA"/>
        </w:rPr>
        <w:t xml:space="preserve">        entier2 = unScanner.nextInt();</w:t>
      </w:r>
    </w:p>
    <w:p w14:paraId="49204317" w14:textId="77777777" w:rsidR="00370373" w:rsidRPr="00370373" w:rsidRDefault="00370373" w:rsidP="00370373">
      <w:pPr>
        <w:pStyle w:val="CodeJava9pt"/>
        <w:rPr>
          <w:sz w:val="16"/>
          <w:szCs w:val="16"/>
          <w:lang w:val="fr-CA"/>
        </w:rPr>
      </w:pPr>
    </w:p>
    <w:p w14:paraId="75BAAAD6" w14:textId="77777777" w:rsidR="00370373" w:rsidRPr="00370373" w:rsidRDefault="00370373" w:rsidP="00370373">
      <w:pPr>
        <w:pStyle w:val="CodeJava9pt"/>
        <w:rPr>
          <w:sz w:val="16"/>
          <w:szCs w:val="16"/>
          <w:lang w:val="fr-CA"/>
        </w:rPr>
      </w:pPr>
      <w:r w:rsidRPr="00370373">
        <w:rPr>
          <w:sz w:val="16"/>
          <w:szCs w:val="16"/>
          <w:lang w:val="fr-CA"/>
        </w:rPr>
        <w:t xml:space="preserve">        // Calculer la somme des deux entiers</w:t>
      </w:r>
    </w:p>
    <w:p w14:paraId="1538B9A6" w14:textId="77777777" w:rsidR="00370373" w:rsidRPr="00370373" w:rsidRDefault="00370373" w:rsidP="00370373">
      <w:pPr>
        <w:pStyle w:val="CodeJava9pt"/>
        <w:rPr>
          <w:sz w:val="16"/>
          <w:szCs w:val="16"/>
          <w:lang w:val="fr-CA"/>
        </w:rPr>
      </w:pPr>
      <w:r w:rsidRPr="00370373">
        <w:rPr>
          <w:sz w:val="16"/>
          <w:szCs w:val="16"/>
          <w:lang w:val="fr-CA"/>
        </w:rPr>
        <w:t xml:space="preserve">        somme = entier1 + entier2;</w:t>
      </w:r>
    </w:p>
    <w:p w14:paraId="3C36C9FB" w14:textId="77777777" w:rsidR="00370373" w:rsidRPr="00370373" w:rsidRDefault="00370373" w:rsidP="00370373">
      <w:pPr>
        <w:pStyle w:val="CodeJava9pt"/>
        <w:rPr>
          <w:sz w:val="16"/>
          <w:szCs w:val="16"/>
          <w:lang w:val="fr-CA"/>
        </w:rPr>
      </w:pPr>
    </w:p>
    <w:p w14:paraId="1CEF7043" w14:textId="77777777" w:rsidR="00370373" w:rsidRPr="00370373" w:rsidRDefault="00370373" w:rsidP="00370373">
      <w:pPr>
        <w:pStyle w:val="CodeJava9pt"/>
        <w:rPr>
          <w:sz w:val="16"/>
          <w:szCs w:val="16"/>
          <w:lang w:val="fr-CA"/>
        </w:rPr>
      </w:pPr>
      <w:r w:rsidRPr="00370373">
        <w:rPr>
          <w:sz w:val="16"/>
          <w:szCs w:val="16"/>
          <w:lang w:val="fr-CA"/>
        </w:rPr>
        <w:t xml:space="preserve">        // Afficher la somme avec System.out.println()</w:t>
      </w:r>
    </w:p>
    <w:p w14:paraId="28B27828" w14:textId="77777777" w:rsidR="00370373" w:rsidRPr="00370373" w:rsidRDefault="00370373" w:rsidP="00370373">
      <w:pPr>
        <w:pStyle w:val="CodeJava9pt"/>
        <w:rPr>
          <w:sz w:val="16"/>
          <w:szCs w:val="16"/>
          <w:lang w:val="fr-CA"/>
        </w:rPr>
      </w:pPr>
      <w:r w:rsidRPr="00370373">
        <w:rPr>
          <w:sz w:val="16"/>
          <w:szCs w:val="16"/>
          <w:lang w:val="fr-CA"/>
        </w:rPr>
        <w:t xml:space="preserve">        System.out.println("La somme des deux entiers est " + somme);</w:t>
      </w:r>
    </w:p>
    <w:p w14:paraId="61B86AC0" w14:textId="77777777" w:rsidR="00370373" w:rsidRPr="00370373" w:rsidRDefault="00370373" w:rsidP="00370373">
      <w:pPr>
        <w:pStyle w:val="CodeJava9pt"/>
        <w:rPr>
          <w:sz w:val="16"/>
          <w:szCs w:val="16"/>
          <w:lang w:val="fr-CA"/>
        </w:rPr>
      </w:pPr>
      <w:r w:rsidRPr="00370373">
        <w:rPr>
          <w:sz w:val="16"/>
          <w:szCs w:val="16"/>
          <w:lang w:val="fr-CA"/>
        </w:rPr>
        <w:t xml:space="preserve">    }    </w:t>
      </w:r>
    </w:p>
    <w:p w14:paraId="21E2ED5F" w14:textId="7AE427E1" w:rsidR="00027579" w:rsidRPr="005B430C" w:rsidRDefault="00370373" w:rsidP="00370373">
      <w:pPr>
        <w:pStyle w:val="CodeJava9pt"/>
        <w:rPr>
          <w:sz w:val="16"/>
          <w:szCs w:val="16"/>
        </w:rPr>
      </w:pPr>
      <w:r w:rsidRPr="00370373">
        <w:rPr>
          <w:sz w:val="16"/>
          <w:szCs w:val="16"/>
          <w:lang w:val="fr-CA"/>
        </w:rPr>
        <w:t>}</w:t>
      </w: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rPr>
        <w:drawing>
          <wp:inline distT="0" distB="0" distL="0" distR="0" wp14:anchorId="446C451F" wp14:editId="49BF2EEA">
            <wp:extent cx="5547183" cy="11494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53839" cy="1150844"/>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t>Exercice</w:t>
      </w:r>
      <w:r>
        <w:t xml:space="preserve">. Reprenez les exercices précédents en </w:t>
      </w:r>
      <w:r w:rsidR="001026F0">
        <w:t xml:space="preserve">effectuant la saisie des données avec </w:t>
      </w:r>
      <w:hyperlink r:id="rId105" w:tooltip="class in java.util" w:history="1">
        <w:r w:rsidR="00C81891" w:rsidRPr="00C81891">
          <w:rPr>
            <w:rStyle w:val="Lienhypertexte"/>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0" w:name="_Toc508790678"/>
      <w:bookmarkStart w:id="51" w:name="_Toc10533500"/>
      <w:r w:rsidR="00522D83" w:rsidRPr="0041273D">
        <w:lastRenderedPageBreak/>
        <w:t>Structures de contrôle</w:t>
      </w:r>
      <w:bookmarkEnd w:id="50"/>
      <w:bookmarkEnd w:id="51"/>
    </w:p>
    <w:p w14:paraId="283E1E43" w14:textId="7777777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Pr="00DF20AA">
        <w:rPr>
          <w:i/>
        </w:rPr>
        <w:t>répétition</w:t>
      </w:r>
      <w:r>
        <w:t xml:space="preserve"> 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2" w:name="_Toc508790679"/>
      <w:bookmarkStart w:id="53" w:name="_Toc10533501"/>
      <w:r>
        <w:t>La séquence</w:t>
      </w:r>
      <w:bookmarkEnd w:id="52"/>
      <w:bookmarkEnd w:id="53"/>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55D823AA"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7A6118">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522D83" w:rsidP="00522D83">
      <w:pPr>
        <w:pStyle w:val="Corpsdetexte"/>
      </w:pPr>
      <w:r>
        <w:object w:dxaOrig="7140" w:dyaOrig="1227" w14:anchorId="28B7A4BD">
          <v:shape id="_x0000_i1041" type="#_x0000_t75" style="width:299.35pt;height:53.05pt" o:ole="">
            <v:imagedata r:id="rId107" o:title=""/>
          </v:shape>
          <o:OLEObject Type="Embed" ProgID="Visio.Drawing.11" ShapeID="_x0000_i1041" DrawAspect="Content" ObjectID="_1650868758" r:id="rId108"/>
        </w:object>
      </w:r>
      <w:r>
        <w:t xml:space="preserve">  </w:t>
      </w:r>
    </w:p>
    <w:p w14:paraId="6DD01052" w14:textId="5A76E1FF" w:rsidR="00522D83" w:rsidRDefault="00522D83" w:rsidP="00522D83">
      <w:pPr>
        <w:pStyle w:val="Corpsdetexte"/>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522D83" w:rsidP="00522D83">
      <w:pPr>
        <w:pStyle w:val="Corpsdetexte"/>
      </w:pPr>
      <w:r>
        <w:object w:dxaOrig="5223" w:dyaOrig="2487" w14:anchorId="2837A514">
          <v:shape id="_x0000_i1042" type="#_x0000_t75" style="width:219.8pt;height:102.3pt" o:ole="">
            <v:imagedata r:id="rId109" o:title=""/>
          </v:shape>
          <o:OLEObject Type="Embed" ProgID="Visio.Drawing.11" ShapeID="_x0000_i1042" DrawAspect="Content" ObjectID="_1650868759" r:id="rId110"/>
        </w:object>
      </w:r>
    </w:p>
    <w:p w14:paraId="757998A4" w14:textId="77777777" w:rsidR="00522D83" w:rsidRDefault="00522D83" w:rsidP="00522D83">
      <w:pPr>
        <w:pStyle w:val="Corpsdetexte"/>
      </w:pPr>
      <w:r>
        <w:t>On peut donc imbriquer un bloc Java dans un autre bloc Java.</w:t>
      </w:r>
    </w:p>
    <w:p w14:paraId="54E1CF9A" w14:textId="77777777" w:rsidR="00522D83" w:rsidRDefault="00522D83" w:rsidP="00522D83">
      <w:pPr>
        <w:pStyle w:val="Corpsdetexte"/>
      </w:pPr>
      <w:r w:rsidRPr="00D31586">
        <w:rPr>
          <w:b/>
          <w:bCs/>
        </w:rPr>
        <w:t>Exemple</w:t>
      </w:r>
      <w:r>
        <w:t xml:space="preserve">. </w:t>
      </w:r>
      <w:hyperlink r:id="rId111"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522D83">
      <w:pPr>
        <w:pStyle w:val="Corpsdetexte"/>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18D50D13" w14:textId="77777777" w:rsidR="00522D83" w:rsidRDefault="00522D83" w:rsidP="00522D83">
      <w:pPr>
        <w:pStyle w:val="CodeJava9pt"/>
      </w:pPr>
      <w:r>
        <w:t>/*</w:t>
      </w:r>
    </w:p>
    <w:p w14:paraId="406344C7" w14:textId="77777777" w:rsidR="00522D83" w:rsidRDefault="00522D83" w:rsidP="00522D83">
      <w:pPr>
        <w:pStyle w:val="CodeJava9pt"/>
      </w:pPr>
      <w:r>
        <w:t xml:space="preserve"> * ExempleBloc.java</w:t>
      </w:r>
    </w:p>
    <w:p w14:paraId="3B526CF2" w14:textId="77777777" w:rsidR="00522D83" w:rsidRDefault="00522D83" w:rsidP="00522D83">
      <w:pPr>
        <w:pStyle w:val="CodeJava9pt"/>
      </w:pPr>
      <w:r>
        <w:t xml:space="preserve"> * Modification de Exemple1 avec un bloc imbriqué</w:t>
      </w:r>
    </w:p>
    <w:p w14:paraId="642A53E8" w14:textId="77777777" w:rsidR="00522D83" w:rsidRDefault="00522D83" w:rsidP="00522D83">
      <w:pPr>
        <w:pStyle w:val="CodeJava9pt"/>
      </w:pPr>
      <w:r>
        <w:t xml:space="preserve"> */</w:t>
      </w:r>
    </w:p>
    <w:p w14:paraId="46E1DCDF" w14:textId="77777777" w:rsidR="00522D83" w:rsidRDefault="00522D83" w:rsidP="00522D83">
      <w:pPr>
        <w:pStyle w:val="CodeJava9pt"/>
      </w:pPr>
      <w:r>
        <w:t>import javax.swing.JOptionPane; // Importe la classe javax.swing.JOptionPane</w:t>
      </w:r>
    </w:p>
    <w:p w14:paraId="61E33EEF" w14:textId="77777777" w:rsidR="00522D83" w:rsidRPr="00E24967" w:rsidRDefault="00522D83" w:rsidP="00522D83">
      <w:pPr>
        <w:pStyle w:val="CodeJava9pt"/>
        <w:rPr>
          <w:lang w:val="en-CA"/>
        </w:rPr>
      </w:pPr>
      <w:r w:rsidRPr="00E24967">
        <w:rPr>
          <w:lang w:val="en-CA"/>
        </w:rPr>
        <w:t>public class ExempleBloc{</w:t>
      </w:r>
    </w:p>
    <w:p w14:paraId="65F2548D" w14:textId="77777777" w:rsidR="00522D83" w:rsidRPr="00E24967" w:rsidRDefault="00522D83" w:rsidP="00522D83">
      <w:pPr>
        <w:pStyle w:val="CodeJava9pt"/>
        <w:rPr>
          <w:lang w:val="en-CA"/>
        </w:rPr>
      </w:pPr>
    </w:p>
    <w:p w14:paraId="1CA29D7C" w14:textId="77777777" w:rsidR="00522D83" w:rsidRPr="00E24967" w:rsidRDefault="00522D83" w:rsidP="00522D83">
      <w:pPr>
        <w:pStyle w:val="CodeJava9pt"/>
        <w:rPr>
          <w:lang w:val="en-CA"/>
        </w:rPr>
      </w:pPr>
      <w:r w:rsidRPr="00E24967">
        <w:rPr>
          <w:lang w:val="en-CA"/>
        </w:rPr>
        <w:t xml:space="preserve">    public static void main (String args</w:t>
      </w:r>
      <w:smartTag w:uri="isiresearchsoft-com/cwyw" w:element="citation">
        <w:r w:rsidRPr="00E24967">
          <w:rPr>
            <w:lang w:val="en-CA"/>
          </w:rPr>
          <w:t>[]</w:t>
        </w:r>
      </w:smartTag>
      <w:r w:rsidRPr="00E24967">
        <w:rPr>
          <w:lang w:val="en-CA"/>
        </w:rPr>
        <w:t>) {</w:t>
      </w:r>
    </w:p>
    <w:p w14:paraId="258065FB" w14:textId="77777777" w:rsidR="00522D83" w:rsidRPr="00E24967" w:rsidRDefault="00522D83" w:rsidP="00522D83">
      <w:pPr>
        <w:pStyle w:val="CodeJava9pt"/>
        <w:rPr>
          <w:lang w:val="en-CA"/>
        </w:rPr>
      </w:pPr>
    </w:p>
    <w:p w14:paraId="49D5100C" w14:textId="77777777" w:rsidR="00522D83" w:rsidRDefault="00522D83" w:rsidP="00522D83">
      <w:pPr>
        <w:pStyle w:val="CodeJava9pt"/>
      </w:pPr>
      <w:r w:rsidRPr="00E24967">
        <w:rPr>
          <w:lang w:val="en-CA"/>
        </w:rPr>
        <w:t xml:space="preserve">        </w:t>
      </w:r>
      <w:r>
        <w:t>// Déclaration de variables</w:t>
      </w:r>
    </w:p>
    <w:p w14:paraId="0DD5693D" w14:textId="77777777" w:rsidR="00522D83" w:rsidRDefault="00522D83" w:rsidP="00522D83">
      <w:pPr>
        <w:pStyle w:val="CodeJava9pt"/>
      </w:pPr>
      <w:r>
        <w:t xml:space="preserve">        String chaine1, chaine2;      // Les entiers sous forme de chaînes</w:t>
      </w:r>
    </w:p>
    <w:p w14:paraId="4F330A92" w14:textId="77777777" w:rsidR="00522D83" w:rsidRDefault="00522D83" w:rsidP="00522D83">
      <w:pPr>
        <w:pStyle w:val="CodeJava9pt"/>
      </w:pPr>
      <w:r>
        <w:t xml:space="preserve">        int entier1, entier2, somme;  // Les entiers à additionner</w:t>
      </w:r>
    </w:p>
    <w:p w14:paraId="742972D4" w14:textId="77777777" w:rsidR="00522D83" w:rsidRDefault="00522D83" w:rsidP="00522D83">
      <w:pPr>
        <w:pStyle w:val="CodeJava9pt"/>
      </w:pPr>
    </w:p>
    <w:p w14:paraId="75272F84" w14:textId="77777777" w:rsidR="00522D83" w:rsidRDefault="00522D83" w:rsidP="00522D83">
      <w:pPr>
        <w:pStyle w:val="CodeJava9pt"/>
      </w:pPr>
      <w:r>
        <w:t xml:space="preserve">        // Saisir les deux chaînes de caractères qui représentent des nombres entiers</w:t>
      </w:r>
    </w:p>
    <w:p w14:paraId="7B56C892" w14:textId="77777777" w:rsidR="00522D83" w:rsidRDefault="00522D83" w:rsidP="00522D83">
      <w:pPr>
        <w:pStyle w:val="CodeJava9pt"/>
      </w:pPr>
      <w:r>
        <w:t xml:space="preserve">        </w:t>
      </w:r>
      <w:r w:rsidRPr="00110694">
        <w:rPr>
          <w:highlight w:val="yellow"/>
        </w:rPr>
        <w:t>{</w:t>
      </w:r>
    </w:p>
    <w:p w14:paraId="4B597F5A" w14:textId="77777777" w:rsidR="00522D83" w:rsidRDefault="00522D83" w:rsidP="00522D83">
      <w:pPr>
        <w:pStyle w:val="CodeJava9pt"/>
      </w:pPr>
      <w:r>
        <w:t xml:space="preserve">          </w:t>
      </w:r>
      <w:r w:rsidRPr="00110694">
        <w:rPr>
          <w:highlight w:val="yellow"/>
        </w:rPr>
        <w:t>chaine1 = JOptionPane.showInputDialog("Entrez un premier nombre entier");</w:t>
      </w:r>
    </w:p>
    <w:p w14:paraId="43777257" w14:textId="77777777" w:rsidR="00522D83" w:rsidRDefault="00522D83" w:rsidP="00522D83">
      <w:pPr>
        <w:pStyle w:val="CodeJava9pt"/>
      </w:pPr>
      <w:r>
        <w:t xml:space="preserve">          </w:t>
      </w:r>
      <w:r w:rsidRPr="00110694">
        <w:rPr>
          <w:highlight w:val="yellow"/>
        </w:rPr>
        <w:t>chaine2 = JOptionPane.showInputDialog("Entrez un second nombre entier");</w:t>
      </w:r>
    </w:p>
    <w:p w14:paraId="586A5ADB" w14:textId="77777777" w:rsidR="00522D83" w:rsidRDefault="00522D83" w:rsidP="00522D83">
      <w:pPr>
        <w:pStyle w:val="CodeJava9pt"/>
      </w:pPr>
      <w:r>
        <w:t xml:space="preserve">        </w:t>
      </w:r>
      <w:r w:rsidRPr="00110694">
        <w:rPr>
          <w:highlight w:val="yellow"/>
        </w:rPr>
        <w:t>}</w:t>
      </w:r>
    </w:p>
    <w:p w14:paraId="032C68F1" w14:textId="77777777" w:rsidR="00522D83" w:rsidRDefault="00522D83" w:rsidP="00522D83">
      <w:pPr>
        <w:pStyle w:val="CodeJava9pt"/>
      </w:pPr>
    </w:p>
    <w:p w14:paraId="59C28FCF" w14:textId="77777777" w:rsidR="00522D83" w:rsidRDefault="00522D83" w:rsidP="00522D83">
      <w:pPr>
        <w:pStyle w:val="CodeJava9pt"/>
      </w:pPr>
      <w:r>
        <w:t xml:space="preserve">        // Convertir les chaînes en entiers</w:t>
      </w:r>
    </w:p>
    <w:p w14:paraId="1813E321" w14:textId="77777777" w:rsidR="00522D83" w:rsidRDefault="00522D83" w:rsidP="00522D83">
      <w:pPr>
        <w:pStyle w:val="CodeJava9pt"/>
      </w:pPr>
      <w:r>
        <w:t xml:space="preserve">        entier1 = Integer.parseInt(chaine1);</w:t>
      </w:r>
    </w:p>
    <w:p w14:paraId="4DFD14D2" w14:textId="77777777" w:rsidR="00522D83" w:rsidRDefault="00522D83" w:rsidP="00522D83">
      <w:pPr>
        <w:pStyle w:val="CodeJava9pt"/>
      </w:pPr>
      <w:r>
        <w:t xml:space="preserve">        entier2 = Integer.parseInt(chaine2);</w:t>
      </w:r>
    </w:p>
    <w:p w14:paraId="0114A019" w14:textId="77777777" w:rsidR="00522D83" w:rsidRDefault="00522D83" w:rsidP="00522D83">
      <w:pPr>
        <w:pStyle w:val="CodeJava9pt"/>
      </w:pPr>
    </w:p>
    <w:p w14:paraId="0F4E9077" w14:textId="77777777" w:rsidR="00522D83" w:rsidRDefault="00522D83" w:rsidP="00522D83">
      <w:pPr>
        <w:pStyle w:val="CodeJava9pt"/>
      </w:pPr>
      <w:r>
        <w:t xml:space="preserve">        // Calculer la somme des deux entiers</w:t>
      </w:r>
    </w:p>
    <w:p w14:paraId="5408CD3E" w14:textId="77777777" w:rsidR="00522D83" w:rsidRDefault="00522D83" w:rsidP="00522D83">
      <w:pPr>
        <w:pStyle w:val="CodeJava9pt"/>
      </w:pPr>
      <w:r>
        <w:t xml:space="preserve">        somme = entier1 + entier2;</w:t>
      </w:r>
    </w:p>
    <w:p w14:paraId="70B6A8B6" w14:textId="77777777" w:rsidR="00522D83" w:rsidRDefault="00522D83" w:rsidP="00522D83">
      <w:pPr>
        <w:pStyle w:val="CodeJava9pt"/>
      </w:pPr>
    </w:p>
    <w:p w14:paraId="2A7346E7" w14:textId="77777777" w:rsidR="00522D83" w:rsidRDefault="00522D83" w:rsidP="00522D83">
      <w:pPr>
        <w:pStyle w:val="CodeJava9pt"/>
      </w:pPr>
      <w:r>
        <w:t xml:space="preserve">        // Afficher la somme avec JOptionPane.showMessageDialog</w:t>
      </w:r>
    </w:p>
    <w:p w14:paraId="2373DE44" w14:textId="77777777" w:rsidR="00522D83" w:rsidRDefault="00522D83" w:rsidP="00522D83">
      <w:pPr>
        <w:pStyle w:val="CodeJava9pt"/>
      </w:pPr>
      <w:r>
        <w:t xml:space="preserve">        JOptionPane.showMessageDialog(null,"La somme des deux entiers est " + somme);</w:t>
      </w:r>
    </w:p>
    <w:p w14:paraId="2F22A215" w14:textId="77777777" w:rsidR="00522D83" w:rsidRDefault="00522D83" w:rsidP="00522D83">
      <w:pPr>
        <w:pStyle w:val="CodeJava9pt"/>
      </w:pPr>
    </w:p>
    <w:p w14:paraId="5EB0CF20" w14:textId="77777777" w:rsidR="00522D83" w:rsidRDefault="00522D83" w:rsidP="00522D83">
      <w:pPr>
        <w:pStyle w:val="CodeJava9pt"/>
      </w:pPr>
      <w:r>
        <w:t xml:space="preserve">        // Appel de System.exit(0) nécessaire à cause des appels à</w:t>
      </w:r>
    </w:p>
    <w:p w14:paraId="4006F41D" w14:textId="77777777" w:rsidR="00522D83" w:rsidRDefault="00522D83" w:rsidP="00522D83">
      <w:pPr>
        <w:pStyle w:val="CodeJava9pt"/>
      </w:pPr>
      <w:r>
        <w:t xml:space="preserve">        // JOptionPane.showInputDialog et JOptionPane.showMessageDialog</w:t>
      </w:r>
    </w:p>
    <w:p w14:paraId="65CFCF2E" w14:textId="77777777" w:rsidR="00522D83" w:rsidRDefault="00522D83" w:rsidP="00522D83">
      <w:pPr>
        <w:pStyle w:val="CodeJava9pt"/>
      </w:pPr>
      <w:r>
        <w:t xml:space="preserve">        System.exit(0);</w:t>
      </w:r>
    </w:p>
    <w:p w14:paraId="704BFEF6" w14:textId="77777777" w:rsidR="00522D83" w:rsidRDefault="00522D83" w:rsidP="00522D83">
      <w:pPr>
        <w:pStyle w:val="CodeJava9pt"/>
      </w:pPr>
      <w:r>
        <w:t xml:space="preserve">    }</w:t>
      </w:r>
    </w:p>
    <w:p w14:paraId="2E8108BF" w14:textId="77777777" w:rsidR="00522D83" w:rsidRDefault="00522D83" w:rsidP="00522D83">
      <w:pPr>
        <w:pStyle w:val="CodeJava9pt"/>
      </w:pPr>
      <w: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77777777" w:rsidR="00522D83" w:rsidRPr="0041273D" w:rsidRDefault="00522D83" w:rsidP="00522D83">
      <w:pPr>
        <w:pStyle w:val="Titre2"/>
      </w:pPr>
      <w:bookmarkStart w:id="54" w:name="_Toc508790680"/>
      <w:bookmarkStart w:id="55" w:name="_Toc10533502"/>
      <w:r>
        <w:t>La répétition avec l’énoncé while</w:t>
      </w:r>
      <w:bookmarkEnd w:id="54"/>
      <w:bookmarkEnd w:id="55"/>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77777777" w:rsidR="00522D83" w:rsidRDefault="00522D83" w:rsidP="00522D83">
      <w:pPr>
        <w:pStyle w:val="Corpsdetexte"/>
      </w:pPr>
      <w:r w:rsidRPr="008629CF">
        <w:rPr>
          <w:b/>
          <w:bCs/>
        </w:rPr>
        <w:t>Exemple</w:t>
      </w:r>
      <w:r>
        <w:t xml:space="preserve">. </w:t>
      </w:r>
      <w:hyperlink r:id="rId11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522D83">
      <w:pPr>
        <w:pStyle w:val="Corpsdetexte"/>
      </w:pPr>
      <w:r>
        <w:t>Affichage des entiers de 1 à 5.</w:t>
      </w:r>
    </w:p>
    <w:p w14:paraId="32AB1411" w14:textId="77777777" w:rsidR="00522D83" w:rsidRDefault="00522D83" w:rsidP="00522D83">
      <w:pPr>
        <w:pStyle w:val="CodeJava9pt"/>
      </w:pPr>
      <w:r>
        <w:t>/*</w:t>
      </w:r>
    </w:p>
    <w:p w14:paraId="682DA48B" w14:textId="77777777" w:rsidR="00522D83" w:rsidRDefault="00522D83" w:rsidP="00522D83">
      <w:pPr>
        <w:pStyle w:val="CodeJava9pt"/>
      </w:pPr>
      <w:r>
        <w:t xml:space="preserve"> * Afficher12345.java</w:t>
      </w:r>
    </w:p>
    <w:p w14:paraId="3A0E5691" w14:textId="77777777" w:rsidR="00522D83" w:rsidRDefault="00522D83" w:rsidP="00522D83">
      <w:pPr>
        <w:pStyle w:val="CodeJava9pt"/>
      </w:pPr>
      <w:r>
        <w:t xml:space="preserve"> * Afficher les entiers de 1 à 5</w:t>
      </w:r>
    </w:p>
    <w:p w14:paraId="531BCBFF" w14:textId="77777777" w:rsidR="00522D83" w:rsidRPr="00465371" w:rsidRDefault="00522D83" w:rsidP="00522D83">
      <w:pPr>
        <w:pStyle w:val="CodeJava9pt"/>
        <w:rPr>
          <w:lang w:val="en-CA"/>
        </w:rPr>
      </w:pPr>
      <w:r w:rsidRPr="00465371">
        <w:t xml:space="preserve"> </w:t>
      </w:r>
      <w:r w:rsidRPr="00465371">
        <w:rPr>
          <w:lang w:val="en-CA"/>
        </w:rPr>
        <w:t>*/</w:t>
      </w:r>
    </w:p>
    <w:p w14:paraId="6C6DCEE0" w14:textId="77777777" w:rsidR="00522D83" w:rsidRPr="00465371" w:rsidRDefault="00522D83" w:rsidP="00522D83">
      <w:pPr>
        <w:pStyle w:val="CodeJava9pt"/>
        <w:rPr>
          <w:lang w:val="en-CA"/>
        </w:rPr>
      </w:pPr>
      <w:r w:rsidRPr="00465371">
        <w:rPr>
          <w:lang w:val="en-CA"/>
        </w:rPr>
        <w:t>import javax.swing.JOptionPane;</w:t>
      </w:r>
    </w:p>
    <w:p w14:paraId="4BA64E07" w14:textId="77777777" w:rsidR="00522D83" w:rsidRPr="00465371" w:rsidRDefault="00522D83" w:rsidP="00522D83">
      <w:pPr>
        <w:pStyle w:val="CodeJava9pt"/>
        <w:rPr>
          <w:lang w:val="en-CA"/>
        </w:rPr>
      </w:pPr>
      <w:r w:rsidRPr="00465371">
        <w:rPr>
          <w:lang w:val="en-CA"/>
        </w:rPr>
        <w:t>public class Afficher12345{</w:t>
      </w:r>
    </w:p>
    <w:p w14:paraId="460C36B0" w14:textId="77777777" w:rsidR="00522D83" w:rsidRPr="00465371" w:rsidRDefault="00522D83" w:rsidP="00522D83">
      <w:pPr>
        <w:pStyle w:val="CodeJava9pt"/>
        <w:rPr>
          <w:lang w:val="en-CA"/>
        </w:rPr>
      </w:pPr>
    </w:p>
    <w:p w14:paraId="5D9AD71A" w14:textId="77777777" w:rsidR="00522D83" w:rsidRPr="00465371" w:rsidRDefault="00522D83" w:rsidP="00522D83">
      <w:pPr>
        <w:pStyle w:val="CodeJava9pt"/>
        <w:rPr>
          <w:lang w:val="en-CA"/>
        </w:rPr>
      </w:pPr>
      <w:r w:rsidRPr="00465371">
        <w:rPr>
          <w:lang w:val="en-CA"/>
        </w:rPr>
        <w:t xml:space="preserve">   public static void main (String args</w:t>
      </w:r>
      <w:smartTag w:uri="isiresearchsoft-com/cwyw" w:element="citation">
        <w:r w:rsidRPr="00465371">
          <w:rPr>
            <w:lang w:val="en-CA"/>
          </w:rPr>
          <w:t>[]</w:t>
        </w:r>
      </w:smartTag>
      <w:r w:rsidRPr="00465371">
        <w:rPr>
          <w:lang w:val="en-CA"/>
        </w:rPr>
        <w:t>) {</w:t>
      </w:r>
    </w:p>
    <w:p w14:paraId="183AE022" w14:textId="77777777" w:rsidR="00522D83" w:rsidRPr="00465371" w:rsidRDefault="00522D83" w:rsidP="00522D83">
      <w:pPr>
        <w:pStyle w:val="CodeJava9pt"/>
        <w:rPr>
          <w:lang w:val="en-CA"/>
        </w:rPr>
      </w:pPr>
      <w:r w:rsidRPr="00465371">
        <w:rPr>
          <w:lang w:val="en-CA"/>
        </w:rPr>
        <w:t xml:space="preserve">   </w:t>
      </w:r>
    </w:p>
    <w:p w14:paraId="25B52A1B" w14:textId="77777777" w:rsidR="00522D83" w:rsidRPr="007A2014" w:rsidRDefault="00522D83" w:rsidP="00522D83">
      <w:pPr>
        <w:pStyle w:val="CodeJava9pt"/>
        <w:rPr>
          <w:highlight w:val="yellow"/>
        </w:rPr>
      </w:pPr>
      <w:r w:rsidRPr="00465371">
        <w:rPr>
          <w:lang w:val="en-CA"/>
        </w:rPr>
        <w:t xml:space="preserve">        </w:t>
      </w:r>
      <w:r w:rsidRPr="007A2014">
        <w:rPr>
          <w:highlight w:val="yellow"/>
        </w:rPr>
        <w:t>JOptionPane.showMessageDialog(null,"Valeur du compteur: "+1);</w:t>
      </w:r>
    </w:p>
    <w:p w14:paraId="321D18AA" w14:textId="77777777" w:rsidR="00522D83" w:rsidRPr="007A2014" w:rsidRDefault="00522D83" w:rsidP="00522D83">
      <w:pPr>
        <w:pStyle w:val="CodeJava9pt"/>
        <w:rPr>
          <w:highlight w:val="yellow"/>
        </w:rPr>
      </w:pPr>
      <w:r w:rsidRPr="007A2014">
        <w:rPr>
          <w:highlight w:val="yellow"/>
        </w:rPr>
        <w:t xml:space="preserve">        JOptionPane.showMessageDialog(null,"Valeur du compteur: "+2);</w:t>
      </w:r>
    </w:p>
    <w:p w14:paraId="2147F6D8" w14:textId="77777777" w:rsidR="00522D83" w:rsidRPr="007A2014" w:rsidRDefault="00522D83" w:rsidP="00522D83">
      <w:pPr>
        <w:pStyle w:val="CodeJava9pt"/>
        <w:rPr>
          <w:highlight w:val="yellow"/>
        </w:rPr>
      </w:pPr>
      <w:r w:rsidRPr="007A2014">
        <w:rPr>
          <w:highlight w:val="yellow"/>
        </w:rPr>
        <w:t xml:space="preserve">        JOptionPane.showMessageDialog(null,"Valeur du compteur: "+3);</w:t>
      </w:r>
    </w:p>
    <w:p w14:paraId="60D58213" w14:textId="77777777" w:rsidR="00522D83" w:rsidRPr="007A2014" w:rsidRDefault="00522D83" w:rsidP="00522D83">
      <w:pPr>
        <w:pStyle w:val="CodeJava9pt"/>
        <w:rPr>
          <w:highlight w:val="yellow"/>
        </w:rPr>
      </w:pPr>
      <w:r w:rsidRPr="007A2014">
        <w:rPr>
          <w:highlight w:val="yellow"/>
        </w:rPr>
        <w:t xml:space="preserve">        JOptionPane.showMessageDialog(null,"Valeur du compteur: "+4);</w:t>
      </w:r>
    </w:p>
    <w:p w14:paraId="79EC0949" w14:textId="77777777" w:rsidR="00522D83" w:rsidRDefault="00522D83" w:rsidP="00522D83">
      <w:pPr>
        <w:pStyle w:val="CodeJava9pt"/>
      </w:pPr>
      <w:r w:rsidRPr="007A2014">
        <w:rPr>
          <w:highlight w:val="yellow"/>
        </w:rPr>
        <w:t xml:space="preserve">        JOptionPane.showMessageDialog(null,"Valeur du compteur: "+5);</w:t>
      </w:r>
    </w:p>
    <w:p w14:paraId="6F2D356B" w14:textId="77777777" w:rsidR="00522D83" w:rsidRDefault="00522D83" w:rsidP="00522D83">
      <w:pPr>
        <w:pStyle w:val="CodeJava9pt"/>
      </w:pPr>
      <w:r>
        <w:t xml:space="preserve">        System.exit(0);</w:t>
      </w:r>
    </w:p>
    <w:p w14:paraId="34674C79" w14:textId="77777777" w:rsidR="00522D83" w:rsidRDefault="00522D83" w:rsidP="00522D83">
      <w:pPr>
        <w:pStyle w:val="CodeJava9pt"/>
      </w:pPr>
      <w:r>
        <w:t xml:space="preserve">    }</w:t>
      </w:r>
    </w:p>
    <w:p w14:paraId="79ED8882" w14:textId="77777777" w:rsidR="00522D83" w:rsidRDefault="00522D83" w:rsidP="00522D83">
      <w:pPr>
        <w:pStyle w:val="CodeJava9pt"/>
      </w:pPr>
      <w:r>
        <w:t xml:space="preserve">} </w:t>
      </w:r>
    </w:p>
    <w:p w14:paraId="289AD92A" w14:textId="77777777" w:rsidR="00522D83" w:rsidRDefault="00522D83" w:rsidP="00522D83">
      <w:pPr>
        <w:pStyle w:val="Corpsdetexte"/>
      </w:pPr>
    </w:p>
    <w:p w14:paraId="5789F680" w14:textId="77777777" w:rsidR="00522D83" w:rsidRDefault="00522D83" w:rsidP="00522D83">
      <w:pPr>
        <w:pStyle w:val="Corpsdetexte"/>
      </w:pPr>
      <w:r>
        <w:t xml:space="preserve">S’il fallait afficher les entiers de 1 à 1 000 000, le programme serait long à écrire …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77777777" w:rsidR="00522D83" w:rsidRDefault="00522D83" w:rsidP="00522D83">
      <w:pPr>
        <w:pStyle w:val="Corpsdetexte"/>
      </w:pPr>
      <w:r w:rsidRPr="00D95247">
        <w:rPr>
          <w:b/>
          <w:bCs/>
        </w:rPr>
        <w:t>Exemple</w:t>
      </w:r>
      <w:r>
        <w:t xml:space="preserve">. </w:t>
      </w:r>
      <w:hyperlink r:id="rId11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078E9C5C" w14:textId="77777777" w:rsidR="00522D83" w:rsidRPr="00A42897" w:rsidRDefault="00522D83" w:rsidP="00522D83">
      <w:pPr>
        <w:pStyle w:val="CodeJava9pt"/>
      </w:pPr>
      <w:r w:rsidRPr="00A42897">
        <w:t>/*</w:t>
      </w:r>
    </w:p>
    <w:p w14:paraId="05112A66" w14:textId="77777777" w:rsidR="00522D83" w:rsidRPr="00A42897" w:rsidRDefault="00522D83" w:rsidP="00522D83">
      <w:pPr>
        <w:pStyle w:val="CodeJava9pt"/>
      </w:pPr>
      <w:r w:rsidRPr="00A42897">
        <w:t xml:space="preserve"> * ExempleWhile.java</w:t>
      </w:r>
    </w:p>
    <w:p w14:paraId="7E944EA3" w14:textId="77777777" w:rsidR="00522D83" w:rsidRPr="00A42897" w:rsidRDefault="00522D83" w:rsidP="00522D83">
      <w:pPr>
        <w:pStyle w:val="CodeJava9pt"/>
      </w:pPr>
      <w:r w:rsidRPr="00A42897">
        <w:t xml:space="preserve"> * Exemple d'utilisation d'une boucle while avec un compteur</w:t>
      </w:r>
    </w:p>
    <w:p w14:paraId="1A99BD47" w14:textId="77777777" w:rsidR="00522D83" w:rsidRPr="00A42897" w:rsidRDefault="00522D83" w:rsidP="00522D83">
      <w:pPr>
        <w:pStyle w:val="CodeJava9pt"/>
        <w:rPr>
          <w:lang w:val="en-CA"/>
        </w:rPr>
      </w:pPr>
      <w:r w:rsidRPr="00A42897">
        <w:t xml:space="preserve"> </w:t>
      </w:r>
      <w:r w:rsidRPr="00A42897">
        <w:rPr>
          <w:lang w:val="en-CA"/>
        </w:rPr>
        <w:t>*/</w:t>
      </w:r>
    </w:p>
    <w:p w14:paraId="16FEFC3A" w14:textId="77777777" w:rsidR="00522D83" w:rsidRPr="00A42897" w:rsidRDefault="00522D83" w:rsidP="00522D83">
      <w:pPr>
        <w:pStyle w:val="CodeJava9pt"/>
        <w:rPr>
          <w:lang w:val="en-CA"/>
        </w:rPr>
      </w:pPr>
      <w:r w:rsidRPr="00A42897">
        <w:rPr>
          <w:lang w:val="en-CA"/>
        </w:rPr>
        <w:t>import javax.swing.JOptionPane;</w:t>
      </w:r>
    </w:p>
    <w:p w14:paraId="4F1EEFB9" w14:textId="77777777" w:rsidR="00522D83" w:rsidRPr="00A42897" w:rsidRDefault="00522D83" w:rsidP="00522D83">
      <w:pPr>
        <w:pStyle w:val="CodeJava9pt"/>
        <w:rPr>
          <w:lang w:val="en-CA"/>
        </w:rPr>
      </w:pPr>
      <w:r w:rsidRPr="00A42897">
        <w:rPr>
          <w:lang w:val="en-CA"/>
        </w:rPr>
        <w:t>public class ExempleWhile{</w:t>
      </w:r>
    </w:p>
    <w:p w14:paraId="70DF5DF3" w14:textId="77777777" w:rsidR="00522D83" w:rsidRPr="00A42897" w:rsidRDefault="00522D83" w:rsidP="00522D83">
      <w:pPr>
        <w:pStyle w:val="CodeJava9pt"/>
        <w:rPr>
          <w:lang w:val="en-CA"/>
        </w:rPr>
      </w:pPr>
      <w:r w:rsidRPr="00A42897">
        <w:rPr>
          <w:lang w:val="en-CA"/>
        </w:rPr>
        <w:t xml:space="preserve">   public static void main (String args</w:t>
      </w:r>
      <w:smartTag w:uri="isiresearchsoft-com/cwyw" w:element="citation">
        <w:r w:rsidRPr="00A42897">
          <w:rPr>
            <w:lang w:val="en-CA"/>
          </w:rPr>
          <w:t>[]</w:t>
        </w:r>
      </w:smartTag>
      <w:r w:rsidRPr="00A42897">
        <w:rPr>
          <w:lang w:val="en-CA"/>
        </w:rPr>
        <w:t>) {</w:t>
      </w:r>
    </w:p>
    <w:p w14:paraId="44243A00" w14:textId="77777777" w:rsidR="00522D83" w:rsidRPr="004D0C25" w:rsidRDefault="00522D83" w:rsidP="00522D83">
      <w:pPr>
        <w:pStyle w:val="CodeJava9pt"/>
        <w:rPr>
          <w:highlight w:val="yellow"/>
        </w:rPr>
      </w:pPr>
      <w:r w:rsidRPr="00A42897">
        <w:rPr>
          <w:lang w:val="en-CA"/>
        </w:rPr>
        <w:t xml:space="preserve">        </w:t>
      </w:r>
      <w:r w:rsidRPr="004D0C25">
        <w:rPr>
          <w:highlight w:val="yellow"/>
        </w:rPr>
        <w:t xml:space="preserve">int compteur = 1;    </w:t>
      </w:r>
    </w:p>
    <w:p w14:paraId="3CD1DC41" w14:textId="77777777" w:rsidR="00522D83" w:rsidRPr="004D0C25" w:rsidRDefault="00522D83" w:rsidP="00522D83">
      <w:pPr>
        <w:pStyle w:val="CodeJava9pt"/>
        <w:rPr>
          <w:highlight w:val="yellow"/>
        </w:rPr>
      </w:pPr>
      <w:r w:rsidRPr="004D0C25">
        <w:rPr>
          <w:highlight w:val="yellow"/>
        </w:rPr>
        <w:t xml:space="preserve">        while(compteur &lt;= 5){</w:t>
      </w:r>
    </w:p>
    <w:p w14:paraId="59FB83AD"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20F76A6D" w14:textId="77777777" w:rsidR="00522D83" w:rsidRPr="004D0C25" w:rsidRDefault="00522D83" w:rsidP="00522D83">
      <w:pPr>
        <w:pStyle w:val="CodeJava9pt"/>
        <w:rPr>
          <w:highlight w:val="yellow"/>
        </w:rPr>
      </w:pPr>
      <w:r w:rsidRPr="004D0C25">
        <w:rPr>
          <w:highlight w:val="yellow"/>
        </w:rPr>
        <w:t xml:space="preserve">            compteur = compteur + 1;</w:t>
      </w:r>
    </w:p>
    <w:p w14:paraId="4EBAA4A0" w14:textId="77777777" w:rsidR="00522D83" w:rsidRPr="00A42897" w:rsidRDefault="00522D83" w:rsidP="00522D83">
      <w:pPr>
        <w:pStyle w:val="CodeJava9pt"/>
      </w:pPr>
      <w:r w:rsidRPr="004D0C25">
        <w:rPr>
          <w:highlight w:val="yellow"/>
        </w:rPr>
        <w:t xml:space="preserve">        }</w:t>
      </w:r>
    </w:p>
    <w:p w14:paraId="694A5D79" w14:textId="77777777" w:rsidR="00522D83" w:rsidRPr="00A42897" w:rsidRDefault="00522D83" w:rsidP="00522D83">
      <w:pPr>
        <w:pStyle w:val="CodeJava9pt"/>
      </w:pPr>
      <w:r w:rsidRPr="00A42897">
        <w:t xml:space="preserve">        System.exit(0);</w:t>
      </w:r>
    </w:p>
    <w:p w14:paraId="64F0D282" w14:textId="77777777" w:rsidR="00522D83" w:rsidRPr="00A42897" w:rsidRDefault="00522D83" w:rsidP="00522D83">
      <w:pPr>
        <w:pStyle w:val="CodeJava9pt"/>
      </w:pPr>
      <w:r w:rsidRPr="00A42897">
        <w:t xml:space="preserve">    }</w:t>
      </w:r>
    </w:p>
    <w:p w14:paraId="05C8A01E" w14:textId="77777777" w:rsidR="00522D83" w:rsidRPr="00A42897" w:rsidRDefault="00522D83" w:rsidP="00522D83">
      <w:pPr>
        <w:pStyle w:val="CodeJava9pt"/>
        <w:rPr>
          <w:b/>
          <w:bCs/>
        </w:rPr>
      </w:pPr>
      <w:r w:rsidRPr="00A42897">
        <w:t>}</w:t>
      </w: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3354DA" w:rsidP="00522D83">
      <w:pPr>
        <w:pStyle w:val="Corpsdetexte"/>
      </w:pPr>
      <w:r>
        <w:object w:dxaOrig="7023" w:dyaOrig="958" w14:anchorId="79C4AF80">
          <v:shape id="_x0000_i1043" type="#_x0000_t75" style="width:4in;height:37.9pt" o:ole="">
            <v:imagedata r:id="rId114" o:title=""/>
          </v:shape>
          <o:OLEObject Type="Embed" ProgID="Visio.Drawing.11" ShapeID="_x0000_i1043" DrawAspect="Content" ObjectID="_1650868760" r:id="rId115"/>
        </w:object>
      </w:r>
    </w:p>
    <w:p w14:paraId="708CA99C" w14:textId="77777777" w:rsidR="00522D83"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rPr>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22D5AD4B"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7A6118">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lastRenderedPageBreak/>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4CEF65E9" w:rsidR="00522D83" w:rsidRDefault="00522D83" w:rsidP="00522D83">
      <w:pPr>
        <w:pStyle w:val="Lgende"/>
      </w:pPr>
      <w:r>
        <w:t xml:space="preserve">Figure </w:t>
      </w:r>
      <w:r>
        <w:fldChar w:fldCharType="begin"/>
      </w:r>
      <w:r>
        <w:instrText xml:space="preserve"> SEQ Figure \* ARABIC </w:instrText>
      </w:r>
      <w:r>
        <w:fldChar w:fldCharType="separate"/>
      </w:r>
      <w:r w:rsidR="007A6118">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77777777" w:rsidR="00522D83" w:rsidRDefault="00522D83" w:rsidP="00522D83">
      <w:pPr>
        <w:pStyle w:val="Corpsdetexte"/>
      </w:pPr>
      <w:r w:rsidRPr="00C847AB">
        <w:rPr>
          <w:b/>
        </w:rPr>
        <w:t>Solution</w:t>
      </w:r>
      <w:r>
        <w:t xml:space="preserve">. </w:t>
      </w:r>
      <w:hyperlink r:id="rId11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ExerciceWhile1.java</w:t>
      </w:r>
    </w:p>
    <w:p w14:paraId="27F61CB4" w14:textId="77777777" w:rsidR="00522D83" w:rsidRPr="00022C43" w:rsidRDefault="00522D83" w:rsidP="00522D83">
      <w:pPr>
        <w:pStyle w:val="CodeJava9pt"/>
      </w:pPr>
      <w:r w:rsidRPr="00022C43">
        <w:t>/*</w:t>
      </w:r>
    </w:p>
    <w:p w14:paraId="27B7E48F" w14:textId="77777777" w:rsidR="00522D83" w:rsidRPr="00022C43" w:rsidRDefault="00522D83" w:rsidP="00522D83">
      <w:pPr>
        <w:pStyle w:val="CodeJava9pt"/>
      </w:pPr>
      <w:r w:rsidRPr="00022C43">
        <w:t xml:space="preserve"> * ExerciceWhile1.java</w:t>
      </w:r>
    </w:p>
    <w:p w14:paraId="54C7FA25" w14:textId="77777777" w:rsidR="00522D83" w:rsidRPr="00022C43" w:rsidRDefault="00522D83" w:rsidP="00522D83">
      <w:pPr>
        <w:pStyle w:val="CodeJava9pt"/>
      </w:pPr>
      <w:r w:rsidRPr="00022C43">
        <w:t xml:space="preserve"> * Afficher les valeurs 0,2,4,6,8,10</w:t>
      </w:r>
    </w:p>
    <w:p w14:paraId="16D44020" w14:textId="77777777" w:rsidR="00522D83" w:rsidRPr="00A35FAA" w:rsidRDefault="00522D83" w:rsidP="00522D83">
      <w:pPr>
        <w:pStyle w:val="CodeJava9pt"/>
        <w:rPr>
          <w:lang w:val="fr-CA"/>
        </w:rPr>
      </w:pPr>
      <w:r w:rsidRPr="00022C43">
        <w:t xml:space="preserve"> </w:t>
      </w:r>
      <w:r w:rsidRPr="00A35FAA">
        <w:rPr>
          <w:lang w:val="fr-CA"/>
        </w:rPr>
        <w:t>*/</w:t>
      </w:r>
    </w:p>
    <w:p w14:paraId="67ACC791" w14:textId="77777777" w:rsidR="00522D83" w:rsidRPr="00653223" w:rsidRDefault="00522D83" w:rsidP="00522D83">
      <w:pPr>
        <w:pStyle w:val="CodeJava9pt"/>
        <w:rPr>
          <w:lang w:val="fr-CA"/>
        </w:rPr>
      </w:pPr>
      <w:r w:rsidRPr="00653223">
        <w:rPr>
          <w:lang w:val="fr-CA"/>
        </w:rPr>
        <w:t>import javax.swing.JOptionPane;</w:t>
      </w:r>
    </w:p>
    <w:p w14:paraId="6A70EB80" w14:textId="77777777" w:rsidR="00522D83" w:rsidRPr="00A74477" w:rsidRDefault="00522D83" w:rsidP="00522D83">
      <w:pPr>
        <w:pStyle w:val="CodeJava9pt"/>
        <w:rPr>
          <w:lang w:val="en-CA"/>
        </w:rPr>
      </w:pPr>
      <w:r w:rsidRPr="00A74477">
        <w:rPr>
          <w:lang w:val="en-CA"/>
        </w:rPr>
        <w:t>public class ExerciceWhile1{</w:t>
      </w:r>
    </w:p>
    <w:p w14:paraId="090787F0" w14:textId="77777777" w:rsidR="00522D83" w:rsidRPr="00022C43" w:rsidRDefault="00522D83" w:rsidP="00522D83">
      <w:pPr>
        <w:pStyle w:val="CodeJava9pt"/>
        <w:rPr>
          <w:lang w:val="en-CA"/>
        </w:rPr>
      </w:pPr>
      <w:r w:rsidRPr="00A74477">
        <w:rPr>
          <w:lang w:val="en-CA"/>
        </w:rPr>
        <w:t xml:space="preserve">   </w:t>
      </w:r>
      <w:r w:rsidRPr="00022C43">
        <w:rPr>
          <w:lang w:val="en-CA"/>
        </w:rPr>
        <w:t>public static void main (String args</w:t>
      </w:r>
      <w:smartTag w:uri="isiresearchsoft-com/cwyw" w:element="citation">
        <w:r w:rsidRPr="00022C43">
          <w:rPr>
            <w:lang w:val="en-CA"/>
          </w:rPr>
          <w:t>[]</w:t>
        </w:r>
      </w:smartTag>
      <w:r w:rsidRPr="00022C43">
        <w:rPr>
          <w:lang w:val="en-CA"/>
        </w:rPr>
        <w:t>) {</w:t>
      </w:r>
    </w:p>
    <w:p w14:paraId="00F6AE06" w14:textId="77777777" w:rsidR="00522D83" w:rsidRPr="00022C43" w:rsidRDefault="00522D83" w:rsidP="00522D83">
      <w:pPr>
        <w:pStyle w:val="CodeJava9pt"/>
      </w:pPr>
      <w:r w:rsidRPr="00022C43">
        <w:rPr>
          <w:lang w:val="en-CA"/>
        </w:rPr>
        <w:t xml:space="preserve">        </w:t>
      </w:r>
      <w:r w:rsidRPr="00022C43">
        <w:t>int compteur = 0;</w:t>
      </w:r>
    </w:p>
    <w:p w14:paraId="127ED9A0" w14:textId="77777777" w:rsidR="00522D83" w:rsidRPr="00022C43" w:rsidRDefault="00522D83" w:rsidP="00522D83">
      <w:pPr>
        <w:pStyle w:val="CodeJava9pt"/>
      </w:pPr>
      <w:r w:rsidRPr="00022C43">
        <w:t xml:space="preserve">        while(compteur &lt;= 10){</w:t>
      </w:r>
    </w:p>
    <w:p w14:paraId="276F8081" w14:textId="77777777" w:rsidR="00522D83" w:rsidRPr="00022C43" w:rsidRDefault="00522D83" w:rsidP="00522D83">
      <w:pPr>
        <w:pStyle w:val="CodeJava9pt"/>
      </w:pPr>
      <w:r w:rsidRPr="00022C43">
        <w:t xml:space="preserve">            JOptionPane.showMessageDialog(null,"Valeur du compteur: "+compteur);</w:t>
      </w:r>
    </w:p>
    <w:p w14:paraId="7BA1AEBD" w14:textId="77777777" w:rsidR="00522D83" w:rsidRPr="00022C43" w:rsidRDefault="00522D83" w:rsidP="00522D83">
      <w:pPr>
        <w:pStyle w:val="CodeJava9pt"/>
      </w:pPr>
      <w:r w:rsidRPr="00022C43">
        <w:t xml:space="preserve">            compteur = compteur + 2;</w:t>
      </w:r>
    </w:p>
    <w:p w14:paraId="04B97100" w14:textId="77777777" w:rsidR="00522D83" w:rsidRPr="00022C43" w:rsidRDefault="00522D83" w:rsidP="00522D83">
      <w:pPr>
        <w:pStyle w:val="CodeJava9pt"/>
      </w:pPr>
      <w:r w:rsidRPr="00022C43">
        <w:t xml:space="preserve">        }</w:t>
      </w:r>
    </w:p>
    <w:p w14:paraId="5930D142" w14:textId="77777777" w:rsidR="00522D83" w:rsidRPr="00022C43" w:rsidRDefault="00522D83" w:rsidP="00522D83">
      <w:pPr>
        <w:pStyle w:val="CodeJava9pt"/>
      </w:pPr>
      <w:r w:rsidRPr="00022C43">
        <w:t xml:space="preserve">        System.exit(0);</w:t>
      </w:r>
    </w:p>
    <w:p w14:paraId="40D8BD06" w14:textId="77777777" w:rsidR="00522D83" w:rsidRPr="00022C43" w:rsidRDefault="00522D83" w:rsidP="00522D83">
      <w:pPr>
        <w:pStyle w:val="CodeJava9pt"/>
      </w:pPr>
      <w:r w:rsidRPr="00022C43">
        <w:t xml:space="preserve">    }</w:t>
      </w:r>
    </w:p>
    <w:p w14:paraId="55D8662C" w14:textId="77777777" w:rsidR="00522D83" w:rsidRPr="00022C43" w:rsidRDefault="00522D83" w:rsidP="00522D83">
      <w:pPr>
        <w:pStyle w:val="CodeJava9pt"/>
      </w:pPr>
      <w:r w:rsidRPr="00022C43">
        <w:t>}</w:t>
      </w: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77777777" w:rsidR="00522D83" w:rsidRPr="00692D34" w:rsidRDefault="00522D83" w:rsidP="00522D83">
      <w:pPr>
        <w:pStyle w:val="Corpsdetexte"/>
      </w:pPr>
      <w:r w:rsidRPr="00365931">
        <w:rPr>
          <w:b/>
        </w:rPr>
        <w:t>Solution</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ExerciceWhile2.java</w:t>
      </w:r>
    </w:p>
    <w:p w14:paraId="678316C2" w14:textId="77777777" w:rsidR="00522D83" w:rsidRPr="00E524C6" w:rsidRDefault="00522D83" w:rsidP="00522D83">
      <w:pPr>
        <w:pStyle w:val="CodeJava9pt"/>
      </w:pPr>
      <w:r w:rsidRPr="00E524C6">
        <w:t>/*</w:t>
      </w:r>
    </w:p>
    <w:p w14:paraId="2B0CEC31" w14:textId="77777777" w:rsidR="00522D83" w:rsidRPr="00E524C6" w:rsidRDefault="00522D83" w:rsidP="00522D83">
      <w:pPr>
        <w:pStyle w:val="CodeJava9pt"/>
      </w:pPr>
      <w:r w:rsidRPr="00E524C6">
        <w:t xml:space="preserve"> * ExerciceWhile2.java</w:t>
      </w:r>
    </w:p>
    <w:p w14:paraId="29CDD3DE" w14:textId="77777777" w:rsidR="00522D83" w:rsidRPr="00E524C6" w:rsidRDefault="00522D83" w:rsidP="00522D83">
      <w:pPr>
        <w:pStyle w:val="CodeJava9pt"/>
      </w:pPr>
      <w:r w:rsidRPr="00E524C6">
        <w:t xml:space="preserve"> * Afficher les valeurs de compteur 5,4,3,2,1,0,-1,-2,-3,-4,-5</w:t>
      </w:r>
    </w:p>
    <w:p w14:paraId="5845AABD" w14:textId="77777777" w:rsidR="00522D83" w:rsidRPr="00E524C6" w:rsidRDefault="00522D83" w:rsidP="00522D83">
      <w:pPr>
        <w:pStyle w:val="CodeJava9pt"/>
        <w:rPr>
          <w:lang w:val="en-CA"/>
        </w:rPr>
      </w:pPr>
      <w:r w:rsidRPr="00E524C6">
        <w:t xml:space="preserve"> </w:t>
      </w:r>
      <w:r w:rsidRPr="00E524C6">
        <w:rPr>
          <w:lang w:val="en-CA"/>
        </w:rPr>
        <w:t>*/</w:t>
      </w:r>
    </w:p>
    <w:p w14:paraId="03B3EC41" w14:textId="77777777" w:rsidR="00522D83" w:rsidRPr="00E524C6" w:rsidRDefault="00522D83" w:rsidP="00522D83">
      <w:pPr>
        <w:pStyle w:val="CodeJava9pt"/>
        <w:rPr>
          <w:lang w:val="en-CA"/>
        </w:rPr>
      </w:pPr>
      <w:r w:rsidRPr="00E524C6">
        <w:rPr>
          <w:lang w:val="en-CA"/>
        </w:rPr>
        <w:t>import javax.swing.JOptionPane;</w:t>
      </w:r>
    </w:p>
    <w:p w14:paraId="287B3A0E" w14:textId="77777777" w:rsidR="00522D83" w:rsidRPr="00E524C6" w:rsidRDefault="00522D83" w:rsidP="00522D83">
      <w:pPr>
        <w:pStyle w:val="CodeJava9pt"/>
        <w:rPr>
          <w:lang w:val="en-CA"/>
        </w:rPr>
      </w:pPr>
      <w:r w:rsidRPr="00E524C6">
        <w:rPr>
          <w:lang w:val="en-CA"/>
        </w:rPr>
        <w:t>public class ExerciceWhile2{</w:t>
      </w:r>
    </w:p>
    <w:p w14:paraId="1A6EE6A8" w14:textId="77777777" w:rsidR="00522D83" w:rsidRPr="00E524C6" w:rsidRDefault="00522D83" w:rsidP="00522D83">
      <w:pPr>
        <w:pStyle w:val="CodeJava9pt"/>
        <w:rPr>
          <w:lang w:val="en-CA"/>
        </w:rPr>
      </w:pPr>
      <w:r w:rsidRPr="00E524C6">
        <w:rPr>
          <w:lang w:val="en-CA"/>
        </w:rPr>
        <w:t xml:space="preserve">   public static void main (String args</w:t>
      </w:r>
      <w:smartTag w:uri="isiresearchsoft-com/cwyw" w:element="citation">
        <w:r w:rsidRPr="00E524C6">
          <w:rPr>
            <w:lang w:val="en-CA"/>
          </w:rPr>
          <w:t>[]</w:t>
        </w:r>
      </w:smartTag>
      <w:r w:rsidRPr="00E524C6">
        <w:rPr>
          <w:lang w:val="en-CA"/>
        </w:rPr>
        <w:t>) {</w:t>
      </w:r>
    </w:p>
    <w:p w14:paraId="2B937E05" w14:textId="77777777" w:rsidR="00522D83" w:rsidRPr="00E524C6" w:rsidRDefault="00522D83" w:rsidP="00522D83">
      <w:pPr>
        <w:pStyle w:val="CodeJava9pt"/>
      </w:pPr>
      <w:r w:rsidRPr="00E524C6">
        <w:rPr>
          <w:lang w:val="en-CA"/>
        </w:rPr>
        <w:t xml:space="preserve">        </w:t>
      </w:r>
      <w:r w:rsidRPr="00E524C6">
        <w:t>int compteur;</w:t>
      </w:r>
    </w:p>
    <w:p w14:paraId="54564821" w14:textId="77777777" w:rsidR="00522D83" w:rsidRPr="00E524C6" w:rsidRDefault="00522D83" w:rsidP="00522D83">
      <w:pPr>
        <w:pStyle w:val="CodeJava9pt"/>
      </w:pPr>
      <w:r w:rsidRPr="00E524C6">
        <w:lastRenderedPageBreak/>
        <w:t xml:space="preserve">        compteur = 5;</w:t>
      </w:r>
    </w:p>
    <w:p w14:paraId="0D19EA51" w14:textId="77777777" w:rsidR="00522D83" w:rsidRPr="00E524C6" w:rsidRDefault="00522D83" w:rsidP="00522D83">
      <w:pPr>
        <w:pStyle w:val="CodeJava9pt"/>
      </w:pPr>
      <w:r w:rsidRPr="00E524C6">
        <w:t xml:space="preserve">        while(compteur &gt;= -5){</w:t>
      </w:r>
    </w:p>
    <w:p w14:paraId="363ECE1D" w14:textId="77777777" w:rsidR="00522D83" w:rsidRPr="00E524C6" w:rsidRDefault="00522D83" w:rsidP="00522D83">
      <w:pPr>
        <w:pStyle w:val="CodeJava9pt"/>
      </w:pPr>
      <w:r w:rsidRPr="00E524C6">
        <w:t xml:space="preserve">            JOptionPane.showMessageDialog(null,"Valeur du compteur:"+compteur);</w:t>
      </w:r>
    </w:p>
    <w:p w14:paraId="2275FA37" w14:textId="77777777" w:rsidR="00522D83" w:rsidRPr="00E524C6" w:rsidRDefault="00522D83" w:rsidP="00522D83">
      <w:pPr>
        <w:pStyle w:val="CodeJava9pt"/>
      </w:pPr>
      <w:r w:rsidRPr="00E524C6">
        <w:t xml:space="preserve">            compteur = compteur - 1;</w:t>
      </w:r>
    </w:p>
    <w:p w14:paraId="230CD4FE" w14:textId="77777777" w:rsidR="00522D83" w:rsidRPr="00E524C6" w:rsidRDefault="00522D83" w:rsidP="00522D83">
      <w:pPr>
        <w:pStyle w:val="CodeJava9pt"/>
      </w:pPr>
      <w:r w:rsidRPr="00E524C6">
        <w:t xml:space="preserve">        }</w:t>
      </w:r>
    </w:p>
    <w:p w14:paraId="3E53D2EA" w14:textId="77777777" w:rsidR="00522D83" w:rsidRPr="00E524C6" w:rsidRDefault="00522D83" w:rsidP="00522D83">
      <w:pPr>
        <w:pStyle w:val="CodeJava9pt"/>
      </w:pPr>
      <w:r w:rsidRPr="00E524C6">
        <w:t xml:space="preserve">        System.exit(0);</w:t>
      </w:r>
    </w:p>
    <w:p w14:paraId="30CF2F27" w14:textId="77777777" w:rsidR="00522D83" w:rsidRPr="00E524C6" w:rsidRDefault="00522D83" w:rsidP="00522D83">
      <w:pPr>
        <w:pStyle w:val="CodeJava9pt"/>
      </w:pPr>
      <w:r w:rsidRPr="00E524C6">
        <w:t xml:space="preserve">    }</w:t>
      </w:r>
    </w:p>
    <w:p w14:paraId="1750C456" w14:textId="77777777" w:rsidR="00522D83" w:rsidRPr="00E524C6" w:rsidRDefault="00522D83" w:rsidP="00522D83">
      <w:pPr>
        <w:pStyle w:val="CodeJava9pt"/>
      </w:pPr>
      <w:r w:rsidRPr="00E524C6">
        <w:t>}</w:t>
      </w: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conversion et l’accumulation dans somme. Une solution naturelle est d’utiliser un énoncé </w:t>
      </w:r>
      <w:r w:rsidRPr="0072127B">
        <w:rPr>
          <w:i/>
          <w:iCs/>
        </w:rPr>
        <w:t>while</w:t>
      </w:r>
      <w:r>
        <w:t>. Dans cet exercice, utilisez une boucle while pour lire dix entiers et en afficher la somme.</w:t>
      </w:r>
    </w:p>
    <w:p w14:paraId="3FA1D2D1" w14:textId="77777777" w:rsidR="00522D83" w:rsidRDefault="00522D83" w:rsidP="00522D83">
      <w:pPr>
        <w:pStyle w:val="Corpsdetexte"/>
      </w:pPr>
      <w:r w:rsidRPr="00365931">
        <w:rPr>
          <w:b/>
        </w:rPr>
        <w:t>Solution</w:t>
      </w:r>
      <w:r>
        <w:t xml:space="preserve">. </w:t>
      </w:r>
      <w:hyperlink r:id="rId11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ExerciceWhile3.java</w:t>
      </w:r>
    </w:p>
    <w:p w14:paraId="3E216116" w14:textId="77777777" w:rsidR="00522D83" w:rsidRPr="00D80866" w:rsidRDefault="00522D83" w:rsidP="00522D83">
      <w:pPr>
        <w:pStyle w:val="CodeJava9pt"/>
      </w:pPr>
      <w:r w:rsidRPr="00D80866">
        <w:t>/*</w:t>
      </w:r>
    </w:p>
    <w:p w14:paraId="21965592" w14:textId="77777777" w:rsidR="00522D83" w:rsidRPr="00D80866" w:rsidRDefault="00522D83" w:rsidP="00522D83">
      <w:pPr>
        <w:pStyle w:val="CodeJava9pt"/>
      </w:pPr>
      <w:r w:rsidRPr="00D80866">
        <w:t xml:space="preserve"> * ExerciceWhile3.java</w:t>
      </w:r>
    </w:p>
    <w:p w14:paraId="1F5D8DF2" w14:textId="77777777" w:rsidR="00522D83" w:rsidRPr="00D80866" w:rsidRDefault="00522D83" w:rsidP="00522D83">
      <w:pPr>
        <w:pStyle w:val="CodeJava9pt"/>
      </w:pPr>
      <w:r w:rsidRPr="00D80866">
        <w:t xml:space="preserve"> * Lire dix entiers et en afficher la somme avec un while</w:t>
      </w:r>
    </w:p>
    <w:p w14:paraId="631B3077" w14:textId="77777777" w:rsidR="00522D83" w:rsidRPr="00CA6C3A" w:rsidRDefault="00522D83" w:rsidP="00522D83">
      <w:pPr>
        <w:pStyle w:val="CodeJava9pt"/>
        <w:rPr>
          <w:lang w:val="en-CA"/>
        </w:rPr>
      </w:pPr>
      <w:r w:rsidRPr="00D80866">
        <w:t xml:space="preserve"> </w:t>
      </w:r>
      <w:r w:rsidRPr="00CA6C3A">
        <w:rPr>
          <w:lang w:val="en-CA"/>
        </w:rPr>
        <w:t>*/</w:t>
      </w:r>
    </w:p>
    <w:p w14:paraId="251F1DDF" w14:textId="77777777" w:rsidR="00522D83" w:rsidRPr="00003802" w:rsidRDefault="00522D83" w:rsidP="00522D83">
      <w:pPr>
        <w:pStyle w:val="CodeJava9pt"/>
        <w:rPr>
          <w:lang w:val="en-CA"/>
        </w:rPr>
      </w:pPr>
      <w:r w:rsidRPr="00003802">
        <w:rPr>
          <w:lang w:val="en-CA"/>
        </w:rPr>
        <w:t>import javax.swing.JOptionPane;</w:t>
      </w:r>
    </w:p>
    <w:p w14:paraId="35C9C948" w14:textId="77777777" w:rsidR="00522D83" w:rsidRPr="00003802" w:rsidRDefault="00522D83" w:rsidP="00522D83">
      <w:pPr>
        <w:pStyle w:val="CodeJava9pt"/>
        <w:rPr>
          <w:lang w:val="en-CA"/>
        </w:rPr>
      </w:pPr>
      <w:r w:rsidRPr="00003802">
        <w:rPr>
          <w:lang w:val="en-CA"/>
        </w:rPr>
        <w:t>public class ExerciceWhile3 extends Object {</w:t>
      </w:r>
    </w:p>
    <w:p w14:paraId="193B9DC2" w14:textId="77777777" w:rsidR="00522D83" w:rsidRPr="00D80866" w:rsidRDefault="00522D83" w:rsidP="00522D83">
      <w:pPr>
        <w:pStyle w:val="CodeJava9pt"/>
        <w:rPr>
          <w:lang w:val="en-CA"/>
        </w:rPr>
      </w:pPr>
      <w:r w:rsidRPr="00D80866">
        <w:rPr>
          <w:lang w:val="en-CA"/>
        </w:rPr>
        <w:t xml:space="preserve">    public static void main (String args</w:t>
      </w:r>
      <w:smartTag w:uri="isiresearchsoft-com/cwyw" w:element="citation">
        <w:r w:rsidRPr="00D80866">
          <w:rPr>
            <w:lang w:val="en-CA"/>
          </w:rPr>
          <w:t>[]</w:t>
        </w:r>
      </w:smartTag>
      <w:r w:rsidRPr="00D80866">
        <w:rPr>
          <w:lang w:val="en-CA"/>
        </w:rPr>
        <w:t>) {</w:t>
      </w:r>
    </w:p>
    <w:p w14:paraId="1F1FE3B6" w14:textId="77777777" w:rsidR="00522D83" w:rsidRPr="00D80866" w:rsidRDefault="00522D83" w:rsidP="00522D83">
      <w:pPr>
        <w:pStyle w:val="CodeJava9pt"/>
      </w:pPr>
      <w:r w:rsidRPr="00D80866">
        <w:rPr>
          <w:lang w:val="en-CA"/>
        </w:rPr>
        <w:t xml:space="preserve">        </w:t>
      </w:r>
      <w:r w:rsidRPr="00D80866">
        <w:t>String serie;</w:t>
      </w:r>
    </w:p>
    <w:p w14:paraId="256F747E" w14:textId="77777777" w:rsidR="00522D83" w:rsidRPr="00D80866" w:rsidRDefault="00522D83" w:rsidP="00522D83">
      <w:pPr>
        <w:pStyle w:val="CodeJava9pt"/>
      </w:pPr>
      <w:r w:rsidRPr="00D80866">
        <w:t xml:space="preserve">        int entier;</w:t>
      </w:r>
    </w:p>
    <w:p w14:paraId="3FD4C22A" w14:textId="77777777" w:rsidR="00522D83" w:rsidRPr="00D80866" w:rsidRDefault="00522D83" w:rsidP="00522D83">
      <w:pPr>
        <w:pStyle w:val="CodeJava9pt"/>
      </w:pPr>
      <w:r w:rsidRPr="00D80866">
        <w:t xml:space="preserve">        int compteur = 1;</w:t>
      </w:r>
    </w:p>
    <w:p w14:paraId="6029AE88" w14:textId="77777777" w:rsidR="00522D83" w:rsidRPr="00D80866" w:rsidRDefault="00522D83" w:rsidP="00522D83">
      <w:pPr>
        <w:pStyle w:val="CodeJava9pt"/>
      </w:pPr>
      <w:r w:rsidRPr="00D80866">
        <w:t xml:space="preserve">        int somme = 0;</w:t>
      </w:r>
    </w:p>
    <w:p w14:paraId="3A19791D" w14:textId="77777777" w:rsidR="00522D83" w:rsidRPr="00D80866" w:rsidRDefault="00522D83" w:rsidP="00522D83">
      <w:pPr>
        <w:pStyle w:val="CodeJava9pt"/>
      </w:pPr>
      <w:r w:rsidRPr="00D80866">
        <w:t xml:space="preserve">        while (compteur &lt;=10){</w:t>
      </w:r>
    </w:p>
    <w:p w14:paraId="7E4821FA" w14:textId="77777777" w:rsidR="00522D83" w:rsidRPr="00D80866" w:rsidRDefault="00522D83" w:rsidP="00522D83">
      <w:pPr>
        <w:pStyle w:val="CodeJava9pt"/>
      </w:pPr>
      <w:r w:rsidRPr="00D80866">
        <w:t xml:space="preserve">            serie = javax.swing.JOptionPane.showInputDialog("Entrez un entier");</w:t>
      </w:r>
    </w:p>
    <w:p w14:paraId="304C68DC" w14:textId="77777777" w:rsidR="00522D83" w:rsidRPr="00D80866" w:rsidRDefault="00522D83" w:rsidP="00522D83">
      <w:pPr>
        <w:pStyle w:val="CodeJava9pt"/>
      </w:pPr>
      <w:r w:rsidRPr="00D80866">
        <w:t xml:space="preserve">            entier = Integer.parseInt (serie);</w:t>
      </w:r>
    </w:p>
    <w:p w14:paraId="7E5F8F44" w14:textId="77777777" w:rsidR="00522D83" w:rsidRPr="00D80866" w:rsidRDefault="00522D83" w:rsidP="00522D83">
      <w:pPr>
        <w:pStyle w:val="CodeJava9pt"/>
      </w:pPr>
      <w:r w:rsidRPr="00D80866">
        <w:t xml:space="preserve">            somme = somme + entier;</w:t>
      </w:r>
    </w:p>
    <w:p w14:paraId="3308319E" w14:textId="77777777" w:rsidR="00522D83" w:rsidRPr="00D80866" w:rsidRDefault="00522D83" w:rsidP="00522D83">
      <w:pPr>
        <w:pStyle w:val="CodeJava9pt"/>
      </w:pPr>
      <w:r w:rsidRPr="00D80866">
        <w:t xml:space="preserve">            compteur = compteur + 1;</w:t>
      </w:r>
    </w:p>
    <w:p w14:paraId="5C64556F" w14:textId="77777777" w:rsidR="00522D83" w:rsidRPr="00D80866" w:rsidRDefault="00522D83" w:rsidP="00522D83">
      <w:pPr>
        <w:pStyle w:val="CodeJava9pt"/>
      </w:pPr>
      <w:r w:rsidRPr="00D80866">
        <w:t xml:space="preserve">        }</w:t>
      </w:r>
    </w:p>
    <w:p w14:paraId="102E77C4" w14:textId="77777777" w:rsidR="00522D83" w:rsidRPr="00D80866" w:rsidRDefault="00522D83" w:rsidP="00522D83">
      <w:pPr>
        <w:pStyle w:val="CodeJava9pt"/>
      </w:pPr>
      <w:r w:rsidRPr="00D80866">
        <w:t xml:space="preserve">        JOptionPane.showMessageDialog(null,"La somme des dix entiers est " + somme);</w:t>
      </w:r>
    </w:p>
    <w:p w14:paraId="61B55804" w14:textId="77777777" w:rsidR="00522D83" w:rsidRPr="00D80866" w:rsidRDefault="00522D83" w:rsidP="00522D83">
      <w:pPr>
        <w:pStyle w:val="CodeJava9pt"/>
      </w:pPr>
      <w:r w:rsidRPr="00D80866">
        <w:t xml:space="preserve">        System.exit(0);</w:t>
      </w:r>
    </w:p>
    <w:p w14:paraId="04FE8C0A" w14:textId="77777777" w:rsidR="00522D83" w:rsidRPr="00D80866" w:rsidRDefault="00522D83" w:rsidP="00522D83">
      <w:pPr>
        <w:pStyle w:val="CodeJava9pt"/>
      </w:pPr>
      <w:r w:rsidRPr="00D80866">
        <w:t xml:space="preserve">    }</w:t>
      </w:r>
    </w:p>
    <w:p w14:paraId="344F1567" w14:textId="77777777" w:rsidR="00522D83" w:rsidRPr="00D80866" w:rsidRDefault="00522D83" w:rsidP="00522D83">
      <w:pPr>
        <w:pStyle w:val="CodeJava9pt"/>
      </w:pPr>
      <w:r w:rsidRPr="00D80866">
        <w:t>}</w:t>
      </w:r>
    </w:p>
    <w:p w14:paraId="58F4EBFB" w14:textId="77777777" w:rsidR="00522D83" w:rsidRDefault="00522D83" w:rsidP="00522D83">
      <w:pPr>
        <w:pStyle w:val="Corpsdetexte"/>
        <w:rPr>
          <w:b/>
          <w:bCs/>
        </w:rPr>
      </w:pPr>
    </w:p>
    <w:p w14:paraId="470DD4AC" w14:textId="77777777" w:rsidR="00522D83" w:rsidRDefault="00522D83" w:rsidP="00522D83">
      <w:pPr>
        <w:pStyle w:val="Corpsdetexte"/>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77777777" w:rsidR="00522D83" w:rsidRDefault="00522D83" w:rsidP="00522D83">
      <w:pPr>
        <w:pStyle w:val="Corpsdetexte"/>
      </w:pPr>
      <w:r w:rsidRPr="002C0483">
        <w:rPr>
          <w:b/>
        </w:rPr>
        <w:t>Solution</w:t>
      </w:r>
      <w:r>
        <w:t xml:space="preserve">. </w:t>
      </w:r>
      <w:hyperlink r:id="rId120"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ExerciceWhileSentinelle.java</w:t>
      </w:r>
    </w:p>
    <w:p w14:paraId="623A938D" w14:textId="77777777" w:rsidR="00522D83" w:rsidRPr="00492737" w:rsidRDefault="00522D83" w:rsidP="00522D83">
      <w:pPr>
        <w:pStyle w:val="CodeJava9pt"/>
      </w:pPr>
      <w:r w:rsidRPr="00492737">
        <w:t>/*</w:t>
      </w:r>
    </w:p>
    <w:p w14:paraId="7C3B7624" w14:textId="77777777" w:rsidR="00522D83" w:rsidRPr="00492737" w:rsidRDefault="00522D83" w:rsidP="00522D83">
      <w:pPr>
        <w:pStyle w:val="CodeJava9pt"/>
      </w:pPr>
      <w:r w:rsidRPr="00492737">
        <w:t xml:space="preserve"> * ExerciceWhileSentinelle.java</w:t>
      </w:r>
    </w:p>
    <w:p w14:paraId="10302ED4" w14:textId="77777777" w:rsidR="00522D83" w:rsidRPr="00492737" w:rsidRDefault="00522D83" w:rsidP="00522D83">
      <w:pPr>
        <w:pStyle w:val="CodeJava9pt"/>
      </w:pPr>
      <w:r w:rsidRPr="00492737">
        <w:t xml:space="preserve"> * Lire une suite d'entiers jusqu'à ce que l'entier 0 soit entré et afficher la somme</w:t>
      </w:r>
    </w:p>
    <w:p w14:paraId="23813649" w14:textId="77777777" w:rsidR="00522D83" w:rsidRPr="00492737" w:rsidRDefault="00522D83" w:rsidP="00522D83">
      <w:pPr>
        <w:pStyle w:val="CodeJava9pt"/>
      </w:pPr>
      <w:r w:rsidRPr="00492737">
        <w:t xml:space="preserve"> * des entiers lus.</w:t>
      </w:r>
    </w:p>
    <w:p w14:paraId="2F0C5BFF" w14:textId="77777777" w:rsidR="00522D83" w:rsidRPr="00492737" w:rsidRDefault="00522D83" w:rsidP="00522D83">
      <w:pPr>
        <w:pStyle w:val="CodeJava9pt"/>
      </w:pPr>
      <w:r w:rsidRPr="00492737">
        <w:t xml:space="preserve"> */</w:t>
      </w:r>
    </w:p>
    <w:p w14:paraId="08321870" w14:textId="77777777" w:rsidR="00522D83" w:rsidRPr="00CA6C3A" w:rsidRDefault="00522D83" w:rsidP="00522D83">
      <w:pPr>
        <w:pStyle w:val="CodeJava9pt"/>
        <w:rPr>
          <w:lang w:val="fr-CA"/>
        </w:rPr>
      </w:pPr>
      <w:r w:rsidRPr="00CA6C3A">
        <w:rPr>
          <w:lang w:val="fr-CA"/>
        </w:rPr>
        <w:t>import javax.swing.JOptionPane;</w:t>
      </w:r>
    </w:p>
    <w:p w14:paraId="04E02927" w14:textId="77777777" w:rsidR="00522D83" w:rsidRPr="00A74477" w:rsidRDefault="00522D83" w:rsidP="00522D83">
      <w:pPr>
        <w:pStyle w:val="CodeJava9pt"/>
        <w:rPr>
          <w:lang w:val="en-CA"/>
        </w:rPr>
      </w:pPr>
      <w:r w:rsidRPr="00A74477">
        <w:rPr>
          <w:lang w:val="en-CA"/>
        </w:rPr>
        <w:t>public class ExerciceWhileSentinelle {</w:t>
      </w:r>
    </w:p>
    <w:p w14:paraId="269773F1" w14:textId="77777777" w:rsidR="00522D83" w:rsidRPr="00A74477" w:rsidRDefault="00522D83" w:rsidP="00522D83">
      <w:pPr>
        <w:pStyle w:val="CodeJava9pt"/>
        <w:rPr>
          <w:lang w:val="en-CA"/>
        </w:rPr>
      </w:pPr>
      <w:r w:rsidRPr="00A74477">
        <w:rPr>
          <w:lang w:val="en-CA"/>
        </w:rPr>
        <w:t xml:space="preserve">    public static void main (String args</w:t>
      </w:r>
      <w:smartTag w:uri="isiresearchsoft-com/cwyw" w:element="citation">
        <w:r w:rsidRPr="00A74477">
          <w:rPr>
            <w:lang w:val="en-CA"/>
          </w:rPr>
          <w:t>[]</w:t>
        </w:r>
      </w:smartTag>
      <w:r w:rsidRPr="00A74477">
        <w:rPr>
          <w:lang w:val="en-CA"/>
        </w:rPr>
        <w:t>) {</w:t>
      </w:r>
    </w:p>
    <w:p w14:paraId="1B47B5ED" w14:textId="77777777" w:rsidR="00522D83" w:rsidRPr="00492737" w:rsidRDefault="00522D83" w:rsidP="00522D83">
      <w:pPr>
        <w:pStyle w:val="CodeJava9pt"/>
      </w:pPr>
      <w:r w:rsidRPr="00A74477">
        <w:rPr>
          <w:lang w:val="en-CA"/>
        </w:rPr>
        <w:t xml:space="preserve">        </w:t>
      </w:r>
      <w:r w:rsidRPr="00492737">
        <w:t>String serie;</w:t>
      </w:r>
    </w:p>
    <w:p w14:paraId="291B029E" w14:textId="77777777" w:rsidR="00522D83" w:rsidRPr="00492737" w:rsidRDefault="00522D83" w:rsidP="00522D83">
      <w:pPr>
        <w:pStyle w:val="CodeJava9pt"/>
      </w:pPr>
      <w:r w:rsidRPr="00492737">
        <w:t xml:space="preserve">        int somme = 0;</w:t>
      </w:r>
    </w:p>
    <w:p w14:paraId="0C401FBF" w14:textId="77777777" w:rsidR="00522D83" w:rsidRPr="00492737" w:rsidRDefault="00522D83" w:rsidP="00522D83">
      <w:pPr>
        <w:pStyle w:val="CodeJava9pt"/>
      </w:pPr>
      <w:r w:rsidRPr="00492737">
        <w:t xml:space="preserve">        int entier = 1; // N'importe quelle valeur </w:t>
      </w:r>
      <w:r>
        <w:t>différente de</w:t>
      </w:r>
      <w:r w:rsidRPr="00492737">
        <w:t xml:space="preserve"> 0 ferait l'affaire</w:t>
      </w:r>
    </w:p>
    <w:p w14:paraId="130EACA5" w14:textId="77777777" w:rsidR="00522D83" w:rsidRPr="00492737" w:rsidRDefault="00522D83" w:rsidP="00522D83">
      <w:pPr>
        <w:pStyle w:val="CodeJava9pt"/>
      </w:pPr>
      <w:r w:rsidRPr="00492737">
        <w:lastRenderedPageBreak/>
        <w:t xml:space="preserve">        while (entier != 0) {</w:t>
      </w:r>
    </w:p>
    <w:p w14:paraId="3501E9A5" w14:textId="77777777" w:rsidR="00522D83" w:rsidRPr="00492737" w:rsidRDefault="00522D83" w:rsidP="00522D83">
      <w:pPr>
        <w:pStyle w:val="CodeJava9pt"/>
      </w:pPr>
      <w:r w:rsidRPr="00492737">
        <w:t xml:space="preserve">            serie = JOptionPane.showInputDialog("Entrez un nombre");</w:t>
      </w:r>
    </w:p>
    <w:p w14:paraId="256D1F28" w14:textId="77777777" w:rsidR="00522D83" w:rsidRPr="00492737" w:rsidRDefault="00522D83" w:rsidP="00522D83">
      <w:pPr>
        <w:pStyle w:val="CodeJava9pt"/>
      </w:pPr>
      <w:r w:rsidRPr="00492737">
        <w:t xml:space="preserve">            entier = Integer.parseInt (serie);</w:t>
      </w:r>
    </w:p>
    <w:p w14:paraId="66510E8E" w14:textId="77777777" w:rsidR="00522D83" w:rsidRPr="00492737" w:rsidRDefault="00522D83" w:rsidP="00522D83">
      <w:pPr>
        <w:pStyle w:val="CodeJava9pt"/>
      </w:pPr>
      <w:r w:rsidRPr="00492737">
        <w:t xml:space="preserve">            somme = somme + entier;</w:t>
      </w:r>
    </w:p>
    <w:p w14:paraId="4EA8534C" w14:textId="77777777" w:rsidR="00522D83" w:rsidRPr="00492737" w:rsidRDefault="00522D83" w:rsidP="00522D83">
      <w:pPr>
        <w:pStyle w:val="CodeJava9pt"/>
      </w:pPr>
      <w:r w:rsidRPr="00492737">
        <w:t xml:space="preserve">    }</w:t>
      </w:r>
    </w:p>
    <w:p w14:paraId="2A907229" w14:textId="77777777" w:rsidR="00522D83" w:rsidRPr="00492737" w:rsidRDefault="00522D83" w:rsidP="00522D83">
      <w:pPr>
        <w:pStyle w:val="CodeJava9pt"/>
      </w:pPr>
      <w:r w:rsidRPr="00492737">
        <w:t xml:space="preserve">        JOptionPane.showMessageDialog(null,"La somme de tous les nombres est de " +somme+ ".");</w:t>
      </w:r>
    </w:p>
    <w:p w14:paraId="027869C9" w14:textId="77777777" w:rsidR="00522D83" w:rsidRPr="00492737" w:rsidRDefault="00522D83" w:rsidP="00522D83">
      <w:pPr>
        <w:pStyle w:val="CodeJava9pt"/>
      </w:pPr>
      <w:r w:rsidRPr="00492737">
        <w:t xml:space="preserve">        System.exit(0);</w:t>
      </w:r>
    </w:p>
    <w:p w14:paraId="607F0428" w14:textId="77777777" w:rsidR="00522D83" w:rsidRPr="00492737" w:rsidRDefault="00522D83" w:rsidP="00522D83">
      <w:pPr>
        <w:pStyle w:val="CodeJava9pt"/>
      </w:pPr>
      <w:r w:rsidRPr="00492737">
        <w:t xml:space="preserve">    }</w:t>
      </w:r>
    </w:p>
    <w:p w14:paraId="03CF5EF5" w14:textId="77777777" w:rsidR="00522D83" w:rsidRPr="00492737" w:rsidRDefault="00522D83" w:rsidP="00522D83">
      <w:pPr>
        <w:pStyle w:val="CodeJava9pt"/>
      </w:pPr>
      <w:r w:rsidRPr="00492737">
        <w:t>}</w:t>
      </w:r>
    </w:p>
    <w:p w14:paraId="457AA11D" w14:textId="0FF02FB0" w:rsidR="00522D83" w:rsidRDefault="00522D83" w:rsidP="00522D83">
      <w:pPr>
        <w:pStyle w:val="Corpsdetexte"/>
      </w:pPr>
    </w:p>
    <w:p w14:paraId="2A310887" w14:textId="62A5AD20" w:rsidR="00F05993" w:rsidRPr="00991CB5" w:rsidRDefault="00F05993" w:rsidP="00F05993">
      <w:pPr>
        <w:pStyle w:val="Titre2"/>
      </w:pPr>
      <w:bookmarkStart w:id="56" w:name="_Toc10533503"/>
      <w:r w:rsidRPr="00991CB5">
        <w:rPr>
          <w:b/>
          <w:bCs/>
          <w:lang w:val="fr-CA"/>
        </w:rPr>
        <w:t>Qualité du logiciel</w:t>
      </w:r>
      <w:r>
        <w:rPr>
          <w:b/>
          <w:bCs/>
          <w:lang w:val="fr-CA"/>
        </w:rPr>
        <w:t xml:space="preserve">, </w:t>
      </w:r>
      <w:r w:rsidRPr="00991CB5">
        <w:rPr>
          <w:b/>
          <w:bCs/>
          <w:lang w:val="fr-CA"/>
        </w:rPr>
        <w:t>test</w:t>
      </w:r>
      <w:r>
        <w:rPr>
          <w:b/>
          <w:bCs/>
          <w:lang w:val="fr-CA"/>
        </w:rPr>
        <w:t xml:space="preserve">s et </w:t>
      </w:r>
      <w:r w:rsidR="008B272D">
        <w:rPr>
          <w:b/>
          <w:bCs/>
          <w:lang w:val="fr-CA"/>
        </w:rPr>
        <w:t>débogage</w:t>
      </w:r>
      <w:bookmarkEnd w:id="56"/>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Style w:val="Grilledutableau"/>
        <w:tblW w:w="0" w:type="auto"/>
        <w:tblLook w:val="04A0" w:firstRow="1" w:lastRow="0" w:firstColumn="1" w:lastColumn="0" w:noHBand="0" w:noVBand="1"/>
      </w:tblPr>
      <w:tblGrid>
        <w:gridCol w:w="1679"/>
        <w:gridCol w:w="4170"/>
        <w:gridCol w:w="4221"/>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w:t>
      </w:r>
      <w:r w:rsidRPr="00BB4E71">
        <w:rPr>
          <w:bCs/>
          <w:lang w:val="fr-CA"/>
        </w:rPr>
        <w:lastRenderedPageBreak/>
        <w:t xml:space="preserve">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77777777" w:rsidR="00522D83" w:rsidRDefault="00522D83" w:rsidP="00522D83">
      <w:pPr>
        <w:pStyle w:val="Titre2"/>
      </w:pPr>
      <w:bookmarkStart w:id="57" w:name="_Toc508790681"/>
      <w:bookmarkStart w:id="58" w:name="_Toc10533504"/>
      <w:r>
        <w:t>La répétition avec l’énoncé for</w:t>
      </w:r>
      <w:bookmarkEnd w:id="57"/>
      <w:bookmarkEnd w:id="58"/>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77777777" w:rsidR="00522D83" w:rsidRDefault="00522D83" w:rsidP="00522D83">
      <w:pPr>
        <w:pStyle w:val="Corpsdetexte"/>
      </w:pPr>
      <w:r w:rsidRPr="009541B0">
        <w:rPr>
          <w:b/>
          <w:bCs/>
        </w:rPr>
        <w:t>Exemple</w:t>
      </w:r>
      <w:r>
        <w:t xml:space="preserve">. </w:t>
      </w:r>
      <w:hyperlink r:id="rId12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6936101A" w14:textId="77777777" w:rsidR="00522D83" w:rsidRPr="00B50A75" w:rsidRDefault="00522D83" w:rsidP="00522D83">
      <w:pPr>
        <w:pStyle w:val="CodeJava9pt"/>
      </w:pPr>
      <w:r w:rsidRPr="00B50A75">
        <w:t>/*</w:t>
      </w:r>
    </w:p>
    <w:p w14:paraId="5A14B68C" w14:textId="77777777" w:rsidR="00522D83" w:rsidRPr="00B50A75" w:rsidRDefault="00522D83" w:rsidP="00522D83">
      <w:pPr>
        <w:pStyle w:val="CodeJava9pt"/>
      </w:pPr>
      <w:r w:rsidRPr="00B50A75">
        <w:t xml:space="preserve"> * ExempleForSimple.java</w:t>
      </w:r>
    </w:p>
    <w:p w14:paraId="67ABF16C" w14:textId="77777777" w:rsidR="00522D83" w:rsidRPr="00B50A75" w:rsidRDefault="00522D83" w:rsidP="00522D83">
      <w:pPr>
        <w:pStyle w:val="CodeJava9pt"/>
      </w:pPr>
      <w:r w:rsidRPr="00B50A75">
        <w:t xml:space="preserve"> * Exemple d'utilisation d'un énoncé for qui affiche les entiers de 1 à 5</w:t>
      </w:r>
    </w:p>
    <w:p w14:paraId="4A59B0E6" w14:textId="77777777" w:rsidR="00522D83" w:rsidRPr="00B50A75" w:rsidRDefault="00522D83" w:rsidP="00522D83">
      <w:pPr>
        <w:pStyle w:val="CodeJava9pt"/>
        <w:rPr>
          <w:lang w:val="en-CA"/>
        </w:rPr>
      </w:pPr>
      <w:r w:rsidRPr="00B50A75">
        <w:t xml:space="preserve"> </w:t>
      </w:r>
      <w:r w:rsidRPr="00B50A75">
        <w:rPr>
          <w:lang w:val="en-CA"/>
        </w:rPr>
        <w:t>*/</w:t>
      </w:r>
    </w:p>
    <w:p w14:paraId="6DE43A46" w14:textId="77777777" w:rsidR="00522D83" w:rsidRPr="00B50A75" w:rsidRDefault="00522D83" w:rsidP="00522D83">
      <w:pPr>
        <w:pStyle w:val="CodeJava9pt"/>
        <w:rPr>
          <w:lang w:val="en-CA"/>
        </w:rPr>
      </w:pPr>
      <w:r w:rsidRPr="00B50A75">
        <w:rPr>
          <w:lang w:val="en-CA"/>
        </w:rPr>
        <w:t>import javax.swing.JOptionPane;</w:t>
      </w:r>
    </w:p>
    <w:p w14:paraId="679C7DA6" w14:textId="77777777" w:rsidR="00522D83" w:rsidRPr="00B50A75" w:rsidRDefault="00522D83" w:rsidP="00522D83">
      <w:pPr>
        <w:pStyle w:val="CodeJava9pt"/>
        <w:rPr>
          <w:lang w:val="en-CA"/>
        </w:rPr>
      </w:pPr>
      <w:r w:rsidRPr="00B50A75">
        <w:rPr>
          <w:lang w:val="en-CA"/>
        </w:rPr>
        <w:t>public class ExempleForSimple {</w:t>
      </w:r>
    </w:p>
    <w:p w14:paraId="798D2AA2" w14:textId="77777777" w:rsidR="00522D83" w:rsidRPr="00B50A75" w:rsidRDefault="00522D83" w:rsidP="00522D83">
      <w:pPr>
        <w:pStyle w:val="CodeJava9pt"/>
        <w:rPr>
          <w:lang w:val="en-CA"/>
        </w:rPr>
      </w:pPr>
      <w:r w:rsidRPr="00B50A75">
        <w:rPr>
          <w:lang w:val="en-CA"/>
        </w:rPr>
        <w:t xml:space="preserve">   public static void main (String args</w:t>
      </w:r>
      <w:smartTag w:uri="isiresearchsoft-com/cwyw" w:element="citation">
        <w:r w:rsidRPr="00B50A75">
          <w:rPr>
            <w:lang w:val="en-CA"/>
          </w:rPr>
          <w:t>[]</w:t>
        </w:r>
      </w:smartTag>
      <w:r w:rsidRPr="00B50A75">
        <w:rPr>
          <w:lang w:val="en-CA"/>
        </w:rPr>
        <w:t>) {</w:t>
      </w:r>
    </w:p>
    <w:p w14:paraId="37A9872E" w14:textId="77777777" w:rsidR="00522D83" w:rsidRPr="00B50A75" w:rsidRDefault="00522D83" w:rsidP="00522D83">
      <w:pPr>
        <w:pStyle w:val="CodeJava9pt"/>
      </w:pPr>
      <w:r w:rsidRPr="00B50A75">
        <w:rPr>
          <w:lang w:val="en-CA"/>
        </w:rPr>
        <w:t xml:space="preserve">    </w:t>
      </w:r>
      <w:r w:rsidRPr="007F4C71">
        <w:rPr>
          <w:highlight w:val="yellow"/>
        </w:rPr>
        <w:t>for (int compteur = 1; compteur &lt;=5; compteur = compteur + 1)</w:t>
      </w:r>
    </w:p>
    <w:p w14:paraId="7DB3D323" w14:textId="77777777" w:rsidR="00522D83" w:rsidRPr="00B50A75" w:rsidRDefault="00522D83" w:rsidP="00522D83">
      <w:pPr>
        <w:pStyle w:val="CodeJava9pt"/>
      </w:pPr>
      <w:r w:rsidRPr="00B50A75">
        <w:t xml:space="preserve">        JOptionPane.showMessageDialog(null,"Valeur du compteur: "+compteur);</w:t>
      </w:r>
    </w:p>
    <w:p w14:paraId="76B7E756" w14:textId="77777777" w:rsidR="00522D83" w:rsidRPr="00B50A75" w:rsidRDefault="00522D83" w:rsidP="00522D83">
      <w:pPr>
        <w:pStyle w:val="CodeJava9pt"/>
      </w:pPr>
      <w:r w:rsidRPr="00B50A75">
        <w:t xml:space="preserve">    System.exit(0);</w:t>
      </w:r>
    </w:p>
    <w:p w14:paraId="0832D7BD" w14:textId="77777777" w:rsidR="00522D83" w:rsidRPr="00B50A75" w:rsidRDefault="00522D83" w:rsidP="00522D83">
      <w:pPr>
        <w:pStyle w:val="CodeJava9pt"/>
      </w:pPr>
      <w:r w:rsidRPr="00B50A75">
        <w:t xml:space="preserve">    }</w:t>
      </w:r>
    </w:p>
    <w:p w14:paraId="218B2D20" w14:textId="77777777" w:rsidR="00522D83" w:rsidRPr="00B50A75" w:rsidRDefault="00522D83" w:rsidP="00522D83">
      <w:pPr>
        <w:pStyle w:val="CodeJava9pt"/>
      </w:pPr>
      <w:r w:rsidRPr="00B50A75">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522D83" w:rsidP="00522D83">
      <w:pPr>
        <w:pStyle w:val="Corpsdetexte"/>
      </w:pPr>
      <w:r>
        <w:object w:dxaOrig="12063" w:dyaOrig="958" w14:anchorId="200D53F7">
          <v:shape id="_x0000_i1044" type="#_x0000_t75" style="width:496.4pt;height:37.9pt" o:ole="">
            <v:imagedata r:id="rId122" o:title=""/>
          </v:shape>
          <o:OLEObject Type="Embed" ProgID="Visio.Drawing.11" ShapeID="_x0000_i1044" DrawAspect="Content" ObjectID="_1650868761" r:id="rId123"/>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FD57CA" w:rsidP="00522D83">
      <w:pPr>
        <w:pStyle w:val="Corpsdetexte"/>
      </w:pPr>
      <w:r>
        <w:object w:dxaOrig="12063" w:dyaOrig="2398" w14:anchorId="3A5AEE04">
          <v:shape id="_x0000_i1045" type="#_x0000_t75" style="width:401.7pt;height:79.6pt" o:ole="">
            <v:imagedata r:id="rId124" o:title=""/>
          </v:shape>
          <o:OLEObject Type="Embed" ProgID="Visio.Drawing.11" ShapeID="_x0000_i1045" DrawAspect="Content" ObjectID="_1650868762" r:id="rId125"/>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77777777" w:rsidR="00522D83" w:rsidRDefault="00522D83" w:rsidP="00522D83">
      <w:pPr>
        <w:pStyle w:val="Corpsdetexte"/>
      </w:pPr>
      <w:r w:rsidRPr="00B917B1">
        <w:rPr>
          <w:b/>
          <w:bCs/>
        </w:rPr>
        <w:t>Exemple</w:t>
      </w:r>
      <w:r>
        <w:t>.</w:t>
      </w:r>
      <w:r w:rsidRPr="00A35FAA">
        <w:rPr>
          <w:rFonts w:ascii="Segoe UI" w:hAnsi="Segoe UI" w:cs="Segoe UI"/>
          <w:color w:val="586069"/>
          <w:sz w:val="27"/>
          <w:szCs w:val="27"/>
          <w:lang w:val="fr-CA"/>
        </w:rP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522D83">
      <w:pPr>
        <w:pStyle w:val="Corpsdetexte"/>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6C02C433" w14:textId="77777777" w:rsidR="00522D83" w:rsidRDefault="00522D83" w:rsidP="00522D83">
      <w:pPr>
        <w:pStyle w:val="CodeJava9pt"/>
      </w:pPr>
      <w:r>
        <w:t>/*</w:t>
      </w:r>
    </w:p>
    <w:p w14:paraId="412DC5D9" w14:textId="77777777" w:rsidR="00522D83" w:rsidRDefault="00522D83" w:rsidP="00522D83">
      <w:pPr>
        <w:pStyle w:val="CodeJava9pt"/>
      </w:pPr>
      <w:r>
        <w:t xml:space="preserve"> * ExempleForSentinelle.java</w:t>
      </w:r>
    </w:p>
    <w:p w14:paraId="140BF046" w14:textId="77777777" w:rsidR="00522D83" w:rsidRDefault="00522D83" w:rsidP="00522D83">
      <w:pPr>
        <w:pStyle w:val="CodeJava9pt"/>
      </w:pPr>
      <w:r>
        <w:t xml:space="preserve"> * Lire une suite d'entiers jusqu'à ce que l'entier 0 soit entré et afficher la somme</w:t>
      </w:r>
    </w:p>
    <w:p w14:paraId="290D6A20" w14:textId="77777777" w:rsidR="00522D83" w:rsidRDefault="00522D83" w:rsidP="00522D83">
      <w:pPr>
        <w:pStyle w:val="CodeJava9pt"/>
      </w:pPr>
      <w:r>
        <w:t xml:space="preserve"> * des entiers lus. Exemple illustrant un for sans la partie mise-à-jour.</w:t>
      </w:r>
    </w:p>
    <w:p w14:paraId="02AD060D" w14:textId="77777777" w:rsidR="00522D83" w:rsidRPr="007D2850" w:rsidRDefault="00522D83" w:rsidP="00522D83">
      <w:pPr>
        <w:pStyle w:val="CodeJava9pt"/>
        <w:rPr>
          <w:lang w:val="en-CA"/>
        </w:rPr>
      </w:pPr>
      <w:r>
        <w:t xml:space="preserve"> </w:t>
      </w:r>
      <w:r w:rsidRPr="007D2850">
        <w:rPr>
          <w:lang w:val="en-CA"/>
        </w:rPr>
        <w:t>*/</w:t>
      </w:r>
    </w:p>
    <w:p w14:paraId="42CDCB95" w14:textId="77777777" w:rsidR="00522D83" w:rsidRPr="007D2850" w:rsidRDefault="00522D83" w:rsidP="00522D83">
      <w:pPr>
        <w:pStyle w:val="CodeJava9pt"/>
        <w:rPr>
          <w:lang w:val="en-CA"/>
        </w:rPr>
      </w:pPr>
      <w:r w:rsidRPr="007D2850">
        <w:rPr>
          <w:lang w:val="en-CA"/>
        </w:rPr>
        <w:t>import javax.swing.JOptionPane;</w:t>
      </w:r>
    </w:p>
    <w:p w14:paraId="6C07E912" w14:textId="77777777" w:rsidR="00522D83" w:rsidRPr="007D2850" w:rsidRDefault="00522D83" w:rsidP="00522D83">
      <w:pPr>
        <w:pStyle w:val="CodeJava9pt"/>
        <w:rPr>
          <w:lang w:val="en-CA"/>
        </w:rPr>
      </w:pPr>
      <w:r w:rsidRPr="007D2850">
        <w:rPr>
          <w:lang w:val="en-CA"/>
        </w:rPr>
        <w:t>public class ExempleForSentinelle {</w:t>
      </w:r>
    </w:p>
    <w:p w14:paraId="0685557F" w14:textId="77777777" w:rsidR="00522D83" w:rsidRPr="007D2850" w:rsidRDefault="00522D83" w:rsidP="00522D83">
      <w:pPr>
        <w:pStyle w:val="CodeJava9pt"/>
        <w:rPr>
          <w:lang w:val="en-CA"/>
        </w:rPr>
      </w:pPr>
      <w:r w:rsidRPr="007D2850">
        <w:rPr>
          <w:lang w:val="en-CA"/>
        </w:rPr>
        <w:t xml:space="preserve">    public static void main (String args[]) {</w:t>
      </w:r>
    </w:p>
    <w:p w14:paraId="442DA9A6" w14:textId="77777777" w:rsidR="00522D83" w:rsidRDefault="00522D83" w:rsidP="00522D83">
      <w:pPr>
        <w:pStyle w:val="CodeJava9pt"/>
      </w:pPr>
      <w:r w:rsidRPr="007D2850">
        <w:rPr>
          <w:lang w:val="en-CA"/>
        </w:rPr>
        <w:t xml:space="preserve">        </w:t>
      </w:r>
      <w:r>
        <w:t>String serie;</w:t>
      </w:r>
    </w:p>
    <w:p w14:paraId="26D22E35" w14:textId="77777777" w:rsidR="00522D83" w:rsidRDefault="00522D83" w:rsidP="00522D83">
      <w:pPr>
        <w:pStyle w:val="CodeJava9pt"/>
      </w:pPr>
      <w:r>
        <w:t xml:space="preserve">        int somme = 0;</w:t>
      </w:r>
    </w:p>
    <w:p w14:paraId="6843661E" w14:textId="77777777" w:rsidR="00522D83" w:rsidRDefault="00522D83" w:rsidP="00522D83">
      <w:pPr>
        <w:pStyle w:val="CodeJava9pt"/>
      </w:pPr>
      <w:r>
        <w:t xml:space="preserve">        for (int entier = 1; entier != 0</w:t>
      </w:r>
      <w:r w:rsidRPr="00B917B1">
        <w:rPr>
          <w:highlight w:val="yellow"/>
        </w:rPr>
        <w:t>;</w:t>
      </w:r>
      <w:r>
        <w:t>){</w:t>
      </w:r>
    </w:p>
    <w:p w14:paraId="7CB175F2" w14:textId="77777777" w:rsidR="00522D83" w:rsidRDefault="00522D83" w:rsidP="00522D83">
      <w:pPr>
        <w:pStyle w:val="CodeJava9pt"/>
      </w:pPr>
      <w:r>
        <w:lastRenderedPageBreak/>
        <w:t xml:space="preserve">            serie = JOptionPane.showInputDialog("Entrez un nombre");</w:t>
      </w:r>
    </w:p>
    <w:p w14:paraId="3F06B814" w14:textId="77777777" w:rsidR="00522D83" w:rsidRDefault="00522D83" w:rsidP="00522D83">
      <w:pPr>
        <w:pStyle w:val="CodeJava9pt"/>
      </w:pPr>
      <w:r>
        <w:t xml:space="preserve">            entier = Integer.parseInt (serie);</w:t>
      </w:r>
    </w:p>
    <w:p w14:paraId="7FD0B825" w14:textId="77777777" w:rsidR="00522D83" w:rsidRDefault="00522D83" w:rsidP="00522D83">
      <w:pPr>
        <w:pStyle w:val="CodeJava9pt"/>
      </w:pPr>
      <w:r>
        <w:t xml:space="preserve">            somme = somme + entier;</w:t>
      </w:r>
    </w:p>
    <w:p w14:paraId="05355E54" w14:textId="77777777" w:rsidR="00522D83" w:rsidRDefault="00522D83" w:rsidP="00522D83">
      <w:pPr>
        <w:pStyle w:val="CodeJava9pt"/>
      </w:pPr>
      <w:r>
        <w:t xml:space="preserve">        }</w:t>
      </w:r>
    </w:p>
    <w:p w14:paraId="6B706BCB" w14:textId="77777777" w:rsidR="00522D83" w:rsidRDefault="00522D83" w:rsidP="00522D83">
      <w:pPr>
        <w:pStyle w:val="CodeJava9pt"/>
      </w:pPr>
      <w:r>
        <w:t xml:space="preserve">        JOptionPane.showMessageDialog(null,"La somme de tous les nombres est de " +somme+ ".");</w:t>
      </w:r>
    </w:p>
    <w:p w14:paraId="52E43C30" w14:textId="77777777" w:rsidR="00522D83" w:rsidRDefault="00522D83" w:rsidP="00522D83">
      <w:pPr>
        <w:pStyle w:val="CodeJava9pt"/>
      </w:pPr>
      <w:r>
        <w:t xml:space="preserve">        System.exit(0);</w:t>
      </w:r>
    </w:p>
    <w:p w14:paraId="18E5D794" w14:textId="77777777" w:rsidR="00522D83" w:rsidRDefault="00522D83" w:rsidP="00522D83">
      <w:pPr>
        <w:pStyle w:val="CodeJava9pt"/>
      </w:pPr>
      <w:r>
        <w:t xml:space="preserve">    }</w:t>
      </w:r>
    </w:p>
    <w:p w14:paraId="448C0FF3" w14:textId="77777777" w:rsidR="00522D83" w:rsidRPr="00643BC4" w:rsidRDefault="00522D83" w:rsidP="00522D83">
      <w:pPr>
        <w:pStyle w:val="CodeJava9pt"/>
      </w:pPr>
      <w:r>
        <w:t>}</w:t>
      </w: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77777777" w:rsidR="00522D83" w:rsidRPr="00A35FAA" w:rsidRDefault="00522D83" w:rsidP="00522D83">
      <w:pPr>
        <w:pStyle w:val="Corpsdetexte"/>
        <w:rPr>
          <w:rFonts w:ascii="Segoe UI" w:hAnsi="Segoe UI" w:cs="Segoe UI"/>
          <w:color w:val="586069"/>
          <w:sz w:val="27"/>
          <w:szCs w:val="27"/>
          <w:lang w:val="fr-CA"/>
        </w:rPr>
      </w:pPr>
      <w:r w:rsidRPr="00A202E8">
        <w:rPr>
          <w:b/>
        </w:rPr>
        <w:t>Solution</w:t>
      </w:r>
      <w:r>
        <w:rPr>
          <w:b/>
        </w:rPr>
        <w:t xml:space="preserve">. </w:t>
      </w:r>
      <w:hyperlink r:id="rId12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522D83">
      <w:pPr>
        <w:pStyle w:val="Corpsdetexte"/>
      </w:pPr>
      <w:r>
        <w:t xml:space="preserve">Avec </w:t>
      </w:r>
      <w:r w:rsidRPr="00B10CEF">
        <w:rPr>
          <w:i/>
          <w:iCs/>
        </w:rPr>
        <w:t>for</w:t>
      </w:r>
      <w:r>
        <w:t> imbriqués :</w:t>
      </w:r>
    </w:p>
    <w:p w14:paraId="309729E1" w14:textId="77777777" w:rsidR="00522D83" w:rsidRDefault="00522D83" w:rsidP="00522D83">
      <w:pPr>
        <w:pStyle w:val="CodeJava9pt"/>
      </w:pPr>
      <w:r>
        <w:t>/*</w:t>
      </w:r>
    </w:p>
    <w:p w14:paraId="322E6CB0" w14:textId="77777777" w:rsidR="00522D83" w:rsidRDefault="00522D83" w:rsidP="00522D83">
      <w:pPr>
        <w:pStyle w:val="CodeJava9pt"/>
      </w:pPr>
      <w:r>
        <w:t xml:space="preserve"> * ExerciceForFor.java</w:t>
      </w:r>
    </w:p>
    <w:p w14:paraId="3A0C6E82" w14:textId="77777777" w:rsidR="00522D83" w:rsidRPr="00A35FAA" w:rsidRDefault="00522D83" w:rsidP="00522D83">
      <w:pPr>
        <w:pStyle w:val="CodeJava9pt"/>
      </w:pPr>
      <w:r>
        <w:t xml:space="preserve"> </w:t>
      </w:r>
      <w:r w:rsidRPr="00A35FAA">
        <w:t>*/</w:t>
      </w:r>
    </w:p>
    <w:p w14:paraId="09F85183" w14:textId="77777777" w:rsidR="00522D83" w:rsidRPr="00A35FAA" w:rsidRDefault="00522D83" w:rsidP="00522D83">
      <w:pPr>
        <w:pStyle w:val="CodeJava9pt"/>
      </w:pPr>
      <w:r w:rsidRPr="00A35FAA">
        <w:t>import javax.swing.JOptionPane;</w:t>
      </w:r>
    </w:p>
    <w:p w14:paraId="165BD1BA" w14:textId="77777777" w:rsidR="00522D83" w:rsidRPr="00810C15" w:rsidRDefault="00522D83" w:rsidP="00522D83">
      <w:pPr>
        <w:pStyle w:val="CodeJava9pt"/>
        <w:rPr>
          <w:lang w:val="en-CA"/>
        </w:rPr>
      </w:pPr>
      <w:r w:rsidRPr="00810C15">
        <w:rPr>
          <w:lang w:val="en-CA"/>
        </w:rPr>
        <w:t>public class ExerciceForFor {</w:t>
      </w:r>
    </w:p>
    <w:p w14:paraId="5B899CD1" w14:textId="77777777" w:rsidR="00522D83" w:rsidRPr="00810C15" w:rsidRDefault="00522D83" w:rsidP="00522D83">
      <w:pPr>
        <w:pStyle w:val="CodeJava9pt"/>
        <w:rPr>
          <w:lang w:val="en-CA"/>
        </w:rPr>
      </w:pPr>
      <w:r w:rsidRPr="00810C15">
        <w:rPr>
          <w:lang w:val="en-CA"/>
        </w:rPr>
        <w:t xml:space="preserve">  public static void main (String args</w:t>
      </w:r>
      <w:smartTag w:uri="isiresearchsoft-com/cwyw" w:element="citation">
        <w:r w:rsidRPr="00810C15">
          <w:rPr>
            <w:lang w:val="en-CA"/>
          </w:rPr>
          <w:t>[]</w:t>
        </w:r>
      </w:smartTag>
      <w:r w:rsidRPr="00810C15">
        <w:rPr>
          <w:lang w:val="en-CA"/>
        </w:rPr>
        <w:t>) {</w:t>
      </w:r>
    </w:p>
    <w:p w14:paraId="4951EC5F" w14:textId="77777777" w:rsidR="00522D83" w:rsidRDefault="00522D83" w:rsidP="00522D83">
      <w:pPr>
        <w:pStyle w:val="CodeJava9pt"/>
      </w:pPr>
      <w:r w:rsidRPr="00810C15">
        <w:rPr>
          <w:lang w:val="en-CA"/>
        </w:rPr>
        <w:t xml:space="preserve">    </w:t>
      </w:r>
      <w:r>
        <w:t>for (int compteur1 = 1; compteur1 &lt;=9; compteur1 = compteur1 + 1){</w:t>
      </w:r>
    </w:p>
    <w:p w14:paraId="66E5C84F" w14:textId="77777777" w:rsidR="00522D83" w:rsidRDefault="00522D83" w:rsidP="00522D83">
      <w:pPr>
        <w:pStyle w:val="CodeJava9pt"/>
      </w:pPr>
      <w:r>
        <w:t xml:space="preserve">      for (int compteur2 = 1; compteur2 &lt;=compteur1; compteur2 = compteur2 + 1)</w:t>
      </w:r>
    </w:p>
    <w:p w14:paraId="184269B3" w14:textId="77777777" w:rsidR="00522D83" w:rsidRDefault="00522D83" w:rsidP="00522D83">
      <w:pPr>
        <w:pStyle w:val="CodeJava9pt"/>
      </w:pPr>
      <w:r>
        <w:t xml:space="preserve">        System.out.print(compteur2);</w:t>
      </w:r>
    </w:p>
    <w:p w14:paraId="46DDBA30" w14:textId="77777777" w:rsidR="00522D83" w:rsidRDefault="00522D83" w:rsidP="00522D83">
      <w:pPr>
        <w:pStyle w:val="CodeJava9pt"/>
      </w:pPr>
      <w:r>
        <w:t xml:space="preserve">      System.out.println();</w:t>
      </w:r>
    </w:p>
    <w:p w14:paraId="433CAC30" w14:textId="77777777" w:rsidR="00522D83" w:rsidRDefault="00522D83" w:rsidP="00522D83">
      <w:pPr>
        <w:pStyle w:val="CodeJava9pt"/>
      </w:pPr>
      <w:r>
        <w:t xml:space="preserve">    }</w:t>
      </w:r>
    </w:p>
    <w:p w14:paraId="09A684BC" w14:textId="77777777" w:rsidR="00522D83" w:rsidRDefault="00522D83" w:rsidP="00522D83">
      <w:pPr>
        <w:pStyle w:val="CodeJava9pt"/>
      </w:pPr>
      <w:r>
        <w:t xml:space="preserve">  }</w:t>
      </w:r>
    </w:p>
    <w:p w14:paraId="543EC4DC" w14:textId="77777777" w:rsidR="00522D83" w:rsidRDefault="00522D83" w:rsidP="00522D83">
      <w:pPr>
        <w:pStyle w:val="CodeJava9pt"/>
      </w:pPr>
      <w:r>
        <w:t>}</w:t>
      </w:r>
    </w:p>
    <w:p w14:paraId="07131E57" w14:textId="77777777" w:rsidR="00522D83" w:rsidRDefault="00522D83" w:rsidP="00522D83">
      <w:pPr>
        <w:pStyle w:val="Corpsdetexte"/>
      </w:pPr>
    </w:p>
    <w:p w14:paraId="037FB119" w14:textId="77777777" w:rsidR="00522D83" w:rsidRDefault="00522D83" w:rsidP="00522D83">
      <w:pPr>
        <w:pStyle w:val="Titre2"/>
      </w:pPr>
      <w:bookmarkStart w:id="59" w:name="_Toc508790682"/>
      <w:bookmarkStart w:id="60" w:name="_Toc10533505"/>
      <w:r>
        <w:lastRenderedPageBreak/>
        <w:t>La décision avec if</w:t>
      </w:r>
      <w:bookmarkEnd w:id="59"/>
      <w:bookmarkEnd w:id="60"/>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77777777" w:rsidR="00522D83" w:rsidRDefault="00522D83" w:rsidP="00522D83">
      <w:pPr>
        <w:pStyle w:val="Corpsdetexte"/>
      </w:pPr>
      <w:r w:rsidRPr="00606822">
        <w:rPr>
          <w:b/>
          <w:bCs/>
        </w:rPr>
        <w:t>Exemple</w:t>
      </w:r>
      <w:r>
        <w:t xml:space="preserve">. </w:t>
      </w:r>
      <w:hyperlink r:id="rId128"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12C337EC" w14:textId="77777777" w:rsidR="00522D83" w:rsidRPr="00BD4AD5" w:rsidRDefault="00522D83" w:rsidP="00522D83">
      <w:pPr>
        <w:pStyle w:val="CodeJava9pt"/>
      </w:pPr>
      <w:r w:rsidRPr="00BD4AD5">
        <w:t>/*</w:t>
      </w:r>
    </w:p>
    <w:p w14:paraId="66451AE5" w14:textId="77777777" w:rsidR="00522D83" w:rsidRPr="00BD4AD5" w:rsidRDefault="00522D83" w:rsidP="00522D83">
      <w:pPr>
        <w:pStyle w:val="CodeJava9pt"/>
      </w:pPr>
      <w:r w:rsidRPr="00BD4AD5">
        <w:t xml:space="preserve"> * ExempleIf.java</w:t>
      </w:r>
    </w:p>
    <w:p w14:paraId="0425ABF2" w14:textId="77777777" w:rsidR="00522D83" w:rsidRPr="00BD4AD5" w:rsidRDefault="00522D83" w:rsidP="00522D83">
      <w:pPr>
        <w:pStyle w:val="CodeJava9pt"/>
      </w:pPr>
      <w:r w:rsidRPr="00BD4AD5">
        <w:t xml:space="preserve"> * Petit exemple illustrant l'énoncé if.</w:t>
      </w:r>
    </w:p>
    <w:p w14:paraId="344213D8" w14:textId="77777777" w:rsidR="00522D83" w:rsidRPr="00BD4AD5" w:rsidRDefault="00522D83" w:rsidP="00522D83">
      <w:pPr>
        <w:pStyle w:val="CodeJava9pt"/>
        <w:rPr>
          <w:lang w:val="en-CA"/>
        </w:rPr>
      </w:pPr>
      <w:r w:rsidRPr="00BD4AD5">
        <w:t xml:space="preserve"> </w:t>
      </w:r>
      <w:r w:rsidRPr="00BD4AD5">
        <w:rPr>
          <w:lang w:val="en-CA"/>
        </w:rPr>
        <w:t>*/</w:t>
      </w:r>
    </w:p>
    <w:p w14:paraId="66001065" w14:textId="77777777" w:rsidR="00522D83" w:rsidRPr="00BD4AD5" w:rsidRDefault="00522D83" w:rsidP="00522D83">
      <w:pPr>
        <w:pStyle w:val="CodeJava9pt"/>
        <w:rPr>
          <w:lang w:val="en-CA"/>
        </w:rPr>
      </w:pPr>
      <w:r w:rsidRPr="00BD4AD5">
        <w:rPr>
          <w:lang w:val="en-CA"/>
        </w:rPr>
        <w:t>import javax.swing.JOptionPane;</w:t>
      </w:r>
    </w:p>
    <w:p w14:paraId="2B81E51C" w14:textId="77777777" w:rsidR="00522D83" w:rsidRPr="00BD4AD5" w:rsidRDefault="00522D83" w:rsidP="00522D83">
      <w:pPr>
        <w:pStyle w:val="CodeJava9pt"/>
        <w:rPr>
          <w:lang w:val="en-CA"/>
        </w:rPr>
      </w:pPr>
      <w:r w:rsidRPr="00BD4AD5">
        <w:rPr>
          <w:lang w:val="en-CA"/>
        </w:rPr>
        <w:t>public class ExempleIf{</w:t>
      </w:r>
    </w:p>
    <w:p w14:paraId="313F24A9" w14:textId="77777777" w:rsidR="00522D83" w:rsidRPr="00BD4AD5" w:rsidRDefault="00522D83" w:rsidP="00522D83">
      <w:pPr>
        <w:pStyle w:val="CodeJava9pt"/>
        <w:rPr>
          <w:lang w:val="en-CA"/>
        </w:rPr>
      </w:pPr>
      <w:r w:rsidRPr="00BD4AD5">
        <w:rPr>
          <w:lang w:val="en-CA"/>
        </w:rPr>
        <w:t xml:space="preserve">    public static void main (String args</w:t>
      </w:r>
      <w:smartTag w:uri="isiresearchsoft-com/cwyw" w:element="citation">
        <w:r w:rsidRPr="00BD4AD5">
          <w:rPr>
            <w:lang w:val="en-CA"/>
          </w:rPr>
          <w:t>[]</w:t>
        </w:r>
      </w:smartTag>
      <w:r w:rsidRPr="00BD4AD5">
        <w:rPr>
          <w:lang w:val="en-CA"/>
        </w:rPr>
        <w:t>) {</w:t>
      </w:r>
    </w:p>
    <w:p w14:paraId="5E6E37CB" w14:textId="77777777" w:rsidR="00522D83" w:rsidRPr="00BD4AD5" w:rsidRDefault="00522D83" w:rsidP="00522D83">
      <w:pPr>
        <w:pStyle w:val="CodeJava9pt"/>
      </w:pPr>
      <w:r w:rsidRPr="00BD4AD5">
        <w:rPr>
          <w:lang w:val="en-CA"/>
        </w:rPr>
        <w:t xml:space="preserve">        </w:t>
      </w:r>
      <w:r w:rsidRPr="00BD4AD5">
        <w:t>String unString = JOptionPane.showInputDialog("Entrez un premier nombre entier");</w:t>
      </w:r>
    </w:p>
    <w:p w14:paraId="455F3CC4" w14:textId="77777777" w:rsidR="00522D83" w:rsidRPr="00BD4AD5" w:rsidRDefault="00522D83" w:rsidP="00522D83">
      <w:pPr>
        <w:pStyle w:val="CodeJava9pt"/>
      </w:pPr>
      <w:r w:rsidRPr="00BD4AD5">
        <w:t xml:space="preserve">        int unInt = Integer.parseInt(unString);</w:t>
      </w:r>
    </w:p>
    <w:p w14:paraId="71AAF2C2" w14:textId="77777777" w:rsidR="00522D83" w:rsidRPr="00BD4AD5" w:rsidRDefault="00522D83" w:rsidP="00522D83">
      <w:pPr>
        <w:pStyle w:val="CodeJava9pt"/>
      </w:pPr>
    </w:p>
    <w:p w14:paraId="462FE839" w14:textId="77777777" w:rsidR="00522D83" w:rsidRPr="00BD4AD5" w:rsidRDefault="00522D83" w:rsidP="00522D83">
      <w:pPr>
        <w:pStyle w:val="CodeJava9pt"/>
      </w:pPr>
      <w:r w:rsidRPr="00BD4AD5">
        <w:t xml:space="preserve">        // Exemple d'énoncé if</w:t>
      </w:r>
    </w:p>
    <w:p w14:paraId="36ECB457" w14:textId="77777777" w:rsidR="00522D83" w:rsidRPr="00BD4AD5" w:rsidRDefault="00522D83" w:rsidP="00522D83">
      <w:pPr>
        <w:pStyle w:val="CodeJava9pt"/>
      </w:pPr>
      <w:r w:rsidRPr="00BD4AD5">
        <w:t xml:space="preserve">        if (unInt &gt; 10)</w:t>
      </w:r>
    </w:p>
    <w:p w14:paraId="31CF3B15" w14:textId="77777777" w:rsidR="00522D83" w:rsidRPr="00BD4AD5" w:rsidRDefault="00522D83" w:rsidP="00522D83">
      <w:pPr>
        <w:pStyle w:val="CodeJava9pt"/>
      </w:pPr>
      <w:r w:rsidRPr="00BD4AD5">
        <w:t xml:space="preserve">            JOptionPane.showMessageDialog(null,unInt + " est plus grand que 10");</w:t>
      </w:r>
    </w:p>
    <w:p w14:paraId="761A676C" w14:textId="77777777" w:rsidR="00522D83" w:rsidRPr="00BD4AD5" w:rsidRDefault="00522D83" w:rsidP="00522D83">
      <w:pPr>
        <w:pStyle w:val="CodeJava9pt"/>
      </w:pPr>
      <w:r w:rsidRPr="00BD4AD5">
        <w:t xml:space="preserve">        else</w:t>
      </w:r>
    </w:p>
    <w:p w14:paraId="6DFE8F6B" w14:textId="77777777" w:rsidR="00522D83" w:rsidRPr="00BD4AD5" w:rsidRDefault="00522D83" w:rsidP="00522D83">
      <w:pPr>
        <w:pStyle w:val="CodeJava9pt"/>
      </w:pPr>
      <w:r w:rsidRPr="00BD4AD5">
        <w:t xml:space="preserve">            JOptionPane.showMessageDialog(null,unInt + " n'est pas plus grand que 10");            </w:t>
      </w:r>
    </w:p>
    <w:p w14:paraId="59D0FF5E" w14:textId="77777777" w:rsidR="00522D83" w:rsidRPr="00BD4AD5" w:rsidRDefault="00522D83" w:rsidP="00522D83">
      <w:pPr>
        <w:pStyle w:val="CodeJava9pt"/>
      </w:pPr>
    </w:p>
    <w:p w14:paraId="41E1B0F5" w14:textId="77777777" w:rsidR="00522D83" w:rsidRPr="00BD4AD5" w:rsidRDefault="00522D83" w:rsidP="00522D83">
      <w:pPr>
        <w:pStyle w:val="CodeJava9pt"/>
      </w:pPr>
      <w:r w:rsidRPr="00BD4AD5">
        <w:t xml:space="preserve">        System.exit(0);</w:t>
      </w:r>
    </w:p>
    <w:p w14:paraId="0A4E91DB" w14:textId="77777777" w:rsidR="00522D83" w:rsidRPr="00BD4AD5" w:rsidRDefault="00522D83" w:rsidP="00522D83">
      <w:pPr>
        <w:pStyle w:val="CodeJava9pt"/>
      </w:pPr>
      <w:r w:rsidRPr="00BD4AD5">
        <w:t xml:space="preserve">    }</w:t>
      </w:r>
    </w:p>
    <w:p w14:paraId="033E32CA" w14:textId="77777777" w:rsidR="00522D83" w:rsidRDefault="00522D83" w:rsidP="00522D83">
      <w:pPr>
        <w:pStyle w:val="CodeJava9pt"/>
      </w:pPr>
      <w:r w:rsidRPr="00BD4AD5">
        <w:t>}</w:t>
      </w:r>
    </w:p>
    <w:p w14:paraId="042F13A7" w14:textId="77777777" w:rsidR="00522D83" w:rsidRDefault="00522D83" w:rsidP="00522D83">
      <w:pPr>
        <w:pStyle w:val="Corpsdetexte"/>
      </w:pPr>
      <w:r>
        <w:t xml:space="preserve">La syntaxe du </w:t>
      </w:r>
      <w:r w:rsidRPr="000942A1">
        <w:rPr>
          <w:i/>
        </w:rPr>
        <w:t>if</w:t>
      </w:r>
      <w:r>
        <w:t xml:space="preserve"> est :</w:t>
      </w:r>
    </w:p>
    <w:p w14:paraId="1D119DDA" w14:textId="41E2F461" w:rsidR="00522D83" w:rsidRDefault="00FD57CA" w:rsidP="00522D83">
      <w:pPr>
        <w:pStyle w:val="Corpsdetexte"/>
      </w:pPr>
      <w:r>
        <w:object w:dxaOrig="9903" w:dyaOrig="1200" w14:anchorId="4D69EDA3">
          <v:shape id="_x0000_i1046" type="#_x0000_t75" style="width:382.75pt;height:45.45pt" o:ole="">
            <v:imagedata r:id="rId129" o:title=""/>
          </v:shape>
          <o:OLEObject Type="Embed" ProgID="Visio.Drawing.11" ShapeID="_x0000_i1046" DrawAspect="Content" ObjectID="_1650868763" r:id="rId130"/>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56692AC7"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7777777" w:rsidR="00522D83" w:rsidRDefault="00522D83" w:rsidP="00522D83">
      <w:pPr>
        <w:pStyle w:val="Corpsdetexte"/>
      </w:pPr>
      <w:r w:rsidRPr="00534DDE">
        <w:rPr>
          <w:b/>
          <w:bCs/>
        </w:rPr>
        <w:t>Exemple</w:t>
      </w:r>
      <w:r>
        <w:t>.</w:t>
      </w:r>
      <w:r w:rsidRPr="00A35FAA">
        <w:rPr>
          <w:rFonts w:ascii="Segoe UI" w:hAnsi="Segoe UI" w:cs="Segoe UI"/>
          <w:color w:val="586069"/>
          <w:sz w:val="27"/>
          <w:szCs w:val="27"/>
          <w:lang w:val="fr-CA"/>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522D83">
      <w:pPr>
        <w:pStyle w:val="Corpsdetexte"/>
      </w:pPr>
      <w:r>
        <w:t xml:space="preserve">Illustration du </w:t>
      </w:r>
      <w:r w:rsidRPr="00A764BD">
        <w:rPr>
          <w:i/>
        </w:rPr>
        <w:t>else</w:t>
      </w:r>
      <w:r>
        <w:t xml:space="preserve"> ambigu.</w:t>
      </w:r>
    </w:p>
    <w:p w14:paraId="32FA6167" w14:textId="77777777" w:rsidR="00522D83" w:rsidRPr="00BE78DD" w:rsidRDefault="00522D83" w:rsidP="00522D83">
      <w:pPr>
        <w:pStyle w:val="CodeJava9pt"/>
      </w:pPr>
      <w:r w:rsidRPr="00BE78DD">
        <w:t>/*</w:t>
      </w:r>
    </w:p>
    <w:p w14:paraId="4A778AE7" w14:textId="77777777" w:rsidR="00522D83" w:rsidRPr="00BE78DD" w:rsidRDefault="00522D83" w:rsidP="00522D83">
      <w:pPr>
        <w:pStyle w:val="CodeJava9pt"/>
      </w:pPr>
      <w:r w:rsidRPr="00BE78DD">
        <w:t xml:space="preserve"> * ExempleElseAmbigu.java</w:t>
      </w:r>
    </w:p>
    <w:p w14:paraId="67189BA1" w14:textId="0C8BE924" w:rsidR="00522D83" w:rsidRPr="00BE78DD" w:rsidRDefault="00522D83" w:rsidP="00522D83">
      <w:pPr>
        <w:pStyle w:val="CodeJava9pt"/>
      </w:pPr>
      <w:r w:rsidRPr="00BE78DD">
        <w:t xml:space="preserve"> * </w:t>
      </w:r>
      <w:r w:rsidRPr="005122E6">
        <w:t>Petit exemple illustrant l'</w:t>
      </w:r>
      <w:r w:rsidR="000942A1" w:rsidRPr="005122E6">
        <w:t>ambiguïté</w:t>
      </w:r>
      <w:r w:rsidRPr="005122E6">
        <w:t xml:space="preserve"> du else.</w:t>
      </w:r>
    </w:p>
    <w:p w14:paraId="361755EB" w14:textId="77777777" w:rsidR="00522D83" w:rsidRPr="00BE78DD" w:rsidRDefault="00522D83" w:rsidP="00522D83">
      <w:pPr>
        <w:pStyle w:val="CodeJava9pt"/>
        <w:rPr>
          <w:lang w:val="en-CA"/>
        </w:rPr>
      </w:pPr>
      <w:r w:rsidRPr="00BE78DD">
        <w:t xml:space="preserve"> </w:t>
      </w:r>
      <w:r w:rsidRPr="00BE78DD">
        <w:rPr>
          <w:lang w:val="en-CA"/>
        </w:rPr>
        <w:t>*/</w:t>
      </w:r>
    </w:p>
    <w:p w14:paraId="3847D776" w14:textId="77777777" w:rsidR="00522D83" w:rsidRPr="00BE78DD" w:rsidRDefault="00522D83" w:rsidP="00522D83">
      <w:pPr>
        <w:pStyle w:val="CodeJava9pt"/>
        <w:rPr>
          <w:lang w:val="en-CA"/>
        </w:rPr>
      </w:pPr>
      <w:r w:rsidRPr="00BE78DD">
        <w:rPr>
          <w:lang w:val="en-CA"/>
        </w:rPr>
        <w:t>import javax.swing.JOptionPane;</w:t>
      </w:r>
    </w:p>
    <w:p w14:paraId="3721A176" w14:textId="77777777" w:rsidR="00522D83" w:rsidRPr="00BE78DD" w:rsidRDefault="00522D83" w:rsidP="00522D83">
      <w:pPr>
        <w:pStyle w:val="CodeJava9pt"/>
        <w:rPr>
          <w:lang w:val="en-CA"/>
        </w:rPr>
      </w:pPr>
      <w:r w:rsidRPr="00BE78DD">
        <w:rPr>
          <w:lang w:val="en-CA"/>
        </w:rPr>
        <w:t>public class ExempleElseAmbigu{</w:t>
      </w:r>
    </w:p>
    <w:p w14:paraId="203BEC4F" w14:textId="77777777" w:rsidR="00522D83" w:rsidRPr="00BE78DD" w:rsidRDefault="00522D83" w:rsidP="00522D83">
      <w:pPr>
        <w:pStyle w:val="CodeJava9pt"/>
        <w:rPr>
          <w:lang w:val="en-CA"/>
        </w:rPr>
      </w:pPr>
      <w:r w:rsidRPr="00BE78DD">
        <w:rPr>
          <w:lang w:val="en-CA"/>
        </w:rPr>
        <w:t xml:space="preserve">    public static void main (String args</w:t>
      </w:r>
      <w:smartTag w:uri="isiresearchsoft-com/cwyw" w:element="citation">
        <w:r w:rsidRPr="00BE78DD">
          <w:rPr>
            <w:lang w:val="en-CA"/>
          </w:rPr>
          <w:t>[]</w:t>
        </w:r>
      </w:smartTag>
      <w:r w:rsidRPr="00BE78DD">
        <w:rPr>
          <w:lang w:val="en-CA"/>
        </w:rPr>
        <w:t>) {</w:t>
      </w:r>
    </w:p>
    <w:p w14:paraId="35E54E45" w14:textId="77777777" w:rsidR="00522D83" w:rsidRPr="00BE78DD" w:rsidRDefault="00522D83" w:rsidP="00522D83">
      <w:pPr>
        <w:pStyle w:val="CodeJava9pt"/>
      </w:pPr>
      <w:r w:rsidRPr="00BE78DD">
        <w:rPr>
          <w:lang w:val="en-CA"/>
        </w:rPr>
        <w:t xml:space="preserve">        </w:t>
      </w:r>
      <w:r w:rsidRPr="00BE78DD">
        <w:t>String chaine1 = JOptionPane.showInputDialog("Entrez un premier nombre entier");</w:t>
      </w:r>
    </w:p>
    <w:p w14:paraId="38F8700E" w14:textId="77777777" w:rsidR="00522D83" w:rsidRPr="00BE78DD" w:rsidRDefault="00522D83" w:rsidP="00522D83">
      <w:pPr>
        <w:pStyle w:val="CodeJava9pt"/>
      </w:pPr>
      <w:r w:rsidRPr="00BE78DD">
        <w:t xml:space="preserve">        String chaine2 = JOptionPane.showInputDialog("Entrez un second nombre entier");</w:t>
      </w:r>
    </w:p>
    <w:p w14:paraId="2DEF8B66" w14:textId="77777777" w:rsidR="00522D83" w:rsidRPr="00BE78DD" w:rsidRDefault="00522D83" w:rsidP="00522D83">
      <w:pPr>
        <w:pStyle w:val="CodeJava9pt"/>
      </w:pPr>
      <w:r w:rsidRPr="00BE78DD">
        <w:t xml:space="preserve">        int entier1 = Integer.parseInt(chaine1);</w:t>
      </w:r>
    </w:p>
    <w:p w14:paraId="59C39860" w14:textId="77777777" w:rsidR="00522D83" w:rsidRPr="00BE78DD" w:rsidRDefault="00522D83" w:rsidP="00522D83">
      <w:pPr>
        <w:pStyle w:val="CodeJava9pt"/>
      </w:pPr>
      <w:r w:rsidRPr="00BE78DD">
        <w:t xml:space="preserve">        int entier2 = Integer.parseInt(chaine2);</w:t>
      </w:r>
    </w:p>
    <w:p w14:paraId="3FB9904A" w14:textId="77777777" w:rsidR="00522D83" w:rsidRPr="00BE78DD" w:rsidRDefault="00522D83" w:rsidP="00522D83">
      <w:pPr>
        <w:pStyle w:val="CodeJava9pt"/>
      </w:pPr>
    </w:p>
    <w:p w14:paraId="4CE1328F" w14:textId="77777777" w:rsidR="00522D83" w:rsidRPr="00BE78DD" w:rsidRDefault="00522D83" w:rsidP="00522D83">
      <w:pPr>
        <w:pStyle w:val="CodeJava9pt"/>
        <w:rPr>
          <w:lang w:val="en-CA"/>
        </w:rPr>
      </w:pPr>
      <w:r w:rsidRPr="00BE78DD">
        <w:t xml:space="preserve">        </w:t>
      </w:r>
      <w:r w:rsidRPr="00BE78DD">
        <w:rPr>
          <w:lang w:val="en-CA"/>
        </w:rPr>
        <w:t>// If ambigu</w:t>
      </w:r>
    </w:p>
    <w:p w14:paraId="765D8352" w14:textId="77777777" w:rsidR="00522D83" w:rsidRPr="00BE78DD" w:rsidRDefault="00522D83" w:rsidP="00522D83">
      <w:pPr>
        <w:pStyle w:val="CodeJava9pt"/>
        <w:rPr>
          <w:lang w:val="en-CA"/>
        </w:rPr>
      </w:pPr>
      <w:r w:rsidRPr="00BE78DD">
        <w:rPr>
          <w:lang w:val="en-CA"/>
        </w:rPr>
        <w:t xml:space="preserve">        if (entier1 &gt; 10)</w:t>
      </w:r>
    </w:p>
    <w:p w14:paraId="7C83C5CA" w14:textId="77777777" w:rsidR="00522D83" w:rsidRPr="00BE78DD" w:rsidRDefault="00522D83" w:rsidP="00522D83">
      <w:pPr>
        <w:pStyle w:val="CodeJava9pt"/>
        <w:rPr>
          <w:lang w:val="en-CA"/>
        </w:rPr>
      </w:pPr>
      <w:r w:rsidRPr="00BE78DD">
        <w:rPr>
          <w:lang w:val="en-CA"/>
        </w:rPr>
        <w:t xml:space="preserve">          if (entier2 &gt; 10)</w:t>
      </w:r>
    </w:p>
    <w:p w14:paraId="6647D0E3" w14:textId="77777777" w:rsidR="00522D83" w:rsidRPr="00BE78DD" w:rsidRDefault="00522D83" w:rsidP="00522D83">
      <w:pPr>
        <w:pStyle w:val="CodeJava9pt"/>
      </w:pPr>
      <w:r w:rsidRPr="00BE78DD">
        <w:rPr>
          <w:lang w:val="en-CA"/>
        </w:rPr>
        <w:t xml:space="preserve">            </w:t>
      </w:r>
      <w:r w:rsidRPr="00BE78DD">
        <w:t>JOptionPane.showMessageDialog(null,entier1 + " et "+ entier2 + " sont plus grands que 10");</w:t>
      </w:r>
    </w:p>
    <w:p w14:paraId="6C259411" w14:textId="77777777" w:rsidR="00522D83" w:rsidRPr="00BE78DD" w:rsidRDefault="00522D83" w:rsidP="00522D83">
      <w:pPr>
        <w:pStyle w:val="CodeJava9pt"/>
      </w:pPr>
      <w:r w:rsidRPr="00BE78DD">
        <w:t xml:space="preserve">        else</w:t>
      </w:r>
    </w:p>
    <w:p w14:paraId="78AE36D3" w14:textId="77777777" w:rsidR="00522D83" w:rsidRPr="00BE78DD" w:rsidRDefault="00522D83" w:rsidP="00522D83">
      <w:pPr>
        <w:pStyle w:val="CodeJava9pt"/>
      </w:pPr>
      <w:r w:rsidRPr="00BE78DD">
        <w:t xml:space="preserve">            JOptionPane.showMessageDialog(null,entier1 + " est inférieur ou égal à 10");            </w:t>
      </w:r>
    </w:p>
    <w:p w14:paraId="4E7A3729" w14:textId="77777777" w:rsidR="00522D83" w:rsidRPr="00BE78DD" w:rsidRDefault="00522D83" w:rsidP="00522D83">
      <w:pPr>
        <w:pStyle w:val="CodeJava9pt"/>
      </w:pPr>
    </w:p>
    <w:p w14:paraId="41A2F922" w14:textId="77777777" w:rsidR="00522D83" w:rsidRPr="00BE78DD" w:rsidRDefault="00522D83" w:rsidP="00522D83">
      <w:pPr>
        <w:pStyle w:val="CodeJava9pt"/>
      </w:pPr>
      <w:r w:rsidRPr="00BE78DD">
        <w:t xml:space="preserve">        System.exit(0);</w:t>
      </w:r>
    </w:p>
    <w:p w14:paraId="243C7401" w14:textId="77777777" w:rsidR="00522D83" w:rsidRPr="00BE78DD" w:rsidRDefault="00522D83" w:rsidP="00522D83">
      <w:pPr>
        <w:pStyle w:val="CodeJava9pt"/>
      </w:pPr>
      <w:r w:rsidRPr="00BE78DD">
        <w:t xml:space="preserve">    }</w:t>
      </w:r>
    </w:p>
    <w:p w14:paraId="3E3B1E5C" w14:textId="77777777" w:rsidR="00522D83" w:rsidRPr="00BE78DD" w:rsidRDefault="00522D83" w:rsidP="00522D83">
      <w:pPr>
        <w:pStyle w:val="CodeJava9pt"/>
      </w:pPr>
      <w:r w:rsidRPr="00BE78DD">
        <w:t>}</w:t>
      </w: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73920E1" w14:textId="012BFE8B" w:rsidR="00522D83" w:rsidRDefault="004B7EE2" w:rsidP="00522D83">
      <w:pPr>
        <w:pStyle w:val="Corpsdetexte"/>
      </w:pPr>
      <w:r>
        <w:rPr>
          <w:noProof/>
        </w:rPr>
        <w:lastRenderedPageBreak/>
        <w:drawing>
          <wp:inline distT="0" distB="0" distL="0" distR="0" wp14:anchorId="5122156B" wp14:editId="56471CE2">
            <wp:extent cx="2270125" cy="102298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70125" cy="1022985"/>
                    </a:xfrm>
                    <a:prstGeom prst="rect">
                      <a:avLst/>
                    </a:prstGeom>
                    <a:noFill/>
                    <a:ln>
                      <a:noFill/>
                    </a:ln>
                  </pic:spPr>
                </pic:pic>
              </a:graphicData>
            </a:graphic>
          </wp:inline>
        </w:drawing>
      </w:r>
    </w:p>
    <w:p w14:paraId="35AF0A3E" w14:textId="7C2AE4B1" w:rsidR="00522D83" w:rsidRDefault="004B7EE2" w:rsidP="00522D83">
      <w:pPr>
        <w:pStyle w:val="Corpsdetexte"/>
      </w:pPr>
      <w:r>
        <w:rPr>
          <w:noProof/>
        </w:rPr>
        <w:drawing>
          <wp:inline distT="0" distB="0" distL="0" distR="0" wp14:anchorId="239C8DE7" wp14:editId="688973C3">
            <wp:extent cx="2278380" cy="10280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78380" cy="1028065"/>
                    </a:xfrm>
                    <a:prstGeom prst="rect">
                      <a:avLst/>
                    </a:prstGeom>
                    <a:noFill/>
                    <a:ln>
                      <a:noFill/>
                    </a:ln>
                  </pic:spPr>
                </pic:pic>
              </a:graphicData>
            </a:graphic>
          </wp:inline>
        </w:drawing>
      </w:r>
    </w:p>
    <w:p w14:paraId="1728B056" w14:textId="58BE4EB5" w:rsidR="00522D83" w:rsidRDefault="004B7EE2" w:rsidP="00522D83">
      <w:pPr>
        <w:pStyle w:val="Corpsdetexte"/>
      </w:pPr>
      <w:r>
        <w:rPr>
          <w:noProof/>
        </w:rPr>
        <w:drawing>
          <wp:inline distT="0" distB="0" distL="0" distR="0" wp14:anchorId="47FC9D33" wp14:editId="52B73021">
            <wp:extent cx="2275205" cy="104648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75205" cy="1046480"/>
                    </a:xfrm>
                    <a:prstGeom prst="rect">
                      <a:avLst/>
                    </a:prstGeom>
                    <a:noFill/>
                    <a:ln>
                      <a:noFill/>
                    </a:ln>
                  </pic:spPr>
                </pic:pic>
              </a:graphicData>
            </a:graphic>
          </wp:inline>
        </w:drawing>
      </w:r>
    </w:p>
    <w:p w14:paraId="0F01957B" w14:textId="77777777" w:rsidR="00522D83" w:rsidRDefault="00522D83" w:rsidP="00522D83">
      <w:pPr>
        <w:pStyle w:val="Corpsdetexte"/>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77777777" w:rsidR="00522D83" w:rsidRDefault="00522D83" w:rsidP="00522D83">
      <w:pPr>
        <w:pStyle w:val="Corpsdetexte"/>
      </w:pPr>
      <w:r w:rsidRPr="00BC43C3">
        <w:rPr>
          <w:b/>
          <w:bCs/>
        </w:rPr>
        <w:t>Exemple</w:t>
      </w:r>
      <w:r>
        <w:t xml:space="preserve">. </w:t>
      </w:r>
      <w:hyperlink r:id="rId13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522D83">
      <w:pPr>
        <w:pStyle w:val="Corpsdetexte"/>
      </w:pPr>
      <w:r>
        <w:t xml:space="preserve">Forcer l’association du </w:t>
      </w:r>
      <w:r w:rsidRPr="00BC43C3">
        <w:rPr>
          <w:i/>
          <w:iCs/>
        </w:rPr>
        <w:t>else</w:t>
      </w:r>
      <w:r>
        <w:t xml:space="preserve"> avec un </w:t>
      </w:r>
      <w:r w:rsidRPr="00BC43C3">
        <w:rPr>
          <w:i/>
          <w:iCs/>
        </w:rPr>
        <w:t>if</w:t>
      </w:r>
      <w:r>
        <w:t xml:space="preserve"> éloigné par l’introduction d’un bloc.</w:t>
      </w:r>
    </w:p>
    <w:p w14:paraId="26E7B284" w14:textId="77777777" w:rsidR="00522D83" w:rsidRDefault="00522D83" w:rsidP="00522D83">
      <w:pPr>
        <w:pStyle w:val="CodeJava9pt"/>
      </w:pPr>
      <w:r>
        <w:t>/*</w:t>
      </w:r>
    </w:p>
    <w:p w14:paraId="21B84773" w14:textId="77777777" w:rsidR="00522D83" w:rsidRDefault="00522D83" w:rsidP="00522D83">
      <w:pPr>
        <w:pStyle w:val="CodeJava9pt"/>
      </w:pPr>
      <w:r>
        <w:t xml:space="preserve"> * ExempleIfIfElse.java</w:t>
      </w:r>
    </w:p>
    <w:p w14:paraId="3599C3EB" w14:textId="77777777" w:rsidR="00522D83" w:rsidRDefault="00522D83" w:rsidP="00522D83">
      <w:pPr>
        <w:pStyle w:val="CodeJava9pt"/>
      </w:pPr>
      <w:r>
        <w:t xml:space="preserve"> * Introduction d'un bloc pour terminer un if sans else</w:t>
      </w:r>
    </w:p>
    <w:p w14:paraId="66FDF09A" w14:textId="77777777" w:rsidR="00522D83" w:rsidRPr="00F2407F" w:rsidRDefault="00522D83" w:rsidP="00522D83">
      <w:pPr>
        <w:pStyle w:val="CodeJava9pt"/>
        <w:rPr>
          <w:lang w:val="en-CA"/>
        </w:rPr>
      </w:pPr>
      <w:r>
        <w:t xml:space="preserve"> </w:t>
      </w:r>
      <w:r w:rsidRPr="00F2407F">
        <w:rPr>
          <w:lang w:val="en-CA"/>
        </w:rPr>
        <w:t>*/</w:t>
      </w:r>
    </w:p>
    <w:p w14:paraId="370422CE" w14:textId="77777777" w:rsidR="00522D83" w:rsidRPr="00F2407F" w:rsidRDefault="00522D83" w:rsidP="00522D83">
      <w:pPr>
        <w:pStyle w:val="CodeJava9pt"/>
        <w:rPr>
          <w:lang w:val="en-CA"/>
        </w:rPr>
      </w:pPr>
      <w:r w:rsidRPr="00F2407F">
        <w:rPr>
          <w:lang w:val="en-CA"/>
        </w:rPr>
        <w:t>import javax.swing.JOptionPane;</w:t>
      </w:r>
    </w:p>
    <w:p w14:paraId="34B81107" w14:textId="77777777" w:rsidR="00522D83" w:rsidRPr="00F2407F" w:rsidRDefault="00522D83" w:rsidP="00522D83">
      <w:pPr>
        <w:pStyle w:val="CodeJava9pt"/>
        <w:rPr>
          <w:lang w:val="en-CA"/>
        </w:rPr>
      </w:pPr>
      <w:r w:rsidRPr="00F2407F">
        <w:rPr>
          <w:lang w:val="en-CA"/>
        </w:rPr>
        <w:t>public class ExempleIfIfElse{</w:t>
      </w:r>
    </w:p>
    <w:p w14:paraId="14720B5E" w14:textId="77777777" w:rsidR="00522D83" w:rsidRPr="00F2407F" w:rsidRDefault="00522D83" w:rsidP="00522D83">
      <w:pPr>
        <w:pStyle w:val="CodeJava9pt"/>
        <w:rPr>
          <w:lang w:val="en-CA"/>
        </w:rPr>
      </w:pPr>
      <w:r w:rsidRPr="00F2407F">
        <w:rPr>
          <w:lang w:val="en-CA"/>
        </w:rPr>
        <w:t xml:space="preserve">    public static void main (String args</w:t>
      </w:r>
      <w:smartTag w:uri="isiresearchsoft-com/cwyw" w:element="citation">
        <w:r w:rsidRPr="00F2407F">
          <w:rPr>
            <w:lang w:val="en-CA"/>
          </w:rPr>
          <w:t>[]</w:t>
        </w:r>
      </w:smartTag>
      <w:r w:rsidRPr="00F2407F">
        <w:rPr>
          <w:lang w:val="en-CA"/>
        </w:rPr>
        <w:t>) {</w:t>
      </w:r>
    </w:p>
    <w:p w14:paraId="762AD61C" w14:textId="77777777" w:rsidR="00522D83" w:rsidRDefault="00522D83" w:rsidP="00522D83">
      <w:pPr>
        <w:pStyle w:val="CodeJava9pt"/>
      </w:pPr>
      <w:r w:rsidRPr="00F2407F">
        <w:rPr>
          <w:lang w:val="en-CA"/>
        </w:rPr>
        <w:t xml:space="preserve">        </w:t>
      </w:r>
      <w:r>
        <w:t>String chaine1 = JOptionPane.showInputDialog("Entrez un premier nombre entier");</w:t>
      </w:r>
    </w:p>
    <w:p w14:paraId="6464DC84" w14:textId="77777777" w:rsidR="00522D83" w:rsidRDefault="00522D83" w:rsidP="00522D83">
      <w:pPr>
        <w:pStyle w:val="CodeJava9pt"/>
      </w:pPr>
      <w:r>
        <w:t xml:space="preserve">        String chaine2 = JOptionPane.showInputDialog("Entrez un second nombre entier");</w:t>
      </w:r>
    </w:p>
    <w:p w14:paraId="0C6CA6F9" w14:textId="77777777" w:rsidR="00522D83" w:rsidRDefault="00522D83" w:rsidP="00522D83">
      <w:pPr>
        <w:pStyle w:val="CodeJava9pt"/>
      </w:pPr>
      <w:r>
        <w:t xml:space="preserve">        int entier1 = Integer.parseInt(chaine1);</w:t>
      </w:r>
    </w:p>
    <w:p w14:paraId="3F4E4AF7" w14:textId="77777777" w:rsidR="00522D83" w:rsidRDefault="00522D83" w:rsidP="00522D83">
      <w:pPr>
        <w:pStyle w:val="CodeJava9pt"/>
      </w:pPr>
      <w:r>
        <w:t xml:space="preserve">        int entier2 = Integer.parseInt(chaine2);</w:t>
      </w:r>
    </w:p>
    <w:p w14:paraId="399EBB86" w14:textId="77777777" w:rsidR="00522D83" w:rsidRDefault="00522D83" w:rsidP="00522D83">
      <w:pPr>
        <w:pStyle w:val="CodeJava9pt"/>
      </w:pPr>
    </w:p>
    <w:p w14:paraId="198CDCB2" w14:textId="77777777" w:rsidR="00522D83" w:rsidRPr="00F2407F" w:rsidRDefault="00522D83" w:rsidP="00522D83">
      <w:pPr>
        <w:pStyle w:val="CodeJava9pt"/>
        <w:rPr>
          <w:lang w:val="en-CA"/>
        </w:rPr>
      </w:pPr>
      <w:r>
        <w:t xml:space="preserve">        </w:t>
      </w:r>
      <w:r w:rsidRPr="00F2407F">
        <w:rPr>
          <w:lang w:val="en-CA"/>
        </w:rPr>
        <w:t>// If ambigu</w:t>
      </w:r>
    </w:p>
    <w:p w14:paraId="4BFB6A69" w14:textId="77777777" w:rsidR="00522D83" w:rsidRPr="00F2407F" w:rsidRDefault="00522D83" w:rsidP="00522D83">
      <w:pPr>
        <w:pStyle w:val="CodeJava9pt"/>
        <w:rPr>
          <w:lang w:val="en-CA"/>
        </w:rPr>
      </w:pPr>
      <w:r w:rsidRPr="00F2407F">
        <w:rPr>
          <w:lang w:val="en-CA"/>
        </w:rPr>
        <w:t xml:space="preserve">        if (entier1 &gt; 10)</w:t>
      </w:r>
      <w:r w:rsidRPr="007C5989">
        <w:rPr>
          <w:highlight w:val="yellow"/>
          <w:lang w:val="en-CA"/>
        </w:rPr>
        <w:t>{</w:t>
      </w:r>
    </w:p>
    <w:p w14:paraId="072E1E82" w14:textId="77777777" w:rsidR="00522D83" w:rsidRPr="00F2407F" w:rsidRDefault="00522D83" w:rsidP="00522D83">
      <w:pPr>
        <w:pStyle w:val="CodeJava9pt"/>
        <w:rPr>
          <w:lang w:val="en-CA"/>
        </w:rPr>
      </w:pPr>
      <w:r w:rsidRPr="00F2407F">
        <w:rPr>
          <w:lang w:val="en-CA"/>
        </w:rPr>
        <w:lastRenderedPageBreak/>
        <w:t xml:space="preserve">          if (entier2 &gt; 10)</w:t>
      </w:r>
    </w:p>
    <w:p w14:paraId="0F5504F8" w14:textId="77777777" w:rsidR="00522D83" w:rsidRDefault="00522D83" w:rsidP="00522D83">
      <w:pPr>
        <w:pStyle w:val="CodeJava9pt"/>
      </w:pPr>
      <w:r w:rsidRPr="00F2407F">
        <w:rPr>
          <w:lang w:val="en-CA"/>
        </w:rPr>
        <w:t xml:space="preserve">            </w:t>
      </w:r>
      <w:r>
        <w:t>JOptionPane.showMessageDialog(null,entier1 + " et "+ entier2 + " sont plus grands que 10");</w:t>
      </w:r>
    </w:p>
    <w:p w14:paraId="4BAC6A38" w14:textId="77777777" w:rsidR="00522D83" w:rsidRDefault="00522D83" w:rsidP="00522D83">
      <w:pPr>
        <w:pStyle w:val="CodeJava9pt"/>
      </w:pPr>
      <w:r>
        <w:t xml:space="preserve">        </w:t>
      </w:r>
      <w:r w:rsidRPr="007C5989">
        <w:rPr>
          <w:highlight w:val="yellow"/>
        </w:rPr>
        <w:t>}</w:t>
      </w:r>
    </w:p>
    <w:p w14:paraId="3073D52A" w14:textId="77777777" w:rsidR="00522D83" w:rsidRDefault="00522D83" w:rsidP="00522D83">
      <w:pPr>
        <w:pStyle w:val="CodeJava9pt"/>
      </w:pPr>
      <w:r>
        <w:t xml:space="preserve">        else</w:t>
      </w:r>
    </w:p>
    <w:p w14:paraId="66C57888" w14:textId="77777777" w:rsidR="00522D83" w:rsidRDefault="00522D83" w:rsidP="00522D83">
      <w:pPr>
        <w:pStyle w:val="CodeJava9pt"/>
      </w:pPr>
      <w:r>
        <w:t xml:space="preserve">            JOptionPane.showMessageDialog(null,entier1 + " est inférieur ou égal à 10");            </w:t>
      </w:r>
    </w:p>
    <w:p w14:paraId="40ADF62A" w14:textId="77777777" w:rsidR="00522D83" w:rsidRDefault="00522D83" w:rsidP="00522D83">
      <w:pPr>
        <w:pStyle w:val="CodeJava9pt"/>
      </w:pPr>
    </w:p>
    <w:p w14:paraId="6CC96D4A" w14:textId="77777777" w:rsidR="00522D83" w:rsidRDefault="00522D83" w:rsidP="00522D83">
      <w:pPr>
        <w:pStyle w:val="CodeJava9pt"/>
      </w:pPr>
      <w:r>
        <w:t xml:space="preserve">        System.exit(0);</w:t>
      </w:r>
    </w:p>
    <w:p w14:paraId="0672AD64" w14:textId="77777777" w:rsidR="00522D83" w:rsidRDefault="00522D83" w:rsidP="00522D83">
      <w:pPr>
        <w:pStyle w:val="CodeJava9pt"/>
      </w:pPr>
      <w:r>
        <w:t xml:space="preserve">    }</w:t>
      </w:r>
    </w:p>
    <w:p w14:paraId="78729264" w14:textId="77777777" w:rsidR="00522D83" w:rsidRDefault="00522D83" w:rsidP="00522D83">
      <w:pPr>
        <w:pStyle w:val="CodeJava9pt"/>
      </w:pPr>
      <w:r>
        <w:t>}</w:t>
      </w: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rPr>
        <w:drawing>
          <wp:inline distT="0" distB="0" distL="0" distR="0" wp14:anchorId="412795E7" wp14:editId="41821EE7">
            <wp:extent cx="2188210" cy="98552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88210" cy="985520"/>
                    </a:xfrm>
                    <a:prstGeom prst="rect">
                      <a:avLst/>
                    </a:prstGeom>
                    <a:noFill/>
                    <a:ln>
                      <a:noFill/>
                    </a:ln>
                  </pic:spPr>
                </pic:pic>
              </a:graphicData>
            </a:graphic>
          </wp:inline>
        </w:drawing>
      </w:r>
    </w:p>
    <w:p w14:paraId="089963E5" w14:textId="2611B20C" w:rsidR="00522D83" w:rsidRDefault="004B7EE2" w:rsidP="00522D83">
      <w:pPr>
        <w:pStyle w:val="Corpsdetexte"/>
      </w:pPr>
      <w:r>
        <w:rPr>
          <w:noProof/>
        </w:rPr>
        <w:drawing>
          <wp:inline distT="0" distB="0" distL="0" distR="0" wp14:anchorId="26AE99BC" wp14:editId="36318D97">
            <wp:extent cx="2188210" cy="98552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88210" cy="985520"/>
                    </a:xfrm>
                    <a:prstGeom prst="rect">
                      <a:avLst/>
                    </a:prstGeom>
                    <a:noFill/>
                    <a:ln>
                      <a:noFill/>
                    </a:ln>
                  </pic:spPr>
                </pic:pic>
              </a:graphicData>
            </a:graphic>
          </wp:inline>
        </w:drawing>
      </w:r>
    </w:p>
    <w:p w14:paraId="7F99F824" w14:textId="66BDBBFC" w:rsidR="00522D83" w:rsidRDefault="004B7EE2" w:rsidP="00522D83">
      <w:pPr>
        <w:pStyle w:val="Corpsdetexte"/>
      </w:pPr>
      <w:r>
        <w:rPr>
          <w:noProof/>
        </w:rPr>
        <w:drawing>
          <wp:inline distT="0" distB="0" distL="0" distR="0" wp14:anchorId="134C7A78" wp14:editId="3A443BFA">
            <wp:extent cx="2193290" cy="10096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3290" cy="1009650"/>
                    </a:xfrm>
                    <a:prstGeom prst="rect">
                      <a:avLst/>
                    </a:prstGeom>
                    <a:noFill/>
                    <a:ln>
                      <a:noFill/>
                    </a:ln>
                  </pic:spPr>
                </pic:pic>
              </a:graphicData>
            </a:graphic>
          </wp:inline>
        </w:drawing>
      </w:r>
    </w:p>
    <w:p w14:paraId="50D186DF" w14:textId="77777777" w:rsidR="00522D83" w:rsidRDefault="00522D83" w:rsidP="00522D83">
      <w:pPr>
        <w:pStyle w:val="Corpsdetexte"/>
      </w:pPr>
      <w:r w:rsidRPr="004F4C03">
        <w:t xml:space="preserve">Nous avons maintenant vu les trois manières </w:t>
      </w:r>
      <w:r>
        <w:t>d’enchaîner les énoncés : séquence, répétition et choix. Il est possible de combiner ces trois types d’énoncés de manière quelconque. Les diagrammes syntaxiques suivants résument les différents cas d’énoncés vus jusqu’à présent :</w:t>
      </w:r>
    </w:p>
    <w:p w14:paraId="112FF45A" w14:textId="77777777" w:rsidR="00522D83" w:rsidRDefault="00522D83" w:rsidP="00522D83">
      <w:pPr>
        <w:pStyle w:val="Corpsdetexte"/>
      </w:pPr>
      <w:r>
        <w:object w:dxaOrig="5223" w:dyaOrig="4558" w14:anchorId="780317C5">
          <v:shape id="_x0000_i1047" type="#_x0000_t75" style="width:212.2pt;height:185.7pt" o:ole="">
            <v:imagedata r:id="rId140" o:title=""/>
          </v:shape>
          <o:OLEObject Type="Embed" ProgID="Visio.Drawing.11" ShapeID="_x0000_i1047" DrawAspect="Content" ObjectID="_1650868764" r:id="rId141"/>
        </w:object>
      </w:r>
    </w:p>
    <w:p w14:paraId="77BDE447" w14:textId="77777777" w:rsidR="00522D83" w:rsidRPr="004F4C03" w:rsidRDefault="00522D83" w:rsidP="00522D83">
      <w:pPr>
        <w:pStyle w:val="Corpsdetexte"/>
      </w:pPr>
      <w:r>
        <w:object w:dxaOrig="7140" w:dyaOrig="1227" w14:anchorId="29B3DA07">
          <v:shape id="_x0000_i1048" type="#_x0000_t75" style="width:295.6pt;height:49.25pt" o:ole="">
            <v:imagedata r:id="rId142" o:title=""/>
          </v:shape>
          <o:OLEObject Type="Embed" ProgID="Visio.Drawing.11" ShapeID="_x0000_i1048" DrawAspect="Content" ObjectID="_1650868765" r:id="rId143"/>
        </w:object>
      </w:r>
    </w:p>
    <w:p w14:paraId="4AEB71DA" w14:textId="77777777" w:rsidR="00522D83" w:rsidRPr="00EB290D" w:rsidRDefault="00522D83" w:rsidP="00522D83">
      <w:pPr>
        <w:pStyle w:val="Corpsdetexte"/>
      </w:pPr>
      <w:r>
        <w:t>Dans un bloc d’énoncé, il peut y avoir un while, dans le while, un if et dans le if, un bloc, etc.</w:t>
      </w:r>
    </w:p>
    <w:p w14:paraId="457B8DFD" w14:textId="77777777" w:rsidR="00522D83" w:rsidRDefault="00522D83" w:rsidP="00522D83">
      <w:pPr>
        <w:pStyle w:val="Corpsdetexte"/>
      </w:pPr>
      <w:r w:rsidRPr="001A7F7B">
        <w:rPr>
          <w:b/>
          <w:bCs/>
        </w:rPr>
        <w:t>Exercice</w:t>
      </w:r>
      <w:r>
        <w:t>. Lire deux entiers et afficher la division du premier par le deuxième. Si le diviseur est 0, afficher un message à cet effet.</w:t>
      </w:r>
    </w:p>
    <w:p w14:paraId="3002FBED" w14:textId="77777777" w:rsidR="00522D83" w:rsidRDefault="00522D83" w:rsidP="00522D83">
      <w:pPr>
        <w:pStyle w:val="Corpsdetexte"/>
      </w:pPr>
      <w:r w:rsidRPr="00454016">
        <w:rPr>
          <w:b/>
        </w:rPr>
        <w:t>Solution</w:t>
      </w:r>
      <w:r>
        <w:t xml:space="preserve">. </w:t>
      </w:r>
      <w:hyperlink r:id="rId14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ExerciceIf1.java</w:t>
      </w:r>
    </w:p>
    <w:p w14:paraId="7D8784D7" w14:textId="77777777" w:rsidR="00522D83" w:rsidRDefault="00522D83" w:rsidP="00522D83">
      <w:pPr>
        <w:pStyle w:val="CodeJava9pt"/>
      </w:pPr>
      <w:r>
        <w:t>/*</w:t>
      </w:r>
    </w:p>
    <w:p w14:paraId="530032D3" w14:textId="77777777" w:rsidR="00522D83" w:rsidRDefault="00522D83" w:rsidP="00522D83">
      <w:pPr>
        <w:pStyle w:val="CodeJava9pt"/>
      </w:pPr>
      <w:r>
        <w:t xml:space="preserve"> * ExerciceIf1.java</w:t>
      </w:r>
    </w:p>
    <w:p w14:paraId="49AAB945" w14:textId="77777777" w:rsidR="00522D83" w:rsidRDefault="00522D83" w:rsidP="00522D83">
      <w:pPr>
        <w:pStyle w:val="CodeJava9pt"/>
      </w:pPr>
      <w:r>
        <w:t xml:space="preserve"> * Lire deux entiers et afficher la division entière.</w:t>
      </w:r>
    </w:p>
    <w:p w14:paraId="35926622" w14:textId="77777777" w:rsidR="00522D83" w:rsidRDefault="00522D83" w:rsidP="00522D83">
      <w:pPr>
        <w:pStyle w:val="CodeJava9pt"/>
      </w:pPr>
      <w:r>
        <w:t xml:space="preserve"> * Si le diviseur est 0 afficher un message à cet effet.</w:t>
      </w:r>
    </w:p>
    <w:p w14:paraId="4C64E691" w14:textId="77777777" w:rsidR="00522D83" w:rsidRPr="00CA6C3A" w:rsidRDefault="00522D83" w:rsidP="00522D83">
      <w:pPr>
        <w:pStyle w:val="CodeJava9pt"/>
        <w:rPr>
          <w:lang w:val="en-CA"/>
        </w:rPr>
      </w:pPr>
      <w:r>
        <w:t xml:space="preserve"> </w:t>
      </w:r>
      <w:r w:rsidRPr="00CA6C3A">
        <w:rPr>
          <w:lang w:val="en-CA"/>
        </w:rPr>
        <w:t>*/</w:t>
      </w:r>
    </w:p>
    <w:p w14:paraId="55EE15B3" w14:textId="77777777" w:rsidR="00522D83" w:rsidRPr="00003802" w:rsidRDefault="00522D83" w:rsidP="00522D83">
      <w:pPr>
        <w:pStyle w:val="CodeJava9pt"/>
        <w:rPr>
          <w:lang w:val="en-CA"/>
        </w:rPr>
      </w:pPr>
      <w:r w:rsidRPr="00003802">
        <w:rPr>
          <w:lang w:val="en-CA"/>
        </w:rPr>
        <w:t>import javax.swing.JOptionPane;</w:t>
      </w:r>
    </w:p>
    <w:p w14:paraId="29C369BE" w14:textId="77777777" w:rsidR="00522D83" w:rsidRPr="00003802" w:rsidRDefault="00522D83" w:rsidP="00522D83">
      <w:pPr>
        <w:pStyle w:val="CodeJava9pt"/>
        <w:rPr>
          <w:lang w:val="en-CA"/>
        </w:rPr>
      </w:pPr>
      <w:r w:rsidRPr="00003802">
        <w:rPr>
          <w:lang w:val="en-CA"/>
        </w:rPr>
        <w:t>public class ExerciceIf1 {</w:t>
      </w:r>
    </w:p>
    <w:p w14:paraId="48BC5F36" w14:textId="77777777" w:rsidR="00522D83" w:rsidRPr="00003802" w:rsidRDefault="00522D83" w:rsidP="00522D83">
      <w:pPr>
        <w:pStyle w:val="CodeJava9pt"/>
        <w:rPr>
          <w:lang w:val="en-CA"/>
        </w:rPr>
      </w:pPr>
    </w:p>
    <w:p w14:paraId="7D9D7580" w14:textId="77777777" w:rsidR="00522D83" w:rsidRPr="00C22937" w:rsidRDefault="00522D83" w:rsidP="00522D83">
      <w:pPr>
        <w:pStyle w:val="CodeJava9pt"/>
        <w:rPr>
          <w:lang w:val="en-CA"/>
        </w:rPr>
      </w:pPr>
      <w:r w:rsidRPr="00C22937">
        <w:rPr>
          <w:lang w:val="en-CA"/>
        </w:rPr>
        <w:t xml:space="preserve">    public static void main (String args</w:t>
      </w:r>
      <w:smartTag w:uri="isiresearchsoft-com/cwyw" w:element="citation">
        <w:r w:rsidRPr="00C22937">
          <w:rPr>
            <w:lang w:val="en-CA"/>
          </w:rPr>
          <w:t>[]</w:t>
        </w:r>
      </w:smartTag>
      <w:r w:rsidRPr="00C22937">
        <w:rPr>
          <w:lang w:val="en-CA"/>
        </w:rPr>
        <w:t>) {</w:t>
      </w:r>
    </w:p>
    <w:p w14:paraId="1CB1BC5E" w14:textId="77777777" w:rsidR="00522D83" w:rsidRPr="00C22937" w:rsidRDefault="00522D83" w:rsidP="00522D83">
      <w:pPr>
        <w:pStyle w:val="CodeJava9pt"/>
        <w:rPr>
          <w:lang w:val="en-CA"/>
        </w:rPr>
      </w:pPr>
      <w:r w:rsidRPr="00C22937">
        <w:rPr>
          <w:lang w:val="en-CA"/>
        </w:rPr>
        <w:t xml:space="preserve">    </w:t>
      </w:r>
    </w:p>
    <w:p w14:paraId="69942834" w14:textId="77777777" w:rsidR="00522D83" w:rsidRDefault="00522D83" w:rsidP="00522D83">
      <w:pPr>
        <w:pStyle w:val="CodeJava9pt"/>
      </w:pPr>
      <w:r w:rsidRPr="00C22937">
        <w:rPr>
          <w:lang w:val="en-CA"/>
        </w:rPr>
        <w:t xml:space="preserve">        </w:t>
      </w:r>
      <w:r>
        <w:t>String chaine1 = JOptionPane.showInputDialog("Entrez un premier nombre entier");</w:t>
      </w:r>
    </w:p>
    <w:p w14:paraId="73D74CB9" w14:textId="77777777" w:rsidR="00522D83" w:rsidRDefault="00522D83" w:rsidP="00522D83">
      <w:pPr>
        <w:pStyle w:val="CodeJava9pt"/>
      </w:pPr>
      <w:r>
        <w:t xml:space="preserve">        String chaine2 = JOptionPane.showInputDialog("Entrez un second nombre entier");</w:t>
      </w:r>
    </w:p>
    <w:p w14:paraId="25A73C63" w14:textId="77777777" w:rsidR="00522D83" w:rsidRDefault="00522D83" w:rsidP="00522D83">
      <w:pPr>
        <w:pStyle w:val="CodeJava9pt"/>
      </w:pPr>
      <w:r>
        <w:t xml:space="preserve">        int entier1 = Integer.parseInt(chaine1);</w:t>
      </w:r>
    </w:p>
    <w:p w14:paraId="1BC45A17" w14:textId="77777777" w:rsidR="00522D83" w:rsidRDefault="00522D83" w:rsidP="00522D83">
      <w:pPr>
        <w:pStyle w:val="CodeJava9pt"/>
      </w:pPr>
      <w:r>
        <w:t xml:space="preserve">        int entier2 = Integer.parseInt(chaine2);</w:t>
      </w:r>
    </w:p>
    <w:p w14:paraId="56C0D9B4" w14:textId="77777777" w:rsidR="00522D83" w:rsidRDefault="00522D83" w:rsidP="00522D83">
      <w:pPr>
        <w:pStyle w:val="CodeJava9pt"/>
      </w:pPr>
      <w:r>
        <w:t xml:space="preserve">        </w:t>
      </w:r>
    </w:p>
    <w:p w14:paraId="3F6CB4D1" w14:textId="77777777" w:rsidR="00522D83" w:rsidRDefault="00522D83" w:rsidP="00522D83">
      <w:pPr>
        <w:pStyle w:val="CodeJava9pt"/>
      </w:pPr>
      <w:r>
        <w:t xml:space="preserve">        if (entier2 == 0)</w:t>
      </w:r>
    </w:p>
    <w:p w14:paraId="48619B61" w14:textId="77777777" w:rsidR="00522D83" w:rsidRDefault="00522D83" w:rsidP="00522D83">
      <w:pPr>
        <w:pStyle w:val="CodeJava9pt"/>
      </w:pPr>
      <w:r>
        <w:t xml:space="preserve">             JOptionPane.showMessageDialog(null,"La division est impossible");</w:t>
      </w:r>
    </w:p>
    <w:p w14:paraId="6392AFD4" w14:textId="77777777" w:rsidR="00522D83" w:rsidRDefault="00522D83" w:rsidP="00522D83">
      <w:pPr>
        <w:pStyle w:val="CodeJava9pt"/>
      </w:pPr>
      <w:r>
        <w:t xml:space="preserve">        else</w:t>
      </w:r>
    </w:p>
    <w:p w14:paraId="0D703ED2" w14:textId="77777777" w:rsidR="00522D83" w:rsidRDefault="00522D83" w:rsidP="00522D83">
      <w:pPr>
        <w:pStyle w:val="CodeJava9pt"/>
      </w:pPr>
      <w:r>
        <w:t xml:space="preserve">            JOptionPane.showMessageDialog(null,entier1 + "/" + entier2 + "=" + entier1 / entier2);</w:t>
      </w:r>
    </w:p>
    <w:p w14:paraId="2626B9DC" w14:textId="77777777" w:rsidR="00522D83" w:rsidRDefault="00522D83" w:rsidP="00522D83">
      <w:pPr>
        <w:pStyle w:val="CodeJava9pt"/>
      </w:pPr>
      <w:r>
        <w:t xml:space="preserve">        System.exit(0);</w:t>
      </w:r>
    </w:p>
    <w:p w14:paraId="36B4EFE9" w14:textId="77777777" w:rsidR="00522D83" w:rsidRDefault="00522D83" w:rsidP="00522D83">
      <w:pPr>
        <w:pStyle w:val="CodeJava9pt"/>
      </w:pPr>
      <w:r>
        <w:t xml:space="preserve">    }</w:t>
      </w:r>
    </w:p>
    <w:p w14:paraId="56647FF4" w14:textId="77777777" w:rsidR="00522D83" w:rsidRDefault="00522D83" w:rsidP="00522D83">
      <w:pPr>
        <w:pStyle w:val="CodeJava9pt"/>
      </w:pPr>
      <w: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7777777" w:rsidR="00522D83" w:rsidRDefault="00522D83" w:rsidP="00522D83">
      <w:pPr>
        <w:pStyle w:val="Corpsdetexte"/>
      </w:pPr>
      <w:r w:rsidRPr="00454016">
        <w:rPr>
          <w:b/>
        </w:rPr>
        <w:t>Solution</w:t>
      </w:r>
      <w:r>
        <w:t xml:space="preserve">. </w:t>
      </w:r>
      <w:hyperlink r:id="rId14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ExerciceIfMax2.java</w:t>
      </w:r>
    </w:p>
    <w:p w14:paraId="4D9EB511" w14:textId="77777777" w:rsidR="00522D83" w:rsidRPr="00532716" w:rsidRDefault="00522D83" w:rsidP="00522D83">
      <w:pPr>
        <w:pStyle w:val="CodeJava9pt"/>
      </w:pPr>
      <w:r w:rsidRPr="00532716">
        <w:lastRenderedPageBreak/>
        <w:t>/*</w:t>
      </w:r>
    </w:p>
    <w:p w14:paraId="5C95322D" w14:textId="77777777" w:rsidR="00522D83" w:rsidRPr="00532716" w:rsidRDefault="00522D83" w:rsidP="00522D83">
      <w:pPr>
        <w:pStyle w:val="CodeJava9pt"/>
      </w:pPr>
      <w:r w:rsidRPr="00532716">
        <w:t xml:space="preserve"> * ExerciceIfMax2.java</w:t>
      </w:r>
    </w:p>
    <w:p w14:paraId="62B2E2DB" w14:textId="77777777" w:rsidR="00522D83" w:rsidRPr="00532716" w:rsidRDefault="00522D83" w:rsidP="00522D83">
      <w:pPr>
        <w:pStyle w:val="CodeJava9pt"/>
      </w:pPr>
      <w:r w:rsidRPr="00532716">
        <w:t xml:space="preserve"> * Lire trois entiers et afficher le maximum des trois</w:t>
      </w:r>
    </w:p>
    <w:p w14:paraId="03B5C4BA" w14:textId="77777777" w:rsidR="00522D83" w:rsidRPr="00532716" w:rsidRDefault="00522D83" w:rsidP="00522D83">
      <w:pPr>
        <w:pStyle w:val="CodeJava9pt"/>
        <w:rPr>
          <w:lang w:val="en-CA"/>
        </w:rPr>
      </w:pPr>
      <w:r w:rsidRPr="00532716">
        <w:t xml:space="preserve"> </w:t>
      </w:r>
      <w:r w:rsidRPr="00532716">
        <w:rPr>
          <w:lang w:val="en-CA"/>
        </w:rPr>
        <w:t>*/</w:t>
      </w:r>
    </w:p>
    <w:p w14:paraId="6F48CCE3" w14:textId="77777777" w:rsidR="00522D83" w:rsidRPr="00532716" w:rsidRDefault="00522D83" w:rsidP="00522D83">
      <w:pPr>
        <w:pStyle w:val="CodeJava9pt"/>
        <w:rPr>
          <w:lang w:val="en-CA"/>
        </w:rPr>
      </w:pPr>
      <w:r w:rsidRPr="00532716">
        <w:rPr>
          <w:lang w:val="en-CA"/>
        </w:rPr>
        <w:t>import javax.swing.JOptionPane;</w:t>
      </w:r>
    </w:p>
    <w:p w14:paraId="56E91EF1" w14:textId="77777777" w:rsidR="00522D83" w:rsidRPr="00532716" w:rsidRDefault="00522D83" w:rsidP="00522D83">
      <w:pPr>
        <w:pStyle w:val="CodeJava9pt"/>
        <w:rPr>
          <w:lang w:val="en-CA"/>
        </w:rPr>
      </w:pPr>
      <w:r w:rsidRPr="00532716">
        <w:rPr>
          <w:lang w:val="en-CA"/>
        </w:rPr>
        <w:t>public class ExerciceIfMax2{</w:t>
      </w:r>
    </w:p>
    <w:p w14:paraId="4854F4C4" w14:textId="77777777" w:rsidR="00522D83" w:rsidRPr="00532716" w:rsidRDefault="00522D83" w:rsidP="00522D83">
      <w:pPr>
        <w:pStyle w:val="CodeJava9pt"/>
        <w:rPr>
          <w:lang w:val="en-CA"/>
        </w:rPr>
      </w:pPr>
    </w:p>
    <w:p w14:paraId="7E3EEEA6" w14:textId="77777777" w:rsidR="00522D83" w:rsidRPr="00532716" w:rsidRDefault="00522D83" w:rsidP="00522D83">
      <w:pPr>
        <w:pStyle w:val="CodeJava9pt"/>
        <w:rPr>
          <w:lang w:val="en-CA"/>
        </w:rPr>
      </w:pPr>
      <w:r w:rsidRPr="00532716">
        <w:rPr>
          <w:lang w:val="en-CA"/>
        </w:rPr>
        <w:t xml:space="preserve">    public static void main (String args</w:t>
      </w:r>
      <w:smartTag w:uri="isiresearchsoft-com/cwyw" w:element="citation">
        <w:r w:rsidRPr="00532716">
          <w:rPr>
            <w:lang w:val="en-CA"/>
          </w:rPr>
          <w:t>[]</w:t>
        </w:r>
      </w:smartTag>
      <w:r w:rsidRPr="00532716">
        <w:rPr>
          <w:lang w:val="en-CA"/>
        </w:rPr>
        <w:t>) {</w:t>
      </w:r>
    </w:p>
    <w:p w14:paraId="4F564247" w14:textId="77777777" w:rsidR="00522D83" w:rsidRPr="00532716" w:rsidRDefault="00522D83" w:rsidP="00522D83">
      <w:pPr>
        <w:pStyle w:val="CodeJava9pt"/>
        <w:rPr>
          <w:lang w:val="en-CA"/>
        </w:rPr>
      </w:pPr>
      <w:r w:rsidRPr="00532716">
        <w:rPr>
          <w:lang w:val="en-CA"/>
        </w:rPr>
        <w:t xml:space="preserve">    </w:t>
      </w:r>
    </w:p>
    <w:p w14:paraId="3B396DE4" w14:textId="77777777" w:rsidR="00522D83" w:rsidRPr="00532716" w:rsidRDefault="00522D83" w:rsidP="00522D83">
      <w:pPr>
        <w:pStyle w:val="CodeJava9pt"/>
      </w:pPr>
      <w:r w:rsidRPr="00CA6C3A">
        <w:rPr>
          <w:lang w:val="en-CA"/>
        </w:rPr>
        <w:t xml:space="preserve">    </w:t>
      </w:r>
      <w:r w:rsidRPr="00532716">
        <w:t>String chaine1 = JOptionPane.showInputDialog("Entrez un premier nombre entier");</w:t>
      </w:r>
    </w:p>
    <w:p w14:paraId="2539A456" w14:textId="77777777" w:rsidR="00522D83" w:rsidRPr="00532716" w:rsidRDefault="00522D83" w:rsidP="00522D83">
      <w:pPr>
        <w:pStyle w:val="CodeJava9pt"/>
      </w:pPr>
      <w:r w:rsidRPr="00532716">
        <w:t xml:space="preserve">    String chaine2 = JOptionPane.showInputDialog("Entrez un second nombre entier");</w:t>
      </w:r>
    </w:p>
    <w:p w14:paraId="2F624F49" w14:textId="77777777" w:rsidR="00522D83" w:rsidRPr="00532716" w:rsidRDefault="00522D83" w:rsidP="00522D83">
      <w:pPr>
        <w:pStyle w:val="CodeJava9pt"/>
      </w:pPr>
      <w:r w:rsidRPr="00532716">
        <w:t xml:space="preserve">    </w:t>
      </w:r>
    </w:p>
    <w:p w14:paraId="69886767" w14:textId="77777777" w:rsidR="00522D83" w:rsidRPr="00532716" w:rsidRDefault="00522D83" w:rsidP="00522D83">
      <w:pPr>
        <w:pStyle w:val="CodeJava9pt"/>
      </w:pPr>
      <w:r w:rsidRPr="00532716">
        <w:t xml:space="preserve">    int entier1 = Integer.parseInt(chaine1);</w:t>
      </w:r>
    </w:p>
    <w:p w14:paraId="30F3C9FD" w14:textId="77777777" w:rsidR="00522D83" w:rsidRPr="00532716" w:rsidRDefault="00522D83" w:rsidP="00522D83">
      <w:pPr>
        <w:pStyle w:val="CodeJava9pt"/>
      </w:pPr>
      <w:r w:rsidRPr="00532716">
        <w:t xml:space="preserve">    int entier2 = Integer.parseInt(chaine2);</w:t>
      </w:r>
    </w:p>
    <w:p w14:paraId="1398B426" w14:textId="77777777" w:rsidR="00522D83" w:rsidRPr="00532716" w:rsidRDefault="00522D83" w:rsidP="00522D83">
      <w:pPr>
        <w:pStyle w:val="CodeJava9pt"/>
      </w:pPr>
      <w:r w:rsidRPr="00532716">
        <w:t xml:space="preserve">    </w:t>
      </w:r>
    </w:p>
    <w:p w14:paraId="6443C2FC" w14:textId="77777777" w:rsidR="00522D83" w:rsidRPr="00532716" w:rsidRDefault="00522D83" w:rsidP="00522D83">
      <w:pPr>
        <w:pStyle w:val="CodeJava9pt"/>
      </w:pPr>
      <w:r w:rsidRPr="00532716">
        <w:t xml:space="preserve">    if (entier1 &gt; entier2)</w:t>
      </w:r>
    </w:p>
    <w:p w14:paraId="169C2BB2" w14:textId="77777777" w:rsidR="00522D83" w:rsidRPr="00532716" w:rsidRDefault="00522D83" w:rsidP="00522D83">
      <w:pPr>
        <w:pStyle w:val="CodeJava9pt"/>
      </w:pPr>
      <w:r w:rsidRPr="00532716">
        <w:t xml:space="preserve">      JOptionPane.showMessageDialog(null,"Le maximum des deux entiers est " + entier1);</w:t>
      </w:r>
    </w:p>
    <w:p w14:paraId="0044FF98" w14:textId="77777777" w:rsidR="00522D83" w:rsidRPr="00532716" w:rsidRDefault="00522D83" w:rsidP="00522D83">
      <w:pPr>
        <w:pStyle w:val="CodeJava9pt"/>
      </w:pPr>
      <w:r w:rsidRPr="00532716">
        <w:t xml:space="preserve">    else</w:t>
      </w:r>
    </w:p>
    <w:p w14:paraId="720E18F9" w14:textId="77777777" w:rsidR="00522D83" w:rsidRPr="00532716" w:rsidRDefault="00522D83" w:rsidP="00522D83">
      <w:pPr>
        <w:pStyle w:val="CodeJava9pt"/>
      </w:pPr>
      <w:r w:rsidRPr="00532716">
        <w:t xml:space="preserve">      JOptionPane.showMessageDialog(null,"Le maximum des deux entiers est " + entier2);</w:t>
      </w:r>
    </w:p>
    <w:p w14:paraId="21E0EF7D" w14:textId="77777777" w:rsidR="00522D83" w:rsidRPr="00532716" w:rsidRDefault="00522D83" w:rsidP="00522D83">
      <w:pPr>
        <w:pStyle w:val="CodeJava9pt"/>
      </w:pPr>
    </w:p>
    <w:p w14:paraId="4D5046FB" w14:textId="77777777" w:rsidR="00522D83" w:rsidRPr="00532716" w:rsidRDefault="00522D83" w:rsidP="00522D83">
      <w:pPr>
        <w:pStyle w:val="CodeJava9pt"/>
      </w:pPr>
      <w:r w:rsidRPr="00532716">
        <w:t xml:space="preserve">    System.exit(0);</w:t>
      </w:r>
    </w:p>
    <w:p w14:paraId="1BBFEA58" w14:textId="77777777" w:rsidR="00522D83" w:rsidRPr="00532716" w:rsidRDefault="00522D83" w:rsidP="00522D83">
      <w:pPr>
        <w:pStyle w:val="CodeJava9pt"/>
      </w:pPr>
      <w:r w:rsidRPr="00532716">
        <w:t xml:space="preserve">    }</w:t>
      </w:r>
    </w:p>
    <w:p w14:paraId="2C8DFFAC" w14:textId="77777777" w:rsidR="00522D83" w:rsidRDefault="00522D83" w:rsidP="00522D83">
      <w:pPr>
        <w:pStyle w:val="CodeJava9pt"/>
      </w:pPr>
      <w:r w:rsidRPr="00532716">
        <w:t>}</w:t>
      </w: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7777777" w:rsidR="00522D83" w:rsidRDefault="00522D83" w:rsidP="00522D83">
      <w:pPr>
        <w:pStyle w:val="Corpsdetexte"/>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ExerciceIfMax3.java</w:t>
      </w:r>
    </w:p>
    <w:p w14:paraId="3EA3F1EB" w14:textId="77777777" w:rsidR="00522D83" w:rsidRPr="00C85271" w:rsidRDefault="00522D83" w:rsidP="00522D83">
      <w:pPr>
        <w:pStyle w:val="CodeJava9pt"/>
        <w:rPr>
          <w:sz w:val="16"/>
          <w:szCs w:val="16"/>
        </w:rPr>
      </w:pPr>
      <w:r w:rsidRPr="00C85271">
        <w:rPr>
          <w:sz w:val="16"/>
          <w:szCs w:val="16"/>
        </w:rPr>
        <w:t>/*</w:t>
      </w:r>
    </w:p>
    <w:p w14:paraId="328490CD" w14:textId="77777777" w:rsidR="00522D83" w:rsidRPr="00C85271" w:rsidRDefault="00522D83" w:rsidP="00522D83">
      <w:pPr>
        <w:pStyle w:val="CodeJava9pt"/>
        <w:rPr>
          <w:sz w:val="16"/>
          <w:szCs w:val="16"/>
        </w:rPr>
      </w:pPr>
      <w:r w:rsidRPr="00C85271">
        <w:rPr>
          <w:sz w:val="16"/>
          <w:szCs w:val="16"/>
        </w:rPr>
        <w:t xml:space="preserve"> * ExerciceIfMax3.java</w:t>
      </w:r>
    </w:p>
    <w:p w14:paraId="22B3C671" w14:textId="77777777" w:rsidR="00522D83" w:rsidRPr="00C85271" w:rsidRDefault="00522D83" w:rsidP="00522D83">
      <w:pPr>
        <w:pStyle w:val="CodeJava9pt"/>
        <w:rPr>
          <w:sz w:val="16"/>
          <w:szCs w:val="16"/>
        </w:rPr>
      </w:pPr>
      <w:r w:rsidRPr="00C85271">
        <w:rPr>
          <w:sz w:val="16"/>
          <w:szCs w:val="16"/>
        </w:rPr>
        <w:t xml:space="preserve"> * Lire trois entiers et afficher le maximum des trois</w:t>
      </w:r>
    </w:p>
    <w:p w14:paraId="65D098D7" w14:textId="77777777" w:rsidR="00522D83" w:rsidRPr="00C85271" w:rsidRDefault="00522D83" w:rsidP="00522D83">
      <w:pPr>
        <w:pStyle w:val="CodeJava9pt"/>
        <w:rPr>
          <w:sz w:val="16"/>
          <w:szCs w:val="16"/>
          <w:lang w:val="en-CA"/>
        </w:rPr>
      </w:pPr>
      <w:r w:rsidRPr="00C85271">
        <w:rPr>
          <w:sz w:val="16"/>
          <w:szCs w:val="16"/>
          <w:lang w:val="fr-CA"/>
        </w:rPr>
        <w:t xml:space="preserve"> </w:t>
      </w:r>
      <w:r w:rsidRPr="00C85271">
        <w:rPr>
          <w:sz w:val="16"/>
          <w:szCs w:val="16"/>
          <w:lang w:val="en-CA"/>
        </w:rPr>
        <w:t>*/</w:t>
      </w:r>
    </w:p>
    <w:p w14:paraId="0E846E5D" w14:textId="77777777" w:rsidR="00522D83" w:rsidRPr="00C85271" w:rsidRDefault="00522D83" w:rsidP="00522D83">
      <w:pPr>
        <w:pStyle w:val="CodeJava9pt"/>
        <w:rPr>
          <w:sz w:val="16"/>
          <w:szCs w:val="16"/>
          <w:lang w:val="en-CA"/>
        </w:rPr>
      </w:pPr>
      <w:r w:rsidRPr="00C85271">
        <w:rPr>
          <w:sz w:val="16"/>
          <w:szCs w:val="16"/>
          <w:lang w:val="en-CA"/>
        </w:rPr>
        <w:t>import javax.swing.JOptionPane;</w:t>
      </w:r>
    </w:p>
    <w:p w14:paraId="098A9BBD" w14:textId="77777777" w:rsidR="00522D83" w:rsidRPr="00C85271" w:rsidRDefault="00522D83" w:rsidP="00522D83">
      <w:pPr>
        <w:pStyle w:val="CodeJava9pt"/>
        <w:rPr>
          <w:sz w:val="16"/>
          <w:szCs w:val="16"/>
          <w:lang w:val="en-CA"/>
        </w:rPr>
      </w:pPr>
      <w:r w:rsidRPr="00C85271">
        <w:rPr>
          <w:sz w:val="16"/>
          <w:szCs w:val="16"/>
          <w:lang w:val="en-CA"/>
        </w:rPr>
        <w:t>public class ExerciceIfMax3{</w:t>
      </w:r>
    </w:p>
    <w:p w14:paraId="25854CBF" w14:textId="77777777" w:rsidR="00522D83" w:rsidRPr="00C85271" w:rsidRDefault="00522D83" w:rsidP="00522D83">
      <w:pPr>
        <w:pStyle w:val="CodeJava9pt"/>
        <w:rPr>
          <w:sz w:val="16"/>
          <w:szCs w:val="16"/>
          <w:lang w:val="en-CA"/>
        </w:rPr>
      </w:pPr>
    </w:p>
    <w:p w14:paraId="05DDFFE0" w14:textId="77777777" w:rsidR="00522D83" w:rsidRPr="00C85271" w:rsidRDefault="00522D83" w:rsidP="00522D83">
      <w:pPr>
        <w:pStyle w:val="CodeJava9pt"/>
        <w:rPr>
          <w:sz w:val="16"/>
          <w:szCs w:val="16"/>
          <w:lang w:val="en-CA"/>
        </w:rPr>
      </w:pPr>
      <w:r w:rsidRPr="00C85271">
        <w:rPr>
          <w:sz w:val="16"/>
          <w:szCs w:val="16"/>
          <w:lang w:val="en-CA"/>
        </w:rPr>
        <w:t xml:space="preserve">    public static void main (String args</w:t>
      </w:r>
      <w:smartTag w:uri="isiresearchsoft-com/cwyw" w:element="citation">
        <w:r w:rsidRPr="00C85271">
          <w:rPr>
            <w:sz w:val="16"/>
            <w:szCs w:val="16"/>
            <w:lang w:val="en-CA"/>
          </w:rPr>
          <w:t>[]</w:t>
        </w:r>
      </w:smartTag>
      <w:r w:rsidRPr="00C85271">
        <w:rPr>
          <w:sz w:val="16"/>
          <w:szCs w:val="16"/>
          <w:lang w:val="en-CA"/>
        </w:rPr>
        <w:t>) {</w:t>
      </w:r>
    </w:p>
    <w:p w14:paraId="30ADE89A" w14:textId="77777777" w:rsidR="00522D83" w:rsidRPr="00C85271" w:rsidRDefault="00522D83" w:rsidP="00522D83">
      <w:pPr>
        <w:pStyle w:val="CodeJava9pt"/>
        <w:rPr>
          <w:sz w:val="16"/>
          <w:szCs w:val="16"/>
          <w:lang w:val="en-CA"/>
        </w:rPr>
      </w:pPr>
      <w:r w:rsidRPr="00C85271">
        <w:rPr>
          <w:sz w:val="16"/>
          <w:szCs w:val="16"/>
          <w:lang w:val="en-CA"/>
        </w:rPr>
        <w:t xml:space="preserve">    </w:t>
      </w:r>
    </w:p>
    <w:p w14:paraId="1AC12694" w14:textId="77777777" w:rsidR="00522D83" w:rsidRPr="00C85271" w:rsidRDefault="00522D83" w:rsidP="00522D83">
      <w:pPr>
        <w:pStyle w:val="CodeJava9pt"/>
        <w:rPr>
          <w:sz w:val="16"/>
          <w:szCs w:val="16"/>
        </w:rPr>
      </w:pPr>
      <w:r w:rsidRPr="00C85271">
        <w:rPr>
          <w:sz w:val="16"/>
          <w:szCs w:val="16"/>
          <w:lang w:val="en-CA"/>
        </w:rPr>
        <w:t xml:space="preserve">    </w:t>
      </w:r>
      <w:r w:rsidRPr="00C85271">
        <w:rPr>
          <w:sz w:val="16"/>
          <w:szCs w:val="16"/>
        </w:rPr>
        <w:t>String chaine1 = JOptionPane.showInputDialog("Entrez un premier nombre entier");</w:t>
      </w:r>
    </w:p>
    <w:p w14:paraId="7EF1ABF1" w14:textId="77777777" w:rsidR="00522D83" w:rsidRPr="00C85271" w:rsidRDefault="00522D83" w:rsidP="00522D83">
      <w:pPr>
        <w:pStyle w:val="CodeJava9pt"/>
        <w:rPr>
          <w:sz w:val="16"/>
          <w:szCs w:val="16"/>
        </w:rPr>
      </w:pPr>
      <w:r w:rsidRPr="00C85271">
        <w:rPr>
          <w:sz w:val="16"/>
          <w:szCs w:val="16"/>
        </w:rPr>
        <w:t xml:space="preserve">    String chaine2 = JOptionPane.showInputDialog("Entrez un second nombre entier");</w:t>
      </w:r>
    </w:p>
    <w:p w14:paraId="185E34E3" w14:textId="77777777" w:rsidR="00522D83" w:rsidRPr="00C85271" w:rsidRDefault="00522D83" w:rsidP="00522D83">
      <w:pPr>
        <w:pStyle w:val="CodeJava9pt"/>
        <w:rPr>
          <w:sz w:val="16"/>
          <w:szCs w:val="16"/>
        </w:rPr>
      </w:pPr>
      <w:r w:rsidRPr="00C85271">
        <w:rPr>
          <w:sz w:val="16"/>
          <w:szCs w:val="16"/>
        </w:rPr>
        <w:t xml:space="preserve">    String chaine3 = JOptionPane.showInputDialog("Entrez un troisième nombre entier");</w:t>
      </w:r>
    </w:p>
    <w:p w14:paraId="711FB783" w14:textId="77777777" w:rsidR="00522D83" w:rsidRPr="00C85271" w:rsidRDefault="00522D83" w:rsidP="00522D83">
      <w:pPr>
        <w:pStyle w:val="CodeJava9pt"/>
        <w:rPr>
          <w:sz w:val="16"/>
          <w:szCs w:val="16"/>
        </w:rPr>
      </w:pPr>
      <w:r w:rsidRPr="00C85271">
        <w:rPr>
          <w:sz w:val="16"/>
          <w:szCs w:val="16"/>
        </w:rPr>
        <w:t xml:space="preserve">    </w:t>
      </w:r>
    </w:p>
    <w:p w14:paraId="68D00EA1" w14:textId="77777777" w:rsidR="00522D83" w:rsidRPr="00C85271" w:rsidRDefault="00522D83" w:rsidP="00522D83">
      <w:pPr>
        <w:pStyle w:val="CodeJava9pt"/>
        <w:rPr>
          <w:sz w:val="16"/>
          <w:szCs w:val="16"/>
        </w:rPr>
      </w:pPr>
      <w:r w:rsidRPr="00C85271">
        <w:rPr>
          <w:sz w:val="16"/>
          <w:szCs w:val="16"/>
        </w:rPr>
        <w:t xml:space="preserve">    int entier1 = Integer.parseInt(chaine1);</w:t>
      </w:r>
    </w:p>
    <w:p w14:paraId="10CE2203" w14:textId="77777777" w:rsidR="00522D83" w:rsidRPr="00C85271" w:rsidRDefault="00522D83" w:rsidP="00522D83">
      <w:pPr>
        <w:pStyle w:val="CodeJava9pt"/>
        <w:rPr>
          <w:sz w:val="16"/>
          <w:szCs w:val="16"/>
        </w:rPr>
      </w:pPr>
      <w:r w:rsidRPr="00C85271">
        <w:rPr>
          <w:sz w:val="16"/>
          <w:szCs w:val="16"/>
        </w:rPr>
        <w:t xml:space="preserve">    int entier2 = Integer.parseInt(chaine2);</w:t>
      </w:r>
    </w:p>
    <w:p w14:paraId="4EFB99AA" w14:textId="77777777" w:rsidR="00522D83" w:rsidRPr="00C85271" w:rsidRDefault="00522D83" w:rsidP="00522D83">
      <w:pPr>
        <w:pStyle w:val="CodeJava9pt"/>
        <w:rPr>
          <w:sz w:val="16"/>
          <w:szCs w:val="16"/>
        </w:rPr>
      </w:pPr>
      <w:r w:rsidRPr="00C85271">
        <w:rPr>
          <w:sz w:val="16"/>
          <w:szCs w:val="16"/>
        </w:rPr>
        <w:t xml:space="preserve">    int entier3 = Integer.parseInt(chaine3);</w:t>
      </w:r>
    </w:p>
    <w:p w14:paraId="25430107" w14:textId="77777777" w:rsidR="00522D83" w:rsidRPr="00C85271" w:rsidRDefault="00522D83" w:rsidP="00522D83">
      <w:pPr>
        <w:pStyle w:val="CodeJava9pt"/>
        <w:rPr>
          <w:sz w:val="16"/>
          <w:szCs w:val="16"/>
        </w:rPr>
      </w:pPr>
      <w:r w:rsidRPr="00C85271">
        <w:rPr>
          <w:sz w:val="16"/>
          <w:szCs w:val="16"/>
        </w:rPr>
        <w:t xml:space="preserve">    </w:t>
      </w:r>
    </w:p>
    <w:p w14:paraId="168B1D19" w14:textId="77777777" w:rsidR="00522D83" w:rsidRPr="00C85271" w:rsidRDefault="00522D83" w:rsidP="00522D83">
      <w:pPr>
        <w:pStyle w:val="CodeJava9pt"/>
        <w:rPr>
          <w:sz w:val="16"/>
          <w:szCs w:val="16"/>
        </w:rPr>
      </w:pPr>
      <w:r w:rsidRPr="00C85271">
        <w:rPr>
          <w:sz w:val="16"/>
          <w:szCs w:val="16"/>
        </w:rPr>
        <w:t xml:space="preserve">    if (entier1 &gt; entier2)</w:t>
      </w:r>
    </w:p>
    <w:p w14:paraId="71E7FA5B" w14:textId="77777777" w:rsidR="00522D83" w:rsidRPr="00C85271" w:rsidRDefault="00522D83" w:rsidP="00522D83">
      <w:pPr>
        <w:pStyle w:val="CodeJava9pt"/>
        <w:rPr>
          <w:sz w:val="16"/>
          <w:szCs w:val="16"/>
        </w:rPr>
      </w:pPr>
      <w:r w:rsidRPr="00C85271">
        <w:rPr>
          <w:sz w:val="16"/>
          <w:szCs w:val="16"/>
        </w:rPr>
        <w:t xml:space="preserve">        if (entier1 &gt; entier3)</w:t>
      </w:r>
    </w:p>
    <w:p w14:paraId="6B7C70B0" w14:textId="77777777" w:rsidR="00522D83" w:rsidRPr="00C85271" w:rsidRDefault="00522D83" w:rsidP="00522D83">
      <w:pPr>
        <w:pStyle w:val="CodeJava9pt"/>
        <w:rPr>
          <w:sz w:val="16"/>
          <w:szCs w:val="16"/>
        </w:rPr>
      </w:pPr>
      <w:r w:rsidRPr="00C85271">
        <w:rPr>
          <w:sz w:val="16"/>
          <w:szCs w:val="16"/>
        </w:rPr>
        <w:t xml:space="preserve">            JOptionPane.showMessageDialog(null,"Le maximum des trois entiers est " + entier1);</w:t>
      </w:r>
    </w:p>
    <w:p w14:paraId="1FFC050D" w14:textId="77777777" w:rsidR="00522D83" w:rsidRPr="00C85271" w:rsidRDefault="00522D83" w:rsidP="00522D83">
      <w:pPr>
        <w:pStyle w:val="CodeJava9pt"/>
        <w:rPr>
          <w:sz w:val="16"/>
          <w:szCs w:val="16"/>
        </w:rPr>
      </w:pPr>
      <w:r w:rsidRPr="00C85271">
        <w:rPr>
          <w:sz w:val="16"/>
          <w:szCs w:val="16"/>
        </w:rPr>
        <w:t xml:space="preserve">        else</w:t>
      </w:r>
    </w:p>
    <w:p w14:paraId="225A99F8" w14:textId="77777777" w:rsidR="00522D83" w:rsidRPr="00C85271" w:rsidRDefault="00522D83" w:rsidP="00522D83">
      <w:pPr>
        <w:pStyle w:val="CodeJava9pt"/>
        <w:rPr>
          <w:sz w:val="16"/>
          <w:szCs w:val="16"/>
        </w:rPr>
      </w:pPr>
      <w:r w:rsidRPr="00C85271">
        <w:rPr>
          <w:sz w:val="16"/>
          <w:szCs w:val="16"/>
        </w:rPr>
        <w:t xml:space="preserve">            JOptionPane.showMessageDialog(null,"Le maximum des trois entiers est " + entier3);</w:t>
      </w:r>
    </w:p>
    <w:p w14:paraId="08D17532" w14:textId="77777777" w:rsidR="00522D83" w:rsidRPr="00C85271" w:rsidRDefault="00522D83" w:rsidP="00522D83">
      <w:pPr>
        <w:pStyle w:val="CodeJava9pt"/>
        <w:rPr>
          <w:sz w:val="16"/>
          <w:szCs w:val="16"/>
        </w:rPr>
      </w:pPr>
      <w:r w:rsidRPr="00C85271">
        <w:rPr>
          <w:sz w:val="16"/>
          <w:szCs w:val="16"/>
        </w:rPr>
        <w:t xml:space="preserve">    else</w:t>
      </w:r>
    </w:p>
    <w:p w14:paraId="6689B82F" w14:textId="77777777" w:rsidR="00522D83" w:rsidRPr="00C85271" w:rsidRDefault="00522D83" w:rsidP="00522D83">
      <w:pPr>
        <w:pStyle w:val="CodeJava9pt"/>
        <w:rPr>
          <w:sz w:val="16"/>
          <w:szCs w:val="16"/>
        </w:rPr>
      </w:pPr>
      <w:r w:rsidRPr="00C85271">
        <w:rPr>
          <w:sz w:val="16"/>
          <w:szCs w:val="16"/>
        </w:rPr>
        <w:t xml:space="preserve">        if (entier2 &gt; entier3)</w:t>
      </w:r>
    </w:p>
    <w:p w14:paraId="4C6BC5AE" w14:textId="77777777" w:rsidR="00522D83" w:rsidRPr="00C85271" w:rsidRDefault="00522D83" w:rsidP="00522D83">
      <w:pPr>
        <w:pStyle w:val="CodeJava9pt"/>
        <w:rPr>
          <w:sz w:val="16"/>
          <w:szCs w:val="16"/>
        </w:rPr>
      </w:pPr>
      <w:r w:rsidRPr="00C85271">
        <w:rPr>
          <w:sz w:val="16"/>
          <w:szCs w:val="16"/>
        </w:rPr>
        <w:t xml:space="preserve">            JOptionPane.showMessageDialog(null,"Le maximum des trois entiers est " +entier2);</w:t>
      </w:r>
    </w:p>
    <w:p w14:paraId="5D8B7F8C" w14:textId="77777777" w:rsidR="00522D83" w:rsidRPr="00C85271" w:rsidRDefault="00522D83" w:rsidP="00522D83">
      <w:pPr>
        <w:pStyle w:val="CodeJava9pt"/>
        <w:rPr>
          <w:sz w:val="16"/>
          <w:szCs w:val="16"/>
        </w:rPr>
      </w:pPr>
      <w:r w:rsidRPr="00C85271">
        <w:rPr>
          <w:sz w:val="16"/>
          <w:szCs w:val="16"/>
        </w:rPr>
        <w:t xml:space="preserve">        else</w:t>
      </w:r>
    </w:p>
    <w:p w14:paraId="4BA907CF" w14:textId="77777777" w:rsidR="00522D83" w:rsidRPr="00C85271" w:rsidRDefault="00522D83" w:rsidP="00522D83">
      <w:pPr>
        <w:pStyle w:val="CodeJava9pt"/>
        <w:rPr>
          <w:sz w:val="16"/>
          <w:szCs w:val="16"/>
        </w:rPr>
      </w:pPr>
      <w:r w:rsidRPr="00C85271">
        <w:rPr>
          <w:sz w:val="16"/>
          <w:szCs w:val="16"/>
        </w:rPr>
        <w:t xml:space="preserve">            JOptionPane.showMessageDialog(null,"Le maximum des trois entiers est " +entier3);</w:t>
      </w:r>
    </w:p>
    <w:p w14:paraId="2E9D63E5" w14:textId="77777777" w:rsidR="00522D83" w:rsidRPr="00C85271" w:rsidRDefault="00522D83" w:rsidP="00522D83">
      <w:pPr>
        <w:pStyle w:val="CodeJava9pt"/>
        <w:rPr>
          <w:sz w:val="16"/>
          <w:szCs w:val="16"/>
        </w:rPr>
      </w:pPr>
      <w:r w:rsidRPr="00C85271">
        <w:rPr>
          <w:sz w:val="16"/>
          <w:szCs w:val="16"/>
        </w:rPr>
        <w:t xml:space="preserve">    System.exit(0);</w:t>
      </w:r>
    </w:p>
    <w:p w14:paraId="670E1DE8" w14:textId="77777777" w:rsidR="00522D83" w:rsidRPr="00C85271" w:rsidRDefault="00522D83" w:rsidP="00522D83">
      <w:pPr>
        <w:pStyle w:val="CodeJava9pt"/>
        <w:rPr>
          <w:sz w:val="16"/>
          <w:szCs w:val="16"/>
        </w:rPr>
      </w:pPr>
      <w:r w:rsidRPr="00C85271">
        <w:rPr>
          <w:sz w:val="16"/>
          <w:szCs w:val="16"/>
        </w:rPr>
        <w:t xml:space="preserve">    }</w:t>
      </w:r>
    </w:p>
    <w:p w14:paraId="239E45B1" w14:textId="77777777" w:rsidR="00522D83" w:rsidRPr="00C85271" w:rsidRDefault="00522D83" w:rsidP="00522D83">
      <w:pPr>
        <w:pStyle w:val="CodeJava9pt"/>
        <w:rPr>
          <w:sz w:val="16"/>
          <w:szCs w:val="16"/>
        </w:rPr>
      </w:pPr>
      <w:r w:rsidRPr="00C85271">
        <w:rPr>
          <w:sz w:val="16"/>
          <w:szCs w:val="16"/>
        </w:rPr>
        <w:t>}</w:t>
      </w:r>
    </w:p>
    <w:p w14:paraId="09E46D2C" w14:textId="77777777" w:rsidR="00522D83" w:rsidRPr="008A0B34" w:rsidRDefault="00522D83" w:rsidP="00522D83">
      <w:pPr>
        <w:pStyle w:val="Corpsdetexte"/>
      </w:pPr>
      <w:r>
        <w:t>On peut imaginer la complexité de cette méthode si on accroît le nombre d’entiers à lire. Dans l’exercice suivant, cherchez à utiliser une répétition pour simplifier le code.</w:t>
      </w:r>
    </w:p>
    <w:p w14:paraId="1B3CEA9B" w14:textId="77777777" w:rsidR="00522D83" w:rsidRDefault="00522D83" w:rsidP="00522D83">
      <w:pPr>
        <w:pStyle w:val="Corpsdetexte"/>
      </w:pPr>
      <w:r w:rsidRPr="0019590D">
        <w:rPr>
          <w:b/>
          <w:bCs/>
        </w:rPr>
        <w:lastRenderedPageBreak/>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77777777" w:rsidR="00522D83" w:rsidRPr="00AD3B7F" w:rsidRDefault="00522D83" w:rsidP="00522D83">
      <w:pPr>
        <w:pStyle w:val="Corpsdetexte"/>
      </w:pPr>
      <w:r w:rsidRPr="00201AA7">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Pr="00A35FAA">
        <w:rPr>
          <w:rFonts w:ascii="Segoe UI" w:hAnsi="Segoe UI" w:cs="Segoe UI"/>
          <w:b/>
          <w:bCs/>
          <w:color w:val="586069"/>
          <w:lang w:val="fr-CA"/>
        </w:rPr>
        <w:t>ExerciceWhileIf.java</w:t>
      </w:r>
    </w:p>
    <w:p w14:paraId="41E6F68F" w14:textId="77777777" w:rsidR="00522D83" w:rsidRPr="00BC600B" w:rsidRDefault="00522D83" w:rsidP="00522D83">
      <w:pPr>
        <w:pStyle w:val="CodeJava9pt"/>
      </w:pPr>
      <w:r w:rsidRPr="00BC600B">
        <w:t>/*</w:t>
      </w:r>
    </w:p>
    <w:p w14:paraId="548D9288" w14:textId="77777777" w:rsidR="00522D83" w:rsidRPr="00BC600B" w:rsidRDefault="00522D83" w:rsidP="00522D83">
      <w:pPr>
        <w:pStyle w:val="CodeJava9pt"/>
      </w:pPr>
      <w:r w:rsidRPr="00BC600B">
        <w:t xml:space="preserve"> * ExerciceWhileIf.java</w:t>
      </w:r>
    </w:p>
    <w:p w14:paraId="563B494A" w14:textId="77777777" w:rsidR="00522D83" w:rsidRPr="00BC600B" w:rsidRDefault="00522D83" w:rsidP="00522D83">
      <w:pPr>
        <w:pStyle w:val="CodeJava9pt"/>
      </w:pPr>
      <w:r w:rsidRPr="00BC600B">
        <w:t xml:space="preserve"> * Lire 5 entiers et afficher l'entier maximal</w:t>
      </w:r>
    </w:p>
    <w:p w14:paraId="3B778C93" w14:textId="77777777" w:rsidR="00522D83" w:rsidRPr="00BC600B" w:rsidRDefault="00522D83" w:rsidP="00522D83">
      <w:pPr>
        <w:pStyle w:val="CodeJava9pt"/>
        <w:rPr>
          <w:lang w:val="en-CA"/>
        </w:rPr>
      </w:pPr>
      <w:r w:rsidRPr="00CA6C3A">
        <w:rPr>
          <w:lang w:val="fr-CA"/>
        </w:rPr>
        <w:t xml:space="preserve"> </w:t>
      </w:r>
      <w:r w:rsidRPr="00BC600B">
        <w:rPr>
          <w:lang w:val="en-CA"/>
        </w:rPr>
        <w:t>*/</w:t>
      </w:r>
    </w:p>
    <w:p w14:paraId="7458C46E" w14:textId="77777777" w:rsidR="00522D83" w:rsidRPr="00BC600B" w:rsidRDefault="00522D83" w:rsidP="00522D83">
      <w:pPr>
        <w:pStyle w:val="CodeJava9pt"/>
        <w:rPr>
          <w:lang w:val="en-CA"/>
        </w:rPr>
      </w:pPr>
      <w:r w:rsidRPr="00BC600B">
        <w:rPr>
          <w:lang w:val="en-CA"/>
        </w:rPr>
        <w:t>import javax.swing.JOptionPane;</w:t>
      </w:r>
    </w:p>
    <w:p w14:paraId="0C74B8C9" w14:textId="77777777" w:rsidR="00522D83" w:rsidRPr="00BC600B" w:rsidRDefault="00522D83" w:rsidP="00522D83">
      <w:pPr>
        <w:pStyle w:val="CodeJava9pt"/>
        <w:rPr>
          <w:lang w:val="en-CA"/>
        </w:rPr>
      </w:pPr>
      <w:r w:rsidRPr="00BC600B">
        <w:rPr>
          <w:lang w:val="en-CA"/>
        </w:rPr>
        <w:t>public class ExerciceWhileIf{</w:t>
      </w:r>
    </w:p>
    <w:p w14:paraId="74E19E34" w14:textId="77777777" w:rsidR="00522D83" w:rsidRPr="00BC600B" w:rsidRDefault="00522D83" w:rsidP="00522D83">
      <w:pPr>
        <w:pStyle w:val="CodeJava9pt"/>
        <w:rPr>
          <w:lang w:val="en-CA"/>
        </w:rPr>
      </w:pPr>
      <w:r w:rsidRPr="00BC600B">
        <w:rPr>
          <w:lang w:val="en-CA"/>
        </w:rPr>
        <w:t xml:space="preserve">   public static void main (String args</w:t>
      </w:r>
      <w:smartTag w:uri="isiresearchsoft-com/cwyw" w:element="citation">
        <w:r w:rsidRPr="00BC600B">
          <w:rPr>
            <w:lang w:val="en-CA"/>
          </w:rPr>
          <w:t>[]</w:t>
        </w:r>
      </w:smartTag>
      <w:r w:rsidRPr="00BC600B">
        <w:rPr>
          <w:lang w:val="en-CA"/>
        </w:rPr>
        <w:t>) {</w:t>
      </w:r>
    </w:p>
    <w:p w14:paraId="0E7F3105" w14:textId="77777777" w:rsidR="00522D83" w:rsidRPr="00BC600B" w:rsidRDefault="00522D83" w:rsidP="00522D83">
      <w:pPr>
        <w:pStyle w:val="CodeJava9pt"/>
        <w:rPr>
          <w:lang w:val="en-CA"/>
        </w:rPr>
      </w:pPr>
      <w:r w:rsidRPr="00BC600B">
        <w:rPr>
          <w:lang w:val="en-CA"/>
        </w:rPr>
        <w:t xml:space="preserve">   </w:t>
      </w:r>
    </w:p>
    <w:p w14:paraId="408857AC" w14:textId="77777777" w:rsidR="00522D83" w:rsidRPr="00BC600B" w:rsidRDefault="00522D83" w:rsidP="00522D83">
      <w:pPr>
        <w:pStyle w:val="CodeJava9pt"/>
      </w:pPr>
      <w:r w:rsidRPr="00BC600B">
        <w:rPr>
          <w:lang w:val="en-CA"/>
        </w:rPr>
        <w:t xml:space="preserve">    </w:t>
      </w:r>
      <w:r w:rsidRPr="00BC600B">
        <w:t>String chaine = JOptionPane.showInputDialog("Entrez un nombre");</w:t>
      </w:r>
    </w:p>
    <w:p w14:paraId="49982691" w14:textId="77777777" w:rsidR="00522D83" w:rsidRPr="00BC600B" w:rsidRDefault="00522D83" w:rsidP="00522D83">
      <w:pPr>
        <w:pStyle w:val="CodeJava9pt"/>
      </w:pPr>
      <w:r w:rsidRPr="00BC600B">
        <w:t xml:space="preserve">    int plusGrand = Integer.parseInt (chaine);</w:t>
      </w:r>
    </w:p>
    <w:p w14:paraId="6D0C74A5" w14:textId="77777777" w:rsidR="00522D83" w:rsidRPr="00BC600B" w:rsidRDefault="00522D83" w:rsidP="00522D83">
      <w:pPr>
        <w:pStyle w:val="CodeJava9pt"/>
      </w:pPr>
      <w:r w:rsidRPr="00BC600B">
        <w:t xml:space="preserve">    for (int compteur = 1; compteur &lt; 5; compteur=compteur+1){</w:t>
      </w:r>
    </w:p>
    <w:p w14:paraId="11E3D455" w14:textId="77777777" w:rsidR="00522D83" w:rsidRPr="00BC600B" w:rsidRDefault="00522D83" w:rsidP="00522D83">
      <w:pPr>
        <w:pStyle w:val="CodeJava9pt"/>
      </w:pPr>
      <w:r w:rsidRPr="00BC600B">
        <w:t xml:space="preserve">      chaine = JOptionPane.showInputDialog("Entrez un nombre entier");</w:t>
      </w:r>
    </w:p>
    <w:p w14:paraId="6C55740D" w14:textId="77777777" w:rsidR="00522D83" w:rsidRPr="00BC600B" w:rsidRDefault="00522D83" w:rsidP="00522D83">
      <w:pPr>
        <w:pStyle w:val="CodeJava9pt"/>
      </w:pPr>
      <w:r w:rsidRPr="00BC600B">
        <w:t xml:space="preserve">      int entier = Integer.parseInt (chaine);</w:t>
      </w:r>
    </w:p>
    <w:p w14:paraId="25521940" w14:textId="77777777" w:rsidR="00522D83" w:rsidRPr="00BC600B" w:rsidRDefault="00522D83" w:rsidP="00522D83">
      <w:pPr>
        <w:pStyle w:val="CodeJava9pt"/>
      </w:pPr>
      <w:r w:rsidRPr="00BC600B">
        <w:t xml:space="preserve">      if (entier &gt; plusGrand) {</w:t>
      </w:r>
    </w:p>
    <w:p w14:paraId="599F6FE9" w14:textId="77777777" w:rsidR="00522D83" w:rsidRPr="00BC600B" w:rsidRDefault="00522D83" w:rsidP="00522D83">
      <w:pPr>
        <w:pStyle w:val="CodeJava9pt"/>
      </w:pPr>
      <w:r w:rsidRPr="00BC600B">
        <w:t xml:space="preserve">        plusGrand = entier;</w:t>
      </w:r>
    </w:p>
    <w:p w14:paraId="5495184F" w14:textId="77777777" w:rsidR="00522D83" w:rsidRPr="00BC600B" w:rsidRDefault="00522D83" w:rsidP="00522D83">
      <w:pPr>
        <w:pStyle w:val="CodeJava9pt"/>
      </w:pPr>
      <w:r w:rsidRPr="00BC600B">
        <w:t xml:space="preserve">      }</w:t>
      </w:r>
    </w:p>
    <w:p w14:paraId="76D2604B" w14:textId="77777777" w:rsidR="00522D83" w:rsidRPr="00BC600B" w:rsidRDefault="00522D83" w:rsidP="00522D83">
      <w:pPr>
        <w:pStyle w:val="CodeJava9pt"/>
      </w:pPr>
      <w:r w:rsidRPr="00BC600B">
        <w:t xml:space="preserve">    }</w:t>
      </w:r>
    </w:p>
    <w:p w14:paraId="7FC51607" w14:textId="77777777" w:rsidR="00522D83" w:rsidRPr="00BC600B" w:rsidRDefault="00522D83" w:rsidP="00522D83">
      <w:pPr>
        <w:pStyle w:val="CodeJava9pt"/>
      </w:pPr>
      <w:r w:rsidRPr="00BC600B">
        <w:t xml:space="preserve">    JOptionPane.showMessageDialog(null,"L'entier le plus grand est " + plusGrand);</w:t>
      </w:r>
    </w:p>
    <w:p w14:paraId="46EB0341" w14:textId="77777777" w:rsidR="00522D83" w:rsidRPr="00BC600B" w:rsidRDefault="00522D83" w:rsidP="00522D83">
      <w:pPr>
        <w:pStyle w:val="CodeJava9pt"/>
      </w:pPr>
      <w:r w:rsidRPr="00BC600B">
        <w:t xml:space="preserve">    System.exit(0);</w:t>
      </w:r>
    </w:p>
    <w:p w14:paraId="40E8A011" w14:textId="77777777" w:rsidR="00522D83" w:rsidRPr="00BC600B" w:rsidRDefault="00522D83" w:rsidP="00522D83">
      <w:pPr>
        <w:pStyle w:val="CodeJava9pt"/>
      </w:pPr>
      <w:r w:rsidRPr="00BC600B">
        <w:t xml:space="preserve">    }</w:t>
      </w:r>
    </w:p>
    <w:p w14:paraId="375182A5" w14:textId="77777777" w:rsidR="00522D83" w:rsidRDefault="00522D83" w:rsidP="00522D83">
      <w:pPr>
        <w:pStyle w:val="CodeJava9pt"/>
      </w:pPr>
      <w:r w:rsidRPr="00BC600B">
        <w:t>}</w:t>
      </w:r>
    </w:p>
    <w:p w14:paraId="4D0DBEF2" w14:textId="77777777" w:rsidR="00522D83" w:rsidRDefault="00522D83" w:rsidP="00522D83">
      <w:pPr>
        <w:pStyle w:val="Corpsdetexte"/>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Style w:val="Grilledutableau"/>
        <w:tblW w:w="0" w:type="auto"/>
        <w:tblLook w:val="04A0" w:firstRow="1" w:lastRow="0" w:firstColumn="1" w:lastColumn="0" w:noHBand="0" w:noVBand="1"/>
      </w:tblPr>
      <w:tblGrid>
        <w:gridCol w:w="1838"/>
        <w:gridCol w:w="425"/>
      </w:tblGrid>
      <w:tr w:rsidR="00562729" w14:paraId="6A6BBB56" w14:textId="77777777" w:rsidTr="0012251D">
        <w:tc>
          <w:tcPr>
            <w:tcW w:w="1838" w:type="dxa"/>
          </w:tcPr>
          <w:p w14:paraId="3A7D4CB0" w14:textId="77777777" w:rsidR="00562729" w:rsidRDefault="00562729" w:rsidP="0012251D">
            <w:pPr>
              <w:pStyle w:val="Corpsdetexte"/>
              <w:spacing w:after="0"/>
            </w:pPr>
            <w:r>
              <w:t>0&lt;=note&lt;60</w:t>
            </w:r>
          </w:p>
        </w:tc>
        <w:tc>
          <w:tcPr>
            <w:tcW w:w="425" w:type="dxa"/>
          </w:tcPr>
          <w:p w14:paraId="73F3C8D0" w14:textId="77777777" w:rsidR="00562729" w:rsidRDefault="00562729" w:rsidP="0012251D">
            <w:pPr>
              <w:pStyle w:val="Corpsdetexte"/>
              <w:spacing w:after="0"/>
            </w:pPr>
            <w:r>
              <w:t>E</w:t>
            </w:r>
          </w:p>
        </w:tc>
      </w:tr>
      <w:tr w:rsidR="00562729" w14:paraId="1D5DC638" w14:textId="77777777" w:rsidTr="0012251D">
        <w:tc>
          <w:tcPr>
            <w:tcW w:w="1838" w:type="dxa"/>
          </w:tcPr>
          <w:p w14:paraId="41FEC21C" w14:textId="77777777" w:rsidR="00562729" w:rsidRDefault="00562729" w:rsidP="0012251D">
            <w:pPr>
              <w:pStyle w:val="Corpsdetexte"/>
              <w:spacing w:after="0"/>
            </w:pPr>
            <w:r>
              <w:t>60&lt;=note&lt;70</w:t>
            </w:r>
          </w:p>
        </w:tc>
        <w:tc>
          <w:tcPr>
            <w:tcW w:w="425" w:type="dxa"/>
          </w:tcPr>
          <w:p w14:paraId="65698D47" w14:textId="77777777" w:rsidR="00562729" w:rsidRDefault="00562729" w:rsidP="0012251D">
            <w:pPr>
              <w:pStyle w:val="Corpsdetexte"/>
              <w:spacing w:after="0"/>
            </w:pPr>
            <w:r>
              <w:t>D</w:t>
            </w:r>
          </w:p>
        </w:tc>
      </w:tr>
      <w:tr w:rsidR="00562729" w14:paraId="6D3786F0" w14:textId="77777777" w:rsidTr="0012251D">
        <w:tc>
          <w:tcPr>
            <w:tcW w:w="1838" w:type="dxa"/>
          </w:tcPr>
          <w:p w14:paraId="318A1BA0" w14:textId="77777777" w:rsidR="00562729" w:rsidRDefault="00562729" w:rsidP="0012251D">
            <w:pPr>
              <w:pStyle w:val="Corpsdetexte"/>
              <w:spacing w:after="0"/>
            </w:pPr>
            <w:r>
              <w:t>70&lt;=note&lt;80</w:t>
            </w:r>
          </w:p>
        </w:tc>
        <w:tc>
          <w:tcPr>
            <w:tcW w:w="425" w:type="dxa"/>
          </w:tcPr>
          <w:p w14:paraId="1A529554" w14:textId="77777777" w:rsidR="00562729" w:rsidRDefault="00562729" w:rsidP="0012251D">
            <w:pPr>
              <w:pStyle w:val="Corpsdetexte"/>
              <w:spacing w:after="0"/>
            </w:pPr>
            <w:r>
              <w:t>C</w:t>
            </w:r>
          </w:p>
        </w:tc>
      </w:tr>
      <w:tr w:rsidR="00562729" w14:paraId="29667E11" w14:textId="77777777" w:rsidTr="0012251D">
        <w:tc>
          <w:tcPr>
            <w:tcW w:w="1838" w:type="dxa"/>
          </w:tcPr>
          <w:p w14:paraId="064093B6" w14:textId="77777777" w:rsidR="00562729" w:rsidRDefault="00562729" w:rsidP="0012251D">
            <w:pPr>
              <w:pStyle w:val="Corpsdetexte"/>
              <w:spacing w:after="0"/>
            </w:pPr>
            <w:r>
              <w:t>80&lt;=note&lt;90</w:t>
            </w:r>
          </w:p>
        </w:tc>
        <w:tc>
          <w:tcPr>
            <w:tcW w:w="425" w:type="dxa"/>
          </w:tcPr>
          <w:p w14:paraId="766F5D98" w14:textId="77777777" w:rsidR="00562729" w:rsidRDefault="00562729" w:rsidP="0012251D">
            <w:pPr>
              <w:pStyle w:val="Corpsdetexte"/>
              <w:spacing w:after="0"/>
            </w:pPr>
            <w:r>
              <w:t>B</w:t>
            </w:r>
          </w:p>
        </w:tc>
      </w:tr>
      <w:tr w:rsidR="00562729" w14:paraId="138A7FD1" w14:textId="77777777" w:rsidTr="0012251D">
        <w:tc>
          <w:tcPr>
            <w:tcW w:w="1838" w:type="dxa"/>
          </w:tcPr>
          <w:p w14:paraId="5BFF10BD" w14:textId="77777777" w:rsidR="00562729" w:rsidRDefault="00562729" w:rsidP="0012251D">
            <w:pPr>
              <w:pStyle w:val="Corpsdetexte"/>
              <w:spacing w:after="0"/>
            </w:pPr>
            <w:r>
              <w:t>90&lt;=note&lt;=100</w:t>
            </w:r>
          </w:p>
        </w:tc>
        <w:tc>
          <w:tcPr>
            <w:tcW w:w="425" w:type="dxa"/>
          </w:tcPr>
          <w:p w14:paraId="63321633" w14:textId="77777777" w:rsidR="00562729" w:rsidRDefault="00562729" w:rsidP="0012251D">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1" w:name="_Toc508791575"/>
      <w:bookmarkStart w:id="62" w:name="_Toc10533506"/>
      <w:r w:rsidR="00F97D1A">
        <w:lastRenderedPageBreak/>
        <w:t>Types et expressions Java</w:t>
      </w:r>
      <w:bookmarkEnd w:id="61"/>
      <w:bookmarkEnd w:id="62"/>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48"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3" w:name="_Toc508791576"/>
      <w:bookmarkStart w:id="64" w:name="_Toc10533507"/>
      <w:r>
        <w:t xml:space="preserve">Type primitif et </w:t>
      </w:r>
      <w:bookmarkEnd w:id="63"/>
      <w:r w:rsidR="000250CB">
        <w:t>littéral</w:t>
      </w:r>
      <w:bookmarkEnd w:id="64"/>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36FD27CC" w:rsidR="00F97D1A" w:rsidRDefault="00F97D1A" w:rsidP="00F97D1A">
      <w:pPr>
        <w:pStyle w:val="Lgende"/>
        <w:jc w:val="center"/>
        <w:rPr>
          <w:rFonts w:ascii="Times New Roman" w:hAnsi="Times New Roman"/>
          <w:sz w:val="24"/>
          <w:szCs w:val="24"/>
          <w:lang w:val="fr-CA"/>
        </w:rPr>
      </w:pPr>
      <w:bookmarkStart w:id="65" w:name="_Ref46198836"/>
      <w:r>
        <w:t xml:space="preserve">Figure </w:t>
      </w:r>
      <w:r>
        <w:fldChar w:fldCharType="begin"/>
      </w:r>
      <w:r>
        <w:instrText xml:space="preserve"> SEQ Figure \* ARABIC </w:instrText>
      </w:r>
      <w:r>
        <w:fldChar w:fldCharType="separate"/>
      </w:r>
      <w:r w:rsidR="007A6118">
        <w:rPr>
          <w:noProof/>
        </w:rPr>
        <w:t>15</w:t>
      </w:r>
      <w:r>
        <w:fldChar w:fldCharType="end"/>
      </w:r>
      <w:bookmarkEnd w:id="65"/>
      <w:r>
        <w:t>. Types primitifs de Java.</w:t>
      </w:r>
    </w:p>
    <w:p w14:paraId="7E94E854" w14:textId="5FBCC1C5"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7A6118">
        <w:t xml:space="preserve">Figure </w:t>
      </w:r>
      <w:r w:rsidR="007A6118">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F97D1A">
      <w:pPr>
        <w:pStyle w:val="Corpsdetexte"/>
        <w:pBdr>
          <w:top w:val="single" w:sz="4" w:space="1" w:color="auto"/>
          <w:left w:val="single" w:sz="4" w:space="4" w:color="auto"/>
          <w:bottom w:val="single" w:sz="4" w:space="1" w:color="auto"/>
          <w:right w:val="single" w:sz="4" w:space="4" w:color="auto"/>
        </w:pBdr>
        <w:rPr>
          <w:b/>
          <w:bCs/>
          <w:lang w:val="fr-CA"/>
        </w:rPr>
      </w:pPr>
      <w:r w:rsidRPr="00403858">
        <w:rPr>
          <w:b/>
          <w:bCs/>
          <w:lang w:val="fr-CA"/>
        </w:rPr>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lastRenderedPageBreak/>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66" w:name="_Toc508791577"/>
      <w:bookmarkStart w:id="67" w:name="_Toc10533508"/>
      <w:r>
        <w:rPr>
          <w:lang w:val="fr-CA"/>
        </w:rPr>
        <w:t>Types et expressions numériques</w:t>
      </w:r>
      <w:bookmarkEnd w:id="66"/>
      <w:bookmarkEnd w:id="67"/>
    </w:p>
    <w:p w14:paraId="6E9A4437" w14:textId="125B186D" w:rsidR="00F97D1A"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 Les types </w:t>
      </w:r>
      <w:r w:rsidRPr="002B377A">
        <w:rPr>
          <w:i/>
          <w:iCs/>
          <w:lang w:val="fr-CA"/>
        </w:rPr>
        <w:t>float</w:t>
      </w:r>
      <w:r>
        <w:rPr>
          <w:lang w:val="fr-CA"/>
        </w:rPr>
        <w:t xml:space="preserve"> et </w:t>
      </w:r>
      <w:r w:rsidRPr="002B377A">
        <w:rPr>
          <w:i/>
          <w:iCs/>
          <w:lang w:val="fr-CA"/>
        </w:rPr>
        <w:t>double</w:t>
      </w:r>
      <w:r>
        <w:rPr>
          <w:lang w:val="fr-CA"/>
        </w:rPr>
        <w:t xml:space="preserve"> sont des nombres réels avec partie fractionnaire. La </w:t>
      </w:r>
      <w:r>
        <w:rPr>
          <w:lang w:val="fr-CA"/>
        </w:rPr>
        <w:fldChar w:fldCharType="begin"/>
      </w:r>
      <w:r>
        <w:rPr>
          <w:lang w:val="fr-CA"/>
        </w:rPr>
        <w:instrText xml:space="preserve"> REF _Ref46198836 \h </w:instrText>
      </w:r>
      <w:r>
        <w:rPr>
          <w:lang w:val="fr-CA"/>
        </w:rPr>
      </w:r>
      <w:r>
        <w:rPr>
          <w:lang w:val="fr-CA"/>
        </w:rPr>
        <w:fldChar w:fldCharType="separate"/>
      </w:r>
      <w:r w:rsidR="007A6118">
        <w:t xml:space="preserve">Figure </w:t>
      </w:r>
      <w:r w:rsidR="007A6118">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p>
    <w:p w14:paraId="2F37E273" w14:textId="77777777" w:rsidR="00F97D1A" w:rsidRDefault="00F97D1A" w:rsidP="00F97D1A">
      <w:pPr>
        <w:pStyle w:val="Corpsdetexte"/>
        <w:rPr>
          <w:lang w:val="fr-CA"/>
        </w:rPr>
      </w:pP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8D06F8">
            <w:pPr>
              <w:pStyle w:val="Corpsdetexte"/>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8D06F8">
            <w:pPr>
              <w:pStyle w:val="Corpsdetexte"/>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8D06F8">
            <w:pPr>
              <w:pStyle w:val="Corpsdetexte"/>
              <w:spacing w:after="0"/>
              <w:rPr>
                <w:sz w:val="20"/>
                <w:szCs w:val="20"/>
                <w:lang w:val="fr-CA"/>
              </w:rPr>
            </w:pPr>
            <w:r w:rsidRPr="00EC23E6">
              <w:rPr>
                <w:sz w:val="20"/>
                <w:szCs w:val="20"/>
                <w:lang w:val="fr-CA"/>
              </w:rPr>
              <w:t>Addition</w:t>
            </w:r>
          </w:p>
          <w:p w14:paraId="54DB984C" w14:textId="77777777" w:rsidR="00F97D1A" w:rsidRPr="00EC23E6" w:rsidRDefault="00F97D1A" w:rsidP="008D06F8">
            <w:pPr>
              <w:pStyle w:val="Corpsdetexte"/>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8D06F8">
            <w:pPr>
              <w:pStyle w:val="Corpsdetexte"/>
              <w:spacing w:after="0"/>
              <w:rPr>
                <w:sz w:val="20"/>
                <w:szCs w:val="20"/>
                <w:lang w:val="fr-CA"/>
              </w:rPr>
            </w:pPr>
            <w:r w:rsidRPr="00EC23E6">
              <w:rPr>
                <w:sz w:val="20"/>
                <w:szCs w:val="20"/>
                <w:lang w:val="fr-CA"/>
              </w:rPr>
              <w:t>4 + 5 donne 9</w:t>
            </w:r>
          </w:p>
          <w:p w14:paraId="376B029C" w14:textId="77777777" w:rsidR="00F97D1A" w:rsidRPr="00EC23E6" w:rsidRDefault="00F97D1A" w:rsidP="008D06F8">
            <w:pPr>
              <w:pStyle w:val="Corpsdetexte"/>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8D06F8">
            <w:pPr>
              <w:pStyle w:val="Corpsdetexte"/>
              <w:spacing w:after="0"/>
              <w:rPr>
                <w:sz w:val="20"/>
                <w:szCs w:val="20"/>
                <w:lang w:val="fr-CA"/>
              </w:rPr>
            </w:pPr>
            <w:r w:rsidRPr="00EC23E6">
              <w:rPr>
                <w:sz w:val="20"/>
                <w:szCs w:val="20"/>
                <w:lang w:val="fr-CA"/>
              </w:rPr>
              <w:t>Soustraction</w:t>
            </w:r>
          </w:p>
          <w:p w14:paraId="4373BDC1" w14:textId="77777777" w:rsidR="00F97D1A" w:rsidRPr="00EC23E6" w:rsidRDefault="00F97D1A" w:rsidP="008D06F8">
            <w:pPr>
              <w:pStyle w:val="Corpsdetexte"/>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8D06F8">
            <w:pPr>
              <w:pStyle w:val="Corpsdetexte"/>
              <w:spacing w:after="0"/>
              <w:rPr>
                <w:sz w:val="20"/>
                <w:szCs w:val="20"/>
                <w:lang w:val="fr-CA"/>
              </w:rPr>
            </w:pPr>
            <w:r w:rsidRPr="00EC23E6">
              <w:rPr>
                <w:sz w:val="20"/>
                <w:szCs w:val="20"/>
                <w:lang w:val="fr-CA"/>
              </w:rPr>
              <w:t>5 - 2 donne 3</w:t>
            </w:r>
          </w:p>
          <w:p w14:paraId="168049C6" w14:textId="77777777" w:rsidR="00F97D1A" w:rsidRPr="00EC23E6" w:rsidRDefault="00F97D1A" w:rsidP="008D06F8">
            <w:pPr>
              <w:pStyle w:val="Corpsdetexte"/>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8D06F8">
            <w:pPr>
              <w:pStyle w:val="Corpsdetexte"/>
              <w:spacing w:after="0"/>
              <w:rPr>
                <w:sz w:val="20"/>
                <w:szCs w:val="20"/>
                <w:lang w:val="fr-CA"/>
              </w:rPr>
            </w:pPr>
            <w:r w:rsidRPr="00EC23E6">
              <w:rPr>
                <w:sz w:val="20"/>
                <w:szCs w:val="20"/>
                <w:lang w:val="fr-CA"/>
              </w:rPr>
              <w:t>Multiplication</w:t>
            </w:r>
          </w:p>
          <w:p w14:paraId="532F9486" w14:textId="77777777" w:rsidR="00F97D1A" w:rsidRPr="00EC23E6" w:rsidRDefault="00F97D1A" w:rsidP="008D06F8">
            <w:pPr>
              <w:pStyle w:val="Corpsdetexte"/>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8D06F8">
            <w:pPr>
              <w:pStyle w:val="Corpsdetexte"/>
              <w:spacing w:after="0"/>
              <w:rPr>
                <w:sz w:val="20"/>
                <w:szCs w:val="20"/>
                <w:lang w:val="fr-CA"/>
              </w:rPr>
            </w:pPr>
            <w:r w:rsidRPr="00EC23E6">
              <w:rPr>
                <w:sz w:val="20"/>
                <w:szCs w:val="20"/>
                <w:lang w:val="fr-CA"/>
              </w:rPr>
              <w:t>3 * 4 donne 12</w:t>
            </w:r>
          </w:p>
          <w:p w14:paraId="397162CE" w14:textId="77777777" w:rsidR="00F97D1A" w:rsidRPr="00EC23E6" w:rsidRDefault="00F97D1A" w:rsidP="008D06F8">
            <w:pPr>
              <w:pStyle w:val="Corpsdetexte"/>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8D06F8">
            <w:pPr>
              <w:pStyle w:val="Corpsdetexte"/>
              <w:spacing w:after="0"/>
              <w:rPr>
                <w:sz w:val="20"/>
                <w:szCs w:val="20"/>
                <w:lang w:val="fr-CA"/>
              </w:rPr>
            </w:pPr>
            <w:r w:rsidRPr="00EC23E6">
              <w:rPr>
                <w:sz w:val="20"/>
                <w:szCs w:val="20"/>
                <w:lang w:val="fr-CA"/>
              </w:rPr>
              <w:t>Division</w:t>
            </w:r>
          </w:p>
          <w:p w14:paraId="6A5716C8" w14:textId="77777777" w:rsidR="00F97D1A" w:rsidRPr="00EC23E6" w:rsidRDefault="00F97D1A" w:rsidP="008D06F8">
            <w:pPr>
              <w:pStyle w:val="Corpsdetexte"/>
              <w:spacing w:after="0"/>
              <w:rPr>
                <w:sz w:val="20"/>
                <w:szCs w:val="20"/>
                <w:lang w:val="fr-CA"/>
              </w:rPr>
            </w:pPr>
            <w:r w:rsidRPr="00EC23E6">
              <w:rPr>
                <w:sz w:val="20"/>
                <w:szCs w:val="20"/>
                <w:lang w:val="fr-CA"/>
              </w:rPr>
              <w:t>Exemples :</w:t>
            </w:r>
          </w:p>
          <w:p w14:paraId="2A11F61C" w14:textId="77777777" w:rsidR="00F97D1A" w:rsidRPr="00EC23E6" w:rsidRDefault="00F97D1A" w:rsidP="008D06F8">
            <w:pPr>
              <w:pStyle w:val="Corpsdetexte"/>
              <w:spacing w:after="0"/>
              <w:rPr>
                <w:sz w:val="20"/>
                <w:szCs w:val="20"/>
                <w:lang w:val="fr-CA"/>
              </w:rPr>
            </w:pPr>
            <w:r w:rsidRPr="00EC23E6">
              <w:rPr>
                <w:sz w:val="20"/>
                <w:szCs w:val="20"/>
                <w:lang w:val="fr-CA"/>
              </w:rPr>
              <w:t>16 / 5 donne 3</w:t>
            </w:r>
          </w:p>
          <w:p w14:paraId="0E1B68E4" w14:textId="77777777" w:rsidR="00F97D1A" w:rsidRPr="00EC23E6" w:rsidRDefault="00F97D1A" w:rsidP="008D06F8">
            <w:pPr>
              <w:pStyle w:val="Corpsdetexte"/>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8D06F8">
            <w:pPr>
              <w:pStyle w:val="Corpsdetexte"/>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8D06F8">
            <w:pPr>
              <w:pStyle w:val="Corpsdetexte"/>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8D06F8">
            <w:pPr>
              <w:pStyle w:val="Corpsdetexte"/>
              <w:spacing w:after="0"/>
              <w:rPr>
                <w:sz w:val="20"/>
                <w:szCs w:val="20"/>
                <w:lang w:val="fr-CA"/>
              </w:rPr>
            </w:pPr>
            <w:r w:rsidRPr="00EC23E6">
              <w:rPr>
                <w:sz w:val="20"/>
                <w:szCs w:val="20"/>
                <w:lang w:val="fr-CA"/>
              </w:rPr>
              <w:t>Exemples :</w:t>
            </w:r>
          </w:p>
          <w:p w14:paraId="21A36230" w14:textId="77777777" w:rsidR="00F97D1A" w:rsidRPr="00EC23E6" w:rsidRDefault="00F97D1A" w:rsidP="008D06F8">
            <w:pPr>
              <w:pStyle w:val="Corpsdetexte"/>
              <w:spacing w:after="0"/>
              <w:rPr>
                <w:sz w:val="20"/>
                <w:szCs w:val="20"/>
                <w:lang w:val="fr-CA"/>
              </w:rPr>
            </w:pPr>
            <w:r w:rsidRPr="00EC23E6">
              <w:rPr>
                <w:sz w:val="20"/>
                <w:szCs w:val="20"/>
                <w:lang w:val="fr-CA"/>
              </w:rPr>
              <w:t>16 % 4 donne 0</w:t>
            </w:r>
          </w:p>
          <w:p w14:paraId="13FA903A" w14:textId="77777777" w:rsidR="00F97D1A" w:rsidRPr="00EC23E6" w:rsidRDefault="00F97D1A" w:rsidP="008D06F8">
            <w:pPr>
              <w:pStyle w:val="Corpsdetexte"/>
              <w:spacing w:after="0"/>
              <w:rPr>
                <w:sz w:val="20"/>
                <w:szCs w:val="20"/>
                <w:lang w:val="fr-CA"/>
              </w:rPr>
            </w:pPr>
            <w:r w:rsidRPr="00EC23E6">
              <w:rPr>
                <w:sz w:val="20"/>
                <w:szCs w:val="20"/>
                <w:lang w:val="fr-CA"/>
              </w:rPr>
              <w:t>16 % 5 donne 1</w:t>
            </w:r>
          </w:p>
        </w:tc>
      </w:tr>
    </w:tbl>
    <w:p w14:paraId="39548158" w14:textId="77777777" w:rsidR="00F97D1A" w:rsidRDefault="00F97D1A" w:rsidP="00F97D1A">
      <w:pPr>
        <w:pStyle w:val="Corpsdetexte"/>
        <w:rPr>
          <w:lang w:val="fr-CA"/>
        </w:rPr>
      </w:pPr>
    </w:p>
    <w:p w14:paraId="79F2E502" w14:textId="77777777"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77777777" w:rsidR="00F97D1A" w:rsidRPr="00A16A27" w:rsidRDefault="00F97D1A" w:rsidP="00F97D1A">
      <w:pPr>
        <w:pStyle w:val="Corpsdetexte"/>
        <w:ind w:firstLine="720"/>
        <w:rPr>
          <w:rFonts w:ascii="Courier New" w:hAnsi="Courier New" w:cs="Courier New"/>
          <w:sz w:val="18"/>
          <w:szCs w:val="18"/>
          <w:lang w:val="fr-CA"/>
        </w:rPr>
      </w:pPr>
      <w:r w:rsidRPr="00A16A27">
        <w:rPr>
          <w:rFonts w:ascii="Courier New" w:hAnsi="Courier New" w:cs="Courier New"/>
          <w:sz w:val="18"/>
          <w:szCs w:val="18"/>
          <w:lang w:val="fr-CA"/>
        </w:rPr>
        <w:t>3 + 2 * 4  - 3 - 2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lastRenderedPageBreak/>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0A4C059B" w14:textId="77777777" w:rsidR="00CD65E8" w:rsidRDefault="00CD65E8" w:rsidP="00CD65E8">
      <w:pPr>
        <w:pStyle w:val="Corpsdetexte"/>
        <w:rPr>
          <w:lang w:val="fr-CA"/>
        </w:rPr>
      </w:pPr>
      <w:r>
        <w:rPr>
          <w:lang w:val="fr-CA"/>
        </w:rPr>
        <w:t>Réécrire l’expression avec des parenthèses qui reflètent la priorité d’évaluation des opérations.</w:t>
      </w:r>
    </w:p>
    <w:p w14:paraId="59746DC5" w14:textId="77777777" w:rsidR="005F012D" w:rsidRDefault="005F012D" w:rsidP="00F97D1A">
      <w:pPr>
        <w:pStyle w:val="Corpsdetexte"/>
        <w:rPr>
          <w:lang w:val="fr-CA"/>
        </w:rPr>
      </w:pPr>
    </w:p>
    <w:p w14:paraId="78C85D38" w14:textId="77777777"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 de génie logiciel</w:t>
      </w:r>
    </w:p>
    <w:p w14:paraId="39AD157F"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Ne vous fiez pas à la priorité, et mettez des parenthèses !</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r w:rsidRPr="008F4075">
        <w:rPr>
          <w:b/>
          <w:bCs/>
          <w:lang w:val="fr-CA"/>
        </w:rPr>
        <w:lastRenderedPageBreak/>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p w14:paraId="18E8293C" w14:textId="77777777" w:rsidR="00F97D1A" w:rsidRDefault="00F97D1A" w:rsidP="00F97D1A">
      <w:pPr>
        <w:pStyle w:val="Corpsdetexte"/>
        <w:rPr>
          <w:lang w:val="fr-CA"/>
        </w:rPr>
      </w:pPr>
    </w:p>
    <w:p w14:paraId="1D82954D" w14:textId="77777777" w:rsidR="00F97D1A" w:rsidRDefault="00F97D1A" w:rsidP="00F97D1A">
      <w:pPr>
        <w:pStyle w:val="Corpsdetexte"/>
        <w:rPr>
          <w:lang w:val="fr-CA"/>
        </w:rPr>
      </w:pPr>
      <w:r>
        <w:rPr>
          <w:lang w:val="fr-CA"/>
        </w:rPr>
        <w:t>Sans conversion explicite, une erreur serait levée car cette promotion automatique n’est pas valide en Java.</w:t>
      </w: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t>La deuxième formulation est préférable car elle clarifie la conversion désirée.</w:t>
      </w:r>
    </w:p>
    <w:p w14:paraId="2794AB14" w14:textId="77777777" w:rsidR="00F97D1A" w:rsidRDefault="00F97D1A" w:rsidP="00F97D1A">
      <w:pPr>
        <w:pStyle w:val="Titre2"/>
        <w:rPr>
          <w:lang w:val="fr-CA"/>
        </w:rPr>
      </w:pPr>
      <w:bookmarkStart w:id="68" w:name="_Toc508791578"/>
      <w:bookmarkStart w:id="69" w:name="_Toc10533509"/>
      <w:r>
        <w:rPr>
          <w:lang w:val="fr-CA"/>
        </w:rPr>
        <w:t>Expressions booléennes</w:t>
      </w:r>
      <w:bookmarkEnd w:id="68"/>
      <w:bookmarkEnd w:id="69"/>
    </w:p>
    <w:p w14:paraId="0D73E2AE" w14:textId="640DA548"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répétition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7777777" w:rsidR="00F97D1A" w:rsidRDefault="00F97D1A" w:rsidP="00F97D1A">
      <w:pPr>
        <w:pStyle w:val="Corpsdetexte"/>
        <w:rPr>
          <w:lang w:val="fr-CA"/>
        </w:rPr>
      </w:pPr>
      <w:r w:rsidRPr="00E46FA5">
        <w:rPr>
          <w:b/>
          <w:bCs/>
          <w:lang w:val="fr-CA"/>
        </w:rPr>
        <w:t>Exemple</w:t>
      </w:r>
      <w:r>
        <w:rPr>
          <w:lang w:val="fr-CA"/>
        </w:rPr>
        <w:t xml:space="preserve">. </w:t>
      </w:r>
      <w:hyperlink r:id="rId149"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F97D1A">
      <w:pPr>
        <w:pStyle w:val="Corpsdetexte"/>
        <w:rPr>
          <w:lang w:val="fr-CA"/>
        </w:rPr>
      </w:pPr>
      <w:r>
        <w:rPr>
          <w:lang w:val="fr-CA"/>
        </w:rPr>
        <w:t>Le programme suivant illustre les opérateurs logiques &amp;, | et !.</w:t>
      </w:r>
    </w:p>
    <w:p w14:paraId="21B6EDA7" w14:textId="77777777" w:rsidR="00F97D1A" w:rsidRPr="00A744A1" w:rsidRDefault="00F97D1A" w:rsidP="00F97D1A">
      <w:pPr>
        <w:pStyle w:val="CodeJava9pt"/>
        <w:rPr>
          <w:lang w:val="fr-CA"/>
        </w:rPr>
      </w:pPr>
      <w:r w:rsidRPr="00A744A1">
        <w:rPr>
          <w:lang w:val="fr-CA"/>
        </w:rPr>
        <w:t>/*</w:t>
      </w:r>
    </w:p>
    <w:p w14:paraId="01C7F65D" w14:textId="77777777" w:rsidR="00F97D1A" w:rsidRPr="00A744A1" w:rsidRDefault="00F97D1A" w:rsidP="00F97D1A">
      <w:pPr>
        <w:pStyle w:val="CodeJava9pt"/>
        <w:rPr>
          <w:lang w:val="fr-CA"/>
        </w:rPr>
      </w:pPr>
      <w:r w:rsidRPr="00A744A1">
        <w:rPr>
          <w:lang w:val="fr-CA"/>
        </w:rPr>
        <w:t xml:space="preserve"> * ExempleLogique.java</w:t>
      </w:r>
    </w:p>
    <w:p w14:paraId="6F430754" w14:textId="77777777" w:rsidR="00F97D1A" w:rsidRPr="00A744A1" w:rsidRDefault="00F97D1A" w:rsidP="00F97D1A">
      <w:pPr>
        <w:pStyle w:val="CodeJava9pt"/>
        <w:rPr>
          <w:lang w:val="fr-CA"/>
        </w:rPr>
      </w:pPr>
      <w:r w:rsidRPr="00A744A1">
        <w:rPr>
          <w:lang w:val="fr-CA"/>
        </w:rPr>
        <w:t xml:space="preserve"> * Petit exemple illustrant l'énoncé if.</w:t>
      </w:r>
    </w:p>
    <w:p w14:paraId="797D0E89" w14:textId="77777777" w:rsidR="00F97D1A" w:rsidRPr="00A744A1" w:rsidRDefault="00F97D1A" w:rsidP="00F97D1A">
      <w:pPr>
        <w:pStyle w:val="CodeJava9pt"/>
        <w:rPr>
          <w:lang w:val="en-CA"/>
        </w:rPr>
      </w:pPr>
      <w:r w:rsidRPr="00A744A1">
        <w:rPr>
          <w:lang w:val="fr-CA"/>
        </w:rPr>
        <w:t xml:space="preserve"> </w:t>
      </w:r>
      <w:r w:rsidRPr="00A744A1">
        <w:rPr>
          <w:lang w:val="en-CA"/>
        </w:rPr>
        <w:t>*/</w:t>
      </w:r>
    </w:p>
    <w:p w14:paraId="4DA399A0" w14:textId="77777777" w:rsidR="00F97D1A" w:rsidRPr="00A744A1" w:rsidRDefault="00F97D1A" w:rsidP="00F97D1A">
      <w:pPr>
        <w:pStyle w:val="CodeJava9pt"/>
        <w:rPr>
          <w:lang w:val="en-CA"/>
        </w:rPr>
      </w:pPr>
      <w:r w:rsidRPr="00A744A1">
        <w:rPr>
          <w:lang w:val="en-CA"/>
        </w:rPr>
        <w:t>import javax.swing.JOptionPane;</w:t>
      </w:r>
    </w:p>
    <w:p w14:paraId="184972B5" w14:textId="77777777" w:rsidR="00F97D1A" w:rsidRPr="00A744A1" w:rsidRDefault="00F97D1A" w:rsidP="00F97D1A">
      <w:pPr>
        <w:pStyle w:val="CodeJava9pt"/>
        <w:rPr>
          <w:lang w:val="en-CA"/>
        </w:rPr>
      </w:pPr>
      <w:r w:rsidRPr="00A744A1">
        <w:rPr>
          <w:lang w:val="en-CA"/>
        </w:rPr>
        <w:t>public class ExempleLogique{</w:t>
      </w:r>
    </w:p>
    <w:p w14:paraId="54C24C97" w14:textId="77777777" w:rsidR="00F97D1A" w:rsidRPr="00A744A1" w:rsidRDefault="00F97D1A" w:rsidP="00F97D1A">
      <w:pPr>
        <w:pStyle w:val="CodeJava9pt"/>
        <w:rPr>
          <w:lang w:val="en-CA"/>
        </w:rPr>
      </w:pPr>
      <w:r w:rsidRPr="00A744A1">
        <w:rPr>
          <w:lang w:val="en-CA"/>
        </w:rPr>
        <w:t xml:space="preserve">    public static void main (String args</w:t>
      </w:r>
      <w:smartTag w:uri="isiresearchsoft-com/cwyw" w:element="citation">
        <w:r w:rsidRPr="00A744A1">
          <w:rPr>
            <w:lang w:val="en-CA"/>
          </w:rPr>
          <w:t>[]</w:t>
        </w:r>
      </w:smartTag>
      <w:r w:rsidRPr="00A744A1">
        <w:rPr>
          <w:lang w:val="en-CA"/>
        </w:rPr>
        <w:t>) {</w:t>
      </w:r>
    </w:p>
    <w:p w14:paraId="3D011798" w14:textId="77777777" w:rsidR="00F97D1A" w:rsidRPr="00A744A1" w:rsidRDefault="00F97D1A" w:rsidP="00F97D1A">
      <w:pPr>
        <w:pStyle w:val="CodeJava9pt"/>
        <w:rPr>
          <w:lang w:val="fr-CA"/>
        </w:rPr>
      </w:pPr>
      <w:r w:rsidRPr="00A744A1">
        <w:rPr>
          <w:lang w:val="en-CA"/>
        </w:rPr>
        <w:t xml:space="preserve">        </w:t>
      </w:r>
      <w:r w:rsidRPr="00A744A1">
        <w:rPr>
          <w:lang w:val="fr-CA"/>
        </w:rPr>
        <w:t>String unString = JOptionPane.showInputDialog("Entrez un premier nombre entier");</w:t>
      </w:r>
    </w:p>
    <w:p w14:paraId="6DF2FAC8" w14:textId="77777777" w:rsidR="00F97D1A" w:rsidRPr="00A744A1" w:rsidRDefault="00F97D1A" w:rsidP="00F97D1A">
      <w:pPr>
        <w:pStyle w:val="CodeJava9pt"/>
        <w:rPr>
          <w:lang w:val="fr-CA"/>
        </w:rPr>
      </w:pPr>
      <w:r w:rsidRPr="00A744A1">
        <w:rPr>
          <w:lang w:val="fr-CA"/>
        </w:rPr>
        <w:t xml:space="preserve">        int unInt = Integer.parseInt(unString);</w:t>
      </w:r>
    </w:p>
    <w:p w14:paraId="1D8BBF52" w14:textId="77777777" w:rsidR="00F97D1A" w:rsidRPr="00A744A1" w:rsidRDefault="00F97D1A" w:rsidP="00F97D1A">
      <w:pPr>
        <w:pStyle w:val="CodeJava9pt"/>
        <w:rPr>
          <w:lang w:val="fr-CA"/>
        </w:rPr>
      </w:pPr>
    </w:p>
    <w:p w14:paraId="15377F96" w14:textId="77777777" w:rsidR="00F97D1A" w:rsidRPr="00A744A1" w:rsidRDefault="00F97D1A" w:rsidP="00F97D1A">
      <w:pPr>
        <w:pStyle w:val="CodeJava9pt"/>
        <w:rPr>
          <w:lang w:val="fr-CA"/>
        </w:rPr>
      </w:pPr>
      <w:r w:rsidRPr="00A744A1">
        <w:rPr>
          <w:lang w:val="fr-CA"/>
        </w:rPr>
        <w:t xml:space="preserve">        // Exemples d'opérateurs logiques</w:t>
      </w:r>
    </w:p>
    <w:p w14:paraId="0D266C52" w14:textId="77777777" w:rsidR="00F97D1A" w:rsidRPr="00A744A1" w:rsidRDefault="00F97D1A" w:rsidP="00F97D1A">
      <w:pPr>
        <w:pStyle w:val="CodeJava9pt"/>
        <w:rPr>
          <w:lang w:val="fr-CA"/>
        </w:rPr>
      </w:pPr>
      <w:r w:rsidRPr="00A744A1">
        <w:rPr>
          <w:lang w:val="fr-CA"/>
        </w:rPr>
        <w:t xml:space="preserve">        if (unInt &gt; 10</w:t>
      </w:r>
      <w:r>
        <w:rPr>
          <w:lang w:val="fr-CA"/>
        </w:rPr>
        <w:t xml:space="preserve"> &amp;</w:t>
      </w:r>
      <w:r w:rsidRPr="00A744A1">
        <w:rPr>
          <w:lang w:val="fr-CA"/>
        </w:rPr>
        <w:t xml:space="preserve"> unInt &lt; 20)</w:t>
      </w:r>
    </w:p>
    <w:p w14:paraId="16163C91" w14:textId="77777777" w:rsidR="00F97D1A" w:rsidRPr="00A744A1" w:rsidRDefault="00F97D1A" w:rsidP="00F97D1A">
      <w:pPr>
        <w:pStyle w:val="CodeJava9pt"/>
        <w:rPr>
          <w:lang w:val="fr-CA"/>
        </w:rPr>
      </w:pPr>
      <w:r w:rsidRPr="00A744A1">
        <w:rPr>
          <w:lang w:val="fr-CA"/>
        </w:rPr>
        <w:t xml:space="preserve">            JOptionPane.showMessageDialog(null,unInt + " est entre 10 et 20");</w:t>
      </w:r>
    </w:p>
    <w:p w14:paraId="6E1E31AF"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1764EA75" w14:textId="77777777" w:rsidR="00F97D1A" w:rsidRPr="00A744A1" w:rsidRDefault="00F97D1A" w:rsidP="00F97D1A">
      <w:pPr>
        <w:pStyle w:val="CodeJava9pt"/>
        <w:rPr>
          <w:lang w:val="fr-CA"/>
        </w:rPr>
      </w:pPr>
      <w:r w:rsidRPr="00A744A1">
        <w:rPr>
          <w:lang w:val="fr-CA"/>
        </w:rPr>
        <w:t xml:space="preserve">            JOptionPane.showMessageDialog(null,unInt + " est 100 ou 200");</w:t>
      </w:r>
    </w:p>
    <w:p w14:paraId="158342EE" w14:textId="77777777" w:rsidR="00F97D1A" w:rsidRPr="00A744A1" w:rsidRDefault="00F97D1A" w:rsidP="00F97D1A">
      <w:pPr>
        <w:pStyle w:val="CodeJava9pt"/>
        <w:rPr>
          <w:lang w:val="fr-CA"/>
        </w:rPr>
      </w:pPr>
      <w:r w:rsidRPr="00A744A1">
        <w:rPr>
          <w:lang w:val="fr-CA"/>
        </w:rPr>
        <w:t xml:space="preserve">        if (!(unInt &gt; 30))</w:t>
      </w:r>
    </w:p>
    <w:p w14:paraId="67AB4F51" w14:textId="77777777" w:rsidR="00F97D1A" w:rsidRPr="00A744A1" w:rsidRDefault="00F97D1A" w:rsidP="00F97D1A">
      <w:pPr>
        <w:pStyle w:val="CodeJava9pt"/>
        <w:rPr>
          <w:lang w:val="fr-CA"/>
        </w:rPr>
      </w:pPr>
      <w:r w:rsidRPr="00A744A1">
        <w:rPr>
          <w:lang w:val="fr-CA"/>
        </w:rPr>
        <w:t xml:space="preserve">            JOptionPane.showMessageDialog(null,unInt + " n'est pas plus grand que 30");</w:t>
      </w:r>
    </w:p>
    <w:p w14:paraId="320ED2BC" w14:textId="77777777" w:rsidR="00F97D1A" w:rsidRPr="00A744A1" w:rsidRDefault="00F97D1A" w:rsidP="00F97D1A">
      <w:pPr>
        <w:pStyle w:val="CodeJava9pt"/>
        <w:rPr>
          <w:lang w:val="fr-CA"/>
        </w:rPr>
      </w:pPr>
      <w:r w:rsidRPr="00A744A1">
        <w:rPr>
          <w:lang w:val="fr-CA"/>
        </w:rPr>
        <w:t xml:space="preserve">        </w:t>
      </w:r>
    </w:p>
    <w:p w14:paraId="7DB736E2" w14:textId="77777777" w:rsidR="00F97D1A" w:rsidRPr="00A744A1" w:rsidRDefault="00F97D1A" w:rsidP="00F97D1A">
      <w:pPr>
        <w:pStyle w:val="CodeJava9pt"/>
        <w:rPr>
          <w:lang w:val="fr-CA"/>
        </w:rPr>
      </w:pPr>
      <w:r w:rsidRPr="00A744A1">
        <w:rPr>
          <w:lang w:val="fr-CA"/>
        </w:rPr>
        <w:t xml:space="preserve">        System.exit(0);</w:t>
      </w:r>
    </w:p>
    <w:p w14:paraId="78C16BF7" w14:textId="77777777" w:rsidR="00F97D1A" w:rsidRPr="00A744A1" w:rsidRDefault="00F97D1A" w:rsidP="00F97D1A">
      <w:pPr>
        <w:pStyle w:val="CodeJava9pt"/>
        <w:rPr>
          <w:lang w:val="fr-CA"/>
        </w:rPr>
      </w:pPr>
      <w:r w:rsidRPr="00A744A1">
        <w:rPr>
          <w:lang w:val="fr-CA"/>
        </w:rPr>
        <w:lastRenderedPageBreak/>
        <w:t xml:space="preserve">    }</w:t>
      </w:r>
    </w:p>
    <w:p w14:paraId="2F57EA47" w14:textId="77777777" w:rsidR="00F97D1A" w:rsidRPr="00A744A1" w:rsidRDefault="00F97D1A" w:rsidP="00F97D1A">
      <w:pPr>
        <w:pStyle w:val="CodeJava9pt"/>
        <w:rPr>
          <w:lang w:val="fr-CA"/>
        </w:rPr>
      </w:pPr>
      <w:r w:rsidRPr="00A744A1">
        <w:rPr>
          <w:lang w:val="fr-CA"/>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F97D1A">
      <w:pPr>
        <w:pStyle w:val="Corpsdetexte"/>
        <w:rPr>
          <w:lang w:val="fr-CA"/>
        </w:rPr>
      </w:pPr>
      <w:r w:rsidRPr="005E6004">
        <w:rPr>
          <w:b/>
          <w:bCs/>
          <w:lang w:val="fr-CA"/>
        </w:rPr>
        <w:t>Exemple</w:t>
      </w:r>
      <w:r>
        <w:rPr>
          <w:lang w:val="fr-CA"/>
        </w:rPr>
        <w:t>. L’expression</w:t>
      </w:r>
    </w:p>
    <w:p w14:paraId="4C28F226" w14:textId="77777777" w:rsidR="00F97D1A" w:rsidRDefault="00F97D1A" w:rsidP="00F97D1A">
      <w:pPr>
        <w:pStyle w:val="Corpsdetexte"/>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77777777" w:rsidR="00F97D1A" w:rsidRDefault="00F97D1A" w:rsidP="00F97D1A">
      <w:pPr>
        <w:pStyle w:val="Corpsdetexte"/>
        <w:rPr>
          <w:lang w:val="fr-CA"/>
        </w:rPr>
      </w:pPr>
      <w:r w:rsidRPr="0025579E">
        <w:rPr>
          <w:b/>
          <w:bCs/>
          <w:lang w:val="fr-CA"/>
        </w:rPr>
        <w:t>Exemple</w:t>
      </w:r>
      <w:r>
        <w:rPr>
          <w:lang w:val="fr-CA"/>
        </w:rPr>
        <w:t xml:space="preserve">. </w:t>
      </w:r>
      <w:hyperlink r:id="rId15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5EFC5448" w14:textId="77777777" w:rsidR="00F97D1A" w:rsidRPr="0093714C" w:rsidRDefault="00F97D1A" w:rsidP="00F97D1A">
      <w:pPr>
        <w:pStyle w:val="CodeJava9pt"/>
        <w:rPr>
          <w:lang w:val="fr-CA"/>
        </w:rPr>
      </w:pPr>
      <w:r w:rsidRPr="0093714C">
        <w:rPr>
          <w:lang w:val="fr-CA"/>
        </w:rPr>
        <w:t>/*</w:t>
      </w:r>
    </w:p>
    <w:p w14:paraId="113A3F87" w14:textId="77777777" w:rsidR="00F97D1A" w:rsidRPr="0093714C" w:rsidRDefault="00F97D1A" w:rsidP="00F97D1A">
      <w:pPr>
        <w:pStyle w:val="CodeJava9pt"/>
        <w:rPr>
          <w:lang w:val="fr-CA"/>
        </w:rPr>
      </w:pPr>
      <w:r w:rsidRPr="0093714C">
        <w:rPr>
          <w:lang w:val="fr-CA"/>
        </w:rPr>
        <w:t xml:space="preserve"> * ExempleEtCourtcircuite.java</w:t>
      </w:r>
    </w:p>
    <w:p w14:paraId="02A3CAB4" w14:textId="77777777" w:rsidR="00F97D1A" w:rsidRPr="0093714C" w:rsidRDefault="00F97D1A" w:rsidP="00F97D1A">
      <w:pPr>
        <w:pStyle w:val="CodeJava9pt"/>
        <w:rPr>
          <w:lang w:val="fr-CA"/>
        </w:rPr>
      </w:pPr>
      <w:r w:rsidRPr="0093714C">
        <w:rPr>
          <w:lang w:val="fr-CA"/>
        </w:rPr>
        <w:t xml:space="preserve"> * Petit exemple illustrant l'énoncé if.</w:t>
      </w:r>
    </w:p>
    <w:p w14:paraId="60A418C1" w14:textId="77777777" w:rsidR="00F97D1A" w:rsidRPr="007C05BF" w:rsidRDefault="00F97D1A" w:rsidP="00F97D1A">
      <w:pPr>
        <w:pStyle w:val="CodeJava9pt"/>
        <w:rPr>
          <w:lang w:val="en-CA"/>
        </w:rPr>
      </w:pPr>
      <w:r w:rsidRPr="0093714C">
        <w:rPr>
          <w:lang w:val="fr-CA"/>
        </w:rPr>
        <w:t xml:space="preserve"> </w:t>
      </w:r>
      <w:r w:rsidRPr="007C05BF">
        <w:rPr>
          <w:lang w:val="en-CA"/>
        </w:rPr>
        <w:t>*/</w:t>
      </w:r>
    </w:p>
    <w:p w14:paraId="12569B41" w14:textId="77777777" w:rsidR="00F97D1A" w:rsidRPr="0093714C" w:rsidRDefault="00F97D1A" w:rsidP="00F97D1A">
      <w:pPr>
        <w:pStyle w:val="CodeJava9pt"/>
        <w:rPr>
          <w:lang w:val="en-CA"/>
        </w:rPr>
      </w:pPr>
      <w:r w:rsidRPr="00FD250C">
        <w:rPr>
          <w:lang w:val="en-CA"/>
        </w:rPr>
        <w:t>import javax</w:t>
      </w:r>
      <w:r w:rsidRPr="0093714C">
        <w:rPr>
          <w:lang w:val="en-CA"/>
        </w:rPr>
        <w:t>.swing.JOptionPane;</w:t>
      </w:r>
    </w:p>
    <w:p w14:paraId="1F8ECFC0" w14:textId="77777777" w:rsidR="00F97D1A" w:rsidRPr="0093714C" w:rsidRDefault="00F97D1A" w:rsidP="00F97D1A">
      <w:pPr>
        <w:pStyle w:val="CodeJava9pt"/>
        <w:rPr>
          <w:lang w:val="en-CA"/>
        </w:rPr>
      </w:pPr>
      <w:r w:rsidRPr="0093714C">
        <w:rPr>
          <w:lang w:val="en-CA"/>
        </w:rPr>
        <w:t>public class ExempleEtCourtcircuite{</w:t>
      </w:r>
    </w:p>
    <w:p w14:paraId="44C4C900" w14:textId="77777777" w:rsidR="00F97D1A" w:rsidRPr="0093714C" w:rsidRDefault="00F97D1A" w:rsidP="00F97D1A">
      <w:pPr>
        <w:pStyle w:val="CodeJava9pt"/>
        <w:rPr>
          <w:lang w:val="en-CA"/>
        </w:rPr>
      </w:pPr>
      <w:r w:rsidRPr="0093714C">
        <w:rPr>
          <w:lang w:val="en-CA"/>
        </w:rPr>
        <w:lastRenderedPageBreak/>
        <w:t xml:space="preserve">    public static void main (String args</w:t>
      </w:r>
      <w:smartTag w:uri="isiresearchsoft-com/cwyw" w:element="citation">
        <w:r w:rsidRPr="0093714C">
          <w:rPr>
            <w:lang w:val="en-CA"/>
          </w:rPr>
          <w:t>[]</w:t>
        </w:r>
      </w:smartTag>
      <w:r w:rsidRPr="0093714C">
        <w:rPr>
          <w:lang w:val="en-CA"/>
        </w:rPr>
        <w:t>) {</w:t>
      </w:r>
    </w:p>
    <w:p w14:paraId="4C5FCD15" w14:textId="77777777" w:rsidR="00F97D1A" w:rsidRPr="0093714C" w:rsidRDefault="00F97D1A" w:rsidP="00F97D1A">
      <w:pPr>
        <w:pStyle w:val="CodeJava9pt"/>
        <w:rPr>
          <w:lang w:val="fr-CA"/>
        </w:rPr>
      </w:pPr>
      <w:r w:rsidRPr="0093714C">
        <w:rPr>
          <w:lang w:val="en-CA"/>
        </w:rPr>
        <w:t xml:space="preserve">        </w:t>
      </w:r>
      <w:r w:rsidRPr="0093714C">
        <w:rPr>
          <w:lang w:val="fr-CA"/>
        </w:rPr>
        <w:t>String unString = JOptionPane.showInputDialog("Entrez un premier nombre entier");</w:t>
      </w:r>
    </w:p>
    <w:p w14:paraId="124B6E6E" w14:textId="77777777" w:rsidR="00F97D1A" w:rsidRPr="0093714C" w:rsidRDefault="00F97D1A" w:rsidP="00F97D1A">
      <w:pPr>
        <w:pStyle w:val="CodeJava9pt"/>
        <w:rPr>
          <w:lang w:val="fr-CA"/>
        </w:rPr>
      </w:pPr>
      <w:r w:rsidRPr="0093714C">
        <w:rPr>
          <w:lang w:val="fr-CA"/>
        </w:rPr>
        <w:t xml:space="preserve">        int unInt = Integer.parseInt(unString);</w:t>
      </w:r>
    </w:p>
    <w:p w14:paraId="72D83698" w14:textId="77777777" w:rsidR="00F97D1A" w:rsidRPr="0093714C" w:rsidRDefault="00F97D1A" w:rsidP="00F97D1A">
      <w:pPr>
        <w:pStyle w:val="CodeJava9pt"/>
        <w:rPr>
          <w:lang w:val="fr-CA"/>
        </w:rPr>
      </w:pPr>
    </w:p>
    <w:p w14:paraId="6BB34DBE" w14:textId="77777777" w:rsidR="00F97D1A" w:rsidRPr="0093714C" w:rsidRDefault="00F97D1A" w:rsidP="00F97D1A">
      <w:pPr>
        <w:pStyle w:val="CodeJava9pt"/>
        <w:rPr>
          <w:lang w:val="fr-CA"/>
        </w:rPr>
      </w:pPr>
      <w:r w:rsidRPr="0093714C">
        <w:rPr>
          <w:lang w:val="fr-CA"/>
        </w:rPr>
        <w:t xml:space="preserve">        // Exemple de l'opérateur &amp;</w:t>
      </w:r>
    </w:p>
    <w:p w14:paraId="58BA5AD9" w14:textId="77777777" w:rsidR="00F97D1A" w:rsidRPr="0093714C" w:rsidRDefault="00F97D1A" w:rsidP="00F97D1A">
      <w:pPr>
        <w:pStyle w:val="CodeJava9pt"/>
        <w:rPr>
          <w:lang w:val="fr-CA"/>
        </w:rPr>
      </w:pPr>
      <w:r w:rsidRPr="0093714C">
        <w:rPr>
          <w:lang w:val="fr-CA"/>
        </w:rPr>
        <w:t xml:space="preserve">        if (unInt != 0 &amp;&amp; 10 % unInt == 0)</w:t>
      </w:r>
    </w:p>
    <w:p w14:paraId="003C152C" w14:textId="77777777" w:rsidR="00F97D1A" w:rsidRPr="0093714C" w:rsidRDefault="00F97D1A" w:rsidP="00F97D1A">
      <w:pPr>
        <w:pStyle w:val="CodeJava9pt"/>
        <w:rPr>
          <w:lang w:val="fr-CA"/>
        </w:rPr>
      </w:pPr>
      <w:r w:rsidRPr="0093714C">
        <w:rPr>
          <w:lang w:val="fr-CA"/>
        </w:rPr>
        <w:t xml:space="preserve">            JOptionPane.showMessageDialog(null,unInt + " est un diviseur de 10");</w:t>
      </w:r>
    </w:p>
    <w:p w14:paraId="1C04E066" w14:textId="77777777" w:rsidR="00F97D1A" w:rsidRPr="0093714C" w:rsidRDefault="00F97D1A" w:rsidP="00F97D1A">
      <w:pPr>
        <w:pStyle w:val="CodeJava9pt"/>
        <w:rPr>
          <w:lang w:val="fr-CA"/>
        </w:rPr>
      </w:pPr>
      <w:r w:rsidRPr="0093714C">
        <w:rPr>
          <w:lang w:val="fr-CA"/>
        </w:rPr>
        <w:t xml:space="preserve">        else</w:t>
      </w:r>
    </w:p>
    <w:p w14:paraId="0221715E" w14:textId="77777777" w:rsidR="00F97D1A" w:rsidRPr="0093714C" w:rsidRDefault="00F97D1A" w:rsidP="00F97D1A">
      <w:pPr>
        <w:pStyle w:val="CodeJava9pt"/>
        <w:rPr>
          <w:lang w:val="fr-CA"/>
        </w:rPr>
      </w:pPr>
      <w:r w:rsidRPr="0093714C">
        <w:rPr>
          <w:lang w:val="fr-CA"/>
        </w:rPr>
        <w:t xml:space="preserve">            JOptionPane.showMessageDialog(null,unInt + " n'est pas un diviseur de 10");</w:t>
      </w:r>
    </w:p>
    <w:p w14:paraId="5806C983" w14:textId="77777777" w:rsidR="00F97D1A" w:rsidRPr="0093714C" w:rsidRDefault="00F97D1A" w:rsidP="00F97D1A">
      <w:pPr>
        <w:pStyle w:val="CodeJava9pt"/>
        <w:rPr>
          <w:lang w:val="fr-CA"/>
        </w:rPr>
      </w:pPr>
      <w:r w:rsidRPr="0093714C">
        <w:rPr>
          <w:lang w:val="fr-CA"/>
        </w:rPr>
        <w:t xml:space="preserve">        System.exit(0);</w:t>
      </w:r>
    </w:p>
    <w:p w14:paraId="176D806F" w14:textId="77777777" w:rsidR="00F97D1A" w:rsidRPr="0093714C" w:rsidRDefault="00F97D1A" w:rsidP="00F97D1A">
      <w:pPr>
        <w:pStyle w:val="CodeJava9pt"/>
        <w:rPr>
          <w:lang w:val="fr-CA"/>
        </w:rPr>
      </w:pPr>
      <w:r w:rsidRPr="0093714C">
        <w:rPr>
          <w:lang w:val="fr-CA"/>
        </w:rPr>
        <w:t xml:space="preserve">    }</w:t>
      </w:r>
    </w:p>
    <w:p w14:paraId="5EE4E4A2" w14:textId="77777777" w:rsidR="00F97D1A" w:rsidRPr="0093714C" w:rsidRDefault="00F97D1A" w:rsidP="00F97D1A">
      <w:pPr>
        <w:pStyle w:val="CodeJava9pt"/>
        <w:rPr>
          <w:lang w:val="fr-CA"/>
        </w:rPr>
      </w:pPr>
      <w:r w:rsidRPr="0093714C">
        <w:rPr>
          <w:lang w:val="fr-CA"/>
        </w:rPr>
        <w:t>}</w:t>
      </w:r>
    </w:p>
    <w:p w14:paraId="0E24118B" w14:textId="77777777" w:rsidR="00F97D1A" w:rsidRDefault="00F97D1A" w:rsidP="00F97D1A">
      <w:pPr>
        <w:pStyle w:val="Corpsdetexte"/>
        <w:rPr>
          <w:lang w:val="fr-CA"/>
        </w:rPr>
      </w:pPr>
    </w:p>
    <w:p w14:paraId="18C1AA2F" w14:textId="77777777"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p>
    <w:p w14:paraId="58AA98C0" w14:textId="77777777" w:rsidR="00F97D1A" w:rsidRDefault="00F97D1A" w:rsidP="00F97D1A">
      <w:pPr>
        <w:pStyle w:val="Titre2"/>
        <w:rPr>
          <w:lang w:val="fr-CA"/>
        </w:rPr>
      </w:pPr>
      <w:bookmarkStart w:id="70" w:name="_Toc508791579"/>
      <w:bookmarkStart w:id="71" w:name="_Toc10533510"/>
      <w:r>
        <w:rPr>
          <w:lang w:val="fr-CA"/>
        </w:rPr>
        <w:t>Traitement de caractères</w:t>
      </w:r>
      <w:bookmarkEnd w:id="70"/>
      <w:bookmarkEnd w:id="71"/>
    </w:p>
    <w:p w14:paraId="23B2E920" w14:textId="77777777"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à l’ensemble des caractères. Une valeur du type </w:t>
      </w:r>
      <w:r w:rsidRPr="00684BDE">
        <w:rPr>
          <w:i/>
          <w:iCs/>
          <w:lang w:val="fr-CA"/>
        </w:rPr>
        <w:t>char</w:t>
      </w:r>
      <w:r>
        <w:rPr>
          <w:lang w:val="fr-CA"/>
        </w:rPr>
        <w:t xml:space="preserve"> est un caractère parmi l’ensemble des caractères. Cet ensemble est défini par le standard Unicode (</w:t>
      </w:r>
      <w:hyperlink r:id="rId151" w:history="1">
        <w:r w:rsidRPr="004537E9">
          <w:rPr>
            <w:rStyle w:val="Lienhypertexte"/>
            <w:lang w:val="fr-CA"/>
          </w:rPr>
          <w:t>www.unicode.org</w:t>
        </w:r>
      </w:hyperlink>
      <w:r>
        <w:rPr>
          <w:lang w:val="fr-CA"/>
        </w:rPr>
        <w:t>). Les codes sont énumérés dans </w:t>
      </w:r>
    </w:p>
    <w:p w14:paraId="21A62F44" w14:textId="77777777" w:rsidR="00F97D1A" w:rsidRDefault="0022135E" w:rsidP="00F97D1A">
      <w:pPr>
        <w:pStyle w:val="Corpsdetexte"/>
        <w:ind w:firstLine="720"/>
        <w:rPr>
          <w:lang w:val="fr-CA"/>
        </w:rPr>
      </w:pPr>
      <w:hyperlink r:id="rId152" w:history="1">
        <w:r w:rsidR="00F97D1A" w:rsidRPr="004537E9">
          <w:rPr>
            <w:rStyle w:val="Lienhypertexte"/>
            <w:lang w:val="fr-CA"/>
          </w:rPr>
          <w:t>http://www.unicode.org/Public/UNIDATA/UnicodeData.txt</w:t>
        </w:r>
      </w:hyperlink>
    </w:p>
    <w:p w14:paraId="7F7017D8" w14:textId="1D4885EC"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7A6118">
        <w:t xml:space="preserve">Figure </w:t>
      </w:r>
      <w:r w:rsidR="007A6118">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8D06F8">
            <w:pPr>
              <w:pStyle w:val="Corpsdetexte"/>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8D06F8">
            <w:pPr>
              <w:pStyle w:val="Corpsdetexte"/>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8D06F8">
            <w:pPr>
              <w:pStyle w:val="Corpsdetexte"/>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8D06F8">
            <w:pPr>
              <w:pStyle w:val="Corpsdetexte"/>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8D06F8">
            <w:pPr>
              <w:pStyle w:val="Corpsdetexte"/>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8D06F8">
            <w:pPr>
              <w:pStyle w:val="Corpsdetexte"/>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8D06F8">
            <w:pPr>
              <w:pStyle w:val="Corpsdetexte"/>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8D06F8">
            <w:pPr>
              <w:pStyle w:val="Corpsdetexte"/>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8D06F8">
            <w:pPr>
              <w:pStyle w:val="Corpsdetexte"/>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8D06F8">
            <w:pPr>
              <w:pStyle w:val="Corpsdetexte"/>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8D06F8">
            <w:pPr>
              <w:pStyle w:val="Corpsdetexte"/>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8D06F8">
            <w:pPr>
              <w:pStyle w:val="Corpsdetexte"/>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8D06F8">
            <w:pPr>
              <w:pStyle w:val="Corpsdetexte"/>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8D06F8">
            <w:pPr>
              <w:pStyle w:val="Corpsdetexte"/>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8D06F8">
            <w:pPr>
              <w:pStyle w:val="Corpsdetexte"/>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8D06F8">
            <w:pPr>
              <w:pStyle w:val="Corpsdetexte"/>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8D06F8">
            <w:pPr>
              <w:pStyle w:val="Corpsdetexte"/>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8D06F8">
            <w:pPr>
              <w:pStyle w:val="Corpsdetexte"/>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8D06F8">
            <w:pPr>
              <w:pStyle w:val="Corpsdetexte"/>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8D06F8">
            <w:pPr>
              <w:pStyle w:val="Corpsdetexte"/>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8D06F8">
            <w:pPr>
              <w:pStyle w:val="Corpsdetexte"/>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8D06F8">
            <w:pPr>
              <w:pStyle w:val="Corpsdetexte"/>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8D06F8">
            <w:pPr>
              <w:pStyle w:val="Corpsdetexte"/>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8D06F8">
            <w:pPr>
              <w:pStyle w:val="Corpsdetexte"/>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8D06F8">
            <w:pPr>
              <w:pStyle w:val="Corpsdetexte"/>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8D06F8">
            <w:pPr>
              <w:pStyle w:val="Corpsdetexte"/>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8D06F8">
            <w:pPr>
              <w:pStyle w:val="Corpsdetexte"/>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72" w:name="_Toc508791580"/>
      <w:bookmarkStart w:id="73" w:name="_Toc10533511"/>
      <w:r>
        <w:rPr>
          <w:lang w:val="fr-CA"/>
        </w:rPr>
        <w:t xml:space="preserve">Type </w:t>
      </w:r>
      <w:r w:rsidRPr="00997683">
        <w:rPr>
          <w:i/>
          <w:iCs/>
          <w:lang w:val="fr-CA"/>
        </w:rPr>
        <w:t>String</w:t>
      </w:r>
      <w:r>
        <w:rPr>
          <w:lang w:val="fr-CA"/>
        </w:rPr>
        <w:t>, objets et classes</w:t>
      </w:r>
      <w:bookmarkEnd w:id="72"/>
      <w:bookmarkEnd w:id="73"/>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3"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4"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5"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w:t>
      </w:r>
      <w:r>
        <w:rPr>
          <w:lang w:val="fr-CA"/>
        </w:rPr>
        <w:lastRenderedPageBreak/>
        <w:t>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77777777" w:rsidR="00F97D1A" w:rsidRDefault="00F97D1A" w:rsidP="00F97D1A">
      <w:pPr>
        <w:pStyle w:val="Corpsdetexte"/>
      </w:pPr>
      <w:r w:rsidRPr="00823D71">
        <w:rPr>
          <w:b/>
          <w:bCs/>
        </w:rPr>
        <w:t>Exemple</w:t>
      </w:r>
      <w:r>
        <w:t xml:space="preserve">. </w:t>
      </w:r>
      <w:hyperlink r:id="rId156"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57" w:tooltip="class in java.lang" w:history="1">
        <w:r w:rsidR="001675D5" w:rsidRPr="00BF5250">
          <w:rPr>
            <w:rFonts w:ascii="DejaVu Sans Mono" w:hAnsi="DejaVu Sans Mono" w:cs="Courier New"/>
            <w:b/>
            <w:bCs/>
            <w:color w:val="4A6782"/>
            <w:spacing w:val="0"/>
            <w:sz w:val="21"/>
            <w:szCs w:val="21"/>
          </w:rPr>
          <w:t>String</w:t>
        </w:r>
      </w:hyperlink>
      <w:r>
        <w:t>.</w:t>
      </w:r>
    </w:p>
    <w:p w14:paraId="1630095E" w14:textId="77777777" w:rsidR="00F97D1A" w:rsidRPr="000D7ADD" w:rsidRDefault="00F97D1A" w:rsidP="00F97D1A">
      <w:pPr>
        <w:pStyle w:val="CodeJava9pt"/>
      </w:pPr>
      <w:r w:rsidRPr="000D7ADD">
        <w:t>import javax.swing.JOptionPane; // Importe la classe javax.swing.JOptionPane</w:t>
      </w:r>
    </w:p>
    <w:p w14:paraId="4BE42554" w14:textId="77777777" w:rsidR="00F97D1A" w:rsidRPr="000D7ADD" w:rsidRDefault="00F97D1A" w:rsidP="00F97D1A">
      <w:pPr>
        <w:pStyle w:val="CodeJava9pt"/>
        <w:rPr>
          <w:lang w:val="en-CA"/>
        </w:rPr>
      </w:pPr>
      <w:r w:rsidRPr="000D7ADD">
        <w:rPr>
          <w:lang w:val="en-CA"/>
        </w:rPr>
        <w:t>public class ExempleCreationObjetString{</w:t>
      </w:r>
    </w:p>
    <w:p w14:paraId="0A78DA9D" w14:textId="77777777" w:rsidR="00F97D1A" w:rsidRPr="000D7ADD" w:rsidRDefault="00F97D1A" w:rsidP="00F97D1A">
      <w:pPr>
        <w:pStyle w:val="CodeJava9pt"/>
        <w:rPr>
          <w:lang w:val="en-CA"/>
        </w:rPr>
      </w:pPr>
    </w:p>
    <w:p w14:paraId="59677D5E" w14:textId="77777777" w:rsidR="00F97D1A" w:rsidRPr="000D7ADD" w:rsidRDefault="00F97D1A" w:rsidP="00F97D1A">
      <w:pPr>
        <w:pStyle w:val="CodeJava9pt"/>
        <w:rPr>
          <w:lang w:val="en-CA"/>
        </w:rPr>
      </w:pPr>
      <w:r w:rsidRPr="000D7ADD">
        <w:rPr>
          <w:lang w:val="en-CA"/>
        </w:rPr>
        <w:t xml:space="preserve">    public static void main (String args</w:t>
      </w:r>
      <w:smartTag w:uri="isiresearchsoft-com/cwyw" w:element="citation">
        <w:r w:rsidRPr="000D7ADD">
          <w:rPr>
            <w:lang w:val="en-CA"/>
          </w:rPr>
          <w:t>[]</w:t>
        </w:r>
      </w:smartTag>
      <w:r w:rsidRPr="000D7ADD">
        <w:rPr>
          <w:lang w:val="en-CA"/>
        </w:rPr>
        <w:t>) {</w:t>
      </w:r>
    </w:p>
    <w:p w14:paraId="72417229" w14:textId="77777777" w:rsidR="00F97D1A" w:rsidRPr="000D7ADD" w:rsidRDefault="00F97D1A" w:rsidP="00F97D1A">
      <w:pPr>
        <w:pStyle w:val="CodeJava9pt"/>
        <w:rPr>
          <w:lang w:val="en-CA"/>
        </w:rPr>
      </w:pPr>
    </w:p>
    <w:p w14:paraId="53C58821" w14:textId="77777777" w:rsidR="00F97D1A" w:rsidRPr="000D7ADD" w:rsidRDefault="00F97D1A" w:rsidP="00F97D1A">
      <w:pPr>
        <w:pStyle w:val="CodeJava9pt"/>
        <w:rPr>
          <w:lang w:val="en-CA"/>
        </w:rPr>
      </w:pPr>
      <w:r w:rsidRPr="000D7ADD">
        <w:rPr>
          <w:lang w:val="en-CA"/>
        </w:rPr>
        <w:t xml:space="preserve">      String string1 = </w:t>
      </w:r>
      <w:r w:rsidRPr="005970A0">
        <w:rPr>
          <w:highlight w:val="yellow"/>
          <w:lang w:val="en-CA"/>
        </w:rPr>
        <w:t>new String("abcdef")</w:t>
      </w:r>
      <w:r w:rsidRPr="000D7ADD">
        <w:rPr>
          <w:lang w:val="en-CA"/>
        </w:rPr>
        <w:t>;</w:t>
      </w:r>
    </w:p>
    <w:p w14:paraId="5C042FEE" w14:textId="77777777" w:rsidR="00F97D1A" w:rsidRPr="000D7ADD" w:rsidRDefault="00F97D1A" w:rsidP="00F97D1A">
      <w:pPr>
        <w:pStyle w:val="CodeJava9pt"/>
        <w:rPr>
          <w:lang w:val="en-CA"/>
        </w:rPr>
      </w:pPr>
      <w:r w:rsidRPr="000D7ADD">
        <w:rPr>
          <w:lang w:val="en-CA"/>
        </w:rPr>
        <w:t xml:space="preserve">      String string2 = string1;</w:t>
      </w:r>
    </w:p>
    <w:p w14:paraId="27AFA46A" w14:textId="77777777" w:rsidR="00F97D1A" w:rsidRPr="000D7ADD" w:rsidRDefault="00F97D1A" w:rsidP="00F97D1A">
      <w:pPr>
        <w:pStyle w:val="CodeJava9pt"/>
        <w:rPr>
          <w:lang w:val="en-CA"/>
        </w:rPr>
      </w:pPr>
      <w:r w:rsidRPr="000D7ADD">
        <w:rPr>
          <w:lang w:val="en-CA"/>
        </w:rPr>
        <w:t xml:space="preserve">      String string3 = </w:t>
      </w:r>
      <w:r w:rsidRPr="005970A0">
        <w:rPr>
          <w:highlight w:val="yellow"/>
          <w:lang w:val="en-CA"/>
        </w:rPr>
        <w:t>new String("abcdef")</w:t>
      </w:r>
      <w:r w:rsidRPr="000D7ADD">
        <w:rPr>
          <w:lang w:val="en-CA"/>
        </w:rPr>
        <w:t>;</w:t>
      </w:r>
    </w:p>
    <w:p w14:paraId="18434004" w14:textId="77777777" w:rsidR="00F97D1A" w:rsidRPr="000D7ADD" w:rsidRDefault="00F97D1A" w:rsidP="00F97D1A">
      <w:pPr>
        <w:pStyle w:val="CodeJava9pt"/>
        <w:rPr>
          <w:lang w:val="en-CA"/>
        </w:rPr>
      </w:pPr>
    </w:p>
    <w:p w14:paraId="66FB9432" w14:textId="77777777" w:rsidR="00F97D1A" w:rsidRPr="00FD250C" w:rsidRDefault="00F97D1A" w:rsidP="00F97D1A">
      <w:pPr>
        <w:pStyle w:val="CodeJava9pt"/>
      </w:pPr>
      <w:r w:rsidRPr="000D7ADD">
        <w:rPr>
          <w:lang w:val="en-CA"/>
        </w:rPr>
        <w:t xml:space="preserve">      </w:t>
      </w:r>
      <w:r w:rsidRPr="00FD250C">
        <w:t>// string1 et string2 font référence au même objet</w:t>
      </w:r>
    </w:p>
    <w:p w14:paraId="5C712B96" w14:textId="77777777" w:rsidR="00F97D1A" w:rsidRPr="000D7ADD" w:rsidRDefault="00F97D1A" w:rsidP="00F97D1A">
      <w:pPr>
        <w:pStyle w:val="CodeJava9pt"/>
        <w:rPr>
          <w:lang w:val="en-CA"/>
        </w:rPr>
      </w:pPr>
      <w:r w:rsidRPr="00FD250C">
        <w:t xml:space="preserve">      </w:t>
      </w:r>
      <w:r w:rsidRPr="000D7ADD">
        <w:rPr>
          <w:lang w:val="en-CA"/>
        </w:rPr>
        <w:t>System.out.println(string1 == string2); //true</w:t>
      </w:r>
    </w:p>
    <w:p w14:paraId="7CA20922" w14:textId="77777777" w:rsidR="00F97D1A" w:rsidRPr="000D7ADD" w:rsidRDefault="00F97D1A" w:rsidP="00F97D1A">
      <w:pPr>
        <w:pStyle w:val="CodeJava9pt"/>
      </w:pPr>
      <w:r w:rsidRPr="000D7ADD">
        <w:rPr>
          <w:lang w:val="en-CA"/>
        </w:rPr>
        <w:t xml:space="preserve">      </w:t>
      </w:r>
      <w:r w:rsidRPr="000D7ADD">
        <w:t>// string1 et string3 sont deux objets différents</w:t>
      </w:r>
    </w:p>
    <w:p w14:paraId="6F454FEA" w14:textId="77777777" w:rsidR="00F97D1A" w:rsidRPr="000D7ADD" w:rsidRDefault="00F97D1A" w:rsidP="00F97D1A">
      <w:pPr>
        <w:pStyle w:val="CodeJava9pt"/>
        <w:rPr>
          <w:lang w:val="da-DK"/>
        </w:rPr>
      </w:pPr>
      <w:r w:rsidRPr="00C21D2C">
        <w:rPr>
          <w:lang w:val="da-DK"/>
        </w:rPr>
        <w:t xml:space="preserve">      </w:t>
      </w:r>
      <w:r w:rsidRPr="000D7ADD">
        <w:rPr>
          <w:lang w:val="da-DK"/>
        </w:rPr>
        <w:t>System.out.println(string1 == string3); //</w:t>
      </w:r>
      <w:r>
        <w:rPr>
          <w:lang w:val="da-DK"/>
        </w:rPr>
        <w:t>false</w:t>
      </w:r>
    </w:p>
    <w:p w14:paraId="5117B9DF" w14:textId="77777777" w:rsidR="00F97D1A" w:rsidRPr="000D7ADD" w:rsidRDefault="00F97D1A" w:rsidP="00F97D1A">
      <w:pPr>
        <w:pStyle w:val="CodeJava9pt"/>
      </w:pPr>
      <w:r w:rsidRPr="000D7ADD">
        <w:rPr>
          <w:lang w:val="da-DK"/>
        </w:rPr>
        <w:t xml:space="preserve">      </w:t>
      </w:r>
      <w:r w:rsidRPr="000D7ADD">
        <w:t>// par contre, string1 et string3 ont le même contenu</w:t>
      </w:r>
    </w:p>
    <w:p w14:paraId="16426F37" w14:textId="77777777" w:rsidR="00F97D1A" w:rsidRPr="000D7ADD" w:rsidRDefault="00F97D1A" w:rsidP="00F97D1A">
      <w:pPr>
        <w:pStyle w:val="CodeJava9pt"/>
        <w:rPr>
          <w:lang w:val="en-CA"/>
        </w:rPr>
      </w:pPr>
      <w:r w:rsidRPr="000D7ADD">
        <w:t xml:space="preserve">      </w:t>
      </w:r>
      <w:r w:rsidRPr="000D7ADD">
        <w:rPr>
          <w:lang w:val="en-CA"/>
        </w:rPr>
        <w:t>System.out.println(string1.equals(string3)); //true</w:t>
      </w:r>
    </w:p>
    <w:p w14:paraId="0DB1443C" w14:textId="77777777" w:rsidR="00F97D1A" w:rsidRPr="000D7ADD" w:rsidRDefault="00F97D1A" w:rsidP="00F97D1A">
      <w:pPr>
        <w:pStyle w:val="CodeJava9pt"/>
        <w:rPr>
          <w:lang w:val="en-CA"/>
        </w:rPr>
      </w:pPr>
      <w:r w:rsidRPr="000D7ADD">
        <w:rPr>
          <w:lang w:val="en-CA"/>
        </w:rPr>
        <w:t xml:space="preserve">      }</w:t>
      </w:r>
    </w:p>
    <w:p w14:paraId="64936E90" w14:textId="77777777" w:rsidR="00F97D1A" w:rsidRPr="000D7ADD" w:rsidRDefault="00F97D1A" w:rsidP="00F97D1A">
      <w:pPr>
        <w:pStyle w:val="CodeJava9pt"/>
        <w:rPr>
          <w:lang w:val="en-CA"/>
        </w:rPr>
      </w:pPr>
      <w:r w:rsidRPr="000D7ADD">
        <w:rPr>
          <w:lang w:val="en-CA"/>
        </w:rPr>
        <w:t>}</w:t>
      </w:r>
    </w:p>
    <w:p w14:paraId="07057012" w14:textId="77777777" w:rsidR="00F97D1A" w:rsidRPr="007C05BF" w:rsidRDefault="00F97D1A" w:rsidP="00F97D1A">
      <w:pPr>
        <w:pStyle w:val="Corpsdetexte"/>
        <w:rPr>
          <w:lang w:val="en-CA"/>
        </w:rPr>
      </w:pPr>
    </w:p>
    <w:p w14:paraId="76A90946" w14:textId="77777777" w:rsidR="00F97D1A" w:rsidRPr="00C746F2" w:rsidRDefault="00F97D1A" w:rsidP="00F97D1A">
      <w:pPr>
        <w:pStyle w:val="Corpsdetexte"/>
        <w:rPr>
          <w:lang w:val="en-CA"/>
        </w:rPr>
      </w:pPr>
      <w:r w:rsidRPr="00C746F2">
        <w:rPr>
          <w:lang w:val="en-CA"/>
        </w:rPr>
        <w:t>Après les trois affectations</w:t>
      </w:r>
    </w:p>
    <w:p w14:paraId="4DD5BF1C" w14:textId="77777777" w:rsidR="00F97D1A" w:rsidRPr="000D7ADD" w:rsidRDefault="00F97D1A" w:rsidP="00F97D1A">
      <w:pPr>
        <w:pStyle w:val="CodeJava9pt"/>
        <w:rPr>
          <w:lang w:val="en-CA"/>
        </w:rPr>
      </w:pPr>
      <w:r w:rsidRPr="000D7ADD">
        <w:rPr>
          <w:lang w:val="en-CA"/>
        </w:rPr>
        <w:t xml:space="preserve">      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66122B" w:rsidP="00F97D1A">
      <w:pPr>
        <w:pStyle w:val="Corpsdetexte"/>
        <w:rPr>
          <w:lang w:val="fr-CA"/>
        </w:rPr>
      </w:pPr>
      <w:r>
        <w:object w:dxaOrig="7977" w:dyaOrig="2577" w14:anchorId="15A2E66D">
          <v:shape id="_x0000_i1049" type="#_x0000_t75" style="width:322.1pt;height:106.1pt" o:ole="">
            <v:imagedata r:id="rId158" o:title=""/>
          </v:shape>
          <o:OLEObject Type="Embed" ProgID="Visio.Drawing.11" ShapeID="_x0000_i1049" DrawAspect="Content" ObjectID="_1650868766" r:id="rId159"/>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 xml:space="preserve">îne mais n’est pas la chaîne ! Lorsqu’un objet est créé, un identifiant d’objet (OID) lui est assigné </w:t>
      </w:r>
      <w:r>
        <w:lastRenderedPageBreak/>
        <w:t>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1"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12"/>
      </w:r>
      <w:r>
        <w:t xml:space="preserve">. C’est pourquoi, le type de </w:t>
      </w:r>
      <w:r w:rsidRPr="0076679D">
        <w:rPr>
          <w:i/>
          <w:iCs/>
        </w:rPr>
        <w:t>string1</w:t>
      </w:r>
      <w:r>
        <w:t xml:space="preserve"> est </w:t>
      </w:r>
      <w:hyperlink r:id="rId162"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975705" w:rsidP="00F97D1A">
      <w:pPr>
        <w:pStyle w:val="Corpsdetexte"/>
      </w:pPr>
      <w:r>
        <w:object w:dxaOrig="7977" w:dyaOrig="2577" w14:anchorId="256EAF47">
          <v:shape id="_x0000_i1050" type="#_x0000_t75" style="width:314.55pt;height:102.3pt" o:ole="">
            <v:imagedata r:id="rId163" o:title=""/>
          </v:shape>
          <o:OLEObject Type="Embed" ProgID="Visio.Drawing.11" ShapeID="_x0000_i1050" DrawAspect="Content" ObjectID="_1650868767" r:id="rId164"/>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975705" w:rsidP="00F97D1A">
      <w:pPr>
        <w:pStyle w:val="Corpsdetexte"/>
      </w:pPr>
      <w:r>
        <w:object w:dxaOrig="8463" w:dyaOrig="958" w14:anchorId="2246FBCE">
          <v:shape id="_x0000_i1051" type="#_x0000_t75" style="width:371.35pt;height:41.7pt" o:ole="">
            <v:imagedata r:id="rId165" o:title=""/>
          </v:shape>
          <o:OLEObject Type="Embed" ProgID="Visio.Drawing.11" ShapeID="_x0000_i1051" DrawAspect="Content" ObjectID="_1650868768" r:id="rId166"/>
        </w:object>
      </w:r>
    </w:p>
    <w:p w14:paraId="2A9EB115" w14:textId="2D350FF0" w:rsidR="00F97D1A" w:rsidRDefault="00F97D1A" w:rsidP="00F97D1A">
      <w:pPr>
        <w:pStyle w:val="Corpsdetexte"/>
      </w:pPr>
      <w:r>
        <w:t xml:space="preserve">Un constructeur porte le même nom que la classe. De ce point de vue, une classe est comme un moule à objet. La classe </w:t>
      </w:r>
      <w:hyperlink r:id="rId167"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68" w:tooltip="class in java.lang" w:history="1">
        <w:r w:rsidR="001675D5" w:rsidRPr="00BF5250">
          <w:rPr>
            <w:rFonts w:ascii="DejaVu Sans Mono" w:hAnsi="DejaVu Sans Mono" w:cs="Courier New"/>
            <w:b/>
            <w:bCs/>
            <w:color w:val="4A6782"/>
            <w:spacing w:val="0"/>
            <w:sz w:val="21"/>
            <w:szCs w:val="21"/>
          </w:rPr>
          <w:t>String</w:t>
        </w:r>
      </w:hyperlink>
      <w:r>
        <w:t>.</w:t>
      </w:r>
    </w:p>
    <w:p w14:paraId="24FC4281" w14:textId="77777777" w:rsidR="00F97D1A" w:rsidRPr="00594A6E" w:rsidRDefault="00F97D1A" w:rsidP="00F97D1A">
      <w:pPr>
        <w:pStyle w:val="Corpsdetexte"/>
        <w:rPr>
          <w:lang w:val="fr-CA"/>
        </w:rPr>
      </w:pPr>
      <w:r w:rsidRPr="00594A6E">
        <w:rPr>
          <w:lang w:val="fr-CA"/>
        </w:rPr>
        <w:t>La ligne</w:t>
      </w:r>
    </w:p>
    <w:p w14:paraId="7C901A76" w14:textId="77777777" w:rsidR="00F97D1A" w:rsidRPr="00594A6E" w:rsidRDefault="00F97D1A" w:rsidP="00F97D1A">
      <w:pPr>
        <w:pStyle w:val="CodeJava9pt"/>
        <w:rPr>
          <w:lang w:val="fr-CA"/>
        </w:rPr>
      </w:pPr>
      <w:r w:rsidRPr="00594A6E">
        <w:rPr>
          <w:lang w:val="fr-CA"/>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7C05BF" w:rsidRDefault="00F97D1A" w:rsidP="00F97D1A">
      <w:pPr>
        <w:pStyle w:val="Corpsdetexte"/>
        <w:rPr>
          <w:lang w:val="en-CA"/>
        </w:rPr>
      </w:pPr>
      <w:r w:rsidRPr="007C05BF">
        <w:rPr>
          <w:lang w:val="en-CA"/>
        </w:rPr>
        <w:t xml:space="preserve">La ligne </w:t>
      </w:r>
    </w:p>
    <w:p w14:paraId="6E832096" w14:textId="77777777" w:rsidR="00F97D1A" w:rsidRPr="000D7ADD" w:rsidRDefault="00F97D1A" w:rsidP="00F97D1A">
      <w:pPr>
        <w:pStyle w:val="CodeJava9pt"/>
        <w:rPr>
          <w:lang w:val="en-CA"/>
        </w:rPr>
      </w:pPr>
      <w:r w:rsidRPr="000D7ADD">
        <w:rPr>
          <w:lang w:val="en-CA"/>
        </w:rPr>
        <w:t xml:space="preserve">      String string3 = new String("abcdef");</w:t>
      </w:r>
    </w:p>
    <w:p w14:paraId="37861D8B" w14:textId="12C5BDAC" w:rsidR="00F97D1A" w:rsidRDefault="00F97D1A" w:rsidP="00F97D1A">
      <w:pPr>
        <w:pStyle w:val="Corpsdetexte"/>
      </w:pPr>
      <w:r>
        <w:lastRenderedPageBreak/>
        <w:t>c</w:t>
      </w:r>
      <w:r w:rsidRPr="00897758">
        <w:t xml:space="preserve">rée un </w:t>
      </w:r>
      <w:r w:rsidRPr="00897758">
        <w:rPr>
          <w:b/>
          <w:bCs/>
        </w:rPr>
        <w:t>autre</w:t>
      </w:r>
      <w:r w:rsidRPr="00897758">
        <w:t xml:space="preserve"> objet de la classe </w:t>
      </w:r>
      <w:hyperlink r:id="rId169"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FD250C" w:rsidRDefault="00F97D1A" w:rsidP="00F97D1A">
      <w:pPr>
        <w:pStyle w:val="Corpsdetexte"/>
        <w:rPr>
          <w:lang w:val="en-CA"/>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FD250C">
        <w:rPr>
          <w:lang w:val="en-CA"/>
        </w:rPr>
        <w:t xml:space="preserve">Ainsi le test </w:t>
      </w:r>
      <w:r w:rsidRPr="00FD250C">
        <w:rPr>
          <w:i/>
          <w:iCs/>
          <w:lang w:val="en-CA"/>
        </w:rPr>
        <w:t>string1</w:t>
      </w:r>
      <w:r w:rsidRPr="00FD250C">
        <w:rPr>
          <w:lang w:val="en-CA"/>
        </w:rPr>
        <w:t xml:space="preserve"> == </w:t>
      </w:r>
      <w:r w:rsidRPr="00FD250C">
        <w:rPr>
          <w:i/>
          <w:iCs/>
          <w:lang w:val="en-CA"/>
        </w:rPr>
        <w:t>string2</w:t>
      </w:r>
      <w:r w:rsidRPr="00FD250C">
        <w:rPr>
          <w:lang w:val="en-CA"/>
        </w:rPr>
        <w:t xml:space="preserve">  dans</w:t>
      </w:r>
    </w:p>
    <w:p w14:paraId="74F722AB" w14:textId="77777777" w:rsidR="00F97D1A" w:rsidRPr="00FD250C" w:rsidRDefault="00F97D1A" w:rsidP="00F97D1A">
      <w:pPr>
        <w:pStyle w:val="CodeJava9pt"/>
        <w:rPr>
          <w:lang w:val="en-CA"/>
        </w:rPr>
      </w:pPr>
      <w:r w:rsidRPr="00FD250C">
        <w:rPr>
          <w:lang w:val="en-CA"/>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0D7ADD" w:rsidRDefault="00F97D1A" w:rsidP="00F97D1A">
      <w:pPr>
        <w:pStyle w:val="CodeJava9pt"/>
        <w:rPr>
          <w:lang w:val="da-DK"/>
        </w:rPr>
      </w:pPr>
      <w:r w:rsidRPr="0082579E">
        <w:rPr>
          <w:lang w:val="da-DK"/>
        </w:rPr>
        <w:t xml:space="preserve">      </w:t>
      </w:r>
      <w:r w:rsidRPr="000D7ADD">
        <w:rPr>
          <w:lang w:val="da-DK"/>
        </w:rPr>
        <w:t>System.out.println(string1 == string3); //</w:t>
      </w:r>
      <w:r>
        <w:rPr>
          <w:lang w:val="da-DK"/>
        </w:rPr>
        <w:t>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1"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2"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22135E" w:rsidP="00F97D1A">
      <w:pPr>
        <w:pStyle w:val="Corpsdetexte"/>
      </w:pPr>
      <w:hyperlink r:id="rId173" w:history="1">
        <w:r w:rsidR="00F97D1A" w:rsidRPr="004028C1">
          <w:rPr>
            <w:rStyle w:val="Lienhypertexte"/>
          </w:rPr>
          <w:t>https://docs.oracle.com/javase/8/docs/api/</w:t>
        </w:r>
      </w:hyperlink>
    </w:p>
    <w:p w14:paraId="6B078492" w14:textId="77777777" w:rsidR="00F97D1A" w:rsidRDefault="00F97D1A" w:rsidP="00F97D1A">
      <w:pPr>
        <w:pStyle w:val="Corpsdetexte"/>
      </w:pPr>
      <w:r>
        <w:t xml:space="preserve">Cette documentation est sous forme HTML, et elle peut être consultée à partir d’un fureteur Web. </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76"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77"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78"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t>.</w:t>
      </w:r>
    </w:p>
    <w:p w14:paraId="0410E569" w14:textId="77777777" w:rsidR="00F97D1A" w:rsidRPr="00F96473" w:rsidRDefault="00F97D1A" w:rsidP="00F97D1A">
      <w:pPr>
        <w:pStyle w:val="CodeJava9pt"/>
        <w:rPr>
          <w:sz w:val="16"/>
          <w:szCs w:val="16"/>
        </w:rPr>
      </w:pPr>
      <w:r w:rsidRPr="00F96473">
        <w:rPr>
          <w:sz w:val="16"/>
          <w:szCs w:val="16"/>
        </w:rPr>
        <w:t>import javax.swing.JOptionPane; // Importe la classe javax.swing.JOptionPane</w:t>
      </w:r>
    </w:p>
    <w:p w14:paraId="173DB29B" w14:textId="77777777" w:rsidR="00F97D1A" w:rsidRPr="00F96473" w:rsidRDefault="00F97D1A" w:rsidP="00F97D1A">
      <w:pPr>
        <w:pStyle w:val="CodeJava9pt"/>
        <w:rPr>
          <w:sz w:val="16"/>
          <w:szCs w:val="16"/>
          <w:lang w:val="en-CA"/>
        </w:rPr>
      </w:pPr>
      <w:r w:rsidRPr="00F96473">
        <w:rPr>
          <w:sz w:val="16"/>
          <w:szCs w:val="16"/>
          <w:lang w:val="en-CA"/>
        </w:rPr>
        <w:t>public class ExempleMethodesDeString{</w:t>
      </w:r>
    </w:p>
    <w:p w14:paraId="34F9A665" w14:textId="77777777" w:rsidR="00F97D1A" w:rsidRPr="00F96473" w:rsidRDefault="00F97D1A" w:rsidP="00F97D1A">
      <w:pPr>
        <w:pStyle w:val="CodeJava9pt"/>
        <w:rPr>
          <w:sz w:val="16"/>
          <w:szCs w:val="16"/>
          <w:lang w:val="en-CA"/>
        </w:rPr>
      </w:pPr>
    </w:p>
    <w:p w14:paraId="68715278" w14:textId="77777777" w:rsidR="00F97D1A" w:rsidRPr="00F96473" w:rsidRDefault="00F97D1A" w:rsidP="00F97D1A">
      <w:pPr>
        <w:pStyle w:val="CodeJava9pt"/>
        <w:rPr>
          <w:sz w:val="16"/>
          <w:szCs w:val="16"/>
          <w:lang w:val="en-CA"/>
        </w:rPr>
      </w:pPr>
      <w:r w:rsidRPr="00F96473">
        <w:rPr>
          <w:sz w:val="16"/>
          <w:szCs w:val="16"/>
          <w:lang w:val="en-CA"/>
        </w:rPr>
        <w:t xml:space="preserve">    public static void main (String args</w:t>
      </w:r>
      <w:smartTag w:uri="isiresearchsoft-com/cwyw" w:element="citation">
        <w:r w:rsidRPr="00F96473">
          <w:rPr>
            <w:sz w:val="16"/>
            <w:szCs w:val="16"/>
            <w:lang w:val="en-CA"/>
          </w:rPr>
          <w:t>[]</w:t>
        </w:r>
      </w:smartTag>
      <w:r w:rsidRPr="00F96473">
        <w:rPr>
          <w:sz w:val="16"/>
          <w:szCs w:val="16"/>
          <w:lang w:val="en-CA"/>
        </w:rPr>
        <w:t>) {</w:t>
      </w:r>
    </w:p>
    <w:p w14:paraId="5E75C75E" w14:textId="77777777" w:rsidR="00F97D1A" w:rsidRPr="00F96473" w:rsidRDefault="00F97D1A" w:rsidP="00F97D1A">
      <w:pPr>
        <w:pStyle w:val="CodeJava9pt"/>
        <w:rPr>
          <w:sz w:val="16"/>
          <w:szCs w:val="16"/>
          <w:lang w:val="en-CA"/>
        </w:rPr>
      </w:pPr>
    </w:p>
    <w:p w14:paraId="676E5210" w14:textId="77777777" w:rsidR="00F97D1A" w:rsidRPr="00F96473" w:rsidRDefault="00F97D1A" w:rsidP="00F97D1A">
      <w:pPr>
        <w:pStyle w:val="CodeJava9pt"/>
        <w:rPr>
          <w:sz w:val="16"/>
          <w:szCs w:val="16"/>
          <w:lang w:val="en-CA"/>
        </w:rPr>
      </w:pPr>
      <w:r w:rsidRPr="00F96473">
        <w:rPr>
          <w:sz w:val="16"/>
          <w:szCs w:val="16"/>
          <w:lang w:val="en-CA"/>
        </w:rPr>
        <w:t xml:space="preserve">      String string1 = new String("abcdef");</w:t>
      </w:r>
    </w:p>
    <w:p w14:paraId="0E4F25C1" w14:textId="77777777" w:rsidR="00F97D1A" w:rsidRPr="00F96473" w:rsidRDefault="00F97D1A" w:rsidP="00F97D1A">
      <w:pPr>
        <w:pStyle w:val="CodeJava9pt"/>
        <w:rPr>
          <w:sz w:val="16"/>
          <w:szCs w:val="16"/>
          <w:lang w:val="en-CA"/>
        </w:rPr>
      </w:pPr>
      <w:r w:rsidRPr="00F96473">
        <w:rPr>
          <w:sz w:val="16"/>
          <w:szCs w:val="16"/>
          <w:lang w:val="en-CA"/>
        </w:rPr>
        <w:t xml:space="preserve">      String string2 = new String("cd");</w:t>
      </w:r>
    </w:p>
    <w:p w14:paraId="0D680CD9" w14:textId="77777777" w:rsidR="00F97D1A" w:rsidRPr="00F96473" w:rsidRDefault="00F97D1A" w:rsidP="00F97D1A">
      <w:pPr>
        <w:pStyle w:val="CodeJava9pt"/>
        <w:rPr>
          <w:sz w:val="16"/>
          <w:szCs w:val="16"/>
          <w:lang w:val="en-CA"/>
        </w:rPr>
      </w:pPr>
      <w:r w:rsidRPr="00F96473">
        <w:rPr>
          <w:sz w:val="16"/>
          <w:szCs w:val="16"/>
          <w:lang w:val="en-CA"/>
        </w:rPr>
        <w:t xml:space="preserve">      System.out.println("String string1 = new String(\"abcdef\")");</w:t>
      </w:r>
    </w:p>
    <w:p w14:paraId="6BC188FE" w14:textId="77777777" w:rsidR="00F97D1A" w:rsidRPr="00F96473" w:rsidRDefault="00F97D1A" w:rsidP="00F97D1A">
      <w:pPr>
        <w:pStyle w:val="CodeJava9pt"/>
        <w:rPr>
          <w:sz w:val="16"/>
          <w:szCs w:val="16"/>
          <w:lang w:val="en-CA"/>
        </w:rPr>
      </w:pPr>
      <w:r w:rsidRPr="00F96473">
        <w:rPr>
          <w:sz w:val="16"/>
          <w:szCs w:val="16"/>
          <w:lang w:val="en-CA"/>
        </w:rPr>
        <w:t xml:space="preserve">      System.out.println("String string2 = new String(\"cd\")");</w:t>
      </w:r>
    </w:p>
    <w:p w14:paraId="7AB15FE5" w14:textId="77777777" w:rsidR="00F97D1A" w:rsidRPr="00F96473" w:rsidRDefault="00F97D1A" w:rsidP="00F97D1A">
      <w:pPr>
        <w:pStyle w:val="CodeJava9pt"/>
        <w:rPr>
          <w:sz w:val="16"/>
          <w:szCs w:val="16"/>
        </w:rPr>
      </w:pPr>
      <w:r w:rsidRPr="00F96473">
        <w:rPr>
          <w:sz w:val="16"/>
          <w:szCs w:val="16"/>
          <w:lang w:val="en-CA"/>
        </w:rPr>
        <w:t xml:space="preserve">      </w:t>
      </w:r>
      <w:r w:rsidRPr="00F96473">
        <w:rPr>
          <w:sz w:val="16"/>
          <w:szCs w:val="16"/>
        </w:rPr>
        <w:t xml:space="preserve">System.out.println("La longueur de string1 est :" + string1.length());      </w:t>
      </w:r>
    </w:p>
    <w:p w14:paraId="01B8DC7D" w14:textId="77777777" w:rsidR="00F97D1A" w:rsidRPr="00F96473" w:rsidRDefault="00F97D1A" w:rsidP="00F97D1A">
      <w:pPr>
        <w:pStyle w:val="CodeJava9pt"/>
        <w:rPr>
          <w:sz w:val="16"/>
          <w:szCs w:val="16"/>
        </w:rPr>
      </w:pPr>
      <w:r w:rsidRPr="00F96473">
        <w:rPr>
          <w:sz w:val="16"/>
          <w:szCs w:val="16"/>
        </w:rPr>
        <w:t xml:space="preserve">      System.out.println("Le caractère en position 2 de string1 est :" + string1.charAt(2));</w:t>
      </w:r>
    </w:p>
    <w:p w14:paraId="2BEF6A79" w14:textId="77777777" w:rsidR="00F97D1A" w:rsidRPr="00F96473" w:rsidRDefault="00F97D1A" w:rsidP="00F97D1A">
      <w:pPr>
        <w:pStyle w:val="CodeJava9pt"/>
        <w:rPr>
          <w:sz w:val="16"/>
          <w:szCs w:val="16"/>
        </w:rPr>
      </w:pPr>
      <w:r w:rsidRPr="00F96473">
        <w:rPr>
          <w:sz w:val="16"/>
          <w:szCs w:val="16"/>
        </w:rPr>
        <w:t xml:space="preserve">      System.out.println("La sous-chaine en position 2 de string1 est :" + string1.substring(2));</w:t>
      </w:r>
    </w:p>
    <w:p w14:paraId="1AD46D3E" w14:textId="77777777" w:rsidR="00F97D1A" w:rsidRPr="00F96473" w:rsidRDefault="00F97D1A" w:rsidP="00F97D1A">
      <w:pPr>
        <w:pStyle w:val="CodeJava9pt"/>
        <w:rPr>
          <w:sz w:val="16"/>
          <w:szCs w:val="16"/>
        </w:rPr>
      </w:pPr>
      <w:r w:rsidRPr="00F96473">
        <w:rPr>
          <w:sz w:val="16"/>
          <w:szCs w:val="16"/>
        </w:rPr>
        <w:t xml:space="preserve">      System.out.println("La sous-chaine qui débute en position 2 et fini en 4 est :" + string1.substring(2,5));</w:t>
      </w:r>
    </w:p>
    <w:p w14:paraId="626FA05D" w14:textId="77777777" w:rsidR="00F97D1A" w:rsidRPr="00F96473" w:rsidRDefault="00F97D1A" w:rsidP="00F97D1A">
      <w:pPr>
        <w:pStyle w:val="CodeJava9pt"/>
        <w:rPr>
          <w:sz w:val="16"/>
          <w:szCs w:val="16"/>
        </w:rPr>
      </w:pPr>
      <w:r w:rsidRPr="00F96473">
        <w:rPr>
          <w:sz w:val="16"/>
          <w:szCs w:val="16"/>
        </w:rPr>
        <w:t xml:space="preserve">      System.out.println("La première occurrence de string2 dans string1 est à la position :" + string1.indexOf(string2));    </w:t>
      </w:r>
    </w:p>
    <w:p w14:paraId="6F67FC81" w14:textId="77777777" w:rsidR="00F97D1A" w:rsidRPr="00F96473" w:rsidRDefault="00F97D1A" w:rsidP="00F97D1A">
      <w:pPr>
        <w:pStyle w:val="CodeJava9pt"/>
        <w:rPr>
          <w:sz w:val="16"/>
          <w:szCs w:val="16"/>
        </w:rPr>
      </w:pPr>
      <w:r w:rsidRPr="00F96473">
        <w:rPr>
          <w:sz w:val="16"/>
          <w:szCs w:val="16"/>
        </w:rPr>
        <w:t xml:space="preserve">      System.out.println("La concaténation de string2 à string1 donne :" + string1.concat(string2));    </w:t>
      </w:r>
    </w:p>
    <w:p w14:paraId="034ED036" w14:textId="77777777" w:rsidR="00F97D1A" w:rsidRPr="00F96473" w:rsidRDefault="00F97D1A" w:rsidP="00F97D1A">
      <w:pPr>
        <w:pStyle w:val="CodeJava9pt"/>
        <w:rPr>
          <w:sz w:val="16"/>
          <w:szCs w:val="16"/>
          <w:lang w:val="fr-CA"/>
        </w:rPr>
      </w:pPr>
      <w:r w:rsidRPr="00F96473">
        <w:rPr>
          <w:sz w:val="16"/>
          <w:szCs w:val="16"/>
        </w:rPr>
        <w:t xml:space="preserve">      </w:t>
      </w:r>
      <w:r w:rsidRPr="00F96473">
        <w:rPr>
          <w:sz w:val="16"/>
          <w:szCs w:val="16"/>
          <w:lang w:val="fr-CA"/>
        </w:rPr>
        <w:t>}</w:t>
      </w:r>
    </w:p>
    <w:p w14:paraId="0196581A" w14:textId="77777777" w:rsidR="00F97D1A" w:rsidRPr="00F96473" w:rsidRDefault="00F97D1A" w:rsidP="00F97D1A">
      <w:pPr>
        <w:pStyle w:val="CodeJava9pt"/>
        <w:rPr>
          <w:sz w:val="16"/>
          <w:szCs w:val="16"/>
          <w:lang w:val="fr-CA"/>
        </w:rPr>
      </w:pPr>
      <w:r w:rsidRPr="00F96473">
        <w:rPr>
          <w:sz w:val="16"/>
          <w:szCs w:val="16"/>
          <w:lang w:val="fr-CA"/>
        </w:rPr>
        <w:t>}</w:t>
      </w: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7777777" w:rsidR="00F97D1A" w:rsidRDefault="00F97D1A" w:rsidP="00F97D1A">
      <w:pPr>
        <w:pStyle w:val="Corpsdetexte"/>
      </w:pPr>
      <w:r>
        <w:t xml:space="preserve">La méthode </w:t>
      </w:r>
      <w:hyperlink r:id="rId180"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1" w:tooltip="class in java.lang" w:history="1">
        <w:r w:rsidRPr="00BF5250">
          <w:rPr>
            <w:rFonts w:ascii="DejaVu Sans Mono" w:hAnsi="DejaVu Sans Mono" w:cs="Courier New"/>
            <w:b/>
            <w:bCs/>
            <w:color w:val="4A6782"/>
            <w:spacing w:val="0"/>
            <w:sz w:val="21"/>
            <w:szCs w:val="21"/>
          </w:rPr>
          <w:t>String</w:t>
        </w:r>
      </w:hyperlink>
      <w:r>
        <w:t>.</w:t>
      </w:r>
    </w:p>
    <w:p w14:paraId="084CD93B" w14:textId="77777777" w:rsidR="00F97D1A" w:rsidRPr="00710DD1" w:rsidRDefault="00F97D1A" w:rsidP="00F97D1A">
      <w:pPr>
        <w:pStyle w:val="CodeJava9pt"/>
      </w:pPr>
      <w:r w:rsidRPr="00710DD1">
        <w:t xml:space="preserve">      System.out.println("La longueur de string1 est :" + string1.length());      </w:t>
      </w:r>
    </w:p>
    <w:p w14:paraId="0736636F" w14:textId="77777777" w:rsidR="00F97D1A" w:rsidRDefault="00F97D1A" w:rsidP="00F97D1A">
      <w:pPr>
        <w:pStyle w:val="Corpsdetexte"/>
      </w:pPr>
    </w:p>
    <w:p w14:paraId="4C91593D" w14:textId="77777777" w:rsidR="00F97D1A" w:rsidRDefault="00F97D1A" w:rsidP="00F97D1A">
      <w:pPr>
        <w:pStyle w:val="Corpsdetexte"/>
      </w:pPr>
      <w:r>
        <w:t xml:space="preserve">L’appel </w:t>
      </w:r>
      <w:r w:rsidRPr="006F5900">
        <w:rPr>
          <w:i/>
          <w:iCs/>
        </w:rPr>
        <w:t>string1.charAt</w:t>
      </w:r>
      <w:r>
        <w:t xml:space="preserve">(2) retourne le caractère en position 2 de </w:t>
      </w:r>
      <w:r w:rsidRPr="00F2387F">
        <w:rPr>
          <w:i/>
          <w:iCs/>
        </w:rPr>
        <w:t>string1</w:t>
      </w:r>
      <w:r>
        <w:t xml:space="preserve">, ce qui correspond au </w:t>
      </w:r>
      <w:r w:rsidRPr="006F5900">
        <w:rPr>
          <w:b/>
          <w:bCs/>
        </w:rPr>
        <w:t>troisième</w:t>
      </w:r>
      <w:r>
        <w:t xml:space="preserve"> caractère de </w:t>
      </w:r>
      <w:r w:rsidRPr="00710DD1">
        <w:t>"abcdef"</w:t>
      </w:r>
      <w:r>
        <w:t xml:space="preserve">, c’est-à-dire le caractère «c» car les positions des caractères sont numérotées à partir de la position 0 ! </w:t>
      </w:r>
    </w:p>
    <w:p w14:paraId="7F1950AC" w14:textId="77777777" w:rsidR="00F97D1A" w:rsidRDefault="00F97D1A" w:rsidP="00F97D1A">
      <w:pPr>
        <w:pStyle w:val="Corpsdetexte"/>
        <w:jc w:val="center"/>
      </w:pPr>
      <w:r>
        <w:object w:dxaOrig="4017" w:dyaOrig="777" w14:anchorId="1836CC7B">
          <v:shape id="_x0000_i1052" type="#_x0000_t75" style="width:200.85pt;height:37.9pt" o:ole="">
            <v:imagedata r:id="rId182" o:title=""/>
          </v:shape>
          <o:OLEObject Type="Embed" ProgID="Visio.Drawing.11" ShapeID="_x0000_i1052" DrawAspect="Content" ObjectID="_1650868769" r:id="rId183"/>
        </w:object>
      </w:r>
    </w:p>
    <w:p w14:paraId="0938DCAF" w14:textId="2A71D228" w:rsidR="00F97D1A" w:rsidRDefault="00F97D1A" w:rsidP="00F97D1A">
      <w:pPr>
        <w:pStyle w:val="Lgende"/>
        <w:jc w:val="center"/>
      </w:pPr>
      <w:r>
        <w:t xml:space="preserve">Figure </w:t>
      </w:r>
      <w:r>
        <w:fldChar w:fldCharType="begin"/>
      </w:r>
      <w:r>
        <w:instrText xml:space="preserve"> SEQ Figure \* ARABIC </w:instrText>
      </w:r>
      <w:r>
        <w:fldChar w:fldCharType="separate"/>
      </w:r>
      <w:r w:rsidR="007A6118">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85"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594A6E"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22135E" w:rsidP="008D06F8">
            <w:pPr>
              <w:rPr>
                <w:rFonts w:ascii="DejaVu Sans" w:hAnsi="DejaVu Sans"/>
                <w:color w:val="353833"/>
                <w:sz w:val="20"/>
                <w:szCs w:val="20"/>
                <w:lang w:val="en-CA" w:eastAsia="en-CA"/>
              </w:rPr>
            </w:pPr>
            <w:hyperlink r:id="rId186"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22135E" w:rsidP="008D06F8">
            <w:pPr>
              <w:rPr>
                <w:rFonts w:ascii="DejaVu Sans" w:hAnsi="DejaVu Sans"/>
                <w:color w:val="353833"/>
                <w:sz w:val="20"/>
                <w:szCs w:val="20"/>
                <w:lang w:val="en-CA" w:eastAsia="en-CA"/>
              </w:rPr>
            </w:pPr>
            <w:hyperlink r:id="rId187"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594A6E"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22135E" w:rsidP="008D06F8">
            <w:pPr>
              <w:rPr>
                <w:rFonts w:ascii="DejaVu Sans" w:hAnsi="DejaVu Sans"/>
                <w:color w:val="353833"/>
                <w:sz w:val="20"/>
                <w:szCs w:val="20"/>
                <w:lang w:val="en-CA" w:eastAsia="en-CA"/>
              </w:rPr>
            </w:pPr>
            <w:hyperlink r:id="rId188"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22135E" w:rsidP="008D06F8">
            <w:pPr>
              <w:rPr>
                <w:rFonts w:ascii="DejaVu Sans" w:hAnsi="DejaVu Sans"/>
                <w:color w:val="353833"/>
                <w:sz w:val="20"/>
                <w:szCs w:val="20"/>
                <w:lang w:val="en-CA" w:eastAsia="en-CA"/>
              </w:rPr>
            </w:pPr>
            <w:hyperlink r:id="rId189"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0"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1"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2"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3"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4"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lastRenderedPageBreak/>
        <w:t xml:space="preserve">Enfin, l’appel </w:t>
      </w:r>
      <w:r w:rsidRPr="001149C5">
        <w:rPr>
          <w:i/>
          <w:iCs/>
        </w:rPr>
        <w:t>string1.concat</w:t>
      </w:r>
      <w:r w:rsidRPr="00F34B67">
        <w:t>(</w:t>
      </w:r>
      <w:r w:rsidRPr="001149C5">
        <w:rPr>
          <w:i/>
          <w:iCs/>
        </w:rPr>
        <w:t>string2</w:t>
      </w:r>
      <w:r w:rsidRPr="00F34B67">
        <w:t>)</w:t>
      </w:r>
      <w:r>
        <w:t xml:space="preserve"> retourne un objet </w:t>
      </w:r>
      <w:hyperlink r:id="rId195"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196"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197"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198"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199"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0"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1"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2"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5"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7777777" w:rsidR="00F97D1A" w:rsidRDefault="00F97D1A" w:rsidP="00F97D1A">
      <w:pPr>
        <w:pStyle w:val="Corpsdetexte"/>
        <w:rPr>
          <w:lang w:val="fr-CA"/>
        </w:rPr>
      </w:pPr>
      <w:r w:rsidRPr="000C1E76">
        <w:rPr>
          <w:b/>
          <w:bCs/>
          <w:lang w:val="fr-CA"/>
        </w:rPr>
        <w:t>Exemple</w:t>
      </w:r>
      <w:r>
        <w:rPr>
          <w:lang w:val="fr-CA"/>
        </w:rPr>
        <w:t xml:space="preserve">. </w:t>
      </w:r>
      <w:hyperlink r:id="rId206"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073B74D3" w14:textId="77777777" w:rsidR="00F97D1A" w:rsidRPr="00FD250C" w:rsidRDefault="00F97D1A" w:rsidP="00F97D1A">
      <w:pPr>
        <w:pStyle w:val="CodeJava9pt"/>
        <w:rPr>
          <w:lang w:val="en-CA"/>
        </w:rPr>
      </w:pPr>
      <w:r w:rsidRPr="00FD250C">
        <w:rPr>
          <w:lang w:val="en-CA"/>
        </w:rPr>
        <w:t>public class ExemplesString{</w:t>
      </w:r>
    </w:p>
    <w:p w14:paraId="0EFD754F" w14:textId="77777777" w:rsidR="00F97D1A" w:rsidRPr="00FD250C" w:rsidRDefault="00F97D1A" w:rsidP="00F97D1A">
      <w:pPr>
        <w:pStyle w:val="CodeJava9pt"/>
        <w:rPr>
          <w:lang w:val="en-CA"/>
        </w:rPr>
      </w:pPr>
    </w:p>
    <w:p w14:paraId="2C8A0316" w14:textId="77777777" w:rsidR="00F97D1A" w:rsidRPr="00870464" w:rsidRDefault="00F97D1A" w:rsidP="00F97D1A">
      <w:pPr>
        <w:pStyle w:val="CodeJava9pt"/>
        <w:rPr>
          <w:lang w:val="en-CA"/>
        </w:rPr>
      </w:pPr>
      <w:r w:rsidRPr="00FD250C">
        <w:rPr>
          <w:lang w:val="en-CA"/>
        </w:rPr>
        <w:t xml:space="preserve">    </w:t>
      </w:r>
      <w:r w:rsidRPr="00870464">
        <w:rPr>
          <w:lang w:val="en-CA"/>
        </w:rPr>
        <w:t>public static void main (String args</w:t>
      </w:r>
      <w:smartTag w:uri="isiresearchsoft-com/cwyw" w:element="citation">
        <w:r w:rsidRPr="00870464">
          <w:rPr>
            <w:lang w:val="en-CA"/>
          </w:rPr>
          <w:t>[]</w:t>
        </w:r>
      </w:smartTag>
      <w:r w:rsidRPr="00870464">
        <w:rPr>
          <w:lang w:val="en-CA"/>
        </w:rPr>
        <w:t>) {</w:t>
      </w:r>
    </w:p>
    <w:p w14:paraId="45A51CFD" w14:textId="77777777" w:rsidR="00F97D1A" w:rsidRPr="00870464" w:rsidRDefault="00F97D1A" w:rsidP="00F97D1A">
      <w:pPr>
        <w:pStyle w:val="CodeJava9pt"/>
        <w:rPr>
          <w:lang w:val="en-CA"/>
        </w:rPr>
      </w:pPr>
    </w:p>
    <w:p w14:paraId="6A55E003" w14:textId="77777777" w:rsidR="00F97D1A" w:rsidRPr="00870464" w:rsidRDefault="00F97D1A" w:rsidP="00F97D1A">
      <w:pPr>
        <w:pStyle w:val="CodeJava9pt"/>
        <w:rPr>
          <w:lang w:val="en-CA"/>
        </w:rPr>
      </w:pPr>
      <w:r w:rsidRPr="00870464">
        <w:rPr>
          <w:lang w:val="en-CA"/>
        </w:rPr>
        <w:t xml:space="preserve">      String string1 = "abc";</w:t>
      </w:r>
    </w:p>
    <w:p w14:paraId="7B7FC594" w14:textId="77777777" w:rsidR="00F97D1A" w:rsidRPr="00870464" w:rsidRDefault="00F97D1A" w:rsidP="00F97D1A">
      <w:pPr>
        <w:pStyle w:val="CodeJava9pt"/>
        <w:rPr>
          <w:lang w:val="en-CA"/>
        </w:rPr>
      </w:pPr>
      <w:r w:rsidRPr="00870464">
        <w:rPr>
          <w:lang w:val="en-CA"/>
        </w:rPr>
        <w:t xml:space="preserve">      String string2 = "def";</w:t>
      </w:r>
    </w:p>
    <w:p w14:paraId="6FCBAD95" w14:textId="77777777" w:rsidR="00F97D1A" w:rsidRPr="00870464" w:rsidRDefault="00F97D1A" w:rsidP="00F97D1A">
      <w:pPr>
        <w:pStyle w:val="CodeJava9pt"/>
        <w:rPr>
          <w:lang w:val="en-CA"/>
        </w:rPr>
      </w:pPr>
      <w:r w:rsidRPr="00870464">
        <w:rPr>
          <w:lang w:val="en-CA"/>
        </w:rPr>
        <w:t xml:space="preserve">      String string3 = "abcdef";</w:t>
      </w:r>
    </w:p>
    <w:p w14:paraId="73CF1FD7" w14:textId="77777777" w:rsidR="00F97D1A" w:rsidRPr="00870464" w:rsidRDefault="00F97D1A" w:rsidP="00F97D1A">
      <w:pPr>
        <w:pStyle w:val="CodeJava9pt"/>
        <w:rPr>
          <w:lang w:val="en-CA"/>
        </w:rPr>
      </w:pPr>
      <w:r w:rsidRPr="00870464">
        <w:rPr>
          <w:lang w:val="en-CA"/>
        </w:rPr>
        <w:t xml:space="preserve">      String string4 = new String("abcdef");</w:t>
      </w:r>
    </w:p>
    <w:p w14:paraId="6C057EE7" w14:textId="77777777" w:rsidR="00F97D1A" w:rsidRPr="00870464" w:rsidRDefault="00F97D1A" w:rsidP="00F97D1A">
      <w:pPr>
        <w:pStyle w:val="CodeJava9pt"/>
        <w:rPr>
          <w:lang w:val="en-CA"/>
        </w:rPr>
      </w:pPr>
    </w:p>
    <w:p w14:paraId="29E2513D" w14:textId="678F429C" w:rsidR="00F97D1A" w:rsidRPr="00FD250C" w:rsidRDefault="00F97D1A" w:rsidP="00F97D1A">
      <w:pPr>
        <w:pStyle w:val="CodeJava9pt"/>
      </w:pPr>
      <w:r w:rsidRPr="00870464">
        <w:rPr>
          <w:lang w:val="en-CA"/>
        </w:rPr>
        <w:t xml:space="preserve">      </w:t>
      </w:r>
      <w:r w:rsidRPr="00FD250C">
        <w:t xml:space="preserve">// Tous les </w:t>
      </w:r>
      <w:r w:rsidR="007076D9" w:rsidRPr="00FD250C">
        <w:t>littéraux</w:t>
      </w:r>
      <w:r w:rsidRPr="00FD250C">
        <w:t xml:space="preserve"> identiques (à la compilation) sont traduits</w:t>
      </w:r>
    </w:p>
    <w:p w14:paraId="6A536B99" w14:textId="77777777" w:rsidR="00F97D1A" w:rsidRPr="00870464" w:rsidRDefault="00F97D1A" w:rsidP="00F97D1A">
      <w:pPr>
        <w:pStyle w:val="CodeJava9pt"/>
        <w:rPr>
          <w:lang w:val="fr-CA"/>
        </w:rPr>
      </w:pPr>
      <w:r w:rsidRPr="00FD250C">
        <w:t xml:space="preserve">      </w:t>
      </w:r>
      <w:r w:rsidRPr="00870464">
        <w:rPr>
          <w:lang w:val="fr-CA"/>
        </w:rPr>
        <w:t>// par une référence au même objet</w:t>
      </w:r>
    </w:p>
    <w:p w14:paraId="1D53AFA4" w14:textId="77777777" w:rsidR="00F97D1A" w:rsidRPr="00FD250C" w:rsidRDefault="00F97D1A" w:rsidP="00F97D1A">
      <w:pPr>
        <w:pStyle w:val="CodeJava9pt"/>
        <w:rPr>
          <w:lang w:val="en-CA"/>
        </w:rPr>
      </w:pPr>
      <w:r w:rsidRPr="00870464">
        <w:rPr>
          <w:lang w:val="fr-CA"/>
        </w:rPr>
        <w:t xml:space="preserve">      </w:t>
      </w:r>
      <w:r w:rsidRPr="00FD250C">
        <w:rPr>
          <w:lang w:val="en-CA"/>
        </w:rPr>
        <w:t>System.out.println(string3 == "abcdef"); // true</w:t>
      </w:r>
    </w:p>
    <w:p w14:paraId="2E85DF00" w14:textId="77777777" w:rsidR="00F97D1A" w:rsidRPr="00FD250C" w:rsidRDefault="00F97D1A" w:rsidP="00F97D1A">
      <w:pPr>
        <w:pStyle w:val="CodeJava9pt"/>
        <w:rPr>
          <w:lang w:val="en-CA"/>
        </w:rPr>
      </w:pPr>
      <w:r w:rsidRPr="00FD250C">
        <w:rPr>
          <w:lang w:val="en-CA"/>
        </w:rPr>
        <w:t xml:space="preserve">      System.out.println("abc"+"def" == "abcdef"); //true</w:t>
      </w:r>
    </w:p>
    <w:p w14:paraId="60C8D438" w14:textId="77777777" w:rsidR="00F97D1A" w:rsidRPr="00FD250C" w:rsidRDefault="00F97D1A" w:rsidP="00F97D1A">
      <w:pPr>
        <w:pStyle w:val="CodeJava9pt"/>
        <w:rPr>
          <w:lang w:val="en-CA"/>
        </w:rPr>
      </w:pPr>
      <w:r w:rsidRPr="00FD250C">
        <w:rPr>
          <w:lang w:val="en-CA"/>
        </w:rPr>
        <w:t xml:space="preserve">      </w:t>
      </w:r>
    </w:p>
    <w:p w14:paraId="138264A7" w14:textId="04BA444E" w:rsidR="00F97D1A" w:rsidRPr="00870464" w:rsidRDefault="00F97D1A" w:rsidP="00F97D1A">
      <w:pPr>
        <w:pStyle w:val="CodeJava9pt"/>
        <w:rPr>
          <w:lang w:val="fr-CA"/>
        </w:rPr>
      </w:pPr>
      <w:r w:rsidRPr="00FD250C">
        <w:rPr>
          <w:lang w:val="en-CA"/>
        </w:rPr>
        <w:lastRenderedPageBreak/>
        <w:t xml:space="preserve">      </w:t>
      </w:r>
      <w:r w:rsidRPr="00870464">
        <w:rPr>
          <w:lang w:val="fr-CA"/>
        </w:rPr>
        <w:t xml:space="preserve">// </w:t>
      </w:r>
      <w:r w:rsidR="00F64A84" w:rsidRPr="00870464">
        <w:rPr>
          <w:lang w:val="fr-CA"/>
        </w:rPr>
        <w:t>Cependant</w:t>
      </w:r>
      <w:r w:rsidRPr="00870464">
        <w:rPr>
          <w:lang w:val="fr-CA"/>
        </w:rPr>
        <w:t xml:space="preserve">, si le </w:t>
      </w:r>
      <w:r w:rsidR="00F64A84" w:rsidRPr="00870464">
        <w:rPr>
          <w:lang w:val="fr-CA"/>
        </w:rPr>
        <w:t>littéral</w:t>
      </w:r>
      <w:r w:rsidRPr="00870464">
        <w:rPr>
          <w:lang w:val="fr-CA"/>
        </w:rPr>
        <w:t xml:space="preserve"> est calculé à l'exécution, ce n'est pas le cas</w:t>
      </w:r>
    </w:p>
    <w:p w14:paraId="0C5C1B42" w14:textId="77777777" w:rsidR="00F97D1A" w:rsidRPr="00870464" w:rsidRDefault="00F97D1A" w:rsidP="00F97D1A">
      <w:pPr>
        <w:pStyle w:val="CodeJava9pt"/>
        <w:rPr>
          <w:lang w:val="da-DK"/>
        </w:rPr>
      </w:pPr>
      <w:r w:rsidRPr="00870464">
        <w:t xml:space="preserve">      </w:t>
      </w:r>
      <w:r w:rsidRPr="00870464">
        <w:rPr>
          <w:lang w:val="da-DK"/>
        </w:rPr>
        <w:t>System.out.println(string1 + string2 == "abcdef"); //false</w:t>
      </w:r>
    </w:p>
    <w:p w14:paraId="448E7C7B" w14:textId="77777777" w:rsidR="00F97D1A" w:rsidRPr="00870464" w:rsidRDefault="00F97D1A" w:rsidP="00F97D1A">
      <w:pPr>
        <w:pStyle w:val="CodeJava9pt"/>
        <w:rPr>
          <w:lang w:val="da-DK"/>
        </w:rPr>
      </w:pPr>
    </w:p>
    <w:p w14:paraId="294A5BCB" w14:textId="77777777" w:rsidR="00F97D1A" w:rsidRPr="00870464" w:rsidRDefault="00F97D1A" w:rsidP="00F97D1A">
      <w:pPr>
        <w:pStyle w:val="CodeJava9pt"/>
        <w:rPr>
          <w:lang w:val="fr-CA"/>
        </w:rPr>
      </w:pPr>
      <w:r w:rsidRPr="00870464">
        <w:rPr>
          <w:lang w:val="da-DK"/>
        </w:rPr>
        <w:t xml:space="preserve">      </w:t>
      </w:r>
      <w:r w:rsidRPr="00870464">
        <w:rPr>
          <w:lang w:val="fr-CA"/>
        </w:rPr>
        <w:t>// Le constructeur String produit toujours un objet différent de l'objet</w:t>
      </w:r>
    </w:p>
    <w:p w14:paraId="24B03DCF" w14:textId="6FECDD46" w:rsidR="00F97D1A" w:rsidRPr="00870464" w:rsidRDefault="00F97D1A" w:rsidP="00F97D1A">
      <w:pPr>
        <w:pStyle w:val="CodeJava9pt"/>
        <w:rPr>
          <w:lang w:val="fr-CA"/>
        </w:rPr>
      </w:pPr>
      <w:r w:rsidRPr="00870464">
        <w:rPr>
          <w:lang w:val="fr-CA"/>
        </w:rPr>
        <w:t xml:space="preserve">      // correspondant au </w:t>
      </w:r>
      <w:r w:rsidR="00F64A84" w:rsidRPr="00870464">
        <w:rPr>
          <w:lang w:val="fr-CA"/>
        </w:rPr>
        <w:t>littéral</w:t>
      </w:r>
    </w:p>
    <w:p w14:paraId="183FF77B" w14:textId="77777777" w:rsidR="00F97D1A" w:rsidRPr="00870464" w:rsidRDefault="00F97D1A" w:rsidP="00F97D1A">
      <w:pPr>
        <w:pStyle w:val="CodeJava9pt"/>
        <w:rPr>
          <w:lang w:val="fr-CA"/>
        </w:rPr>
      </w:pPr>
      <w:r w:rsidRPr="00870464">
        <w:rPr>
          <w:lang w:val="fr-CA"/>
        </w:rPr>
        <w:t xml:space="preserve">      System.out.println(string4 == "abcdef"); //false</w:t>
      </w:r>
    </w:p>
    <w:p w14:paraId="6905F5E2" w14:textId="77777777" w:rsidR="00F97D1A" w:rsidRPr="00870464" w:rsidRDefault="00F97D1A" w:rsidP="00F97D1A">
      <w:pPr>
        <w:pStyle w:val="CodeJava9pt"/>
        <w:rPr>
          <w:lang w:val="fr-CA"/>
        </w:rPr>
      </w:pPr>
    </w:p>
    <w:p w14:paraId="24B6D4E4" w14:textId="77777777" w:rsidR="00F97D1A" w:rsidRPr="00870464" w:rsidRDefault="00F97D1A" w:rsidP="00F97D1A">
      <w:pPr>
        <w:pStyle w:val="CodeJava9pt"/>
        <w:rPr>
          <w:lang w:val="fr-CA"/>
        </w:rPr>
      </w:pPr>
      <w:r w:rsidRPr="00870464">
        <w:rPr>
          <w:lang w:val="fr-CA"/>
        </w:rPr>
        <w:t xml:space="preserve">      // La méthode intern() de la classe String permet de convertir </w:t>
      </w:r>
    </w:p>
    <w:p w14:paraId="1511F6FD" w14:textId="5B9442EE" w:rsidR="00F97D1A" w:rsidRPr="00870464" w:rsidRDefault="00F97D1A" w:rsidP="00F97D1A">
      <w:pPr>
        <w:pStyle w:val="CodeJava9pt"/>
        <w:rPr>
          <w:lang w:val="fr-CA"/>
        </w:rPr>
      </w:pPr>
      <w:r w:rsidRPr="00870464">
        <w:rPr>
          <w:lang w:val="fr-CA"/>
        </w:rPr>
        <w:t xml:space="preserve">      // la référence à l'objet correspondant au </w:t>
      </w:r>
      <w:r w:rsidR="00DF0113" w:rsidRPr="00870464">
        <w:rPr>
          <w:lang w:val="fr-CA"/>
        </w:rPr>
        <w:t>littéral</w:t>
      </w:r>
    </w:p>
    <w:p w14:paraId="6D3CF850" w14:textId="77777777" w:rsidR="00F97D1A" w:rsidRPr="007C05BF" w:rsidRDefault="00F97D1A" w:rsidP="00F97D1A">
      <w:pPr>
        <w:pStyle w:val="CodeJava9pt"/>
        <w:rPr>
          <w:lang w:val="en-CA"/>
        </w:rPr>
      </w:pPr>
      <w:r w:rsidRPr="00870464">
        <w:rPr>
          <w:lang w:val="fr-CA"/>
        </w:rPr>
        <w:t xml:space="preserve">      </w:t>
      </w:r>
      <w:r w:rsidRPr="007C05BF">
        <w:rPr>
          <w:lang w:val="en-CA"/>
        </w:rPr>
        <w:t>System.out.println((string1 + string2).intern() == "abcdef"); //true</w:t>
      </w:r>
    </w:p>
    <w:p w14:paraId="570EFBF0" w14:textId="77777777" w:rsidR="00F97D1A" w:rsidRPr="007C05BF" w:rsidRDefault="00F97D1A" w:rsidP="00F97D1A">
      <w:pPr>
        <w:pStyle w:val="CodeJava9pt"/>
        <w:rPr>
          <w:lang w:val="en-CA"/>
        </w:rPr>
      </w:pPr>
      <w:r w:rsidRPr="007C05BF">
        <w:rPr>
          <w:lang w:val="en-CA"/>
        </w:rPr>
        <w:t xml:space="preserve">      System.out.println(string4.intern() == "abcdef"); //true</w:t>
      </w:r>
    </w:p>
    <w:p w14:paraId="74E40F29" w14:textId="77777777" w:rsidR="00F97D1A" w:rsidRPr="007C05BF" w:rsidRDefault="00F97D1A" w:rsidP="00F97D1A">
      <w:pPr>
        <w:pStyle w:val="CodeJava9pt"/>
        <w:rPr>
          <w:lang w:val="en-CA"/>
        </w:rPr>
      </w:pPr>
    </w:p>
    <w:p w14:paraId="6C268417" w14:textId="77777777" w:rsidR="00F97D1A" w:rsidRPr="00870464" w:rsidRDefault="00F97D1A" w:rsidP="00F97D1A">
      <w:pPr>
        <w:pStyle w:val="CodeJava9pt"/>
        <w:rPr>
          <w:lang w:val="fr-CA"/>
        </w:rPr>
      </w:pPr>
      <w:r w:rsidRPr="007C05BF">
        <w:rPr>
          <w:lang w:val="en-CA"/>
        </w:rPr>
        <w:t xml:space="preserve">      </w:t>
      </w:r>
      <w:r w:rsidRPr="00870464">
        <w:rPr>
          <w:lang w:val="fr-CA"/>
        </w:rPr>
        <w:t>// La méthode equals() permet de comparer le contenu de l'objet plutôt que la référence</w:t>
      </w:r>
    </w:p>
    <w:p w14:paraId="1CA64B49" w14:textId="77777777" w:rsidR="00F97D1A" w:rsidRPr="00870464" w:rsidRDefault="00F97D1A" w:rsidP="00F97D1A">
      <w:pPr>
        <w:pStyle w:val="CodeJava9pt"/>
        <w:rPr>
          <w:lang w:val="en-CA"/>
        </w:rPr>
      </w:pPr>
      <w:r w:rsidRPr="00870464">
        <w:rPr>
          <w:lang w:val="fr-CA"/>
        </w:rPr>
        <w:t xml:space="preserve">      </w:t>
      </w:r>
      <w:r w:rsidRPr="00870464">
        <w:rPr>
          <w:lang w:val="en-CA"/>
        </w:rPr>
        <w:t>System.out.println((string1 + string2).equals("abcdef")); //true</w:t>
      </w:r>
    </w:p>
    <w:p w14:paraId="32A2FCC6" w14:textId="77777777" w:rsidR="00F97D1A" w:rsidRPr="00870464" w:rsidRDefault="00F97D1A" w:rsidP="00F97D1A">
      <w:pPr>
        <w:pStyle w:val="CodeJava9pt"/>
        <w:rPr>
          <w:lang w:val="en-CA"/>
        </w:rPr>
      </w:pPr>
      <w:r w:rsidRPr="00870464">
        <w:rPr>
          <w:lang w:val="en-CA"/>
        </w:rPr>
        <w:t xml:space="preserve">      System.out.println(string4.equals("abcdef")); //true</w:t>
      </w:r>
    </w:p>
    <w:p w14:paraId="31C7F5D2" w14:textId="77777777" w:rsidR="00F97D1A" w:rsidRPr="00870464" w:rsidRDefault="00F97D1A" w:rsidP="00F97D1A">
      <w:pPr>
        <w:pStyle w:val="CodeJava9pt"/>
        <w:rPr>
          <w:lang w:val="fr-CA"/>
        </w:rPr>
      </w:pPr>
      <w:r w:rsidRPr="00870464">
        <w:rPr>
          <w:lang w:val="en-CA"/>
        </w:rPr>
        <w:t xml:space="preserve">    </w:t>
      </w:r>
      <w:r w:rsidRPr="00870464">
        <w:rPr>
          <w:lang w:val="fr-CA"/>
        </w:rPr>
        <w:t>}</w:t>
      </w:r>
    </w:p>
    <w:p w14:paraId="5F2E547A" w14:textId="77777777" w:rsidR="00F97D1A" w:rsidRPr="00870464" w:rsidRDefault="00F97D1A" w:rsidP="00F97D1A">
      <w:pPr>
        <w:pStyle w:val="CodeJava9pt"/>
        <w:rPr>
          <w:lang w:val="fr-CA"/>
        </w:rPr>
      </w:pPr>
      <w:r w:rsidRPr="00870464">
        <w:rPr>
          <w:lang w:val="fr-CA"/>
        </w:rPr>
        <w:t>}</w:t>
      </w:r>
    </w:p>
    <w:p w14:paraId="0F6BA856" w14:textId="77777777" w:rsidR="00F97D1A" w:rsidRDefault="00F97D1A" w:rsidP="00F97D1A">
      <w:pPr>
        <w:pStyle w:val="Corpsdetexte"/>
        <w:rPr>
          <w:lang w:val="fr-CA"/>
        </w:rPr>
      </w:pPr>
    </w:p>
    <w:p w14:paraId="3025A0D1" w14:textId="77777777" w:rsidR="00F97D1A" w:rsidRDefault="00F97D1A" w:rsidP="00F97D1A">
      <w:pPr>
        <w:pStyle w:val="Corpsdetexte"/>
        <w:rPr>
          <w:lang w:val="fr-CA"/>
        </w:rPr>
      </w:pPr>
      <w:r>
        <w:rPr>
          <w:lang w:val="fr-CA"/>
        </w:rPr>
        <w:t>La condition dans</w:t>
      </w:r>
    </w:p>
    <w:p w14:paraId="2E9746E5"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7C05BF" w:rsidRDefault="00F97D1A" w:rsidP="00F97D1A">
      <w:pPr>
        <w:pStyle w:val="Corpsdetexte"/>
        <w:rPr>
          <w:lang w:val="en-CA"/>
        </w:rPr>
      </w:pPr>
      <w:r w:rsidRPr="007C05BF">
        <w:rPr>
          <w:lang w:val="en-CA"/>
        </w:rPr>
        <w:t>Les deux conditions dans</w:t>
      </w:r>
    </w:p>
    <w:p w14:paraId="6D8A8509" w14:textId="77777777" w:rsidR="00F97D1A" w:rsidRPr="007C05BF" w:rsidRDefault="00F97D1A" w:rsidP="00F97D1A">
      <w:pPr>
        <w:pStyle w:val="CodeJava9pt"/>
        <w:rPr>
          <w:lang w:val="en-CA"/>
        </w:rPr>
      </w:pPr>
      <w:r w:rsidRPr="007C05BF">
        <w:rPr>
          <w:lang w:val="en-CA"/>
        </w:rPr>
        <w:t xml:space="preserve">      System.out.println((string1 + string2).intern() == "abcdef"); //true</w:t>
      </w:r>
    </w:p>
    <w:p w14:paraId="761EA513" w14:textId="77777777" w:rsidR="00F97D1A" w:rsidRPr="007C05BF" w:rsidRDefault="00F97D1A" w:rsidP="00F97D1A">
      <w:pPr>
        <w:pStyle w:val="CodeJava9pt"/>
        <w:rPr>
          <w:lang w:val="en-CA"/>
        </w:rPr>
      </w:pPr>
      <w:r w:rsidRPr="007C05BF">
        <w:rPr>
          <w:lang w:val="en-CA"/>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7C05BF" w:rsidRDefault="00F97D1A" w:rsidP="00F97D1A">
      <w:pPr>
        <w:pStyle w:val="Corpsdetexte"/>
        <w:rPr>
          <w:lang w:val="en-CA"/>
        </w:rPr>
      </w:pPr>
      <w:r w:rsidRPr="007C05BF">
        <w:rPr>
          <w:lang w:val="en-CA"/>
        </w:rPr>
        <w:t>Les deux conditions dans</w:t>
      </w:r>
    </w:p>
    <w:p w14:paraId="4882D320" w14:textId="77777777" w:rsidR="00F97D1A" w:rsidRPr="00FD250C" w:rsidRDefault="00F97D1A" w:rsidP="00F97D1A">
      <w:pPr>
        <w:pStyle w:val="CodeJava9pt"/>
        <w:rPr>
          <w:lang w:val="en-CA"/>
        </w:rPr>
      </w:pPr>
      <w:r w:rsidRPr="007C05BF">
        <w:rPr>
          <w:lang w:val="en-CA"/>
        </w:rPr>
        <w:t xml:space="preserve">      </w:t>
      </w:r>
      <w:r w:rsidRPr="00FD250C">
        <w:rPr>
          <w:lang w:val="en-CA"/>
        </w:rPr>
        <w:t>System.out.println((string1 + string2).equals("abcdef")); //true</w:t>
      </w:r>
    </w:p>
    <w:p w14:paraId="5DEA5202" w14:textId="77777777" w:rsidR="00F97D1A" w:rsidRPr="00FD250C" w:rsidRDefault="00F97D1A" w:rsidP="00F97D1A">
      <w:pPr>
        <w:pStyle w:val="CodeJava9pt"/>
        <w:rPr>
          <w:lang w:val="en-CA"/>
        </w:rPr>
      </w:pPr>
      <w:r w:rsidRPr="00FD250C">
        <w:rPr>
          <w:lang w:val="en-CA"/>
        </w:rPr>
        <w:t xml:space="preserve">      System.out.println(string4.equals("abcdef")); //true</w:t>
      </w:r>
    </w:p>
    <w:p w14:paraId="0158F956" w14:textId="2E2D2B09" w:rsidR="00F97D1A" w:rsidRDefault="00F97D1A" w:rsidP="00F97D1A">
      <w:pPr>
        <w:pStyle w:val="Corpsdetexte"/>
      </w:pPr>
      <w:r>
        <w:lastRenderedPageBreak/>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09"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77777777" w:rsidR="00F97D1A" w:rsidRDefault="00F97D1A" w:rsidP="00F97D1A">
      <w:pPr>
        <w:pStyle w:val="Corpsdetexte"/>
        <w:rPr>
          <w:lang w:val="fr-CA"/>
        </w:rPr>
      </w:pPr>
      <w:r w:rsidRPr="00842D81">
        <w:rPr>
          <w:b/>
          <w:bCs/>
          <w:lang w:val="fr-CA"/>
        </w:rPr>
        <w:t>Exemple</w:t>
      </w:r>
      <w:r>
        <w:rPr>
          <w:lang w:val="fr-CA"/>
        </w:rPr>
        <w:t xml:space="preserve">. </w:t>
      </w:r>
      <w:hyperlink r:id="rId210" w:history="1">
        <w:r w:rsidRPr="00C960DE">
          <w:rPr>
            <w:rFonts w:ascii="Segoe UI" w:hAnsi="Segoe UI" w:cs="Segoe UI"/>
            <w:color w:val="0366D6"/>
            <w:lang w:val="en"/>
          </w:rPr>
          <w:t>JavaPasAPas</w:t>
        </w:r>
      </w:hyperlink>
      <w:r w:rsidRPr="00C960DE">
        <w:rPr>
          <w:rFonts w:ascii="Segoe UI" w:hAnsi="Segoe UI" w:cs="Segoe UI"/>
          <w:color w:val="586069"/>
          <w:lang w:val="en"/>
        </w:rPr>
        <w:t>/</w:t>
      </w:r>
      <w:r w:rsidRPr="00C960DE">
        <w:rPr>
          <w:rFonts w:ascii="Segoe UI" w:hAnsi="Segoe UI" w:cs="Segoe UI"/>
          <w:b/>
          <w:bCs/>
          <w:color w:val="586069"/>
          <w:lang w:val="en"/>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5167F772" w14:textId="77777777" w:rsidR="00F97D1A" w:rsidRPr="00563032" w:rsidRDefault="00F97D1A" w:rsidP="00F97D1A">
      <w:pPr>
        <w:pStyle w:val="CodeJava9pt"/>
        <w:rPr>
          <w:lang w:val="en-CA"/>
        </w:rPr>
      </w:pPr>
      <w:r w:rsidRPr="00563032">
        <w:rPr>
          <w:lang w:val="en-CA"/>
        </w:rPr>
        <w:t>public class ExemplesStringVide{</w:t>
      </w:r>
    </w:p>
    <w:p w14:paraId="1C8CB186" w14:textId="77777777" w:rsidR="00F97D1A" w:rsidRPr="00563032" w:rsidRDefault="00F97D1A" w:rsidP="00F97D1A">
      <w:pPr>
        <w:pStyle w:val="CodeJava9pt"/>
        <w:rPr>
          <w:lang w:val="en-CA"/>
        </w:rPr>
      </w:pPr>
    </w:p>
    <w:p w14:paraId="5C8324BD" w14:textId="77777777" w:rsidR="00F97D1A" w:rsidRPr="00563032" w:rsidRDefault="00F97D1A" w:rsidP="00F97D1A">
      <w:pPr>
        <w:pStyle w:val="CodeJava9pt"/>
        <w:rPr>
          <w:lang w:val="en-CA"/>
        </w:rPr>
      </w:pPr>
      <w:r w:rsidRPr="00563032">
        <w:rPr>
          <w:lang w:val="en-CA"/>
        </w:rPr>
        <w:t xml:space="preserve">    public static void main (String args</w:t>
      </w:r>
      <w:smartTag w:uri="isiresearchsoft-com/cwyw" w:element="citation">
        <w:r w:rsidRPr="00563032">
          <w:rPr>
            <w:lang w:val="en-CA"/>
          </w:rPr>
          <w:t>[]</w:t>
        </w:r>
      </w:smartTag>
      <w:r w:rsidRPr="00563032">
        <w:rPr>
          <w:lang w:val="en-CA"/>
        </w:rPr>
        <w:t>) {</w:t>
      </w:r>
    </w:p>
    <w:p w14:paraId="2E25564E" w14:textId="77777777" w:rsidR="00F97D1A" w:rsidRPr="00563032" w:rsidRDefault="00F97D1A" w:rsidP="00F97D1A">
      <w:pPr>
        <w:pStyle w:val="CodeJava9pt"/>
        <w:rPr>
          <w:lang w:val="en-CA"/>
        </w:rPr>
      </w:pPr>
    </w:p>
    <w:p w14:paraId="696CBA89" w14:textId="77777777" w:rsidR="00F97D1A" w:rsidRPr="00563032" w:rsidRDefault="00F97D1A" w:rsidP="00F97D1A">
      <w:pPr>
        <w:pStyle w:val="CodeJava9pt"/>
        <w:rPr>
          <w:lang w:val="en-CA"/>
        </w:rPr>
      </w:pPr>
      <w:r w:rsidRPr="00563032">
        <w:rPr>
          <w:lang w:val="en-CA"/>
        </w:rPr>
        <w:t xml:space="preserve">      String string1 = "";</w:t>
      </w:r>
    </w:p>
    <w:p w14:paraId="0B3D0F8F" w14:textId="77777777" w:rsidR="00F97D1A" w:rsidRPr="00563032" w:rsidRDefault="00F97D1A" w:rsidP="00F97D1A">
      <w:pPr>
        <w:pStyle w:val="CodeJava9pt"/>
        <w:rPr>
          <w:lang w:val="en-CA"/>
        </w:rPr>
      </w:pPr>
      <w:r w:rsidRPr="00563032">
        <w:rPr>
          <w:lang w:val="en-CA"/>
        </w:rPr>
        <w:t xml:space="preserve">      String string2 = new String("");</w:t>
      </w:r>
    </w:p>
    <w:p w14:paraId="408AA91B" w14:textId="77777777" w:rsidR="00F97D1A" w:rsidRPr="00563032" w:rsidRDefault="00F97D1A" w:rsidP="00F97D1A">
      <w:pPr>
        <w:pStyle w:val="CodeJava9pt"/>
        <w:rPr>
          <w:lang w:val="en-CA"/>
        </w:rPr>
      </w:pPr>
      <w:r w:rsidRPr="00563032">
        <w:rPr>
          <w:lang w:val="en-CA"/>
        </w:rPr>
        <w:t xml:space="preserve">      String string3 = new String();</w:t>
      </w:r>
    </w:p>
    <w:p w14:paraId="22864794" w14:textId="77777777" w:rsidR="00F97D1A" w:rsidRPr="00563032" w:rsidRDefault="00F97D1A" w:rsidP="00F97D1A">
      <w:pPr>
        <w:pStyle w:val="CodeJava9pt"/>
        <w:rPr>
          <w:lang w:val="en-CA"/>
        </w:rPr>
      </w:pPr>
      <w:r w:rsidRPr="00563032">
        <w:rPr>
          <w:lang w:val="en-CA"/>
        </w:rPr>
        <w:t xml:space="preserve">      String string4 = null;</w:t>
      </w:r>
    </w:p>
    <w:p w14:paraId="1474B948" w14:textId="77777777" w:rsidR="00F97D1A" w:rsidRPr="00563032" w:rsidRDefault="00F97D1A" w:rsidP="00F97D1A">
      <w:pPr>
        <w:pStyle w:val="CodeJava9pt"/>
        <w:rPr>
          <w:lang w:val="en-CA"/>
        </w:rPr>
      </w:pPr>
    </w:p>
    <w:p w14:paraId="5CF4C1B1" w14:textId="77777777" w:rsidR="00F97D1A" w:rsidRPr="00563032" w:rsidRDefault="00F97D1A" w:rsidP="00F97D1A">
      <w:pPr>
        <w:pStyle w:val="CodeJava9pt"/>
        <w:rPr>
          <w:lang w:val="en-CA"/>
        </w:rPr>
      </w:pPr>
      <w:r w:rsidRPr="00563032">
        <w:rPr>
          <w:lang w:val="en-CA"/>
        </w:rPr>
        <w:t xml:space="preserve">      System.out.println(string1 == ""); // true</w:t>
      </w:r>
    </w:p>
    <w:p w14:paraId="34B78888" w14:textId="77777777" w:rsidR="00F97D1A" w:rsidRPr="00563032" w:rsidRDefault="00F97D1A" w:rsidP="00F97D1A">
      <w:pPr>
        <w:pStyle w:val="CodeJava9pt"/>
        <w:rPr>
          <w:lang w:val="en-CA"/>
        </w:rPr>
      </w:pPr>
      <w:r w:rsidRPr="00563032">
        <w:rPr>
          <w:lang w:val="en-CA"/>
        </w:rPr>
        <w:t xml:space="preserve">      System.out.println(string1.equals("")); //true</w:t>
      </w:r>
    </w:p>
    <w:p w14:paraId="7FFD8C17" w14:textId="77777777" w:rsidR="00F97D1A" w:rsidRPr="00563032" w:rsidRDefault="00F97D1A" w:rsidP="00F97D1A">
      <w:pPr>
        <w:pStyle w:val="CodeJava9pt"/>
        <w:rPr>
          <w:lang w:val="da-DK"/>
        </w:rPr>
      </w:pPr>
      <w:r w:rsidRPr="00563032">
        <w:rPr>
          <w:lang w:val="en-CA"/>
        </w:rPr>
        <w:t xml:space="preserve">      </w:t>
      </w:r>
      <w:r w:rsidRPr="00563032">
        <w:rPr>
          <w:lang w:val="da-DK"/>
        </w:rPr>
        <w:t>System.out.println(string1 == null); //false</w:t>
      </w:r>
    </w:p>
    <w:p w14:paraId="3CF44185" w14:textId="77777777" w:rsidR="00F97D1A" w:rsidRPr="00563032" w:rsidRDefault="00F97D1A" w:rsidP="00F97D1A">
      <w:pPr>
        <w:pStyle w:val="CodeJava9pt"/>
        <w:rPr>
          <w:lang w:val="da-DK"/>
        </w:rPr>
      </w:pPr>
      <w:r w:rsidRPr="00563032">
        <w:rPr>
          <w:lang w:val="da-DK"/>
        </w:rPr>
        <w:t xml:space="preserve">      </w:t>
      </w:r>
    </w:p>
    <w:p w14:paraId="01826C34" w14:textId="77777777" w:rsidR="00F97D1A" w:rsidRPr="00563032" w:rsidRDefault="00F97D1A" w:rsidP="00F97D1A">
      <w:pPr>
        <w:pStyle w:val="CodeJava9pt"/>
        <w:rPr>
          <w:lang w:val="da-DK"/>
        </w:rPr>
      </w:pPr>
      <w:r w:rsidRPr="00563032">
        <w:rPr>
          <w:lang w:val="da-DK"/>
        </w:rPr>
        <w:t xml:space="preserve">      System.out.println(string2 == ""); // false</w:t>
      </w:r>
    </w:p>
    <w:p w14:paraId="037DB50D" w14:textId="77777777" w:rsidR="00F97D1A" w:rsidRPr="00563032" w:rsidRDefault="00F97D1A" w:rsidP="00F97D1A">
      <w:pPr>
        <w:pStyle w:val="CodeJava9pt"/>
        <w:rPr>
          <w:lang w:val="en-CA"/>
        </w:rPr>
      </w:pPr>
      <w:r w:rsidRPr="00563032">
        <w:rPr>
          <w:lang w:val="da-DK"/>
        </w:rPr>
        <w:t xml:space="preserve">      </w:t>
      </w:r>
      <w:r w:rsidRPr="00563032">
        <w:rPr>
          <w:lang w:val="en-CA"/>
        </w:rPr>
        <w:t>System.out.println(string2.equals("")); //true</w:t>
      </w:r>
    </w:p>
    <w:p w14:paraId="08976302" w14:textId="77777777" w:rsidR="00F97D1A" w:rsidRPr="00563032" w:rsidRDefault="00F97D1A" w:rsidP="00F97D1A">
      <w:pPr>
        <w:pStyle w:val="CodeJava9pt"/>
        <w:rPr>
          <w:lang w:val="da-DK"/>
        </w:rPr>
      </w:pPr>
      <w:r w:rsidRPr="00563032">
        <w:rPr>
          <w:lang w:val="en-CA"/>
        </w:rPr>
        <w:t xml:space="preserve">      </w:t>
      </w:r>
      <w:r w:rsidRPr="00563032">
        <w:rPr>
          <w:lang w:val="da-DK"/>
        </w:rPr>
        <w:t>System.out.println(string2 == null); //false</w:t>
      </w:r>
    </w:p>
    <w:p w14:paraId="32BDF3F0" w14:textId="77777777" w:rsidR="00F97D1A" w:rsidRPr="00563032" w:rsidRDefault="00F97D1A" w:rsidP="00F97D1A">
      <w:pPr>
        <w:pStyle w:val="CodeJava9pt"/>
        <w:rPr>
          <w:lang w:val="da-DK"/>
        </w:rPr>
      </w:pPr>
    </w:p>
    <w:p w14:paraId="3C441F34" w14:textId="77777777" w:rsidR="00F97D1A" w:rsidRPr="00563032" w:rsidRDefault="00F97D1A" w:rsidP="00F97D1A">
      <w:pPr>
        <w:pStyle w:val="CodeJava9pt"/>
        <w:rPr>
          <w:lang w:val="da-DK"/>
        </w:rPr>
      </w:pPr>
      <w:r w:rsidRPr="00563032">
        <w:rPr>
          <w:lang w:val="da-DK"/>
        </w:rPr>
        <w:t xml:space="preserve">      System.out.println(string3 == ""); // false</w:t>
      </w:r>
    </w:p>
    <w:p w14:paraId="1C6DD1DA" w14:textId="77777777" w:rsidR="00F97D1A" w:rsidRPr="00563032" w:rsidRDefault="00F97D1A" w:rsidP="00F97D1A">
      <w:pPr>
        <w:pStyle w:val="CodeJava9pt"/>
        <w:rPr>
          <w:lang w:val="en-CA"/>
        </w:rPr>
      </w:pPr>
      <w:r w:rsidRPr="00563032">
        <w:rPr>
          <w:lang w:val="da-DK"/>
        </w:rPr>
        <w:t xml:space="preserve">      </w:t>
      </w:r>
      <w:r w:rsidRPr="00563032">
        <w:rPr>
          <w:lang w:val="en-CA"/>
        </w:rPr>
        <w:t>System.out.println(string3.equals("")); //true</w:t>
      </w:r>
    </w:p>
    <w:p w14:paraId="3C18685F" w14:textId="77777777" w:rsidR="00F97D1A" w:rsidRPr="00563032" w:rsidRDefault="00F97D1A" w:rsidP="00F97D1A">
      <w:pPr>
        <w:pStyle w:val="CodeJava9pt"/>
        <w:rPr>
          <w:lang w:val="da-DK"/>
        </w:rPr>
      </w:pPr>
      <w:r w:rsidRPr="00563032">
        <w:rPr>
          <w:lang w:val="en-CA"/>
        </w:rPr>
        <w:t xml:space="preserve">      </w:t>
      </w:r>
      <w:r w:rsidRPr="00563032">
        <w:rPr>
          <w:lang w:val="da-DK"/>
        </w:rPr>
        <w:t>System.out.println(string3 == null); //false</w:t>
      </w:r>
    </w:p>
    <w:p w14:paraId="0F68C5A1" w14:textId="77777777" w:rsidR="00F97D1A" w:rsidRPr="00563032" w:rsidRDefault="00F97D1A" w:rsidP="00F97D1A">
      <w:pPr>
        <w:pStyle w:val="CodeJava9pt"/>
        <w:rPr>
          <w:lang w:val="da-DK"/>
        </w:rPr>
      </w:pPr>
    </w:p>
    <w:p w14:paraId="41725F0C" w14:textId="77777777" w:rsidR="00F97D1A" w:rsidRPr="00563032" w:rsidRDefault="00F97D1A" w:rsidP="00F97D1A">
      <w:pPr>
        <w:pStyle w:val="CodeJava9pt"/>
        <w:rPr>
          <w:lang w:val="da-DK"/>
        </w:rPr>
      </w:pPr>
      <w:r w:rsidRPr="00563032">
        <w:rPr>
          <w:lang w:val="da-DK"/>
        </w:rPr>
        <w:t xml:space="preserve">      System.out.println(string4 == ""); //false</w:t>
      </w:r>
    </w:p>
    <w:p w14:paraId="5BB5139E" w14:textId="77777777" w:rsidR="00F97D1A" w:rsidRPr="00563032" w:rsidRDefault="00F97D1A" w:rsidP="00F97D1A">
      <w:pPr>
        <w:pStyle w:val="CodeJava9pt"/>
      </w:pPr>
      <w:r w:rsidRPr="00563032">
        <w:rPr>
          <w:lang w:val="da-DK"/>
        </w:rPr>
        <w:t xml:space="preserve">      </w:t>
      </w:r>
      <w:r w:rsidRPr="00563032">
        <w:t>// System.out.println(string4.equals("")); provoquerait une exception à l'exécution</w:t>
      </w:r>
    </w:p>
    <w:p w14:paraId="4CBE8072" w14:textId="77777777" w:rsidR="00F97D1A" w:rsidRPr="00563032" w:rsidRDefault="00F97D1A" w:rsidP="00F97D1A">
      <w:pPr>
        <w:pStyle w:val="CodeJava9pt"/>
        <w:rPr>
          <w:lang w:val="en-CA"/>
        </w:rPr>
      </w:pPr>
      <w:r w:rsidRPr="00563032">
        <w:t xml:space="preserve">      </w:t>
      </w:r>
      <w:r w:rsidRPr="00563032">
        <w:rPr>
          <w:lang w:val="en-CA"/>
        </w:rPr>
        <w:t>System.out.println(string4 == null); //true</w:t>
      </w:r>
    </w:p>
    <w:p w14:paraId="43526C68" w14:textId="77777777" w:rsidR="00F97D1A" w:rsidRPr="00FD250C" w:rsidRDefault="00F97D1A" w:rsidP="00F97D1A">
      <w:pPr>
        <w:pStyle w:val="CodeJava9pt"/>
      </w:pPr>
      <w:r w:rsidRPr="00563032">
        <w:rPr>
          <w:lang w:val="en-CA"/>
        </w:rPr>
        <w:t xml:space="preserve">    </w:t>
      </w:r>
      <w:r w:rsidRPr="00FD250C">
        <w:t>}</w:t>
      </w:r>
    </w:p>
    <w:p w14:paraId="4C15A733" w14:textId="77777777" w:rsidR="00F97D1A" w:rsidRDefault="00F97D1A" w:rsidP="00F97D1A">
      <w:pPr>
        <w:pStyle w:val="CodeJava9pt"/>
      </w:pPr>
      <w:r w:rsidRPr="00563032">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FD3CDB" w:rsidP="00F97D1A">
      <w:pPr>
        <w:pStyle w:val="Corpsdetexte"/>
      </w:pPr>
      <w:r>
        <w:object w:dxaOrig="9417" w:dyaOrig="4017" w14:anchorId="094F3878">
          <v:shape id="_x0000_i1053" type="#_x0000_t75" style="width:378.95pt;height:162.95pt" o:ole="">
            <v:imagedata r:id="rId211" o:title=""/>
          </v:shape>
          <o:OLEObject Type="Embed" ProgID="Visio.Drawing.11" ShapeID="_x0000_i1053" DrawAspect="Content" ObjectID="_1650868770" r:id="rId212"/>
        </w:object>
      </w:r>
    </w:p>
    <w:p w14:paraId="662451E4" w14:textId="7EC48360" w:rsidR="00F97D1A" w:rsidRDefault="00F97D1A" w:rsidP="00F97D1A">
      <w:pPr>
        <w:pStyle w:val="Corpsdetexte"/>
      </w:pPr>
      <w:r w:rsidRPr="00E578D8">
        <w:rPr>
          <w:i/>
          <w:iCs/>
        </w:rPr>
        <w:lastRenderedPageBreak/>
        <w:t>String1</w:t>
      </w:r>
      <w:r w:rsidRPr="00A663FB">
        <w:t xml:space="preserve"> fait </w:t>
      </w:r>
      <w:r w:rsidR="004C38F7" w:rsidRPr="00A663FB">
        <w:t>référence</w:t>
      </w:r>
      <w:r w:rsidRPr="00A663FB">
        <w:t xml:space="preserve"> à l’objet </w:t>
      </w:r>
      <w:hyperlink r:id="rId213"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77777777" w:rsidR="00F97D1A" w:rsidRDefault="00F97D1A" w:rsidP="00F97D1A">
      <w:pPr>
        <w:pStyle w:val="Corpsdetexte"/>
      </w:pPr>
      <w:r>
        <w:t>Enfin, notons que l’accès à une variable non initialisée provoque une erreur de compilation.</w:t>
      </w:r>
    </w:p>
    <w:p w14:paraId="4ED226B9" w14:textId="77777777" w:rsidR="00F97D1A" w:rsidRDefault="00F97D1A" w:rsidP="00F97D1A">
      <w:pPr>
        <w:pStyle w:val="Corpsdetexte"/>
      </w:pPr>
      <w:r w:rsidRPr="00840FA7">
        <w:rPr>
          <w:b/>
          <w:bCs/>
        </w:rPr>
        <w:t>Exemple</w:t>
      </w:r>
      <w:r>
        <w:t xml:space="preserve">. </w:t>
      </w:r>
      <w:hyperlink r:id="rId214"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77777777" w:rsidR="00F97D1A" w:rsidRPr="00A663FB" w:rsidRDefault="00F97D1A" w:rsidP="00F97D1A">
      <w:pPr>
        <w:pStyle w:val="Corpsdetexte"/>
      </w:pPr>
      <w:r>
        <w:t xml:space="preserve"> Variable non initialisée.</w:t>
      </w:r>
    </w:p>
    <w:p w14:paraId="632FE992" w14:textId="77777777" w:rsidR="00F97D1A" w:rsidRPr="00FD250C" w:rsidRDefault="00F97D1A" w:rsidP="00F97D1A">
      <w:pPr>
        <w:pStyle w:val="CodeJava9pt"/>
        <w:rPr>
          <w:lang w:val="en-CA"/>
        </w:rPr>
      </w:pPr>
      <w:r w:rsidRPr="00FD250C">
        <w:rPr>
          <w:lang w:val="en-CA"/>
        </w:rPr>
        <w:t>public class ExempleStringNonInitialise{</w:t>
      </w:r>
    </w:p>
    <w:p w14:paraId="4020729C" w14:textId="77777777" w:rsidR="00F97D1A" w:rsidRPr="00DF76A6" w:rsidRDefault="00F97D1A" w:rsidP="00F97D1A">
      <w:pPr>
        <w:pStyle w:val="CodeJava9pt"/>
        <w:rPr>
          <w:lang w:val="en-CA"/>
        </w:rPr>
      </w:pPr>
      <w:r w:rsidRPr="00FD250C">
        <w:rPr>
          <w:lang w:val="en-CA"/>
        </w:rPr>
        <w:t xml:space="preserve">    </w:t>
      </w:r>
      <w:r w:rsidRPr="00DF76A6">
        <w:rPr>
          <w:lang w:val="en-CA"/>
        </w:rPr>
        <w:t>public static void main (String args</w:t>
      </w:r>
      <w:smartTag w:uri="isiresearchsoft-com/cwyw" w:element="citation">
        <w:r w:rsidRPr="00DF76A6">
          <w:rPr>
            <w:lang w:val="en-CA"/>
          </w:rPr>
          <w:t>[]</w:t>
        </w:r>
      </w:smartTag>
      <w:r w:rsidRPr="00DF76A6">
        <w:rPr>
          <w:lang w:val="en-CA"/>
        </w:rPr>
        <w:t>) {</w:t>
      </w:r>
    </w:p>
    <w:p w14:paraId="37D9AC14" w14:textId="77777777" w:rsidR="00F97D1A" w:rsidRPr="00DF76A6" w:rsidRDefault="00F97D1A" w:rsidP="00F97D1A">
      <w:pPr>
        <w:pStyle w:val="CodeJava9pt"/>
        <w:rPr>
          <w:lang w:val="fr-CA"/>
        </w:rPr>
      </w:pPr>
      <w:r w:rsidRPr="00DF76A6">
        <w:rPr>
          <w:lang w:val="en-CA"/>
        </w:rPr>
        <w:t xml:space="preserve">      </w:t>
      </w:r>
      <w:r w:rsidRPr="00DF76A6">
        <w:rPr>
          <w:lang w:val="fr-CA"/>
        </w:rPr>
        <w:t>String unString;</w:t>
      </w:r>
    </w:p>
    <w:p w14:paraId="34AB5A33" w14:textId="78DB5034" w:rsidR="00F97D1A" w:rsidRPr="00DF76A6" w:rsidRDefault="00F97D1A" w:rsidP="00F97D1A">
      <w:pPr>
        <w:pStyle w:val="CodeJava9pt"/>
        <w:rPr>
          <w:lang w:val="fr-CA"/>
        </w:rPr>
      </w:pPr>
      <w:r w:rsidRPr="00DF76A6">
        <w:rPr>
          <w:lang w:val="fr-CA"/>
        </w:rPr>
        <w:t xml:space="preserve">      System.out.println(unString == null); // erreur de compilation car non </w:t>
      </w:r>
      <w:r w:rsidR="00171F82" w:rsidRPr="00DF76A6">
        <w:rPr>
          <w:lang w:val="fr-CA"/>
        </w:rPr>
        <w:t>initialisé</w:t>
      </w:r>
    </w:p>
    <w:p w14:paraId="2CB035B0" w14:textId="77777777" w:rsidR="00F97D1A" w:rsidRPr="00DF76A6" w:rsidRDefault="00F97D1A" w:rsidP="00F97D1A">
      <w:pPr>
        <w:pStyle w:val="CodeJava9pt"/>
        <w:rPr>
          <w:lang w:val="fr-CA"/>
        </w:rPr>
      </w:pPr>
      <w:r w:rsidRPr="00DF76A6">
        <w:rPr>
          <w:lang w:val="fr-CA"/>
        </w:rPr>
        <w:t xml:space="preserve">    }</w:t>
      </w:r>
    </w:p>
    <w:p w14:paraId="7F086EA2" w14:textId="77777777" w:rsidR="00F97D1A" w:rsidRPr="00DF76A6" w:rsidRDefault="00F97D1A" w:rsidP="00F97D1A">
      <w:pPr>
        <w:pStyle w:val="CodeJava9pt"/>
        <w:rPr>
          <w:lang w:val="fr-CA"/>
        </w:rPr>
      </w:pPr>
      <w:r w:rsidRPr="00DF76A6">
        <w:rPr>
          <w:lang w:val="fr-CA"/>
        </w:rPr>
        <w:t>}</w:t>
      </w:r>
    </w:p>
    <w:p w14:paraId="01894AEB" w14:textId="77777777" w:rsidR="00F97D1A" w:rsidRDefault="00F97D1A" w:rsidP="00F97D1A">
      <w:pPr>
        <w:pStyle w:val="Corpsdetexte"/>
        <w:rPr>
          <w:lang w:val="fr-CA"/>
        </w:rPr>
      </w:pPr>
    </w:p>
    <w:p w14:paraId="0B0BDBD6" w14:textId="77777777" w:rsidR="00F97D1A" w:rsidRDefault="00F97D1A" w:rsidP="00F97D1A">
      <w:pPr>
        <w:pStyle w:val="Titre2"/>
        <w:rPr>
          <w:lang w:val="fr-CA"/>
        </w:rPr>
      </w:pPr>
      <w:bookmarkStart w:id="74" w:name="_Toc508791581"/>
      <w:bookmarkStart w:id="75" w:name="_Toc10533512"/>
      <w:r>
        <w:rPr>
          <w:lang w:val="fr-CA"/>
        </w:rPr>
        <w:t>Fonctions mathématiques : java.lang.Math</w:t>
      </w:r>
      <w:bookmarkEnd w:id="74"/>
      <w:bookmarkEnd w:id="75"/>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77777777" w:rsidR="00F97D1A" w:rsidRDefault="00F97D1A" w:rsidP="00F97D1A">
      <w:pPr>
        <w:pStyle w:val="Corpsdetexte"/>
        <w:rPr>
          <w:lang w:val="fr-CA"/>
        </w:rPr>
      </w:pPr>
      <w:r w:rsidRPr="00EC6C37">
        <w:rPr>
          <w:b/>
          <w:lang w:val="fr-CA"/>
        </w:rPr>
        <w:t>Exemple</w:t>
      </w:r>
      <w:r>
        <w:rPr>
          <w:lang w:val="fr-CA"/>
        </w:rPr>
        <w:t xml:space="preserve">. </w:t>
      </w:r>
      <w:hyperlink r:id="rId215"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10E40AD0" w14:textId="77777777" w:rsidR="00F97D1A" w:rsidRPr="006F2BCA" w:rsidRDefault="00F97D1A" w:rsidP="00F97D1A">
      <w:pPr>
        <w:pStyle w:val="codeCompact"/>
        <w:rPr>
          <w:lang w:val="en-CA"/>
        </w:rPr>
      </w:pPr>
      <w:r w:rsidRPr="006F2BCA">
        <w:rPr>
          <w:lang w:val="en-CA"/>
        </w:rPr>
        <w:t>public class ExemplesMath{</w:t>
      </w:r>
    </w:p>
    <w:p w14:paraId="177F8743" w14:textId="77777777" w:rsidR="00F97D1A" w:rsidRPr="006F2BCA" w:rsidRDefault="00F97D1A" w:rsidP="00F97D1A">
      <w:pPr>
        <w:pStyle w:val="codeCompact"/>
        <w:rPr>
          <w:lang w:val="en-CA"/>
        </w:rPr>
      </w:pPr>
    </w:p>
    <w:p w14:paraId="1274C393" w14:textId="77777777" w:rsidR="00F97D1A" w:rsidRPr="006F2BCA" w:rsidRDefault="00F97D1A" w:rsidP="00F97D1A">
      <w:pPr>
        <w:pStyle w:val="codeCompact"/>
        <w:rPr>
          <w:lang w:val="en-CA"/>
        </w:rPr>
      </w:pPr>
      <w:r w:rsidRPr="006F2BCA">
        <w:rPr>
          <w:lang w:val="en-CA"/>
        </w:rPr>
        <w:t xml:space="preserve">    public static void main (String args[]) {</w:t>
      </w:r>
    </w:p>
    <w:p w14:paraId="247F94A7" w14:textId="77777777" w:rsidR="00F97D1A" w:rsidRPr="006F2BCA" w:rsidRDefault="00F97D1A" w:rsidP="00F97D1A">
      <w:pPr>
        <w:pStyle w:val="codeCompact"/>
        <w:rPr>
          <w:lang w:val="en-CA"/>
        </w:rPr>
      </w:pPr>
    </w:p>
    <w:p w14:paraId="4D7691A0" w14:textId="77777777" w:rsidR="00F97D1A" w:rsidRPr="006F2BCA" w:rsidRDefault="00F97D1A" w:rsidP="00F97D1A">
      <w:pPr>
        <w:pStyle w:val="codeCompact"/>
        <w:rPr>
          <w:lang w:val="en-CA"/>
        </w:rPr>
      </w:pPr>
      <w:r w:rsidRPr="006F2BCA">
        <w:rPr>
          <w:lang w:val="en-CA"/>
        </w:rPr>
        <w:t xml:space="preserve">      System.out.println("M</w:t>
      </w:r>
      <w:r>
        <w:rPr>
          <w:lang w:val="en-CA"/>
        </w:rPr>
        <w:t>a</w:t>
      </w:r>
      <w:r w:rsidRPr="006F2BCA">
        <w:rPr>
          <w:lang w:val="en-CA"/>
        </w:rPr>
        <w:t>th.log(1.0)="+Math.log(1.0));</w:t>
      </w:r>
    </w:p>
    <w:p w14:paraId="58BD817D" w14:textId="77777777" w:rsidR="00F97D1A" w:rsidRPr="006F2BCA" w:rsidRDefault="00F97D1A" w:rsidP="00F97D1A">
      <w:pPr>
        <w:pStyle w:val="codeCompact"/>
        <w:rPr>
          <w:lang w:val="en-CA"/>
        </w:rPr>
      </w:pPr>
      <w:r w:rsidRPr="006F2BCA">
        <w:rPr>
          <w:lang w:val="en-CA"/>
        </w:rPr>
        <w:t xml:space="preserve">      System.out.println("Math.exp(1.0)="+Math.exp(1.0));</w:t>
      </w:r>
    </w:p>
    <w:p w14:paraId="791D747E" w14:textId="77777777" w:rsidR="00F97D1A" w:rsidRPr="006F2BCA" w:rsidRDefault="00F97D1A" w:rsidP="00F97D1A">
      <w:pPr>
        <w:pStyle w:val="codeCompact"/>
        <w:rPr>
          <w:lang w:val="en-CA"/>
        </w:rPr>
      </w:pPr>
      <w:r w:rsidRPr="006F2BCA">
        <w:rPr>
          <w:lang w:val="en-CA"/>
        </w:rPr>
        <w:t xml:space="preserve">      System.out.println("Math.cos(0)="+Math.cos(0));</w:t>
      </w:r>
    </w:p>
    <w:p w14:paraId="7A0B0F0A" w14:textId="77777777" w:rsidR="00F97D1A" w:rsidRPr="006F2BCA" w:rsidRDefault="00F97D1A" w:rsidP="00F97D1A">
      <w:pPr>
        <w:pStyle w:val="codeCompact"/>
        <w:rPr>
          <w:lang w:val="en-CA"/>
        </w:rPr>
      </w:pPr>
      <w:r w:rsidRPr="006F2BCA">
        <w:rPr>
          <w:lang w:val="en-CA"/>
        </w:rPr>
        <w:t xml:space="preserve">      System.out.println("Math.sin(0)="+Math.sin(0));      </w:t>
      </w:r>
    </w:p>
    <w:p w14:paraId="154CE9D9" w14:textId="77777777" w:rsidR="00F97D1A" w:rsidRPr="006F2BCA" w:rsidRDefault="00F97D1A" w:rsidP="00F97D1A">
      <w:pPr>
        <w:pStyle w:val="codeCompact"/>
        <w:rPr>
          <w:lang w:val="en-CA"/>
        </w:rPr>
      </w:pPr>
      <w:r w:rsidRPr="006F2BCA">
        <w:rPr>
          <w:lang w:val="en-CA"/>
        </w:rPr>
        <w:t xml:space="preserve">      System.out.println("Math.sqrt(4)="+Math.sqrt(4));</w:t>
      </w:r>
    </w:p>
    <w:p w14:paraId="42B3DD02" w14:textId="77777777" w:rsidR="00F97D1A" w:rsidRPr="006F2BCA" w:rsidRDefault="00F97D1A" w:rsidP="00F97D1A">
      <w:pPr>
        <w:pStyle w:val="codeCompact"/>
        <w:rPr>
          <w:lang w:val="en-CA"/>
        </w:rPr>
      </w:pPr>
      <w:r w:rsidRPr="006F2BCA">
        <w:rPr>
          <w:lang w:val="en-CA"/>
        </w:rPr>
        <w:t xml:space="preserve">    }</w:t>
      </w:r>
    </w:p>
    <w:p w14:paraId="093271E4" w14:textId="77777777" w:rsidR="00F97D1A" w:rsidRDefault="00F97D1A" w:rsidP="00F97D1A">
      <w:pPr>
        <w:pStyle w:val="codeCompact"/>
        <w:rPr>
          <w:lang w:val="fr-CA"/>
        </w:rPr>
      </w:pPr>
      <w:r w:rsidRPr="006F2BCA">
        <w:rPr>
          <w:lang w:val="fr-CA"/>
        </w:rPr>
        <w:t>}</w:t>
      </w:r>
    </w:p>
    <w:p w14:paraId="6F47FB56" w14:textId="77777777" w:rsidR="00F97D1A" w:rsidRDefault="00F97D1A" w:rsidP="00F97D1A">
      <w:pPr>
        <w:pStyle w:val="Corpsdetexte"/>
        <w:rPr>
          <w:lang w:val="fr-CA"/>
        </w:rPr>
      </w:pPr>
    </w:p>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lastRenderedPageBreak/>
        <w:t>Math.sqrt(4)=2.0</w:t>
      </w:r>
    </w:p>
    <w:p w14:paraId="108E1A6D" w14:textId="77777777" w:rsidR="00F97D1A" w:rsidRDefault="00F97D1A" w:rsidP="00F97D1A">
      <w:pPr>
        <w:pStyle w:val="Corpsdetexte"/>
        <w:rPr>
          <w:highlight w:val="red"/>
          <w:lang w:val="fr-CA"/>
        </w:rPr>
      </w:pPr>
    </w:p>
    <w:p w14:paraId="36988916" w14:textId="77777777" w:rsidR="00F97D1A" w:rsidRDefault="00F97D1A" w:rsidP="00F97D1A">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76" w:name="_Toc508791582"/>
      <w:bookmarkStart w:id="77" w:name="_Toc10533513"/>
      <w:r>
        <w:rPr>
          <w:lang w:val="fr-CA"/>
        </w:rPr>
        <w:t>Sommaire des opérations et priorités</w:t>
      </w:r>
      <w:bookmarkEnd w:id="76"/>
      <w:bookmarkEnd w:id="77"/>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Pr>
          <w:lang w:val="fr-CA"/>
        </w:rPr>
        <w:br w:type="page"/>
      </w:r>
      <w:bookmarkStart w:id="78" w:name="_Toc508793534"/>
      <w:bookmarkStart w:id="79" w:name="_Toc10533514"/>
      <w:r w:rsidR="00A03321">
        <w:lastRenderedPageBreak/>
        <w:t>Graphisme 2D et concepts de programmation objet</w:t>
      </w:r>
      <w:bookmarkEnd w:id="78"/>
      <w:bookmarkEnd w:id="79"/>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80" w:name="_Toc508793535"/>
      <w:bookmarkStart w:id="81" w:name="_Toc10533515"/>
      <w:r>
        <w:t>Dessin avec les classes Graphics et une sous-classe de JFrame</w:t>
      </w:r>
      <w:bookmarkEnd w:id="80"/>
      <w:bookmarkEnd w:id="81"/>
      <w:r>
        <w:t xml:space="preserve"> </w:t>
      </w:r>
    </w:p>
    <w:p w14:paraId="1E23E513" w14:textId="77777777" w:rsidR="00A03321" w:rsidRDefault="00A03321" w:rsidP="00A03321">
      <w:pPr>
        <w:pStyle w:val="Corpsdetexte"/>
      </w:pPr>
      <w:r>
        <w:t>Étudions d’abord un exemple de programme qui dessine un bonhomme très simple dans une fenêtre.</w:t>
      </w:r>
    </w:p>
    <w:p w14:paraId="6217C060" w14:textId="77777777" w:rsidR="00A03321" w:rsidRDefault="00A03321" w:rsidP="00A03321">
      <w:pPr>
        <w:pStyle w:val="Corpsdetexte"/>
      </w:pPr>
      <w:r>
        <w:rPr>
          <w:b/>
          <w:bCs/>
        </w:rPr>
        <w:t>Exemple</w:t>
      </w:r>
      <w:r>
        <w:t xml:space="preserve">. </w:t>
      </w:r>
      <w:hyperlink r:id="rId216"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r w:rsidRPr="009C74A7">
        <w:rPr>
          <w:rFonts w:ascii="Segoe UI" w:hAnsi="Segoe UI" w:cs="Segoe UI"/>
          <w:b/>
          <w:bCs/>
          <w:color w:val="586069"/>
          <w:sz w:val="27"/>
          <w:szCs w:val="27"/>
          <w:lang w:val="fr-CA"/>
        </w:rPr>
        <w:t>ExempleDessin2DDansJFrame.java</w:t>
      </w:r>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17" w:tooltip="class in javax.swing" w:history="1">
        <w:r w:rsidRPr="00A03321">
          <w:rPr>
            <w:rStyle w:val="typenamelink1"/>
            <w:rFonts w:ascii="DejaVu Sans" w:hAnsi="DejaVu Sans"/>
            <w:color w:val="4A6782"/>
            <w:sz w:val="21"/>
            <w:szCs w:val="21"/>
            <w:lang w:val="fr-CA"/>
          </w:rPr>
          <w:t>JFrame</w:t>
        </w:r>
      </w:hyperlink>
      <w:r>
        <w:t>.</w:t>
      </w:r>
    </w:p>
    <w:p w14:paraId="4CA866A9" w14:textId="77777777" w:rsidR="00A03321" w:rsidRDefault="00A03321" w:rsidP="00A03321">
      <w:pPr>
        <w:pStyle w:val="CodeJava9ptCarCar"/>
      </w:pPr>
      <w:r>
        <w:t>/*</w:t>
      </w:r>
    </w:p>
    <w:p w14:paraId="73773E9A" w14:textId="77777777" w:rsidR="00A03321" w:rsidRDefault="00A03321" w:rsidP="00A03321">
      <w:pPr>
        <w:pStyle w:val="CodeJava9ptCarCar"/>
      </w:pPr>
      <w:r>
        <w:t xml:space="preserve"> * ExempleDessin2DDansJFrame.java</w:t>
      </w:r>
    </w:p>
    <w:p w14:paraId="40A998A6" w14:textId="77777777" w:rsidR="00A03321" w:rsidRDefault="00A03321" w:rsidP="00A03321">
      <w:pPr>
        <w:pStyle w:val="CodeJava9ptCarCar"/>
      </w:pPr>
      <w:r>
        <w:t xml:space="preserve"> * Exemple de dessin 2D avec paint() dans JFrame</w:t>
      </w:r>
    </w:p>
    <w:p w14:paraId="4551F823" w14:textId="77777777" w:rsidR="00A03321" w:rsidRDefault="00A03321" w:rsidP="00A03321">
      <w:pPr>
        <w:pStyle w:val="CodeJava9ptCarCar"/>
      </w:pPr>
      <w:r>
        <w:t xml:space="preserve"> */</w:t>
      </w:r>
    </w:p>
    <w:p w14:paraId="74A93CC4" w14:textId="77777777" w:rsidR="00A03321" w:rsidRDefault="00A03321" w:rsidP="00A03321">
      <w:pPr>
        <w:pStyle w:val="CodeJava9ptCarCar"/>
      </w:pPr>
      <w:r>
        <w:t>import java.awt.*;</w:t>
      </w:r>
    </w:p>
    <w:p w14:paraId="1B8D142E" w14:textId="77777777" w:rsidR="00A03321" w:rsidRDefault="00A03321" w:rsidP="00A03321">
      <w:pPr>
        <w:pStyle w:val="CodeJava9ptCarCar"/>
      </w:pPr>
      <w:r>
        <w:t>import javax.swing.JFrame;</w:t>
      </w:r>
    </w:p>
    <w:p w14:paraId="0E4BEE9F" w14:textId="77777777" w:rsidR="00A03321" w:rsidRDefault="00A03321" w:rsidP="00A03321">
      <w:pPr>
        <w:pStyle w:val="CodeJava9ptCarCar"/>
      </w:pPr>
    </w:p>
    <w:p w14:paraId="120E0F4C" w14:textId="77777777" w:rsidR="00A03321" w:rsidRDefault="00A03321" w:rsidP="00A03321">
      <w:pPr>
        <w:pStyle w:val="CodeJava9ptCarCar"/>
      </w:pPr>
      <w:r>
        <w:t>public class ExempleDessin2DDansJFrame extends JFrame {</w:t>
      </w:r>
    </w:p>
    <w:p w14:paraId="406D9FAA" w14:textId="77777777" w:rsidR="00A03321" w:rsidRDefault="00A03321" w:rsidP="00A03321">
      <w:pPr>
        <w:pStyle w:val="CodeJava9ptCarCar"/>
      </w:pPr>
    </w:p>
    <w:p w14:paraId="48931A6B" w14:textId="77777777" w:rsidR="00A03321" w:rsidRDefault="00A03321" w:rsidP="00A03321">
      <w:pPr>
        <w:pStyle w:val="CodeJava9ptCarCar"/>
      </w:pPr>
      <w:r>
        <w:t xml:space="preserve">    public ExempleDessin2DDansJFrame() {</w:t>
      </w:r>
    </w:p>
    <w:p w14:paraId="4E6956A8" w14:textId="77777777" w:rsidR="00A03321" w:rsidRDefault="00A03321" w:rsidP="00A03321">
      <w:pPr>
        <w:pStyle w:val="CodeJava9ptCarCar"/>
      </w:pPr>
      <w:r>
        <w:t xml:space="preserve">        super("Exemples de méthodes de Graphics dans un JFrame");</w:t>
      </w:r>
    </w:p>
    <w:p w14:paraId="3A2E586D" w14:textId="77777777" w:rsidR="00A03321" w:rsidRDefault="00A03321" w:rsidP="00A03321">
      <w:pPr>
        <w:pStyle w:val="CodeJava9ptCarCar"/>
        <w:rPr>
          <w:lang w:val="en-CA"/>
        </w:rPr>
      </w:pPr>
      <w:r>
        <w:t xml:space="preserve">        </w:t>
      </w:r>
      <w:r>
        <w:rPr>
          <w:lang w:val="en-CA"/>
        </w:rPr>
        <w:t>this.setDefaultCloseOperation(EXIT_ON_CLOSE);</w:t>
      </w:r>
    </w:p>
    <w:p w14:paraId="1F032EEF" w14:textId="77777777" w:rsidR="00A03321" w:rsidRDefault="00A03321" w:rsidP="00A03321">
      <w:pPr>
        <w:pStyle w:val="CodeJava9ptCarCar"/>
        <w:rPr>
          <w:lang w:val="en-CA"/>
        </w:rPr>
      </w:pPr>
      <w:r>
        <w:rPr>
          <w:lang w:val="en-CA"/>
        </w:rPr>
        <w:t xml:space="preserve">        this.setSize(400,600);</w:t>
      </w:r>
    </w:p>
    <w:p w14:paraId="582C386D" w14:textId="77777777" w:rsidR="00A03321" w:rsidRDefault="00A03321" w:rsidP="00A03321">
      <w:pPr>
        <w:pStyle w:val="CodeJava9ptCarCar"/>
        <w:rPr>
          <w:lang w:val="en-CA"/>
        </w:rPr>
      </w:pPr>
      <w:r>
        <w:rPr>
          <w:lang w:val="en-CA"/>
        </w:rPr>
        <w:t xml:space="preserve">        this.setVisible(true);</w:t>
      </w:r>
    </w:p>
    <w:p w14:paraId="337D90E1" w14:textId="77777777" w:rsidR="00A03321" w:rsidRDefault="00A03321" w:rsidP="00A03321">
      <w:pPr>
        <w:pStyle w:val="CodeJava9ptCarCar"/>
      </w:pPr>
      <w:r>
        <w:rPr>
          <w:lang w:val="en-CA"/>
        </w:rPr>
        <w:t xml:space="preserve">    </w:t>
      </w:r>
      <w:r>
        <w:t>}</w:t>
      </w:r>
    </w:p>
    <w:p w14:paraId="732BD510" w14:textId="77777777" w:rsidR="00A03321" w:rsidRDefault="00A03321" w:rsidP="00A03321">
      <w:pPr>
        <w:pStyle w:val="CodeJava9ptCarCar"/>
      </w:pPr>
    </w:p>
    <w:p w14:paraId="7399B208" w14:textId="77777777" w:rsidR="00A03321" w:rsidRDefault="00A03321" w:rsidP="00A03321">
      <w:pPr>
        <w:pStyle w:val="CodeJava9ptCarCar"/>
      </w:pPr>
      <w:r>
        <w:t xml:space="preserve">    // La méthode paint() est appelée automatiquement lors de la création du JFrame</w:t>
      </w:r>
    </w:p>
    <w:p w14:paraId="6A4FDA69" w14:textId="77777777" w:rsidR="00A03321" w:rsidRDefault="00A03321" w:rsidP="00A03321">
      <w:pPr>
        <w:pStyle w:val="CodeJava9ptCarCar"/>
      </w:pPr>
      <w:r>
        <w:t xml:space="preserve">    // La méthode paint() fait un dessin d'un bonhomme dans le contexte graphique g</w:t>
      </w:r>
    </w:p>
    <w:p w14:paraId="147AD194" w14:textId="77777777" w:rsidR="00A03321" w:rsidRPr="0099746E" w:rsidRDefault="00A03321" w:rsidP="00A03321">
      <w:pPr>
        <w:pStyle w:val="CodeJava9ptCarCar"/>
      </w:pPr>
      <w:r>
        <w:t xml:space="preserve">    </w:t>
      </w:r>
      <w:r w:rsidRPr="0099746E">
        <w:t>public void paint (Graphics g) {</w:t>
      </w:r>
    </w:p>
    <w:p w14:paraId="46C6CFAA" w14:textId="77777777" w:rsidR="00A03321" w:rsidRPr="0099746E" w:rsidRDefault="00A03321" w:rsidP="00A03321">
      <w:pPr>
        <w:pStyle w:val="CodeJava9ptCarCar"/>
      </w:pPr>
    </w:p>
    <w:p w14:paraId="54198FBD" w14:textId="77777777" w:rsidR="00A03321" w:rsidRDefault="00A03321" w:rsidP="00A03321">
      <w:pPr>
        <w:pStyle w:val="CodeJava9ptCarCar"/>
      </w:pPr>
      <w:r>
        <w:t xml:space="preserve">        // Il faut appeler la méthode paint() de la super-classe</w:t>
      </w:r>
    </w:p>
    <w:p w14:paraId="73AC1D79" w14:textId="77777777" w:rsidR="00A03321" w:rsidRDefault="00A03321" w:rsidP="00A03321">
      <w:pPr>
        <w:pStyle w:val="CodeJava9ptCarCar"/>
        <w:rPr>
          <w:lang w:val="en-CA"/>
        </w:rPr>
      </w:pPr>
      <w:r>
        <w:t xml:space="preserve">        </w:t>
      </w:r>
      <w:r>
        <w:rPr>
          <w:highlight w:val="yellow"/>
          <w:lang w:val="en-CA"/>
        </w:rPr>
        <w:t>super.paint(g);</w:t>
      </w:r>
    </w:p>
    <w:p w14:paraId="2CF3A6AA" w14:textId="77777777" w:rsidR="00A03321" w:rsidRDefault="00A03321" w:rsidP="00A03321">
      <w:pPr>
        <w:pStyle w:val="CodeJava9ptCarCar"/>
        <w:rPr>
          <w:lang w:val="en-CA"/>
        </w:rPr>
      </w:pPr>
      <w:r>
        <w:rPr>
          <w:lang w:val="en-CA"/>
        </w:rPr>
        <w:t xml:space="preserve">        </w:t>
      </w:r>
    </w:p>
    <w:p w14:paraId="1A4D9D67" w14:textId="77777777" w:rsidR="00A03321" w:rsidRDefault="00A03321" w:rsidP="00A03321">
      <w:pPr>
        <w:pStyle w:val="CodeJava9ptCarCar"/>
        <w:rPr>
          <w:highlight w:val="yellow"/>
          <w:lang w:val="en-CA"/>
        </w:rPr>
      </w:pPr>
      <w:r>
        <w:rPr>
          <w:lang w:val="en-CA"/>
        </w:rPr>
        <w:t xml:space="preserve">        </w:t>
      </w:r>
      <w:r>
        <w:rPr>
          <w:highlight w:val="yellow"/>
          <w:lang w:val="en-CA"/>
        </w:rPr>
        <w:t>g.setColor(Color.green);</w:t>
      </w:r>
    </w:p>
    <w:p w14:paraId="2E9C437F" w14:textId="77777777" w:rsidR="00A03321" w:rsidRPr="00594A6E" w:rsidRDefault="00A03321" w:rsidP="00A03321">
      <w:pPr>
        <w:pStyle w:val="CodeJava9ptCarCar"/>
        <w:rPr>
          <w:highlight w:val="yellow"/>
          <w:lang w:val="en-CA"/>
        </w:rPr>
      </w:pPr>
      <w:r>
        <w:rPr>
          <w:lang w:val="en-CA"/>
        </w:rPr>
        <w:t xml:space="preserve">        </w:t>
      </w:r>
      <w:r w:rsidRPr="00594A6E">
        <w:rPr>
          <w:highlight w:val="yellow"/>
          <w:lang w:val="en-CA"/>
        </w:rPr>
        <w:t>g.fillOval(100,100,200,200); // La tête</w:t>
      </w:r>
    </w:p>
    <w:p w14:paraId="3BD63920" w14:textId="77777777" w:rsidR="00A03321" w:rsidRPr="00594A6E" w:rsidRDefault="00A03321" w:rsidP="00A03321">
      <w:pPr>
        <w:pStyle w:val="CodeJava9ptCarCar"/>
        <w:rPr>
          <w:highlight w:val="yellow"/>
          <w:lang w:val="en-CA"/>
        </w:rPr>
      </w:pPr>
    </w:p>
    <w:p w14:paraId="245A603C" w14:textId="77777777" w:rsidR="00A03321" w:rsidRPr="00594A6E" w:rsidRDefault="00A03321" w:rsidP="00A03321">
      <w:pPr>
        <w:pStyle w:val="CodeJava9ptCarCar"/>
        <w:rPr>
          <w:highlight w:val="yellow"/>
          <w:lang w:val="en-CA"/>
        </w:rPr>
      </w:pPr>
      <w:r w:rsidRPr="00594A6E">
        <w:rPr>
          <w:lang w:val="en-CA"/>
        </w:rPr>
        <w:t xml:space="preserve">        </w:t>
      </w:r>
      <w:r w:rsidRPr="00594A6E">
        <w:rPr>
          <w:highlight w:val="yellow"/>
          <w:lang w:val="en-CA"/>
        </w:rPr>
        <w:t>g.setColor(Color.black);</w:t>
      </w:r>
    </w:p>
    <w:p w14:paraId="3A2AAEF2" w14:textId="77777777" w:rsidR="00A03321" w:rsidRDefault="00A03321" w:rsidP="00A03321">
      <w:pPr>
        <w:pStyle w:val="CodeJava9ptCarCar"/>
        <w:rPr>
          <w:highlight w:val="yellow"/>
        </w:rPr>
      </w:pPr>
      <w:r w:rsidRPr="00594A6E">
        <w:rPr>
          <w:lang w:val="en-CA"/>
        </w:rPr>
        <w:t xml:space="preserve">        </w:t>
      </w:r>
      <w:r>
        <w:rPr>
          <w:highlight w:val="yellow"/>
        </w:rPr>
        <w:t>g.fillRect(150,150,20,20); // L'oeil gauche</w:t>
      </w:r>
    </w:p>
    <w:p w14:paraId="128648E4" w14:textId="77777777" w:rsidR="00A03321" w:rsidRDefault="00A03321" w:rsidP="00A03321">
      <w:pPr>
        <w:pStyle w:val="CodeJava9ptCarCar"/>
        <w:rPr>
          <w:highlight w:val="yellow"/>
        </w:rPr>
      </w:pPr>
      <w:r>
        <w:t xml:space="preserve">        </w:t>
      </w:r>
      <w:r>
        <w:rPr>
          <w:highlight w:val="yellow"/>
        </w:rPr>
        <w:t>g.fillRect(230,150,20,20); // L'oeil droit</w:t>
      </w:r>
    </w:p>
    <w:p w14:paraId="44A7178A" w14:textId="77777777" w:rsidR="00A03321" w:rsidRDefault="00A03321" w:rsidP="00A03321">
      <w:pPr>
        <w:pStyle w:val="CodeJava9ptCarCar"/>
        <w:rPr>
          <w:highlight w:val="yellow"/>
        </w:rPr>
      </w:pPr>
      <w:r>
        <w:t xml:space="preserve">        </w:t>
      </w:r>
      <w:r>
        <w:rPr>
          <w:highlight w:val="yellow"/>
        </w:rPr>
        <w:t>g.drawLine(150,250,250,250); // La bouche</w:t>
      </w:r>
    </w:p>
    <w:p w14:paraId="593ED243" w14:textId="77777777" w:rsidR="00A03321" w:rsidRDefault="00A03321" w:rsidP="00A03321">
      <w:pPr>
        <w:pStyle w:val="CodeJava9ptCarCar"/>
        <w:rPr>
          <w:highlight w:val="yellow"/>
        </w:rPr>
      </w:pPr>
      <w:r>
        <w:rPr>
          <w:highlight w:val="yellow"/>
        </w:rPr>
        <w:t xml:space="preserve">        </w:t>
      </w:r>
    </w:p>
    <w:p w14:paraId="5A1538F8" w14:textId="77777777" w:rsidR="00A03321" w:rsidRPr="00594A6E" w:rsidRDefault="00A03321" w:rsidP="00A03321">
      <w:pPr>
        <w:pStyle w:val="CodeJava9ptCarCar"/>
        <w:rPr>
          <w:highlight w:val="yellow"/>
          <w:lang w:val="fr-CA"/>
        </w:rPr>
      </w:pPr>
      <w:r>
        <w:t xml:space="preserve">        </w:t>
      </w:r>
      <w:r w:rsidRPr="00594A6E">
        <w:rPr>
          <w:highlight w:val="yellow"/>
          <w:lang w:val="fr-CA"/>
        </w:rPr>
        <w:t>g.setColor(Color.red);</w:t>
      </w:r>
    </w:p>
    <w:p w14:paraId="7B3759C2" w14:textId="77777777" w:rsidR="00A03321" w:rsidRPr="00594A6E" w:rsidRDefault="00A03321" w:rsidP="00A03321">
      <w:pPr>
        <w:pStyle w:val="CodeJava9ptCarCar"/>
        <w:rPr>
          <w:lang w:val="fr-CA"/>
        </w:rPr>
      </w:pPr>
      <w:r w:rsidRPr="00594A6E">
        <w:rPr>
          <w:lang w:val="fr-CA"/>
        </w:rPr>
        <w:t xml:space="preserve">        </w:t>
      </w:r>
      <w:r w:rsidRPr="00594A6E">
        <w:rPr>
          <w:highlight w:val="yellow"/>
          <w:lang w:val="fr-CA"/>
        </w:rPr>
        <w:t>g.fillRect(100,300,200,200); // Le corps</w:t>
      </w:r>
    </w:p>
    <w:p w14:paraId="157B5540" w14:textId="77777777" w:rsidR="00A03321" w:rsidRPr="00594A6E" w:rsidRDefault="00A03321" w:rsidP="00A03321">
      <w:pPr>
        <w:pStyle w:val="CodeJava9ptCarCar"/>
        <w:rPr>
          <w:lang w:val="fr-CA"/>
        </w:rPr>
      </w:pPr>
      <w:r w:rsidRPr="00594A6E">
        <w:rPr>
          <w:lang w:val="fr-CA"/>
        </w:rPr>
        <w:t xml:space="preserve">    }</w:t>
      </w:r>
    </w:p>
    <w:p w14:paraId="37822FC6" w14:textId="77777777" w:rsidR="00A03321" w:rsidRPr="00594A6E" w:rsidRDefault="00A03321" w:rsidP="00A03321">
      <w:pPr>
        <w:pStyle w:val="CodeJava9ptCarCar"/>
        <w:rPr>
          <w:lang w:val="fr-CA"/>
        </w:rPr>
      </w:pPr>
    </w:p>
    <w:p w14:paraId="186F8943" w14:textId="77777777" w:rsidR="00A03321" w:rsidRDefault="00A03321" w:rsidP="00A03321">
      <w:pPr>
        <w:pStyle w:val="CodeJava9ptCarCar"/>
        <w:rPr>
          <w:lang w:val="en-CA"/>
        </w:rPr>
      </w:pPr>
      <w:r w:rsidRPr="00594A6E">
        <w:rPr>
          <w:lang w:val="fr-CA"/>
        </w:rPr>
        <w:t xml:space="preserve">    </w:t>
      </w:r>
      <w:r>
        <w:rPr>
          <w:lang w:val="en-CA"/>
        </w:rPr>
        <w:t>public static void main (String args</w:t>
      </w:r>
      <w:smartTag w:uri="isiresearchsoft-com/cwyw" w:element="citation">
        <w:r>
          <w:rPr>
            <w:lang w:val="en-CA"/>
          </w:rPr>
          <w:t>[]</w:t>
        </w:r>
      </w:smartTag>
      <w:r>
        <w:rPr>
          <w:lang w:val="en-CA"/>
        </w:rPr>
        <w:t>) {</w:t>
      </w:r>
    </w:p>
    <w:p w14:paraId="09F18A03" w14:textId="77777777" w:rsidR="00A03321" w:rsidRDefault="00A03321" w:rsidP="00A03321">
      <w:pPr>
        <w:pStyle w:val="CodeJava9ptCarCar"/>
      </w:pPr>
      <w:r>
        <w:rPr>
          <w:lang w:val="en-CA"/>
        </w:rPr>
        <w:t xml:space="preserve">        </w:t>
      </w:r>
      <w:r>
        <w:t>new ExempleDessin2DDansJFrame();</w:t>
      </w:r>
    </w:p>
    <w:p w14:paraId="1248512F" w14:textId="77777777" w:rsidR="00A03321" w:rsidRDefault="00A03321" w:rsidP="00A03321">
      <w:pPr>
        <w:pStyle w:val="CodeJava9ptCarCar"/>
      </w:pPr>
      <w:r>
        <w:t xml:space="preserve">    }</w:t>
      </w:r>
    </w:p>
    <w:p w14:paraId="7B5F4579" w14:textId="77777777" w:rsidR="00A03321" w:rsidRDefault="00A03321" w:rsidP="00A03321">
      <w:pPr>
        <w:pStyle w:val="CodeJava9ptCarCar"/>
      </w:pPr>
      <w:r>
        <w:t>}</w:t>
      </w:r>
    </w:p>
    <w:p w14:paraId="10F92527" w14:textId="77777777" w:rsidR="00A03321" w:rsidRDefault="00A03321" w:rsidP="00A03321">
      <w:pPr>
        <w:pStyle w:val="Corpsdetexte"/>
      </w:pPr>
    </w:p>
    <w:p w14:paraId="4112F5C0" w14:textId="77777777" w:rsidR="00A03321" w:rsidRDefault="00A03321" w:rsidP="00A03321">
      <w:pPr>
        <w:pStyle w:val="Corpsdetexte"/>
      </w:pPr>
      <w:r>
        <w:t>Voici le résultat de l’exécution du programme :</w:t>
      </w:r>
    </w:p>
    <w:p w14:paraId="0F6AA384" w14:textId="009A377F" w:rsidR="00A03321" w:rsidRDefault="004B7EE2" w:rsidP="00A03321">
      <w:pPr>
        <w:pStyle w:val="Corpsdetexte"/>
      </w:pPr>
      <w:r>
        <w:rPr>
          <w:noProof/>
        </w:rPr>
        <w:lastRenderedPageBreak/>
        <w:drawing>
          <wp:inline distT="0" distB="0" distL="0" distR="0" wp14:anchorId="77045D32" wp14:editId="27F517AE">
            <wp:extent cx="2138045" cy="321119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138045" cy="3211195"/>
                    </a:xfrm>
                    <a:prstGeom prst="rect">
                      <a:avLst/>
                    </a:prstGeom>
                    <a:noFill/>
                    <a:ln>
                      <a:noFill/>
                    </a:ln>
                  </pic:spPr>
                </pic:pic>
              </a:graphicData>
            </a:graphic>
          </wp:inline>
        </w:drawing>
      </w:r>
    </w:p>
    <w:p w14:paraId="090FAD7D" w14:textId="77777777" w:rsidR="00A03321" w:rsidRDefault="00A03321" w:rsidP="00A03321">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A03321" w:rsidP="00A03321">
      <w:pPr>
        <w:pStyle w:val="Lgende"/>
        <w:jc w:val="center"/>
      </w:pPr>
      <w:r>
        <w:object w:dxaOrig="8292" w:dyaOrig="11370" w14:anchorId="5A4641F2">
          <v:shape id="_x0000_i1054" type="#_x0000_t75" style="width:299.35pt;height:409.25pt" o:ole="">
            <v:imagedata r:id="rId219" o:title=""/>
          </v:shape>
          <o:OLEObject Type="Embed" ProgID="Visio.Drawing.11" ShapeID="_x0000_i1054" DrawAspect="Content" ObjectID="_1650868771" r:id="rId220"/>
        </w:object>
      </w:r>
    </w:p>
    <w:p w14:paraId="61CD8E75" w14:textId="403ED238" w:rsidR="00A03321" w:rsidRDefault="00A03321" w:rsidP="00A03321">
      <w:pPr>
        <w:pStyle w:val="Lgende"/>
        <w:jc w:val="center"/>
      </w:pPr>
      <w:r>
        <w:t xml:space="preserve">Figure </w:t>
      </w:r>
      <w:r>
        <w:fldChar w:fldCharType="begin"/>
      </w:r>
      <w:r>
        <w:instrText xml:space="preserve"> SEQ Figure \* ARABIC </w:instrText>
      </w:r>
      <w:r>
        <w:fldChar w:fldCharType="separate"/>
      </w:r>
      <w:r w:rsidR="007A6118">
        <w:rPr>
          <w:noProof/>
        </w:rPr>
        <w:t>17</w:t>
      </w:r>
      <w:r>
        <w:fldChar w:fldCharType="end"/>
      </w:r>
      <w:r>
        <w:t>. Coordonnées du Bonhomme.</w:t>
      </w:r>
    </w:p>
    <w:p w14:paraId="25DEFA5E" w14:textId="77777777" w:rsidR="00A03321" w:rsidRDefault="00A03321" w:rsidP="00A03321">
      <w:pPr>
        <w:pStyle w:val="Corpsdetexte"/>
      </w:pPr>
      <w:r>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A03321">
      <w:pPr>
        <w:pStyle w:val="Corpsdetexte"/>
        <w:numPr>
          <w:ilvl w:val="0"/>
          <w:numId w:val="12"/>
        </w:numPr>
        <w:rPr>
          <w:b/>
          <w:bCs/>
        </w:rPr>
      </w:pPr>
      <w:r>
        <w:rPr>
          <w:b/>
          <w:bCs/>
        </w:rPr>
        <w:t>Notion de sous-classe</w:t>
      </w:r>
    </w:p>
    <w:p w14:paraId="66155A79" w14:textId="77777777" w:rsidR="00A03321" w:rsidRDefault="00A03321" w:rsidP="00A03321">
      <w:pPr>
        <w:pStyle w:val="Corpsdetexte"/>
      </w:pPr>
      <w:r>
        <w:lastRenderedPageBreak/>
        <w:t xml:space="preserve">La classe </w:t>
      </w:r>
      <w:r>
        <w:rPr>
          <w:i/>
          <w:iCs/>
        </w:rPr>
        <w:t>ExempleDessin2DDansJFrame</w:t>
      </w:r>
      <w:r>
        <w:t xml:space="preserve"> est une sous-classe de la classe </w:t>
      </w:r>
      <w:hyperlink r:id="rId221"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53679AEF" w:rsidR="00A03321" w:rsidRDefault="00A03321" w:rsidP="00A03321">
      <w:pPr>
        <w:pStyle w:val="Lgende"/>
        <w:jc w:val="center"/>
      </w:pPr>
      <w:r>
        <w:t xml:space="preserve">Figure </w:t>
      </w:r>
      <w:r>
        <w:fldChar w:fldCharType="begin"/>
      </w:r>
      <w:r>
        <w:instrText xml:space="preserve"> SEQ Figure \* ARABIC </w:instrText>
      </w:r>
      <w:r>
        <w:fldChar w:fldCharType="separate"/>
      </w:r>
      <w:r w:rsidR="007A6118">
        <w:rPr>
          <w:noProof/>
        </w:rPr>
        <w:t>18</w:t>
      </w:r>
      <w:r>
        <w:fldChar w:fldCharType="end"/>
      </w:r>
      <w:r>
        <w:t>. Représentation d’une sous-classe en UML.</w:t>
      </w:r>
    </w:p>
    <w:p w14:paraId="5D1A0B26" w14:textId="77777777" w:rsidR="00A03321" w:rsidRDefault="00A03321" w:rsidP="00A03321">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r w:rsidRPr="001E1542">
        <w:rPr>
          <w:i/>
        </w:rPr>
        <w:t>ExempleDessin2DDansJFrame</w:t>
      </w:r>
      <w:r w:rsidRPr="001E1542">
        <w:t xml:space="preserve"> est aussi considéré comme un objet de la super-classe </w:t>
      </w:r>
      <w:hyperlink r:id="rId225" w:tooltip="class in javax.swing" w:history="1">
        <w:r w:rsidRPr="001D395F">
          <w:rPr>
            <w:rStyle w:val="typenamelink1"/>
            <w:rFonts w:ascii="DejaVu Sans" w:hAnsi="DejaVu Sans"/>
            <w:color w:val="4A6782"/>
            <w:sz w:val="21"/>
            <w:szCs w:val="21"/>
            <w:lang w:val="fr-CA"/>
          </w:rPr>
          <w:t>JFrame</w:t>
        </w:r>
      </w:hyperlink>
      <w:r w:rsidRPr="001E1542">
        <w:t>.</w:t>
      </w:r>
      <w:r>
        <w:t xml:space="preserve"> </w:t>
      </w:r>
    </w:p>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26"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27"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100437" w:rsidP="00A03321">
      <w:pPr>
        <w:pStyle w:val="Corpsdetexte"/>
      </w:pPr>
      <w:r>
        <w:object w:dxaOrig="8463" w:dyaOrig="958" w14:anchorId="545CBBA7">
          <v:shape id="_x0000_i1055" type="#_x0000_t75" style="width:352.4pt;height:41.7pt" o:ole="">
            <v:imagedata r:id="rId165" o:title=""/>
          </v:shape>
          <o:OLEObject Type="Embed" ProgID="Visio.Drawing.11" ShapeID="_x0000_i1055" DrawAspect="Content" ObjectID="_1650868772" r:id="rId229"/>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0"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1"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2"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3"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34"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100437" w:rsidP="00A03321">
      <w:pPr>
        <w:pStyle w:val="Corpsdetexte"/>
      </w:pPr>
      <w:r>
        <w:object w:dxaOrig="10083" w:dyaOrig="1740" w14:anchorId="0497CE3D">
          <v:shape id="_x0000_i1056" type="#_x0000_t75" style="width:397.9pt;height:68.2pt" o:ole="">
            <v:imagedata r:id="rId235" o:title=""/>
          </v:shape>
          <o:OLEObject Type="Embed" ProgID="Visio.Drawing.11" ShapeID="_x0000_i1056" DrawAspect="Content" ObjectID="_1650868773" r:id="rId236"/>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37"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38"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39" w:tooltip="class in java.awt" w:history="1">
        <w:r w:rsidRPr="00EC0BA1">
          <w:rPr>
            <w:rFonts w:ascii="DejaVu Sans Mono" w:hAnsi="DejaVu Sans Mono" w:cs="Courier New"/>
            <w:b/>
            <w:bCs/>
            <w:color w:val="4A6782"/>
            <w:spacing w:val="0"/>
            <w:sz w:val="21"/>
            <w:szCs w:val="21"/>
          </w:rPr>
          <w:t>Graphics</w:t>
        </w:r>
      </w:hyperlink>
      <w:r>
        <w:t xml:space="preserve">. Rappelons que le nom de paramètre est précisé par le programmeur et n’a pas d’importance d’un point de vue de l’exécution du programme. Ce nom de paramètre est utilisé dans le corps de la méthode pour désigner le paramètre. Le type du paramètre </w:t>
      </w:r>
      <w:r>
        <w:lastRenderedPageBreak/>
        <w:t>(</w:t>
      </w:r>
      <w:hyperlink r:id="rId240"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1"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2"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3"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44"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45"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46"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47"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48"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49"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0"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1"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3"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4"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lastRenderedPageBreak/>
        <w:t xml:space="preserve">La méthode </w:t>
      </w:r>
      <w:hyperlink r:id="rId255"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56"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57"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58"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rPr>
        <w:drawing>
          <wp:inline distT="0" distB="0" distL="0" distR="0" wp14:anchorId="76D29B22" wp14:editId="3326953D">
            <wp:extent cx="2135505" cy="2135505"/>
            <wp:effectExtent l="0" t="0" r="0" b="0"/>
            <wp:docPr id="6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135505" cy="2135505"/>
                    </a:xfrm>
                    <a:prstGeom prst="rect">
                      <a:avLst/>
                    </a:prstGeom>
                    <a:noFill/>
                    <a:ln>
                      <a:noFill/>
                    </a:ln>
                  </pic:spPr>
                </pic:pic>
              </a:graphicData>
            </a:graphic>
          </wp:inline>
        </w:drawing>
      </w:r>
    </w:p>
    <w:p w14:paraId="481E7F08" w14:textId="77777777" w:rsidR="00A03321" w:rsidRDefault="00A03321" w:rsidP="00A03321">
      <w:pPr>
        <w:pStyle w:val="Corpsdetexte"/>
      </w:pPr>
      <w:r w:rsidRPr="00382C13">
        <w:rPr>
          <w:b/>
        </w:rPr>
        <w:t>Solution</w:t>
      </w:r>
      <w:r>
        <w:t xml:space="preserve">. </w:t>
      </w:r>
      <w:hyperlink r:id="rId260"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Pr="00762F24">
        <w:rPr>
          <w:rFonts w:ascii="Segoe UI" w:hAnsi="Segoe UI" w:cs="Segoe UI"/>
          <w:b/>
          <w:bCs/>
          <w:color w:val="586069"/>
          <w:sz w:val="27"/>
          <w:szCs w:val="27"/>
          <w:lang w:val="fr-CA"/>
        </w:rPr>
        <w:t>ExerciceDessinIti.java</w:t>
      </w:r>
    </w:p>
    <w:p w14:paraId="54FC2554" w14:textId="77777777" w:rsidR="00A03321" w:rsidRDefault="00A03321" w:rsidP="00A03321">
      <w:pPr>
        <w:pStyle w:val="CodeJava9ptCarCar"/>
      </w:pPr>
      <w:r>
        <w:t>import java.awt.*;</w:t>
      </w:r>
    </w:p>
    <w:p w14:paraId="6830F608" w14:textId="77777777" w:rsidR="00A03321" w:rsidRDefault="00A03321" w:rsidP="00A03321">
      <w:pPr>
        <w:pStyle w:val="CodeJava9ptCarCar"/>
      </w:pPr>
      <w:r>
        <w:t>import javax.swing.JFrame;</w:t>
      </w:r>
    </w:p>
    <w:p w14:paraId="395B8E0A" w14:textId="77777777" w:rsidR="00A03321" w:rsidRDefault="00A03321" w:rsidP="00A03321">
      <w:pPr>
        <w:pStyle w:val="CodeJava9ptCarCar"/>
      </w:pPr>
    </w:p>
    <w:p w14:paraId="0864D626" w14:textId="77777777" w:rsidR="00A03321" w:rsidRDefault="00A03321" w:rsidP="00A03321">
      <w:pPr>
        <w:pStyle w:val="CodeJava9ptCarCar"/>
      </w:pPr>
      <w:r>
        <w:t>public class ExerciceDessinIti extends JFrame {</w:t>
      </w:r>
    </w:p>
    <w:p w14:paraId="1F783258" w14:textId="77777777" w:rsidR="00A03321" w:rsidRDefault="00A03321" w:rsidP="00A03321">
      <w:pPr>
        <w:pStyle w:val="CodeJava9ptCarCar"/>
      </w:pPr>
    </w:p>
    <w:p w14:paraId="613018D5" w14:textId="77777777" w:rsidR="00A03321" w:rsidRDefault="00A03321" w:rsidP="00A03321">
      <w:pPr>
        <w:pStyle w:val="CodeJava9ptCarCar"/>
      </w:pPr>
      <w:r>
        <w:t xml:space="preserve">    public ExerciceDessinIti() {</w:t>
      </w:r>
    </w:p>
    <w:p w14:paraId="0D358C6F" w14:textId="77777777" w:rsidR="00A03321" w:rsidRPr="00BC3F2B" w:rsidRDefault="00A03321" w:rsidP="00A03321">
      <w:pPr>
        <w:pStyle w:val="CodeJava9ptCarCar"/>
        <w:rPr>
          <w:lang w:val="en-CA"/>
        </w:rPr>
      </w:pPr>
      <w:r>
        <w:t xml:space="preserve">        </w:t>
      </w:r>
      <w:r w:rsidRPr="00BC3F2B">
        <w:rPr>
          <w:lang w:val="en-CA"/>
        </w:rPr>
        <w:t>super("Dessin de Iti");</w:t>
      </w:r>
    </w:p>
    <w:p w14:paraId="5A5924C3" w14:textId="77777777" w:rsidR="00A03321" w:rsidRDefault="00A03321" w:rsidP="00A03321">
      <w:pPr>
        <w:pStyle w:val="CodeJava9ptCarCar"/>
        <w:rPr>
          <w:lang w:val="en-CA"/>
        </w:rPr>
      </w:pPr>
      <w:r w:rsidRPr="00BC3F2B">
        <w:rPr>
          <w:lang w:val="en-CA"/>
        </w:rPr>
        <w:t xml:space="preserve">        </w:t>
      </w:r>
      <w:r>
        <w:rPr>
          <w:lang w:val="en-CA"/>
        </w:rPr>
        <w:t>this.setDefaultCloseOperation(EXIT_ON_CLOSE);</w:t>
      </w:r>
    </w:p>
    <w:p w14:paraId="28E42DA6" w14:textId="77777777" w:rsidR="00A03321" w:rsidRDefault="00A03321" w:rsidP="00A03321">
      <w:pPr>
        <w:pStyle w:val="CodeJava9ptCarCar"/>
        <w:rPr>
          <w:lang w:val="en-CA"/>
        </w:rPr>
      </w:pPr>
      <w:r>
        <w:rPr>
          <w:lang w:val="en-CA"/>
        </w:rPr>
        <w:t xml:space="preserve">        this.setSize(300,300);</w:t>
      </w:r>
    </w:p>
    <w:p w14:paraId="54B806DB" w14:textId="77777777" w:rsidR="00A03321" w:rsidRDefault="00A03321" w:rsidP="00A03321">
      <w:pPr>
        <w:pStyle w:val="CodeJava9ptCarCar"/>
        <w:rPr>
          <w:lang w:val="en-CA"/>
        </w:rPr>
      </w:pPr>
      <w:r>
        <w:rPr>
          <w:lang w:val="en-CA"/>
        </w:rPr>
        <w:t xml:space="preserve">        this.setVisible(true);</w:t>
      </w:r>
    </w:p>
    <w:p w14:paraId="32EBD953" w14:textId="77777777" w:rsidR="00A03321" w:rsidRDefault="00A03321" w:rsidP="00A03321">
      <w:pPr>
        <w:pStyle w:val="CodeJava9ptCarCar"/>
      </w:pPr>
      <w:r>
        <w:rPr>
          <w:lang w:val="en-CA"/>
        </w:rPr>
        <w:t xml:space="preserve">    </w:t>
      </w:r>
      <w:r>
        <w:t>}</w:t>
      </w:r>
    </w:p>
    <w:p w14:paraId="1CFD0FDC" w14:textId="77777777" w:rsidR="00A03321" w:rsidRDefault="00A03321" w:rsidP="00A03321">
      <w:pPr>
        <w:pStyle w:val="CodeJava9ptCarCar"/>
      </w:pPr>
    </w:p>
    <w:p w14:paraId="33562212" w14:textId="77777777" w:rsidR="00A03321" w:rsidRDefault="00A03321" w:rsidP="00A03321">
      <w:pPr>
        <w:pStyle w:val="CodeJava9ptCarCar"/>
      </w:pPr>
      <w:r>
        <w:t xml:space="preserve">    public void paint (Graphics g) {</w:t>
      </w:r>
    </w:p>
    <w:p w14:paraId="0A65DA65" w14:textId="77777777" w:rsidR="00A03321" w:rsidRDefault="00A03321" w:rsidP="00A03321">
      <w:pPr>
        <w:pStyle w:val="CodeJava9ptCarCar"/>
      </w:pPr>
      <w:r>
        <w:tab/>
        <w:t xml:space="preserve"> super.paint(g);</w:t>
      </w:r>
    </w:p>
    <w:p w14:paraId="0077FD9B" w14:textId="77777777" w:rsidR="00A03321" w:rsidRDefault="00A03321" w:rsidP="00A03321">
      <w:pPr>
        <w:pStyle w:val="CodeJava9ptCarCar"/>
      </w:pPr>
    </w:p>
    <w:p w14:paraId="1648DD88" w14:textId="77777777" w:rsidR="00A03321" w:rsidRDefault="00A03321" w:rsidP="00A03321">
      <w:pPr>
        <w:pStyle w:val="CodeJava9ptCarCar"/>
      </w:pPr>
      <w:r>
        <w:t xml:space="preserve">        // Dessin de Iti</w:t>
      </w:r>
    </w:p>
    <w:p w14:paraId="0467630F" w14:textId="77777777" w:rsidR="00A03321" w:rsidRDefault="00A03321" w:rsidP="00A03321">
      <w:pPr>
        <w:pStyle w:val="CodeJava9ptCarCar"/>
      </w:pPr>
      <w:r>
        <w:t xml:space="preserve">        // La tête</w:t>
      </w:r>
    </w:p>
    <w:p w14:paraId="0D4FDB5B" w14:textId="77777777" w:rsidR="00A03321" w:rsidRPr="00594A6E" w:rsidRDefault="00A03321" w:rsidP="00A03321">
      <w:pPr>
        <w:pStyle w:val="CodeJava9ptCarCar"/>
        <w:rPr>
          <w:lang w:val="en-CA"/>
        </w:rPr>
      </w:pPr>
      <w:r>
        <w:t xml:space="preserve">        </w:t>
      </w:r>
      <w:r w:rsidRPr="00594A6E">
        <w:rPr>
          <w:lang w:val="en-CA"/>
        </w:rPr>
        <w:t>g.setColor(Color.pink);</w:t>
      </w:r>
    </w:p>
    <w:p w14:paraId="4B9EE3EC" w14:textId="77777777" w:rsidR="00A03321" w:rsidRPr="00594A6E" w:rsidRDefault="00A03321" w:rsidP="00A03321">
      <w:pPr>
        <w:pStyle w:val="CodeJava9ptCarCar"/>
        <w:rPr>
          <w:lang w:val="en-CA"/>
        </w:rPr>
      </w:pPr>
      <w:r w:rsidRPr="00594A6E">
        <w:rPr>
          <w:lang w:val="en-CA"/>
        </w:rPr>
        <w:t xml:space="preserve">        g.fillOval(133,50,33,50);</w:t>
      </w:r>
    </w:p>
    <w:p w14:paraId="299ABD39" w14:textId="77777777" w:rsidR="00A03321" w:rsidRDefault="00A03321" w:rsidP="00A03321">
      <w:pPr>
        <w:pStyle w:val="CodeJava9ptCarCar"/>
      </w:pPr>
      <w:r w:rsidRPr="00594A6E">
        <w:rPr>
          <w:lang w:val="en-CA"/>
        </w:rPr>
        <w:t xml:space="preserve">        </w:t>
      </w:r>
      <w:r>
        <w:t>// Le sourire</w:t>
      </w:r>
    </w:p>
    <w:p w14:paraId="305A05D4" w14:textId="77777777" w:rsidR="00A03321" w:rsidRDefault="00A03321" w:rsidP="00A03321">
      <w:pPr>
        <w:pStyle w:val="CodeJava9ptCarCar"/>
      </w:pPr>
      <w:r>
        <w:t xml:space="preserve">        g.setColor(Color.black);</w:t>
      </w:r>
    </w:p>
    <w:p w14:paraId="089E72DB" w14:textId="77777777" w:rsidR="00A03321" w:rsidRDefault="00A03321" w:rsidP="00A03321">
      <w:pPr>
        <w:pStyle w:val="CodeJava9ptCarCar"/>
      </w:pPr>
      <w:r>
        <w:t xml:space="preserve">        g.drawArc(133,34,33,50,-125,70);</w:t>
      </w:r>
    </w:p>
    <w:p w14:paraId="41A8F10F" w14:textId="77777777" w:rsidR="00A03321" w:rsidRDefault="00A03321" w:rsidP="00A03321">
      <w:pPr>
        <w:pStyle w:val="CodeJava9ptCarCar"/>
      </w:pPr>
      <w:r>
        <w:t xml:space="preserve">        // Les yeux </w:t>
      </w:r>
    </w:p>
    <w:p w14:paraId="09349A74" w14:textId="77777777" w:rsidR="00A03321" w:rsidRDefault="00A03321" w:rsidP="00A03321">
      <w:pPr>
        <w:pStyle w:val="CodeJava9ptCarCar"/>
      </w:pPr>
      <w:r>
        <w:t xml:space="preserve">        g.fillOval(138,66,8,8);</w:t>
      </w:r>
    </w:p>
    <w:p w14:paraId="42160AFD" w14:textId="77777777" w:rsidR="00A03321" w:rsidRDefault="00A03321" w:rsidP="00A03321">
      <w:pPr>
        <w:pStyle w:val="CodeJava9ptCarCar"/>
      </w:pPr>
      <w:r>
        <w:t xml:space="preserve">        g.fillOval(154,66,8,8);</w:t>
      </w:r>
    </w:p>
    <w:p w14:paraId="62B06440" w14:textId="77777777" w:rsidR="00A03321" w:rsidRDefault="00A03321" w:rsidP="00A03321">
      <w:pPr>
        <w:pStyle w:val="CodeJava9ptCarCar"/>
      </w:pPr>
      <w:r>
        <w:t xml:space="preserve">        // Le corps</w:t>
      </w:r>
    </w:p>
    <w:p w14:paraId="2402CB03" w14:textId="77777777" w:rsidR="00A03321" w:rsidRDefault="00A03321" w:rsidP="00A03321">
      <w:pPr>
        <w:pStyle w:val="CodeJava9ptCarCar"/>
      </w:pPr>
      <w:r>
        <w:t xml:space="preserve">        g.drawLine(150,100,150,200);</w:t>
      </w:r>
    </w:p>
    <w:p w14:paraId="1A32EAD0" w14:textId="77777777" w:rsidR="00A03321" w:rsidRDefault="00A03321" w:rsidP="00A03321">
      <w:pPr>
        <w:pStyle w:val="CodeJava9ptCarCar"/>
      </w:pPr>
      <w:r>
        <w:t xml:space="preserve">        // Les bras</w:t>
      </w:r>
    </w:p>
    <w:p w14:paraId="2E66F44C" w14:textId="77777777" w:rsidR="00A03321" w:rsidRDefault="00A03321" w:rsidP="00A03321">
      <w:pPr>
        <w:pStyle w:val="CodeJava9ptCarCar"/>
      </w:pPr>
      <w:r>
        <w:t xml:space="preserve">        g.drawLine(100,100,150,150);</w:t>
      </w:r>
    </w:p>
    <w:p w14:paraId="3EB6CD11" w14:textId="77777777" w:rsidR="00A03321" w:rsidRDefault="00A03321" w:rsidP="00A03321">
      <w:pPr>
        <w:pStyle w:val="CodeJava9ptCarCar"/>
      </w:pPr>
      <w:r>
        <w:t xml:space="preserve">        g.drawLine(200,100,150,150);</w:t>
      </w:r>
    </w:p>
    <w:p w14:paraId="05E5EDA1" w14:textId="77777777" w:rsidR="00A03321" w:rsidRDefault="00A03321" w:rsidP="00A03321">
      <w:pPr>
        <w:pStyle w:val="CodeJava9ptCarCar"/>
      </w:pPr>
      <w:r>
        <w:t xml:space="preserve">        // Les jambes</w:t>
      </w:r>
    </w:p>
    <w:p w14:paraId="60D9F4E8" w14:textId="77777777" w:rsidR="00A03321" w:rsidRPr="00594A6E" w:rsidRDefault="00A03321" w:rsidP="00A03321">
      <w:pPr>
        <w:pStyle w:val="CodeJava9ptCarCar"/>
        <w:rPr>
          <w:lang w:val="fr-CA"/>
        </w:rPr>
      </w:pPr>
      <w:r>
        <w:t xml:space="preserve">        </w:t>
      </w:r>
      <w:r w:rsidRPr="00594A6E">
        <w:rPr>
          <w:lang w:val="fr-CA"/>
        </w:rPr>
        <w:t>g.drawLine(100,250,150,200);</w:t>
      </w:r>
    </w:p>
    <w:p w14:paraId="249543B2" w14:textId="77777777" w:rsidR="00A03321" w:rsidRPr="00594A6E" w:rsidRDefault="00A03321" w:rsidP="00A03321">
      <w:pPr>
        <w:pStyle w:val="CodeJava9ptCarCar"/>
        <w:rPr>
          <w:lang w:val="fr-CA"/>
        </w:rPr>
      </w:pPr>
      <w:r w:rsidRPr="00594A6E">
        <w:rPr>
          <w:lang w:val="fr-CA"/>
        </w:rPr>
        <w:t xml:space="preserve">        g.drawLine(200,250,150,200);</w:t>
      </w:r>
    </w:p>
    <w:p w14:paraId="0D52CE39" w14:textId="77777777" w:rsidR="00A03321" w:rsidRPr="00594A6E" w:rsidRDefault="00A03321" w:rsidP="00A03321">
      <w:pPr>
        <w:pStyle w:val="CodeJava9ptCarCar"/>
        <w:rPr>
          <w:lang w:val="fr-CA"/>
        </w:rPr>
      </w:pPr>
      <w:r w:rsidRPr="00594A6E">
        <w:rPr>
          <w:lang w:val="fr-CA"/>
        </w:rPr>
        <w:t xml:space="preserve">    }</w:t>
      </w:r>
    </w:p>
    <w:p w14:paraId="3CBE09EB" w14:textId="77777777" w:rsidR="00A03321" w:rsidRPr="00594A6E" w:rsidRDefault="00A03321" w:rsidP="00A03321">
      <w:pPr>
        <w:pStyle w:val="CodeJava9ptCarCar"/>
        <w:rPr>
          <w:lang w:val="fr-CA"/>
        </w:rPr>
      </w:pPr>
    </w:p>
    <w:p w14:paraId="618F5276" w14:textId="77777777" w:rsidR="00A03321" w:rsidRDefault="00A03321" w:rsidP="00A03321">
      <w:pPr>
        <w:pStyle w:val="CodeJava9ptCarCar"/>
        <w:rPr>
          <w:lang w:val="en-CA"/>
        </w:rPr>
      </w:pPr>
      <w:r w:rsidRPr="00594A6E">
        <w:rPr>
          <w:lang w:val="fr-CA"/>
        </w:rPr>
        <w:t xml:space="preserve">    </w:t>
      </w:r>
      <w:r>
        <w:rPr>
          <w:lang w:val="en-CA"/>
        </w:rPr>
        <w:t>public static void main (String args</w:t>
      </w:r>
      <w:smartTag w:uri="isiresearchsoft-com/cwyw" w:element="citation">
        <w:r>
          <w:rPr>
            <w:lang w:val="en-CA"/>
          </w:rPr>
          <w:t>[]</w:t>
        </w:r>
      </w:smartTag>
      <w:r>
        <w:rPr>
          <w:lang w:val="en-CA"/>
        </w:rPr>
        <w:t>) {</w:t>
      </w:r>
    </w:p>
    <w:p w14:paraId="525B6DC1" w14:textId="77777777" w:rsidR="00A03321" w:rsidRDefault="00A03321" w:rsidP="00A03321">
      <w:pPr>
        <w:pStyle w:val="CodeJava9ptCarCar"/>
      </w:pPr>
      <w:r>
        <w:rPr>
          <w:lang w:val="en-CA"/>
        </w:rPr>
        <w:t xml:space="preserve">        </w:t>
      </w:r>
      <w:r>
        <w:t>new ExerciceDessinIti();</w:t>
      </w:r>
    </w:p>
    <w:p w14:paraId="188E6CBE" w14:textId="77777777" w:rsidR="00A03321" w:rsidRDefault="00A03321" w:rsidP="00A03321">
      <w:pPr>
        <w:pStyle w:val="CodeJava9ptCarCar"/>
      </w:pPr>
      <w:r>
        <w:t xml:space="preserve">    }</w:t>
      </w:r>
    </w:p>
    <w:p w14:paraId="2AEE7085" w14:textId="77777777" w:rsidR="00A03321" w:rsidRDefault="00A03321" w:rsidP="00A03321">
      <w:pPr>
        <w:pStyle w:val="CodeJava9ptCarCar"/>
        <w:rPr>
          <w:b/>
          <w:bCs/>
        </w:rPr>
      </w:pPr>
      <w: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7A8EAAA4" w14:textId="77777777" w:rsidR="00A03321" w:rsidRDefault="00A03321" w:rsidP="00A03321">
      <w:pPr>
        <w:pStyle w:val="CodeJava9ptCarCar"/>
      </w:pPr>
      <w:r>
        <w:t>import java.awt.*;</w:t>
      </w:r>
    </w:p>
    <w:p w14:paraId="4E354D03" w14:textId="77777777" w:rsidR="00A03321" w:rsidRDefault="00A03321" w:rsidP="00A03321">
      <w:pPr>
        <w:pStyle w:val="CodeJava9ptCarCar"/>
      </w:pPr>
      <w:r>
        <w:t>import javax.swing.JFrame;</w:t>
      </w:r>
    </w:p>
    <w:p w14:paraId="6DD85A9B" w14:textId="77777777" w:rsidR="00A03321" w:rsidRDefault="00A03321" w:rsidP="00A03321">
      <w:pPr>
        <w:pStyle w:val="CodeJava9ptCarCar"/>
      </w:pPr>
    </w:p>
    <w:p w14:paraId="2018E971" w14:textId="77777777" w:rsidR="00A03321" w:rsidRDefault="00A03321" w:rsidP="00A03321">
      <w:pPr>
        <w:pStyle w:val="CodeJava9ptCarCar"/>
      </w:pPr>
      <w:r>
        <w:t>public class ExempleDessin2DDansJFrame extends JFrame {</w:t>
      </w:r>
    </w:p>
    <w:p w14:paraId="76C054B6" w14:textId="77777777" w:rsidR="00A03321" w:rsidRDefault="00A03321" w:rsidP="00A03321">
      <w:pPr>
        <w:pStyle w:val="CodeJava9ptCarCar"/>
      </w:pPr>
    </w:p>
    <w:p w14:paraId="4B7EC0F4" w14:textId="77777777" w:rsidR="00A03321" w:rsidRDefault="00A03321" w:rsidP="00A03321">
      <w:pPr>
        <w:pStyle w:val="CodeJava9ptCarCar"/>
      </w:pPr>
      <w:r>
        <w:t xml:space="preserve">    public ExempleDessin2DDansJFrame() {</w:t>
      </w:r>
    </w:p>
    <w:p w14:paraId="58BD2DC6" w14:textId="77777777" w:rsidR="00A03321" w:rsidRDefault="00A03321" w:rsidP="00A03321">
      <w:pPr>
        <w:pStyle w:val="CodeJava9ptCarCar"/>
      </w:pPr>
      <w:r>
        <w:t xml:space="preserve">        super("Exemples de dessin avec les méthodes de Graphics");</w:t>
      </w:r>
    </w:p>
    <w:p w14:paraId="6C91FCAA" w14:textId="77777777" w:rsidR="00A03321" w:rsidRDefault="00A03321" w:rsidP="00A03321">
      <w:pPr>
        <w:pStyle w:val="CodeJava9ptCarCar"/>
        <w:rPr>
          <w:lang w:val="en-CA"/>
        </w:rPr>
      </w:pPr>
      <w:r>
        <w:t xml:space="preserve">        </w:t>
      </w:r>
      <w:r>
        <w:rPr>
          <w:lang w:val="en-CA"/>
        </w:rPr>
        <w:t>this.setDefaultCloseOperation(EXIT_ON_CLOSE);</w:t>
      </w:r>
    </w:p>
    <w:p w14:paraId="3796E9A3" w14:textId="77777777" w:rsidR="00A03321" w:rsidRDefault="00A03321" w:rsidP="00A03321">
      <w:pPr>
        <w:pStyle w:val="CodeJava9ptCarCar"/>
        <w:rPr>
          <w:lang w:val="en-CA"/>
        </w:rPr>
      </w:pPr>
      <w:r>
        <w:rPr>
          <w:lang w:val="en-CA"/>
        </w:rPr>
        <w:t xml:space="preserve">        this.setSize(400,600);</w:t>
      </w:r>
    </w:p>
    <w:p w14:paraId="338DF100" w14:textId="77777777" w:rsidR="00A03321" w:rsidRDefault="00A03321" w:rsidP="00A03321">
      <w:pPr>
        <w:pStyle w:val="CodeJava9ptCarCar"/>
        <w:rPr>
          <w:lang w:val="en-CA"/>
        </w:rPr>
      </w:pPr>
      <w:r>
        <w:rPr>
          <w:lang w:val="en-CA"/>
        </w:rPr>
        <w:t xml:space="preserve">        this.setVisible(true);</w:t>
      </w:r>
    </w:p>
    <w:p w14:paraId="67635E38" w14:textId="77777777" w:rsidR="00A03321" w:rsidRDefault="00A03321" w:rsidP="00A03321">
      <w:pPr>
        <w:pStyle w:val="CodeJava9ptCarCar"/>
      </w:pPr>
      <w:r>
        <w:rPr>
          <w:lang w:val="en-CA"/>
        </w:rPr>
        <w:t xml:space="preserve">    </w:t>
      </w:r>
      <w:r>
        <w:t>}</w:t>
      </w:r>
    </w:p>
    <w:p w14:paraId="6A2286A6" w14:textId="77777777" w:rsidR="00A03321" w:rsidRDefault="00A03321" w:rsidP="00A03321">
      <w:pPr>
        <w:pStyle w:val="CodeJava9ptCarCar"/>
      </w:pPr>
    </w:p>
    <w:p w14:paraId="49947542" w14:textId="77777777" w:rsidR="00A03321" w:rsidRDefault="00A03321" w:rsidP="00A03321">
      <w:pPr>
        <w:pStyle w:val="CodeJava9ptCarCar"/>
      </w:pPr>
      <w:r>
        <w:t xml:space="preserve">    // La méthode paint() est appelée automatiquement lors de la création du JFrame</w:t>
      </w:r>
    </w:p>
    <w:p w14:paraId="5F632E7B" w14:textId="77777777" w:rsidR="00A03321" w:rsidRDefault="00A03321" w:rsidP="00A03321">
      <w:pPr>
        <w:pStyle w:val="CodeJava9ptCarCar"/>
      </w:pPr>
      <w:r>
        <w:t xml:space="preserve">    // La méthode paint() fait un dessin d'un bonhomme</w:t>
      </w:r>
    </w:p>
    <w:p w14:paraId="7AFB05CA" w14:textId="77777777" w:rsidR="00A03321" w:rsidRPr="00594A6E" w:rsidRDefault="00A03321" w:rsidP="00A03321">
      <w:pPr>
        <w:pStyle w:val="CodeJava9ptCarCar"/>
      </w:pPr>
      <w:r>
        <w:t xml:space="preserve">    </w:t>
      </w:r>
      <w:r w:rsidRPr="00594A6E">
        <w:t>public void paint (Graphics g) {</w:t>
      </w:r>
    </w:p>
    <w:p w14:paraId="0B19FFCF" w14:textId="77777777" w:rsidR="00A03321" w:rsidRPr="00594A6E" w:rsidRDefault="00A03321" w:rsidP="00A03321">
      <w:pPr>
        <w:pStyle w:val="CodeJava9ptCarCar"/>
      </w:pPr>
      <w:r w:rsidRPr="00594A6E">
        <w:t xml:space="preserve">        super.paint(g);</w:t>
      </w:r>
    </w:p>
    <w:p w14:paraId="7F77718D" w14:textId="77777777" w:rsidR="00A03321" w:rsidRPr="00594A6E" w:rsidRDefault="00A03321" w:rsidP="00A03321">
      <w:pPr>
        <w:pStyle w:val="CodeJava9ptCarCar"/>
      </w:pPr>
    </w:p>
    <w:p w14:paraId="244C27C2" w14:textId="77777777" w:rsidR="00A03321" w:rsidRPr="00594A6E" w:rsidRDefault="00A03321" w:rsidP="00A03321">
      <w:pPr>
        <w:pStyle w:val="CodeJava9ptCarCar"/>
      </w:pPr>
      <w:r w:rsidRPr="00594A6E">
        <w:t xml:space="preserve">        g.setColor(Color.green);</w:t>
      </w:r>
    </w:p>
    <w:p w14:paraId="189E08EF" w14:textId="77777777" w:rsidR="00A03321" w:rsidRDefault="00A03321" w:rsidP="00A03321">
      <w:pPr>
        <w:pStyle w:val="CodeJava9ptCarCar"/>
      </w:pPr>
      <w:r w:rsidRPr="00594A6E">
        <w:t xml:space="preserve">        </w:t>
      </w:r>
      <w:r>
        <w:t>g.fillOval(100,100,200,200); // La tête</w:t>
      </w:r>
    </w:p>
    <w:p w14:paraId="01C968EF" w14:textId="77777777" w:rsidR="00A03321" w:rsidRDefault="00A03321" w:rsidP="00A03321">
      <w:pPr>
        <w:pStyle w:val="CodeJava9ptCarCar"/>
      </w:pPr>
    </w:p>
    <w:p w14:paraId="26CB3D77" w14:textId="77777777" w:rsidR="00A03321" w:rsidRDefault="00A03321" w:rsidP="00A03321">
      <w:pPr>
        <w:pStyle w:val="CodeJava9ptCarCar"/>
      </w:pPr>
      <w:r>
        <w:t xml:space="preserve">        g.setColor(Color.black);</w:t>
      </w:r>
    </w:p>
    <w:p w14:paraId="5E01D140" w14:textId="77777777" w:rsidR="00A03321" w:rsidRDefault="00A03321" w:rsidP="00A03321">
      <w:pPr>
        <w:pStyle w:val="CodeJava9ptCarCar"/>
      </w:pPr>
      <w:r>
        <w:t xml:space="preserve">        g.fillRect(150,150,20,20); // L'oeil gauche</w:t>
      </w:r>
    </w:p>
    <w:p w14:paraId="06C57EFD" w14:textId="77777777" w:rsidR="00A03321" w:rsidRDefault="00A03321" w:rsidP="00A03321">
      <w:pPr>
        <w:pStyle w:val="CodeJava9ptCarCar"/>
      </w:pPr>
      <w:r>
        <w:t xml:space="preserve">        g.fillRect(230,150,20,20); // L'oeil droit</w:t>
      </w:r>
    </w:p>
    <w:p w14:paraId="61A55140" w14:textId="77777777" w:rsidR="00A03321" w:rsidRDefault="00A03321" w:rsidP="00A03321">
      <w:pPr>
        <w:pStyle w:val="CodeJava9ptCarCar"/>
      </w:pPr>
      <w:r>
        <w:t xml:space="preserve">        g.drawLine(150,250,250,250); // La bouche</w:t>
      </w:r>
    </w:p>
    <w:p w14:paraId="1E2AFDF0" w14:textId="77777777" w:rsidR="00A03321" w:rsidRDefault="00A03321" w:rsidP="00A03321">
      <w:pPr>
        <w:pStyle w:val="CodeJava9ptCarCar"/>
      </w:pPr>
      <w:r>
        <w:t xml:space="preserve">        </w:t>
      </w:r>
    </w:p>
    <w:p w14:paraId="725C9310" w14:textId="77777777" w:rsidR="00A03321" w:rsidRPr="00594A6E" w:rsidRDefault="00A03321" w:rsidP="00A03321">
      <w:pPr>
        <w:pStyle w:val="CodeJava9ptCarCar"/>
        <w:rPr>
          <w:lang w:val="fr-CA"/>
        </w:rPr>
      </w:pPr>
      <w:r>
        <w:t xml:space="preserve">        </w:t>
      </w:r>
      <w:r w:rsidRPr="00594A6E">
        <w:rPr>
          <w:lang w:val="fr-CA"/>
        </w:rPr>
        <w:t>g.setColor(Color.red);</w:t>
      </w:r>
    </w:p>
    <w:p w14:paraId="6482B376" w14:textId="77777777" w:rsidR="00A03321" w:rsidRPr="00594A6E" w:rsidRDefault="00A03321" w:rsidP="00A03321">
      <w:pPr>
        <w:pStyle w:val="CodeJava9ptCarCar"/>
        <w:rPr>
          <w:lang w:val="fr-CA"/>
        </w:rPr>
      </w:pPr>
      <w:r w:rsidRPr="00594A6E">
        <w:rPr>
          <w:lang w:val="fr-CA"/>
        </w:rPr>
        <w:t xml:space="preserve">        g.fillRect(100,300,200,200); // Le corps</w:t>
      </w:r>
    </w:p>
    <w:p w14:paraId="052BB061" w14:textId="77777777" w:rsidR="00A03321" w:rsidRPr="00594A6E" w:rsidRDefault="00A03321" w:rsidP="00A03321">
      <w:pPr>
        <w:pStyle w:val="CodeJava9ptCarCar"/>
        <w:rPr>
          <w:lang w:val="fr-CA"/>
        </w:rPr>
      </w:pPr>
      <w:r w:rsidRPr="00594A6E">
        <w:rPr>
          <w:lang w:val="fr-CA"/>
        </w:rPr>
        <w:t xml:space="preserve">    }</w:t>
      </w:r>
    </w:p>
    <w:p w14:paraId="781A2C09" w14:textId="77777777" w:rsidR="00A03321" w:rsidRPr="00594A6E" w:rsidRDefault="00A03321" w:rsidP="00A03321">
      <w:pPr>
        <w:pStyle w:val="CodeJava9ptCarCar"/>
        <w:rPr>
          <w:lang w:val="fr-CA"/>
        </w:rPr>
      </w:pPr>
    </w:p>
    <w:p w14:paraId="1F185B52" w14:textId="77777777" w:rsidR="00A03321" w:rsidRDefault="00A03321" w:rsidP="00A03321">
      <w:pPr>
        <w:pStyle w:val="CodeJava9ptCarCar"/>
        <w:rPr>
          <w:lang w:val="en-CA"/>
        </w:rPr>
      </w:pPr>
      <w:r w:rsidRPr="00594A6E">
        <w:rPr>
          <w:lang w:val="fr-CA"/>
        </w:rPr>
        <w:t xml:space="preserve">    </w:t>
      </w:r>
      <w:r>
        <w:rPr>
          <w:lang w:val="en-CA"/>
        </w:rPr>
        <w:t>public static void main (String args</w:t>
      </w:r>
      <w:smartTag w:uri="isiresearchsoft-com/cwyw" w:element="citation">
        <w:r>
          <w:rPr>
            <w:lang w:val="en-CA"/>
          </w:rPr>
          <w:t>[]</w:t>
        </w:r>
      </w:smartTag>
      <w:r>
        <w:rPr>
          <w:lang w:val="en-CA"/>
        </w:rPr>
        <w:t>) {</w:t>
      </w:r>
    </w:p>
    <w:p w14:paraId="04740A9F" w14:textId="77777777" w:rsidR="00A03321" w:rsidRPr="00835875" w:rsidRDefault="00A03321" w:rsidP="00A03321">
      <w:pPr>
        <w:pStyle w:val="CodeJava9ptCarCar"/>
        <w:rPr>
          <w:highlight w:val="yellow"/>
          <w:lang w:val="fr-CA"/>
        </w:rPr>
      </w:pPr>
      <w:r>
        <w:rPr>
          <w:lang w:val="en-CA"/>
        </w:rPr>
        <w:t xml:space="preserve">        </w:t>
      </w:r>
      <w:r w:rsidRPr="00835875">
        <w:rPr>
          <w:highlight w:val="yellow"/>
          <w:lang w:val="fr-CA"/>
        </w:rPr>
        <w:t>new ExempleDessin2DDansJFrame();</w:t>
      </w:r>
    </w:p>
    <w:p w14:paraId="72C82138" w14:textId="77777777" w:rsidR="00A03321" w:rsidRPr="00835875" w:rsidRDefault="00A03321" w:rsidP="00A03321">
      <w:pPr>
        <w:pStyle w:val="CodeJava9ptCarCar"/>
        <w:rPr>
          <w:highlight w:val="yellow"/>
          <w:lang w:val="fr-CA"/>
        </w:rPr>
      </w:pPr>
      <w:r w:rsidRPr="00835875">
        <w:rPr>
          <w:lang w:val="fr-CA"/>
        </w:rPr>
        <w:t xml:space="preserve">        </w:t>
      </w:r>
      <w:r w:rsidRPr="00835875">
        <w:rPr>
          <w:highlight w:val="yellow"/>
          <w:lang w:val="fr-CA"/>
        </w:rPr>
        <w:t>new ExempleDessin2DDansJFrame();</w:t>
      </w:r>
    </w:p>
    <w:p w14:paraId="02AF48AD" w14:textId="77777777" w:rsidR="00A03321" w:rsidRPr="00835875" w:rsidRDefault="00A03321" w:rsidP="00A03321">
      <w:pPr>
        <w:pStyle w:val="CodeJava9ptCarCar"/>
        <w:rPr>
          <w:lang w:val="fr-CA"/>
        </w:rPr>
      </w:pPr>
      <w:r w:rsidRPr="00835875">
        <w:rPr>
          <w:lang w:val="fr-CA"/>
        </w:rPr>
        <w:t xml:space="preserve">        </w:t>
      </w:r>
      <w:r w:rsidRPr="00835875">
        <w:rPr>
          <w:highlight w:val="yellow"/>
          <w:lang w:val="fr-CA"/>
        </w:rPr>
        <w:t>new ExempleDessin2DDansJFrame();</w:t>
      </w:r>
    </w:p>
    <w:p w14:paraId="1983B48C" w14:textId="77777777" w:rsidR="00A03321" w:rsidRPr="0099746E" w:rsidRDefault="00A03321" w:rsidP="00A03321">
      <w:pPr>
        <w:pStyle w:val="CodeJava9ptCarCar"/>
      </w:pPr>
      <w:r w:rsidRPr="00835875">
        <w:rPr>
          <w:lang w:val="fr-CA"/>
        </w:rPr>
        <w:t xml:space="preserve">    </w:t>
      </w:r>
      <w:r w:rsidRPr="0099746E">
        <w:t>}</w:t>
      </w:r>
    </w:p>
    <w:p w14:paraId="6CB20BF7" w14:textId="77777777" w:rsidR="00A03321" w:rsidRPr="0099746E" w:rsidRDefault="00A03321" w:rsidP="00A03321">
      <w:pPr>
        <w:pStyle w:val="CodeJava9ptCarCar"/>
      </w:pPr>
      <w:r w:rsidRPr="0099746E">
        <w:t>}</w:t>
      </w:r>
    </w:p>
    <w:p w14:paraId="058200EA" w14:textId="77777777" w:rsidR="00A03321" w:rsidRPr="0099746E" w:rsidRDefault="00A03321" w:rsidP="00A03321">
      <w:pPr>
        <w:pStyle w:val="Corpsdetexte"/>
        <w:rPr>
          <w:b/>
          <w:bCs/>
        </w:rPr>
      </w:pPr>
    </w:p>
    <w:p w14:paraId="6769BFFC" w14:textId="77777777" w:rsidR="00A03321" w:rsidRDefault="00A03321" w:rsidP="00A03321">
      <w:pPr>
        <w:pStyle w:val="Corpsdetexte"/>
      </w:pPr>
      <w:r>
        <w:t xml:space="preserve">Chaque appel à </w:t>
      </w:r>
      <w:r>
        <w:rPr>
          <w:i/>
          <w:iCs/>
        </w:rPr>
        <w:t>new</w:t>
      </w:r>
      <w:r>
        <w:t xml:space="preserve"> </w:t>
      </w:r>
      <w:r>
        <w:rPr>
          <w:i/>
          <w:iCs/>
        </w:rPr>
        <w:t>ExempleDessin2DDansJFrame</w:t>
      </w:r>
      <w: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82" w:name="_Toc508793536"/>
      <w:bookmarkStart w:id="83" w:name="_Toc10533516"/>
      <w:r>
        <w:t>Simplification du programme par une méthode avec paramètres</w:t>
      </w:r>
      <w:bookmarkEnd w:id="82"/>
      <w:bookmarkEnd w:id="83"/>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A03321">
      <w:pPr>
        <w:pStyle w:val="Corpsdetexte"/>
      </w:pPr>
      <w:r>
        <w:t>L’ exercice suivant permet de motiver l’utilisation d’une méthode avec paramètres.</w:t>
      </w:r>
    </w:p>
    <w:p w14:paraId="56E23D7D" w14:textId="77777777" w:rsidR="00A03321" w:rsidRDefault="00A03321" w:rsidP="00A03321">
      <w:pPr>
        <w:pStyle w:val="Corpsdetexte"/>
      </w:pPr>
      <w:r>
        <w:rPr>
          <w:b/>
          <w:bCs/>
        </w:rPr>
        <w:t>Exercice</w:t>
      </w:r>
      <w:r>
        <w:t>. Dessiner deux bonhommes de taille et position différentes tel qu’illustré par la figure suivante :</w:t>
      </w:r>
    </w:p>
    <w:p w14:paraId="405DCF09" w14:textId="643337AE" w:rsidR="00A03321" w:rsidRDefault="004B7EE2" w:rsidP="00A03321">
      <w:pPr>
        <w:pStyle w:val="Corpsdetexte"/>
      </w:pPr>
      <w:r>
        <w:rPr>
          <w:noProof/>
        </w:rPr>
        <w:lastRenderedPageBreak/>
        <w:drawing>
          <wp:inline distT="0" distB="0" distL="0" distR="0" wp14:anchorId="2855328C" wp14:editId="27EA57B3">
            <wp:extent cx="2190750" cy="3284855"/>
            <wp:effectExtent l="0" t="0" r="0" b="0"/>
            <wp:docPr id="6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190750" cy="3284855"/>
                    </a:xfrm>
                    <a:prstGeom prst="rect">
                      <a:avLst/>
                    </a:prstGeom>
                    <a:noFill/>
                    <a:ln>
                      <a:noFill/>
                    </a:ln>
                  </pic:spPr>
                </pic:pic>
              </a:graphicData>
            </a:graphic>
          </wp:inline>
        </w:drawing>
      </w:r>
    </w:p>
    <w:p w14:paraId="69DC51F3" w14:textId="77777777" w:rsidR="00A03321" w:rsidRDefault="00A03321" w:rsidP="00A03321">
      <w:pPr>
        <w:pStyle w:val="Corpsdetexte"/>
      </w:pPr>
      <w:r w:rsidRPr="005408CD">
        <w:rPr>
          <w:b/>
        </w:rPr>
        <w:t>Solution</w:t>
      </w:r>
      <w:r>
        <w:t xml:space="preserve">. </w:t>
      </w:r>
      <w:hyperlink r:id="rId262"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Pr="00762F24">
        <w:rPr>
          <w:rFonts w:ascii="Segoe UI" w:hAnsi="Segoe UI" w:cs="Segoe UI"/>
          <w:b/>
          <w:bCs/>
          <w:color w:val="586069"/>
          <w:sz w:val="27"/>
          <w:szCs w:val="27"/>
          <w:lang w:val="fr-CA"/>
        </w:rPr>
        <w:t>Exercice2Bots.java</w:t>
      </w:r>
    </w:p>
    <w:p w14:paraId="4440D4A2" w14:textId="77777777" w:rsidR="00A03321" w:rsidRDefault="00A03321" w:rsidP="00A03321">
      <w:pPr>
        <w:pStyle w:val="CodeJava9ptCarCar"/>
      </w:pPr>
      <w:r>
        <w:t>import java.awt.*;</w:t>
      </w:r>
    </w:p>
    <w:p w14:paraId="062A2046" w14:textId="77777777" w:rsidR="00A03321" w:rsidRDefault="00A03321" w:rsidP="00A03321">
      <w:pPr>
        <w:pStyle w:val="CodeJava9ptCarCar"/>
      </w:pPr>
      <w:r>
        <w:t>import javax.swing.*;</w:t>
      </w:r>
    </w:p>
    <w:p w14:paraId="1924D39B" w14:textId="77777777" w:rsidR="00A03321" w:rsidRDefault="00A03321" w:rsidP="00A03321">
      <w:pPr>
        <w:pStyle w:val="CodeJava9ptCarCar"/>
      </w:pPr>
    </w:p>
    <w:p w14:paraId="34D6A14C" w14:textId="77777777" w:rsidR="00A03321" w:rsidRDefault="00A03321" w:rsidP="00A03321">
      <w:pPr>
        <w:pStyle w:val="CodeJava9ptCarCar"/>
      </w:pPr>
      <w:r>
        <w:t>public class Exercice2Bots extends JFrame {</w:t>
      </w:r>
    </w:p>
    <w:p w14:paraId="28F6BF18" w14:textId="77777777" w:rsidR="00A03321" w:rsidRDefault="00A03321" w:rsidP="00A03321">
      <w:pPr>
        <w:pStyle w:val="CodeJava9ptCarCar"/>
      </w:pPr>
      <w:r>
        <w:t xml:space="preserve">    public Exercice2Bots() {</w:t>
      </w:r>
    </w:p>
    <w:p w14:paraId="1D0DD76F" w14:textId="77777777" w:rsidR="00A03321" w:rsidRDefault="00A03321" w:rsidP="00A03321">
      <w:pPr>
        <w:pStyle w:val="CodeJava9ptCarCar"/>
      </w:pPr>
      <w:r>
        <w:t xml:space="preserve">        super("Dessiner deux Bots");</w:t>
      </w:r>
    </w:p>
    <w:p w14:paraId="370E7D64" w14:textId="77777777" w:rsidR="00A03321" w:rsidRDefault="00A03321" w:rsidP="00A03321">
      <w:pPr>
        <w:pStyle w:val="CodeJava9ptCarCar"/>
        <w:rPr>
          <w:lang w:val="en-CA"/>
        </w:rPr>
      </w:pPr>
      <w:r>
        <w:t xml:space="preserve">        </w:t>
      </w:r>
      <w:r>
        <w:rPr>
          <w:lang w:val="en-CA"/>
        </w:rPr>
        <w:t>this.setDefaultCloseOperation(EXIT_ON_CLOSE);</w:t>
      </w:r>
    </w:p>
    <w:p w14:paraId="41ED246B" w14:textId="77777777" w:rsidR="00A03321" w:rsidRDefault="00A03321" w:rsidP="00A03321">
      <w:pPr>
        <w:pStyle w:val="CodeJava9ptCarCar"/>
        <w:rPr>
          <w:lang w:val="en-CA"/>
        </w:rPr>
      </w:pPr>
      <w:r>
        <w:rPr>
          <w:lang w:val="en-CA"/>
        </w:rPr>
        <w:t xml:space="preserve">        this.setSize(400,600);</w:t>
      </w:r>
    </w:p>
    <w:p w14:paraId="419AF476" w14:textId="77777777" w:rsidR="00A03321" w:rsidRDefault="00A03321" w:rsidP="00A03321">
      <w:pPr>
        <w:pStyle w:val="CodeJava9ptCarCar"/>
        <w:rPr>
          <w:lang w:val="en-CA"/>
        </w:rPr>
      </w:pPr>
      <w:r>
        <w:rPr>
          <w:lang w:val="en-CA"/>
        </w:rPr>
        <w:t xml:space="preserve">        this.setVisible(true);</w:t>
      </w:r>
    </w:p>
    <w:p w14:paraId="70A139AB" w14:textId="77777777" w:rsidR="00A03321" w:rsidRPr="0099746E" w:rsidRDefault="00A03321" w:rsidP="00A03321">
      <w:pPr>
        <w:pStyle w:val="CodeJava9ptCarCar"/>
        <w:rPr>
          <w:lang w:val="en-CA"/>
        </w:rPr>
      </w:pPr>
      <w:r>
        <w:rPr>
          <w:lang w:val="en-CA"/>
        </w:rPr>
        <w:t xml:space="preserve">    </w:t>
      </w:r>
      <w:r w:rsidRPr="0099746E">
        <w:rPr>
          <w:lang w:val="en-CA"/>
        </w:rPr>
        <w:t>}</w:t>
      </w:r>
    </w:p>
    <w:p w14:paraId="742E370D" w14:textId="77777777" w:rsidR="00A03321" w:rsidRPr="0099746E" w:rsidRDefault="00A03321" w:rsidP="00A03321">
      <w:pPr>
        <w:pStyle w:val="CodeJava9ptCarCar"/>
        <w:rPr>
          <w:lang w:val="en-CA"/>
        </w:rPr>
      </w:pPr>
    </w:p>
    <w:p w14:paraId="2C02D726" w14:textId="77777777" w:rsidR="00A03321" w:rsidRPr="0099746E" w:rsidRDefault="00A03321" w:rsidP="00A03321">
      <w:pPr>
        <w:pStyle w:val="CodeJava9ptCarCar"/>
        <w:rPr>
          <w:lang w:val="en-CA"/>
        </w:rPr>
      </w:pPr>
      <w:r w:rsidRPr="0099746E">
        <w:rPr>
          <w:lang w:val="en-CA"/>
        </w:rPr>
        <w:t xml:space="preserve">    public void paint (Graphics g) {</w:t>
      </w:r>
    </w:p>
    <w:p w14:paraId="0404962A" w14:textId="77777777" w:rsidR="00A03321" w:rsidRPr="0099746E" w:rsidRDefault="00A03321" w:rsidP="00A03321">
      <w:pPr>
        <w:pStyle w:val="CodeJava9ptCarCar"/>
        <w:ind w:firstLine="720"/>
        <w:rPr>
          <w:lang w:val="en-CA"/>
        </w:rPr>
      </w:pPr>
      <w:r w:rsidRPr="0099746E">
        <w:rPr>
          <w:lang w:val="en-CA"/>
        </w:rPr>
        <w:t xml:space="preserve"> super.paint(g);</w:t>
      </w:r>
    </w:p>
    <w:p w14:paraId="3F017611" w14:textId="77777777" w:rsidR="00A03321" w:rsidRPr="0099746E" w:rsidRDefault="00A03321" w:rsidP="00A03321">
      <w:pPr>
        <w:pStyle w:val="CodeJava9ptCarCar"/>
        <w:rPr>
          <w:lang w:val="en-CA"/>
        </w:rPr>
      </w:pPr>
      <w:r w:rsidRPr="0099746E">
        <w:rPr>
          <w:lang w:val="en-CA"/>
        </w:rPr>
        <w:t xml:space="preserve">        // Le premier Bot</w:t>
      </w:r>
    </w:p>
    <w:p w14:paraId="361B357B" w14:textId="77777777" w:rsidR="00A03321" w:rsidRPr="0099746E" w:rsidRDefault="00A03321" w:rsidP="00A03321">
      <w:pPr>
        <w:pStyle w:val="CodeJava9ptCarCar"/>
        <w:rPr>
          <w:lang w:val="en-CA"/>
        </w:rPr>
      </w:pPr>
      <w:r w:rsidRPr="0099746E">
        <w:rPr>
          <w:lang w:val="en-CA"/>
        </w:rPr>
        <w:t xml:space="preserve">        g.setColor(Color.green);</w:t>
      </w:r>
    </w:p>
    <w:p w14:paraId="4CDF7837" w14:textId="77777777" w:rsidR="00A03321" w:rsidRPr="0099746E" w:rsidRDefault="00A03321" w:rsidP="00A03321">
      <w:pPr>
        <w:pStyle w:val="CodeJava9ptCarCar"/>
        <w:rPr>
          <w:lang w:val="en-CA"/>
        </w:rPr>
      </w:pPr>
      <w:r w:rsidRPr="0099746E">
        <w:rPr>
          <w:lang w:val="en-CA"/>
        </w:rPr>
        <w:t xml:space="preserve">        g.fillOval(100,100,200,200); // La tête</w:t>
      </w:r>
    </w:p>
    <w:p w14:paraId="3413A93A" w14:textId="77777777" w:rsidR="00A03321" w:rsidRPr="0099746E" w:rsidRDefault="00A03321" w:rsidP="00A03321">
      <w:pPr>
        <w:pStyle w:val="CodeJava9ptCarCar"/>
        <w:rPr>
          <w:lang w:val="en-CA"/>
        </w:rPr>
      </w:pPr>
    </w:p>
    <w:p w14:paraId="714FE857" w14:textId="77777777" w:rsidR="00A03321" w:rsidRPr="0099746E" w:rsidRDefault="00A03321" w:rsidP="00A03321">
      <w:pPr>
        <w:pStyle w:val="CodeJava9ptCarCar"/>
        <w:rPr>
          <w:lang w:val="en-CA"/>
        </w:rPr>
      </w:pPr>
      <w:r w:rsidRPr="0099746E">
        <w:rPr>
          <w:lang w:val="en-CA"/>
        </w:rPr>
        <w:t xml:space="preserve">        g.setColor(Color.black);</w:t>
      </w:r>
    </w:p>
    <w:p w14:paraId="21913C61" w14:textId="77777777" w:rsidR="00A03321" w:rsidRPr="00594A6E" w:rsidRDefault="00A03321" w:rsidP="00A03321">
      <w:pPr>
        <w:pStyle w:val="CodeJava9ptCarCar"/>
        <w:rPr>
          <w:lang w:val="fr-CA"/>
        </w:rPr>
      </w:pPr>
      <w:r w:rsidRPr="0099746E">
        <w:rPr>
          <w:lang w:val="en-CA"/>
        </w:rPr>
        <w:t xml:space="preserve">        </w:t>
      </w:r>
      <w:r w:rsidRPr="00594A6E">
        <w:rPr>
          <w:lang w:val="fr-CA"/>
        </w:rPr>
        <w:t>g.fillRect(150,150,20,20); // L'oeil gauche</w:t>
      </w:r>
    </w:p>
    <w:p w14:paraId="5BC628EF" w14:textId="77777777" w:rsidR="00A03321" w:rsidRDefault="00A03321" w:rsidP="00A03321">
      <w:pPr>
        <w:pStyle w:val="CodeJava9ptCarCar"/>
      </w:pPr>
      <w:r w:rsidRPr="00594A6E">
        <w:rPr>
          <w:lang w:val="fr-CA"/>
        </w:rPr>
        <w:t xml:space="preserve">        </w:t>
      </w:r>
      <w:r>
        <w:t>g.fillRect(230,150,20,20); // L'oeil droit</w:t>
      </w:r>
    </w:p>
    <w:p w14:paraId="5C1D2E8A" w14:textId="77777777" w:rsidR="00A03321" w:rsidRDefault="00A03321" w:rsidP="00A03321">
      <w:pPr>
        <w:pStyle w:val="CodeJava9ptCarCar"/>
      </w:pPr>
      <w:r>
        <w:t xml:space="preserve">        g.drawLine(150,250,250,250); // La bouche</w:t>
      </w:r>
    </w:p>
    <w:p w14:paraId="668F5C8A" w14:textId="77777777" w:rsidR="00A03321" w:rsidRDefault="00A03321" w:rsidP="00A03321">
      <w:pPr>
        <w:pStyle w:val="CodeJava9ptCarCar"/>
      </w:pPr>
      <w:r>
        <w:t xml:space="preserve">        </w:t>
      </w:r>
    </w:p>
    <w:p w14:paraId="24DE165E" w14:textId="77777777" w:rsidR="00A03321" w:rsidRDefault="00A03321" w:rsidP="00A03321">
      <w:pPr>
        <w:pStyle w:val="CodeJava9ptCarCar"/>
      </w:pPr>
      <w:r>
        <w:t xml:space="preserve">        g.setColor(Color.red);</w:t>
      </w:r>
    </w:p>
    <w:p w14:paraId="770CCDC4" w14:textId="77777777" w:rsidR="00A03321" w:rsidRDefault="00A03321" w:rsidP="00A03321">
      <w:pPr>
        <w:pStyle w:val="CodeJava9ptCarCar"/>
      </w:pPr>
      <w:r>
        <w:t xml:space="preserve">        g.fillRect(100,300,200,200); // Le corps</w:t>
      </w:r>
    </w:p>
    <w:p w14:paraId="413ECC31" w14:textId="77777777" w:rsidR="00A03321" w:rsidRDefault="00A03321" w:rsidP="00A03321">
      <w:pPr>
        <w:pStyle w:val="CodeJava9ptCarCar"/>
      </w:pPr>
    </w:p>
    <w:p w14:paraId="212C5489" w14:textId="77777777" w:rsidR="00A03321" w:rsidRDefault="00A03321" w:rsidP="00A03321">
      <w:pPr>
        <w:pStyle w:val="CodeJava9ptCarCar"/>
      </w:pPr>
      <w:r>
        <w:t xml:space="preserve">        // Le deuxième Bot        </w:t>
      </w:r>
    </w:p>
    <w:p w14:paraId="3CB3D25A" w14:textId="77777777" w:rsidR="00A03321" w:rsidRPr="0012117A" w:rsidRDefault="00A03321" w:rsidP="00A03321">
      <w:pPr>
        <w:pStyle w:val="CodeJava9ptCarCar"/>
        <w:rPr>
          <w:lang w:val="en-CA"/>
        </w:rPr>
      </w:pPr>
      <w:r>
        <w:t xml:space="preserve">        </w:t>
      </w:r>
      <w:r w:rsidRPr="0012117A">
        <w:rPr>
          <w:lang w:val="en-CA"/>
        </w:rPr>
        <w:t>g.setColor(Color.green);</w:t>
      </w:r>
    </w:p>
    <w:p w14:paraId="5999A494" w14:textId="77777777" w:rsidR="00A03321" w:rsidRPr="0012117A" w:rsidRDefault="00A03321" w:rsidP="00A03321">
      <w:pPr>
        <w:pStyle w:val="CodeJava9ptCarCar"/>
        <w:rPr>
          <w:lang w:val="en-CA"/>
        </w:rPr>
      </w:pPr>
      <w:r w:rsidRPr="0012117A">
        <w:rPr>
          <w:lang w:val="en-CA"/>
        </w:rPr>
        <w:t xml:space="preserve">        g.fillOval(25,50,100,100); // La tête</w:t>
      </w:r>
    </w:p>
    <w:p w14:paraId="764BB274" w14:textId="77777777" w:rsidR="00A03321" w:rsidRPr="0012117A" w:rsidRDefault="00A03321" w:rsidP="00A03321">
      <w:pPr>
        <w:pStyle w:val="CodeJava9ptCarCar"/>
        <w:rPr>
          <w:lang w:val="en-CA"/>
        </w:rPr>
      </w:pPr>
    </w:p>
    <w:p w14:paraId="510A1389" w14:textId="77777777" w:rsidR="00A03321" w:rsidRPr="0012117A" w:rsidRDefault="00A03321" w:rsidP="00A03321">
      <w:pPr>
        <w:pStyle w:val="CodeJava9ptCarCar"/>
        <w:rPr>
          <w:lang w:val="en-CA"/>
        </w:rPr>
      </w:pPr>
      <w:r w:rsidRPr="0012117A">
        <w:rPr>
          <w:lang w:val="en-CA"/>
        </w:rPr>
        <w:t xml:space="preserve">        g.setColor(Color.black);</w:t>
      </w:r>
    </w:p>
    <w:p w14:paraId="0A9C514E" w14:textId="77777777" w:rsidR="00A03321" w:rsidRDefault="00A03321" w:rsidP="00A03321">
      <w:pPr>
        <w:pStyle w:val="CodeJava9ptCarCar"/>
      </w:pPr>
      <w:r w:rsidRPr="0012117A">
        <w:rPr>
          <w:lang w:val="en-CA"/>
        </w:rPr>
        <w:t xml:space="preserve">        </w:t>
      </w:r>
      <w:r>
        <w:t>g.fillRect(50,75,10,10); // L'oeil gauche</w:t>
      </w:r>
    </w:p>
    <w:p w14:paraId="29E7CB58" w14:textId="77777777" w:rsidR="00A03321" w:rsidRDefault="00A03321" w:rsidP="00A03321">
      <w:pPr>
        <w:pStyle w:val="CodeJava9ptCarCar"/>
      </w:pPr>
      <w:r>
        <w:t xml:space="preserve">        g.fillRect(90,75,10,10); // L'oeil droit</w:t>
      </w:r>
    </w:p>
    <w:p w14:paraId="3C70B6AD" w14:textId="77777777" w:rsidR="00A03321" w:rsidRDefault="00A03321" w:rsidP="00A03321">
      <w:pPr>
        <w:pStyle w:val="CodeJava9ptCarCar"/>
      </w:pPr>
      <w:r>
        <w:t xml:space="preserve">        g.drawLine(50,125,100,125); // La bouche</w:t>
      </w:r>
    </w:p>
    <w:p w14:paraId="4B1CDE2B" w14:textId="77777777" w:rsidR="00A03321" w:rsidRDefault="00A03321" w:rsidP="00A03321">
      <w:pPr>
        <w:pStyle w:val="CodeJava9ptCarCar"/>
      </w:pPr>
      <w:r>
        <w:t xml:space="preserve">        </w:t>
      </w:r>
    </w:p>
    <w:p w14:paraId="2D83F0DD" w14:textId="77777777" w:rsidR="00A03321" w:rsidRPr="0012117A" w:rsidRDefault="00A03321" w:rsidP="00A03321">
      <w:pPr>
        <w:pStyle w:val="CodeJava9ptCarCar"/>
        <w:rPr>
          <w:lang w:val="fr-CA"/>
        </w:rPr>
      </w:pPr>
      <w:r>
        <w:lastRenderedPageBreak/>
        <w:t xml:space="preserve">        </w:t>
      </w:r>
      <w:r w:rsidRPr="0012117A">
        <w:rPr>
          <w:lang w:val="fr-CA"/>
        </w:rPr>
        <w:t>g.setColor(Color.red);</w:t>
      </w:r>
    </w:p>
    <w:p w14:paraId="39BC0E93" w14:textId="77777777" w:rsidR="00A03321" w:rsidRPr="00594A6E" w:rsidRDefault="00A03321" w:rsidP="00A03321">
      <w:pPr>
        <w:pStyle w:val="CodeJava9ptCarCar"/>
        <w:rPr>
          <w:lang w:val="fr-CA"/>
        </w:rPr>
      </w:pPr>
      <w:r w:rsidRPr="0012117A">
        <w:rPr>
          <w:lang w:val="fr-CA"/>
        </w:rPr>
        <w:t xml:space="preserve">        </w:t>
      </w:r>
      <w:r w:rsidRPr="00594A6E">
        <w:rPr>
          <w:lang w:val="fr-CA"/>
        </w:rPr>
        <w:t>g.fillRect(25,150,100,100); // Le corps</w:t>
      </w:r>
    </w:p>
    <w:p w14:paraId="7E87F165" w14:textId="77777777" w:rsidR="00A03321" w:rsidRPr="00594A6E" w:rsidRDefault="00A03321" w:rsidP="00A03321">
      <w:pPr>
        <w:pStyle w:val="CodeJava9ptCarCar"/>
        <w:rPr>
          <w:lang w:val="fr-CA"/>
        </w:rPr>
      </w:pPr>
      <w:r w:rsidRPr="00594A6E">
        <w:rPr>
          <w:lang w:val="fr-CA"/>
        </w:rPr>
        <w:t xml:space="preserve">    }</w:t>
      </w:r>
    </w:p>
    <w:p w14:paraId="4044A148" w14:textId="77777777" w:rsidR="00A03321" w:rsidRPr="00594A6E" w:rsidRDefault="00A03321" w:rsidP="00A03321">
      <w:pPr>
        <w:pStyle w:val="CodeJava9ptCarCar"/>
        <w:rPr>
          <w:lang w:val="fr-CA"/>
        </w:rPr>
      </w:pPr>
    </w:p>
    <w:p w14:paraId="23EC2F15" w14:textId="77777777" w:rsidR="00A03321" w:rsidRDefault="00A03321" w:rsidP="00A03321">
      <w:pPr>
        <w:pStyle w:val="CodeJava9ptCarCar"/>
        <w:rPr>
          <w:lang w:val="en-CA"/>
        </w:rPr>
      </w:pPr>
      <w:r w:rsidRPr="00594A6E">
        <w:rPr>
          <w:lang w:val="fr-CA"/>
        </w:rPr>
        <w:t xml:space="preserve">    </w:t>
      </w:r>
      <w:r>
        <w:rPr>
          <w:lang w:val="en-CA"/>
        </w:rPr>
        <w:t>public static void main (String args</w:t>
      </w:r>
      <w:smartTag w:uri="isiresearchsoft-com/cwyw" w:element="citation">
        <w:r>
          <w:rPr>
            <w:lang w:val="en-CA"/>
          </w:rPr>
          <w:t>[]</w:t>
        </w:r>
      </w:smartTag>
      <w:r>
        <w:rPr>
          <w:lang w:val="en-CA"/>
        </w:rPr>
        <w:t>) {</w:t>
      </w:r>
    </w:p>
    <w:p w14:paraId="36D70FFF" w14:textId="77777777" w:rsidR="00A03321" w:rsidRDefault="00A03321" w:rsidP="00A03321">
      <w:pPr>
        <w:pStyle w:val="CodeJava9ptCarCar"/>
      </w:pPr>
      <w:r>
        <w:rPr>
          <w:lang w:val="en-CA"/>
        </w:rPr>
        <w:t xml:space="preserve">        </w:t>
      </w:r>
      <w:r>
        <w:t>new Exercice2Bots();</w:t>
      </w:r>
    </w:p>
    <w:p w14:paraId="738D7B88" w14:textId="77777777" w:rsidR="00A03321" w:rsidRDefault="00A03321" w:rsidP="00A03321">
      <w:pPr>
        <w:pStyle w:val="CodeJava9ptCarCar"/>
      </w:pPr>
      <w:r>
        <w:t xml:space="preserve">    }</w:t>
      </w:r>
    </w:p>
    <w:p w14:paraId="15C8FEB4" w14:textId="77777777" w:rsidR="00A03321" w:rsidRDefault="00A03321" w:rsidP="00A03321">
      <w:pPr>
        <w:pStyle w:val="CodeJava9ptCarCar"/>
      </w:pPr>
      <w:r>
        <w:t>}</w:t>
      </w: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7777777" w:rsidR="00A03321" w:rsidRDefault="0022135E" w:rsidP="00A03321">
      <w:pPr>
        <w:pStyle w:val="Corpsdetexte"/>
      </w:pPr>
      <w:r>
        <w:lastRenderedPageBreak/>
        <w:object w:dxaOrig="1440" w:dyaOrig="1440" w14:anchorId="705DD1CB">
          <v:shape id="_x0000_s1040" type="#_x0000_t75" style="position:absolute;left:0;text-align:left;margin-left:0;margin-top:0;width:443.9pt;height:568.5pt;z-index:251658240" o:allowincell="f">
            <v:imagedata r:id="rId263" o:title=""/>
            <w10:wrap type="topAndBottom"/>
          </v:shape>
          <o:OLEObject Type="Embed" ProgID="Visio.Drawing.11" ShapeID="_x0000_s1040" DrawAspect="Content" ObjectID="_1650868802" r:id="rId264"/>
        </w:object>
      </w:r>
      <w:r w:rsidR="00A03321">
        <w:rPr>
          <w:b/>
          <w:bCs/>
        </w:rPr>
        <w:t>Exemple</w:t>
      </w:r>
      <w:r w:rsidR="00A03321">
        <w:t xml:space="preserve">. </w:t>
      </w:r>
      <w:hyperlink r:id="rId265"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r w:rsidR="00A03321" w:rsidRPr="00762F24">
        <w:rPr>
          <w:rFonts w:ascii="Segoe UI" w:hAnsi="Segoe UI" w:cs="Segoe UI"/>
          <w:b/>
          <w:bCs/>
          <w:color w:val="586069"/>
          <w:lang w:val="fr-CA"/>
        </w:rPr>
        <w:t>ExempleBotRectangleEnglobant.java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7F426EC9" w14:textId="77777777" w:rsidR="00A03321" w:rsidRDefault="00A03321" w:rsidP="00A03321">
      <w:pPr>
        <w:pStyle w:val="CodeJava9ptCarCar"/>
      </w:pPr>
      <w:r>
        <w:t>import java.awt.*;</w:t>
      </w:r>
    </w:p>
    <w:p w14:paraId="32A10291" w14:textId="77777777" w:rsidR="00A03321" w:rsidRDefault="00A03321" w:rsidP="00A03321">
      <w:pPr>
        <w:pStyle w:val="CodeJava9ptCarCar"/>
      </w:pPr>
      <w:r>
        <w:lastRenderedPageBreak/>
        <w:t>import javax.swing.JFrame;</w:t>
      </w:r>
    </w:p>
    <w:p w14:paraId="65EC3DBB" w14:textId="77777777" w:rsidR="00A03321" w:rsidRDefault="00A03321" w:rsidP="00A03321">
      <w:pPr>
        <w:pStyle w:val="CodeJava9ptCarCar"/>
      </w:pPr>
    </w:p>
    <w:p w14:paraId="33090C98" w14:textId="77777777" w:rsidR="00A03321" w:rsidRDefault="00A03321" w:rsidP="00A03321">
      <w:pPr>
        <w:pStyle w:val="CodeJava9ptCarCar"/>
      </w:pPr>
      <w:r>
        <w:t>public class ExempleBotRectangleEnglobant extends JFrame {</w:t>
      </w:r>
    </w:p>
    <w:p w14:paraId="7D34FF01" w14:textId="77777777" w:rsidR="00A03321" w:rsidRDefault="00A03321" w:rsidP="00A03321">
      <w:pPr>
        <w:pStyle w:val="CodeJava9ptCarCar"/>
      </w:pPr>
    </w:p>
    <w:p w14:paraId="7527B6C1" w14:textId="77777777" w:rsidR="00A03321" w:rsidRDefault="00A03321" w:rsidP="00A03321">
      <w:pPr>
        <w:pStyle w:val="CodeJava9ptCarCar"/>
      </w:pPr>
      <w:r>
        <w:t xml:space="preserve">    public ExempleBotRectangleEnglobant() {</w:t>
      </w:r>
    </w:p>
    <w:p w14:paraId="0F9B11D0" w14:textId="77777777" w:rsidR="00A03321" w:rsidRDefault="00A03321" w:rsidP="00A03321">
      <w:pPr>
        <w:pStyle w:val="CodeJava9ptCarCar"/>
      </w:pPr>
      <w:r>
        <w:t xml:space="preserve">        super("Bot avec rectangle englobant");</w:t>
      </w:r>
    </w:p>
    <w:p w14:paraId="4B070A3D" w14:textId="77777777" w:rsidR="00A03321" w:rsidRPr="0099746E" w:rsidRDefault="00A03321" w:rsidP="00A03321">
      <w:pPr>
        <w:pStyle w:val="CodeJava9ptCarCar"/>
      </w:pPr>
      <w:r>
        <w:t xml:space="preserve">        </w:t>
      </w:r>
      <w:r w:rsidRPr="0099746E">
        <w:t>this.setDefaultCloseOperation(EXIT_ON_CLOSE);</w:t>
      </w:r>
    </w:p>
    <w:p w14:paraId="6820B068" w14:textId="77777777" w:rsidR="00A03321" w:rsidRDefault="00A03321" w:rsidP="00A03321">
      <w:pPr>
        <w:pStyle w:val="CodeJava9ptCarCar"/>
        <w:rPr>
          <w:lang w:val="en-CA"/>
        </w:rPr>
      </w:pPr>
      <w:r w:rsidRPr="0099746E">
        <w:t xml:space="preserve">        </w:t>
      </w:r>
      <w:r>
        <w:rPr>
          <w:lang w:val="en-CA"/>
        </w:rPr>
        <w:t>this.setSize(400,600);</w:t>
      </w:r>
    </w:p>
    <w:p w14:paraId="491C7559" w14:textId="77777777" w:rsidR="00A03321" w:rsidRDefault="00A03321" w:rsidP="00A03321">
      <w:pPr>
        <w:pStyle w:val="CodeJava9ptCarCar"/>
        <w:rPr>
          <w:lang w:val="en-CA"/>
        </w:rPr>
      </w:pPr>
      <w:r>
        <w:rPr>
          <w:lang w:val="en-CA"/>
        </w:rPr>
        <w:t xml:space="preserve">        this.setVisible(true);</w:t>
      </w:r>
    </w:p>
    <w:p w14:paraId="63CEC2ED" w14:textId="77777777" w:rsidR="00A03321" w:rsidRDefault="00A03321" w:rsidP="00A03321">
      <w:pPr>
        <w:pStyle w:val="CodeJava9ptCarCar"/>
      </w:pPr>
      <w:r>
        <w:rPr>
          <w:lang w:val="en-CA"/>
        </w:rPr>
        <w:t xml:space="preserve">    </w:t>
      </w:r>
      <w:r>
        <w:t>}</w:t>
      </w:r>
    </w:p>
    <w:p w14:paraId="0E18F802" w14:textId="77777777" w:rsidR="00A03321" w:rsidRDefault="00A03321" w:rsidP="00A03321">
      <w:pPr>
        <w:pStyle w:val="CodeJava9ptCarCar"/>
      </w:pPr>
    </w:p>
    <w:p w14:paraId="6EEF2C81" w14:textId="77777777" w:rsidR="00A03321" w:rsidRDefault="00A03321" w:rsidP="00A03321">
      <w:pPr>
        <w:pStyle w:val="CodeJava9ptCarCar"/>
      </w:pPr>
      <w:r>
        <w:t xml:space="preserve">    public void paint (Graphics g) {</w:t>
      </w:r>
    </w:p>
    <w:p w14:paraId="688B5183" w14:textId="77777777" w:rsidR="00A03321" w:rsidRDefault="00A03321" w:rsidP="00A03321">
      <w:pPr>
        <w:pStyle w:val="CodeJava9ptCarCar"/>
      </w:pPr>
      <w:r>
        <w:t xml:space="preserve">        super.paint(g);</w:t>
      </w:r>
    </w:p>
    <w:p w14:paraId="43C30A26" w14:textId="77777777" w:rsidR="00A03321" w:rsidRDefault="00A03321" w:rsidP="00A03321">
      <w:pPr>
        <w:pStyle w:val="CodeJava9ptCarCar"/>
      </w:pPr>
      <w:r>
        <w:t xml:space="preserve">        </w:t>
      </w:r>
      <w:r>
        <w:rPr>
          <w:highlight w:val="yellow"/>
        </w:rPr>
        <w:t>int x = 100</w:t>
      </w:r>
      <w:r>
        <w:t>;</w:t>
      </w:r>
    </w:p>
    <w:p w14:paraId="2C691B70" w14:textId="77777777" w:rsidR="00A03321" w:rsidRDefault="00A03321" w:rsidP="00A03321">
      <w:pPr>
        <w:pStyle w:val="CodeJava9ptCarCar"/>
      </w:pPr>
      <w:r>
        <w:t xml:space="preserve">        </w:t>
      </w:r>
      <w:r>
        <w:rPr>
          <w:highlight w:val="yellow"/>
        </w:rPr>
        <w:t>int y = 100</w:t>
      </w:r>
      <w:r>
        <w:t>;</w:t>
      </w:r>
    </w:p>
    <w:p w14:paraId="574E640A" w14:textId="77777777" w:rsidR="00A03321" w:rsidRDefault="00A03321" w:rsidP="00A03321">
      <w:pPr>
        <w:pStyle w:val="CodeJava9ptCarCar"/>
      </w:pPr>
      <w:r>
        <w:t xml:space="preserve">        </w:t>
      </w:r>
      <w:r>
        <w:rPr>
          <w:highlight w:val="yellow"/>
        </w:rPr>
        <w:t>int largeur = 200</w:t>
      </w:r>
      <w:r>
        <w:t>;</w:t>
      </w:r>
    </w:p>
    <w:p w14:paraId="7560B0FE" w14:textId="77777777" w:rsidR="00A03321" w:rsidRDefault="00A03321" w:rsidP="00A03321">
      <w:pPr>
        <w:pStyle w:val="CodeJava9ptCarCar"/>
      </w:pPr>
      <w:r>
        <w:t xml:space="preserve">        </w:t>
      </w:r>
      <w:r>
        <w:rPr>
          <w:highlight w:val="yellow"/>
        </w:rPr>
        <w:t>int hauteur = 400</w:t>
      </w:r>
      <w:r>
        <w:t>;</w:t>
      </w:r>
    </w:p>
    <w:p w14:paraId="1972E68E" w14:textId="77777777" w:rsidR="00A03321" w:rsidRDefault="00A03321" w:rsidP="00A03321">
      <w:pPr>
        <w:pStyle w:val="CodeJava9ptCarCar"/>
      </w:pPr>
      <w:r>
        <w:t xml:space="preserve">        //Bonhomme à l'échelle dans un rectangle englobant défini par x,y,largeur,hauteur</w:t>
      </w:r>
    </w:p>
    <w:p w14:paraId="680386D0" w14:textId="77777777" w:rsidR="00A03321" w:rsidRDefault="00A03321" w:rsidP="00A03321">
      <w:pPr>
        <w:pStyle w:val="CodeJava9ptCarCar"/>
      </w:pPr>
      <w:r>
        <w:t xml:space="preserve">        g.setColor(Color.green);</w:t>
      </w:r>
    </w:p>
    <w:p w14:paraId="6A57C05D" w14:textId="77777777" w:rsidR="00A03321" w:rsidRDefault="00A03321" w:rsidP="00A03321">
      <w:pPr>
        <w:pStyle w:val="CodeJava9ptCarCar"/>
      </w:pPr>
      <w:r>
        <w:t xml:space="preserve">        g.fillOval(x,y,largeur,hauteur/2); // La tête</w:t>
      </w:r>
    </w:p>
    <w:p w14:paraId="437B91B7" w14:textId="77777777" w:rsidR="00A03321" w:rsidRDefault="00A03321" w:rsidP="00A03321">
      <w:pPr>
        <w:pStyle w:val="CodeJava9ptCarCar"/>
      </w:pPr>
    </w:p>
    <w:p w14:paraId="769202D4" w14:textId="77777777" w:rsidR="00A03321" w:rsidRDefault="00A03321" w:rsidP="00A03321">
      <w:pPr>
        <w:pStyle w:val="CodeJava9ptCarCar"/>
      </w:pPr>
      <w:r>
        <w:t xml:space="preserve">        g.setColor(Color.black);</w:t>
      </w:r>
    </w:p>
    <w:p w14:paraId="5A8367B0" w14:textId="77777777" w:rsidR="00A03321" w:rsidRDefault="00A03321" w:rsidP="00A03321">
      <w:pPr>
        <w:pStyle w:val="CodeJava9ptCarCar"/>
      </w:pPr>
      <w:r>
        <w:t xml:space="preserve">        g.fillRect(x+largeur/4,y+hauteur/8,largeur/10,hauteur/20); // L'oeil gauche</w:t>
      </w:r>
    </w:p>
    <w:p w14:paraId="7E2DC1B2" w14:textId="77777777" w:rsidR="00A03321" w:rsidRDefault="00A03321" w:rsidP="00A03321">
      <w:pPr>
        <w:pStyle w:val="CodeJava9ptCarCar"/>
      </w:pPr>
      <w:r>
        <w:t xml:space="preserve">       g.fillRect(x+largeur*3/4-largeur/10,y+hauteur/8,largeur/10,hauteur/20); // L'oeil droit</w:t>
      </w:r>
    </w:p>
    <w:p w14:paraId="3C6CC60C" w14:textId="77777777" w:rsidR="00A03321" w:rsidRDefault="00A03321" w:rsidP="00A03321">
      <w:pPr>
        <w:pStyle w:val="CodeJava9ptCarCar"/>
      </w:pPr>
      <w:r>
        <w:t xml:space="preserve">        g.drawLine(x+largeur/4,y+hauteur*3/8,x+largeur*3/4,y+hauteur*3/8); // La bouche</w:t>
      </w:r>
    </w:p>
    <w:p w14:paraId="33F681EB" w14:textId="77777777" w:rsidR="00A03321" w:rsidRDefault="00A03321" w:rsidP="00A03321">
      <w:pPr>
        <w:pStyle w:val="CodeJava9ptCarCar"/>
      </w:pPr>
      <w:r>
        <w:t xml:space="preserve">        </w:t>
      </w:r>
    </w:p>
    <w:p w14:paraId="12E2D9C2" w14:textId="77777777" w:rsidR="00A03321" w:rsidRDefault="00A03321" w:rsidP="00A03321">
      <w:pPr>
        <w:pStyle w:val="CodeJava9ptCarCar"/>
      </w:pPr>
      <w:r>
        <w:t xml:space="preserve">        g.setColor(Color.red);</w:t>
      </w:r>
    </w:p>
    <w:p w14:paraId="23C8A299" w14:textId="77777777" w:rsidR="00A03321" w:rsidRDefault="00A03321" w:rsidP="00A03321">
      <w:pPr>
        <w:pStyle w:val="CodeJava9ptCarCar"/>
      </w:pPr>
      <w:r>
        <w:t xml:space="preserve">        g.fillRect(x,y+hauteur/2,largeur,hauteur/2); // Le corps</w:t>
      </w:r>
    </w:p>
    <w:p w14:paraId="6312871F" w14:textId="77777777" w:rsidR="00A03321" w:rsidRDefault="00A03321" w:rsidP="00A03321">
      <w:pPr>
        <w:pStyle w:val="CodeJava9ptCarCar"/>
      </w:pPr>
    </w:p>
    <w:p w14:paraId="58D68B4C" w14:textId="77777777" w:rsidR="00A03321" w:rsidRDefault="00A03321" w:rsidP="00A03321">
      <w:pPr>
        <w:pStyle w:val="CodeJava9ptCarCar"/>
        <w:rPr>
          <w:lang w:val="en-CA"/>
        </w:rPr>
      </w:pPr>
      <w:r>
        <w:t xml:space="preserve">    </w:t>
      </w:r>
      <w:r>
        <w:rPr>
          <w:lang w:val="en-CA"/>
        </w:rPr>
        <w:t>}</w:t>
      </w:r>
    </w:p>
    <w:p w14:paraId="39AAD70C" w14:textId="77777777" w:rsidR="00A03321" w:rsidRDefault="00A03321" w:rsidP="00A03321">
      <w:pPr>
        <w:pStyle w:val="CodeJava9ptCarCar"/>
        <w:rPr>
          <w:lang w:val="en-CA"/>
        </w:rPr>
      </w:pPr>
    </w:p>
    <w:p w14:paraId="6A08CB89"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6E75415A" w14:textId="77777777" w:rsidR="00A03321" w:rsidRDefault="00A03321" w:rsidP="00A03321">
      <w:pPr>
        <w:pStyle w:val="CodeJava9ptCarCar"/>
      </w:pPr>
      <w:r>
        <w:rPr>
          <w:lang w:val="en-CA"/>
        </w:rPr>
        <w:t xml:space="preserve">        </w:t>
      </w:r>
      <w:r>
        <w:t>new ExempleBotRectangleEnglobant();</w:t>
      </w:r>
    </w:p>
    <w:p w14:paraId="2358F9D5" w14:textId="77777777" w:rsidR="00A03321" w:rsidRDefault="00A03321" w:rsidP="00A03321">
      <w:pPr>
        <w:pStyle w:val="CodeJava9ptCarCar"/>
      </w:pPr>
      <w:r>
        <w:t xml:space="preserve">    }</w:t>
      </w:r>
    </w:p>
    <w:p w14:paraId="277515A8" w14:textId="77777777" w:rsidR="00A03321" w:rsidRDefault="00A03321" w:rsidP="00A03321">
      <w:pPr>
        <w:pStyle w:val="CodeJava9ptCarCar"/>
      </w:pPr>
      <w:r>
        <w:t>}</w:t>
      </w:r>
    </w:p>
    <w:p w14:paraId="51CC8720" w14:textId="77777777" w:rsidR="00A03321" w:rsidRDefault="00A03321" w:rsidP="00A03321">
      <w:pPr>
        <w:pStyle w:val="Corpsdetexte"/>
      </w:pPr>
    </w:p>
    <w:p w14:paraId="2E68C033" w14:textId="77777777" w:rsidR="00A03321" w:rsidRDefault="00A03321" w:rsidP="00A03321">
      <w:pPr>
        <w:pStyle w:val="Corpsdetexte"/>
      </w:pPr>
      <w:r>
        <w:rPr>
          <w:b/>
          <w:bCs/>
        </w:rPr>
        <w:t>Exemple</w:t>
      </w:r>
      <w:r w:rsidRPr="00A065A5">
        <w:t xml:space="preserve">. </w:t>
      </w:r>
      <w:hyperlink r:id="rId266"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Pr="00762F24">
        <w:rPr>
          <w:rFonts w:ascii="Segoe UI" w:hAnsi="Segoe UI" w:cs="Segoe UI"/>
          <w:b/>
          <w:bCs/>
          <w:color w:val="586069"/>
          <w:lang w:val="fr-CA"/>
        </w:rPr>
        <w:t>Exemple2BotsRectangleEnglobant.java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01DAD25A" w14:textId="77777777" w:rsidR="00A03321" w:rsidRDefault="00A03321" w:rsidP="00A03321">
      <w:pPr>
        <w:pStyle w:val="CodeJava9ptCarCar"/>
      </w:pPr>
      <w:r>
        <w:t>import java.awt.*;</w:t>
      </w:r>
    </w:p>
    <w:p w14:paraId="42C47081" w14:textId="77777777" w:rsidR="00A03321" w:rsidRDefault="00A03321" w:rsidP="00A03321">
      <w:pPr>
        <w:pStyle w:val="CodeJava9ptCarCar"/>
      </w:pPr>
      <w:r>
        <w:t>import javax.swing.JFrame;</w:t>
      </w:r>
    </w:p>
    <w:p w14:paraId="051CEC58" w14:textId="77777777" w:rsidR="00A03321" w:rsidRDefault="00A03321" w:rsidP="00A03321">
      <w:pPr>
        <w:pStyle w:val="CodeJava9ptCarCar"/>
      </w:pPr>
    </w:p>
    <w:p w14:paraId="41A3B087" w14:textId="77777777" w:rsidR="00A03321" w:rsidRDefault="00A03321" w:rsidP="00A03321">
      <w:pPr>
        <w:pStyle w:val="CodeJava9ptCarCar"/>
      </w:pPr>
      <w:r>
        <w:t>public class Exemple2BotsRectangleEnglobant extends JFrame {</w:t>
      </w:r>
    </w:p>
    <w:p w14:paraId="3FB80C9A" w14:textId="77777777" w:rsidR="00A03321" w:rsidRDefault="00A03321" w:rsidP="00A03321">
      <w:pPr>
        <w:pStyle w:val="CodeJava9ptCarCar"/>
      </w:pPr>
    </w:p>
    <w:p w14:paraId="12C83675" w14:textId="77777777" w:rsidR="00A03321" w:rsidRDefault="00A03321" w:rsidP="00A03321">
      <w:pPr>
        <w:pStyle w:val="CodeJava9ptCarCar"/>
      </w:pPr>
      <w:r>
        <w:t xml:space="preserve">    public Exemple2BotsRectangleEnglobant() {</w:t>
      </w:r>
    </w:p>
    <w:p w14:paraId="25DDD70F" w14:textId="77777777" w:rsidR="00A03321" w:rsidRDefault="00A03321" w:rsidP="00A03321">
      <w:pPr>
        <w:pStyle w:val="CodeJava9ptCarCar"/>
      </w:pPr>
      <w:r>
        <w:t xml:space="preserve">        super("2 Bots avec rectangle englobant");</w:t>
      </w:r>
    </w:p>
    <w:p w14:paraId="4A9028E6" w14:textId="77777777" w:rsidR="00A03321" w:rsidRPr="0099746E" w:rsidRDefault="00A03321" w:rsidP="00A03321">
      <w:pPr>
        <w:pStyle w:val="CodeJava9ptCarCar"/>
      </w:pPr>
      <w:r>
        <w:t xml:space="preserve">        </w:t>
      </w:r>
      <w:r w:rsidRPr="0099746E">
        <w:t>this.setDefaultCloseOperation(EXIT_ON_CLOSE);</w:t>
      </w:r>
    </w:p>
    <w:p w14:paraId="177DE037" w14:textId="77777777" w:rsidR="00A03321" w:rsidRDefault="00A03321" w:rsidP="00A03321">
      <w:pPr>
        <w:pStyle w:val="CodeJava9ptCarCar"/>
        <w:rPr>
          <w:lang w:val="en-CA"/>
        </w:rPr>
      </w:pPr>
      <w:r w:rsidRPr="0099746E">
        <w:t xml:space="preserve">        </w:t>
      </w:r>
      <w:r>
        <w:rPr>
          <w:lang w:val="en-CA"/>
        </w:rPr>
        <w:t>this.setSize(400,600);</w:t>
      </w:r>
    </w:p>
    <w:p w14:paraId="530F5D98" w14:textId="77777777" w:rsidR="00A03321" w:rsidRDefault="00A03321" w:rsidP="00A03321">
      <w:pPr>
        <w:pStyle w:val="CodeJava9ptCarCar"/>
        <w:rPr>
          <w:lang w:val="en-CA"/>
        </w:rPr>
      </w:pPr>
      <w:r>
        <w:rPr>
          <w:lang w:val="en-CA"/>
        </w:rPr>
        <w:t xml:space="preserve">        this.setVisible(true);</w:t>
      </w:r>
    </w:p>
    <w:p w14:paraId="0F86723A" w14:textId="77777777" w:rsidR="00A03321" w:rsidRDefault="00A03321" w:rsidP="00A03321">
      <w:pPr>
        <w:pStyle w:val="CodeJava9ptCarCar"/>
      </w:pPr>
      <w:r>
        <w:rPr>
          <w:lang w:val="en-CA"/>
        </w:rPr>
        <w:t xml:space="preserve">    </w:t>
      </w:r>
      <w:r>
        <w:t>}</w:t>
      </w:r>
    </w:p>
    <w:p w14:paraId="33D8E507" w14:textId="77777777" w:rsidR="00A03321" w:rsidRDefault="00A03321" w:rsidP="00A03321">
      <w:pPr>
        <w:pStyle w:val="CodeJava9ptCarCar"/>
      </w:pPr>
    </w:p>
    <w:p w14:paraId="22D6FBBC" w14:textId="77777777" w:rsidR="00A03321" w:rsidRDefault="00A03321" w:rsidP="00A03321">
      <w:pPr>
        <w:pStyle w:val="CodeJava9ptCarCar"/>
      </w:pPr>
      <w:r>
        <w:t xml:space="preserve">    public void paint (Graphics g) {</w:t>
      </w:r>
    </w:p>
    <w:p w14:paraId="2C842BFF" w14:textId="77777777" w:rsidR="00A03321" w:rsidRDefault="00A03321" w:rsidP="00A03321">
      <w:pPr>
        <w:pStyle w:val="CodeJava9ptCarCar"/>
      </w:pPr>
      <w:r>
        <w:t xml:space="preserve">        super.paint(g);</w:t>
      </w:r>
    </w:p>
    <w:p w14:paraId="6598A12A" w14:textId="77777777" w:rsidR="00A03321" w:rsidRDefault="00A03321" w:rsidP="00A03321">
      <w:pPr>
        <w:pStyle w:val="CodeJava9ptCarCar"/>
      </w:pPr>
    </w:p>
    <w:p w14:paraId="2B6BA5B2" w14:textId="77777777" w:rsidR="00A03321" w:rsidRDefault="00A03321" w:rsidP="00A03321">
      <w:pPr>
        <w:pStyle w:val="CodeJava9ptCarCar"/>
      </w:pPr>
      <w:r>
        <w:t xml:space="preserve">        // Rectangle englobant du premier Bot</w:t>
      </w:r>
    </w:p>
    <w:p w14:paraId="5BC0648B" w14:textId="77777777" w:rsidR="00A03321" w:rsidRDefault="00A03321" w:rsidP="00A03321">
      <w:pPr>
        <w:pStyle w:val="CodeJava9ptCarCar"/>
      </w:pPr>
      <w:r>
        <w:t xml:space="preserve">        int x = 100;</w:t>
      </w:r>
    </w:p>
    <w:p w14:paraId="7EDE2240" w14:textId="77777777" w:rsidR="00A03321" w:rsidRDefault="00A03321" w:rsidP="00A03321">
      <w:pPr>
        <w:pStyle w:val="CodeJava9ptCarCar"/>
      </w:pPr>
      <w:r>
        <w:t xml:space="preserve">        int y = 100;</w:t>
      </w:r>
    </w:p>
    <w:p w14:paraId="2AD4F7D3" w14:textId="77777777" w:rsidR="00A03321" w:rsidRDefault="00A03321" w:rsidP="00A03321">
      <w:pPr>
        <w:pStyle w:val="CodeJava9ptCarCar"/>
      </w:pPr>
      <w:r>
        <w:t xml:space="preserve">        int largeur = 200;</w:t>
      </w:r>
    </w:p>
    <w:p w14:paraId="473415D2" w14:textId="77777777" w:rsidR="00A03321" w:rsidRDefault="00A03321" w:rsidP="00A03321">
      <w:pPr>
        <w:pStyle w:val="CodeJava9ptCarCar"/>
      </w:pPr>
      <w:r>
        <w:lastRenderedPageBreak/>
        <w:t xml:space="preserve">        int hauteur = 400;</w:t>
      </w:r>
    </w:p>
    <w:p w14:paraId="3435EDA9" w14:textId="77777777" w:rsidR="00A03321" w:rsidRDefault="00A03321" w:rsidP="00A03321">
      <w:pPr>
        <w:pStyle w:val="CodeJava9ptCarCar"/>
      </w:pPr>
      <w:r>
        <w:t xml:space="preserve">        </w:t>
      </w:r>
    </w:p>
    <w:p w14:paraId="13EB341B" w14:textId="77777777" w:rsidR="00A03321" w:rsidRDefault="00A03321" w:rsidP="00A03321">
      <w:pPr>
        <w:pStyle w:val="CodeJava9ptCarCar"/>
      </w:pPr>
      <w:r>
        <w:t xml:space="preserve">        // Bonhomme à l'échelle dans un rectangle englobant défini par x,y,largeur,hauteur</w:t>
      </w:r>
    </w:p>
    <w:p w14:paraId="413A9CC4" w14:textId="77777777" w:rsidR="00A03321" w:rsidRDefault="00A03321" w:rsidP="00A03321">
      <w:pPr>
        <w:pStyle w:val="CodeJava9ptCarCar"/>
      </w:pPr>
      <w:r>
        <w:t xml:space="preserve">        g.setColor(Color.green);</w:t>
      </w:r>
    </w:p>
    <w:p w14:paraId="009CE472" w14:textId="77777777" w:rsidR="00A03321" w:rsidRDefault="00A03321" w:rsidP="00A03321">
      <w:pPr>
        <w:pStyle w:val="CodeJava9ptCarCar"/>
      </w:pPr>
      <w:r>
        <w:t xml:space="preserve">        g.fillOval(x,y,largeur,hauteur/2); // La tête</w:t>
      </w:r>
    </w:p>
    <w:p w14:paraId="1DF4A9B4" w14:textId="77777777" w:rsidR="00A03321" w:rsidRDefault="00A03321" w:rsidP="00A03321">
      <w:pPr>
        <w:pStyle w:val="CodeJava9ptCarCar"/>
      </w:pPr>
    </w:p>
    <w:p w14:paraId="4E1F3263" w14:textId="77777777" w:rsidR="00A03321" w:rsidRDefault="00A03321" w:rsidP="00A03321">
      <w:pPr>
        <w:pStyle w:val="CodeJava9ptCarCar"/>
      </w:pPr>
      <w:r>
        <w:t xml:space="preserve">        g.setColor(Color.black);</w:t>
      </w:r>
    </w:p>
    <w:p w14:paraId="1DDCD6B2" w14:textId="77777777" w:rsidR="00A03321" w:rsidRDefault="00A03321" w:rsidP="00A03321">
      <w:pPr>
        <w:pStyle w:val="CodeJava9ptCarCar"/>
      </w:pPr>
      <w:r>
        <w:t xml:space="preserve">        g.fillRect(x+largeur/4,y+hauteur/8,largeur/10,hauteur/20); // L'oeil gauche</w:t>
      </w:r>
    </w:p>
    <w:p w14:paraId="3C253AD7" w14:textId="77777777" w:rsidR="00A03321" w:rsidRDefault="00A03321" w:rsidP="00A03321">
      <w:pPr>
        <w:pStyle w:val="CodeJava9ptCarCar"/>
      </w:pPr>
      <w:r>
        <w:t xml:space="preserve">       g.fillRect(x+largeur*3/4-largeur/10,y+hauteur/8,largeur/10,hauteur/20); // L'oeil droit</w:t>
      </w:r>
    </w:p>
    <w:p w14:paraId="7B4F0B37" w14:textId="77777777" w:rsidR="00A03321" w:rsidRDefault="00A03321" w:rsidP="00A03321">
      <w:pPr>
        <w:pStyle w:val="CodeJava9ptCarCar"/>
      </w:pPr>
      <w:r>
        <w:t xml:space="preserve">        g.drawLine(x+largeur/4,y+hauteur*3/8,x+largeur*3/4,y+hauteur*3/8); // La bouche</w:t>
      </w:r>
    </w:p>
    <w:p w14:paraId="226E3744" w14:textId="77777777" w:rsidR="00A03321" w:rsidRDefault="00A03321" w:rsidP="00A03321">
      <w:pPr>
        <w:pStyle w:val="CodeJava9ptCarCar"/>
      </w:pPr>
      <w:r>
        <w:t xml:space="preserve">        </w:t>
      </w:r>
    </w:p>
    <w:p w14:paraId="794AEFF6" w14:textId="77777777" w:rsidR="00A03321" w:rsidRDefault="00A03321" w:rsidP="00A03321">
      <w:pPr>
        <w:pStyle w:val="CodeJava9ptCarCar"/>
      </w:pPr>
      <w:r>
        <w:t xml:space="preserve">        g.setColor(Color.red);</w:t>
      </w:r>
    </w:p>
    <w:p w14:paraId="4AE49C6A" w14:textId="77777777" w:rsidR="00A03321" w:rsidRDefault="00A03321" w:rsidP="00A03321">
      <w:pPr>
        <w:pStyle w:val="CodeJava9ptCarCar"/>
      </w:pPr>
      <w:r>
        <w:t xml:space="preserve">        g.fillRect(x,y+hauteur/2,largeur,hauteur/2); // Le corps</w:t>
      </w:r>
    </w:p>
    <w:p w14:paraId="3F5165A6" w14:textId="77777777" w:rsidR="00A03321" w:rsidRDefault="00A03321" w:rsidP="00A03321">
      <w:pPr>
        <w:pStyle w:val="CodeJava9ptCarCar"/>
      </w:pPr>
    </w:p>
    <w:p w14:paraId="30B574A9" w14:textId="77777777" w:rsidR="00A03321" w:rsidRDefault="00A03321" w:rsidP="00A03321">
      <w:pPr>
        <w:pStyle w:val="CodeJava9ptCarCar"/>
      </w:pPr>
      <w:r>
        <w:t xml:space="preserve">        // Rectangle englobant du deuxième Bot</w:t>
      </w:r>
    </w:p>
    <w:p w14:paraId="3C494BB0" w14:textId="77777777" w:rsidR="00A03321" w:rsidRDefault="00A03321" w:rsidP="00A03321">
      <w:pPr>
        <w:pStyle w:val="CodeJava9ptCarCar"/>
      </w:pPr>
      <w:r>
        <w:t xml:space="preserve">        x = 25;</w:t>
      </w:r>
    </w:p>
    <w:p w14:paraId="62E98609" w14:textId="77777777" w:rsidR="00A03321" w:rsidRDefault="00A03321" w:rsidP="00A03321">
      <w:pPr>
        <w:pStyle w:val="CodeJava9ptCarCar"/>
      </w:pPr>
      <w:r>
        <w:t xml:space="preserve">        y = 50;</w:t>
      </w:r>
    </w:p>
    <w:p w14:paraId="33C80513" w14:textId="77777777" w:rsidR="00A03321" w:rsidRDefault="00A03321" w:rsidP="00A03321">
      <w:pPr>
        <w:pStyle w:val="CodeJava9ptCarCar"/>
      </w:pPr>
      <w:r>
        <w:t xml:space="preserve">        largeur = 100;</w:t>
      </w:r>
    </w:p>
    <w:p w14:paraId="1B7782C5" w14:textId="77777777" w:rsidR="00A03321" w:rsidRDefault="00A03321" w:rsidP="00A03321">
      <w:pPr>
        <w:pStyle w:val="CodeJava9ptCarCar"/>
      </w:pPr>
      <w:r>
        <w:t xml:space="preserve">        hauteur = 200;</w:t>
      </w:r>
    </w:p>
    <w:p w14:paraId="52E08360" w14:textId="77777777" w:rsidR="00A03321" w:rsidRDefault="00A03321" w:rsidP="00A03321">
      <w:pPr>
        <w:pStyle w:val="CodeJava9ptCarCar"/>
      </w:pPr>
    </w:p>
    <w:p w14:paraId="0A1CE27A" w14:textId="77777777" w:rsidR="00A03321" w:rsidRDefault="00A03321" w:rsidP="00A03321">
      <w:pPr>
        <w:pStyle w:val="CodeJava9ptCarCar"/>
      </w:pPr>
      <w:r>
        <w:t xml:space="preserve">        // Bonhomme à l'échelle dans un rectangle englobant défini par x,y,largeur,hauteur</w:t>
      </w:r>
    </w:p>
    <w:p w14:paraId="11292BAE" w14:textId="77777777" w:rsidR="00A03321" w:rsidRDefault="00A03321" w:rsidP="00A03321">
      <w:pPr>
        <w:pStyle w:val="CodeJava9ptCarCar"/>
      </w:pPr>
      <w:r>
        <w:t xml:space="preserve">        g.setColor(Color.green);</w:t>
      </w:r>
    </w:p>
    <w:p w14:paraId="737D5F04" w14:textId="77777777" w:rsidR="00A03321" w:rsidRDefault="00A03321" w:rsidP="00A03321">
      <w:pPr>
        <w:pStyle w:val="CodeJava9ptCarCar"/>
      </w:pPr>
      <w:r>
        <w:t xml:space="preserve">        g.fillOval(x,y,largeur,hauteur/2); // La tête</w:t>
      </w:r>
    </w:p>
    <w:p w14:paraId="2BB30E1F" w14:textId="77777777" w:rsidR="00A03321" w:rsidRDefault="00A03321" w:rsidP="00A03321">
      <w:pPr>
        <w:pStyle w:val="CodeJava9ptCarCar"/>
      </w:pPr>
    </w:p>
    <w:p w14:paraId="0F3183DF" w14:textId="77777777" w:rsidR="00A03321" w:rsidRDefault="00A03321" w:rsidP="00A03321">
      <w:pPr>
        <w:pStyle w:val="CodeJava9ptCarCar"/>
      </w:pPr>
      <w:r>
        <w:t xml:space="preserve">        g.setColor(Color.black);</w:t>
      </w:r>
    </w:p>
    <w:p w14:paraId="799CB5DC" w14:textId="77777777" w:rsidR="00A03321" w:rsidRDefault="00A03321" w:rsidP="00A03321">
      <w:pPr>
        <w:pStyle w:val="CodeJava9ptCarCar"/>
      </w:pPr>
      <w:r>
        <w:t xml:space="preserve">        g.fillRect(x+largeur/4,y+hauteur/8,largeur/10,hauteur/20); // L'oeil gauche</w:t>
      </w:r>
    </w:p>
    <w:p w14:paraId="0BF9AD70" w14:textId="77777777" w:rsidR="00A03321" w:rsidRDefault="00A03321" w:rsidP="00A03321">
      <w:pPr>
        <w:pStyle w:val="CodeJava9ptCarCar"/>
      </w:pPr>
      <w:r>
        <w:t xml:space="preserve">       g.fillRect(x+largeur*3/4-largeur/10,y+hauteur/8,largeur/10,hauteur/20); // L'oeil droit</w:t>
      </w:r>
    </w:p>
    <w:p w14:paraId="047F668D" w14:textId="77777777" w:rsidR="00A03321" w:rsidRDefault="00A03321" w:rsidP="00A03321">
      <w:pPr>
        <w:pStyle w:val="CodeJava9ptCarCar"/>
      </w:pPr>
      <w:r>
        <w:t xml:space="preserve">        g.drawLine(x+largeur/4,y+hauteur*3/8,x+largeur*3/4,y+hauteur*3/8); // La bouche</w:t>
      </w:r>
    </w:p>
    <w:p w14:paraId="268DDFEE" w14:textId="77777777" w:rsidR="00A03321" w:rsidRDefault="00A03321" w:rsidP="00A03321">
      <w:pPr>
        <w:pStyle w:val="CodeJava9ptCarCar"/>
      </w:pPr>
      <w:r>
        <w:t xml:space="preserve">        </w:t>
      </w:r>
    </w:p>
    <w:p w14:paraId="2BD4637C" w14:textId="77777777" w:rsidR="00A03321" w:rsidRDefault="00A03321" w:rsidP="00A03321">
      <w:pPr>
        <w:pStyle w:val="CodeJava9ptCarCar"/>
      </w:pPr>
      <w:r>
        <w:t xml:space="preserve">        g.setColor(Color.red);</w:t>
      </w:r>
    </w:p>
    <w:p w14:paraId="0DF96477" w14:textId="77777777" w:rsidR="00A03321" w:rsidRDefault="00A03321" w:rsidP="00A03321">
      <w:pPr>
        <w:pStyle w:val="CodeJava9ptCarCar"/>
      </w:pPr>
      <w:r>
        <w:t xml:space="preserve">        g.fillRect(x,y+hauteur/2,largeur,hauteur/2); // Le corps</w:t>
      </w:r>
    </w:p>
    <w:p w14:paraId="338FE998" w14:textId="77777777" w:rsidR="00A03321" w:rsidRDefault="00A03321" w:rsidP="00A03321">
      <w:pPr>
        <w:pStyle w:val="CodeJava9ptCarCar"/>
      </w:pPr>
    </w:p>
    <w:p w14:paraId="3301472F" w14:textId="77777777" w:rsidR="00A03321" w:rsidRDefault="00A03321" w:rsidP="00A03321">
      <w:pPr>
        <w:pStyle w:val="CodeJava9ptCarCar"/>
        <w:rPr>
          <w:lang w:val="en-CA"/>
        </w:rPr>
      </w:pPr>
      <w:r w:rsidRPr="00250F5A">
        <w:rPr>
          <w:lang w:val="fr-CA"/>
        </w:rPr>
        <w:t xml:space="preserve">    </w:t>
      </w:r>
      <w:r>
        <w:rPr>
          <w:lang w:val="en-CA"/>
        </w:rPr>
        <w:t>}</w:t>
      </w:r>
    </w:p>
    <w:p w14:paraId="53149D2E" w14:textId="77777777" w:rsidR="00A03321" w:rsidRDefault="00A03321" w:rsidP="00A03321">
      <w:pPr>
        <w:pStyle w:val="CodeJava9ptCarCar"/>
        <w:rPr>
          <w:lang w:val="en-CA"/>
        </w:rPr>
      </w:pPr>
    </w:p>
    <w:p w14:paraId="58DED603"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77C504EE" w14:textId="77777777" w:rsidR="00A03321" w:rsidRDefault="00A03321" w:rsidP="00A03321">
      <w:pPr>
        <w:pStyle w:val="CodeJava9ptCarCar"/>
      </w:pPr>
      <w:r>
        <w:rPr>
          <w:lang w:val="en-CA"/>
        </w:rPr>
        <w:t xml:space="preserve">        </w:t>
      </w:r>
      <w:r>
        <w:t>new Exemple2BotsRectangleEnglobant();</w:t>
      </w:r>
    </w:p>
    <w:p w14:paraId="5C5B287A" w14:textId="77777777" w:rsidR="00A03321" w:rsidRDefault="00A03321" w:rsidP="00A03321">
      <w:pPr>
        <w:pStyle w:val="CodeJava9ptCarCar"/>
      </w:pPr>
      <w:r>
        <w:t xml:space="preserve">    }</w:t>
      </w:r>
    </w:p>
    <w:p w14:paraId="302CC0A4" w14:textId="77777777" w:rsidR="00A03321" w:rsidRDefault="00A03321" w:rsidP="00A03321">
      <w:pPr>
        <w:pStyle w:val="CodeJava9ptCarCar"/>
      </w:pPr>
      <w:r>
        <w:t>}</w:t>
      </w: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77777777" w:rsidR="00A03321" w:rsidRDefault="00A03321" w:rsidP="00A03321">
      <w:pPr>
        <w:pStyle w:val="Corpsdetexte"/>
      </w:pPr>
      <w:r>
        <w:rPr>
          <w:b/>
          <w:bCs/>
        </w:rPr>
        <w:t>Exemple</w:t>
      </w:r>
      <w:r>
        <w:t xml:space="preserve">. </w:t>
      </w:r>
      <w:hyperlink r:id="rId267"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Pr="00762F24">
        <w:rPr>
          <w:rFonts w:ascii="Segoe UI" w:hAnsi="Segoe UI" w:cs="Segoe UI"/>
          <w:b/>
          <w:bCs/>
          <w:color w:val="586069"/>
          <w:lang w:val="fr-CA"/>
        </w:rPr>
        <w:t>ExempleMethodePaintBot.java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2C6000E5" w14:textId="77777777" w:rsidR="00A03321" w:rsidRPr="004F311A" w:rsidRDefault="00A03321" w:rsidP="00A03321">
      <w:pPr>
        <w:pStyle w:val="CodeJava9ptCarCar"/>
        <w:rPr>
          <w:lang w:val="en-CA"/>
        </w:rPr>
      </w:pPr>
      <w:r w:rsidRPr="004F311A">
        <w:rPr>
          <w:lang w:val="en-CA"/>
        </w:rPr>
        <w:t>import java.awt.*;</w:t>
      </w:r>
    </w:p>
    <w:p w14:paraId="7A0F2495" w14:textId="77777777" w:rsidR="00A03321" w:rsidRPr="004F311A" w:rsidRDefault="00A03321" w:rsidP="00A03321">
      <w:pPr>
        <w:pStyle w:val="CodeJava9ptCarCar"/>
        <w:rPr>
          <w:lang w:val="en-CA"/>
        </w:rPr>
      </w:pPr>
      <w:r w:rsidRPr="004F311A">
        <w:rPr>
          <w:lang w:val="en-CA"/>
        </w:rPr>
        <w:t>import javax.swing.JFrame;</w:t>
      </w:r>
    </w:p>
    <w:p w14:paraId="31FB6EB4" w14:textId="77777777" w:rsidR="00A03321" w:rsidRPr="004F311A" w:rsidRDefault="00A03321" w:rsidP="00A03321">
      <w:pPr>
        <w:pStyle w:val="CodeJava9ptCarCar"/>
        <w:rPr>
          <w:lang w:val="en-CA"/>
        </w:rPr>
      </w:pPr>
    </w:p>
    <w:p w14:paraId="15D2AB90" w14:textId="77777777" w:rsidR="00A03321" w:rsidRDefault="00A03321" w:rsidP="00A03321">
      <w:pPr>
        <w:pStyle w:val="CodeJava9ptCarCar"/>
        <w:rPr>
          <w:lang w:val="en-CA"/>
        </w:rPr>
      </w:pPr>
      <w:r>
        <w:rPr>
          <w:lang w:val="en-CA"/>
        </w:rPr>
        <w:t>public class ExempleMethodePaintBot extends JFrame {</w:t>
      </w:r>
    </w:p>
    <w:p w14:paraId="4E0C6151" w14:textId="77777777" w:rsidR="00A03321" w:rsidRDefault="00A03321" w:rsidP="00A03321">
      <w:pPr>
        <w:pStyle w:val="CodeJava9ptCarCar"/>
        <w:rPr>
          <w:lang w:val="en-CA"/>
        </w:rPr>
      </w:pPr>
    </w:p>
    <w:p w14:paraId="4BFE4E7F" w14:textId="77777777" w:rsidR="00A03321" w:rsidRPr="004F311A" w:rsidRDefault="00A03321" w:rsidP="00A03321">
      <w:pPr>
        <w:pStyle w:val="CodeJava9ptCarCar"/>
        <w:rPr>
          <w:lang w:val="en-CA"/>
        </w:rPr>
      </w:pPr>
      <w:r>
        <w:rPr>
          <w:lang w:val="en-CA"/>
        </w:rPr>
        <w:t xml:space="preserve">    </w:t>
      </w:r>
      <w:r w:rsidRPr="004F311A">
        <w:rPr>
          <w:lang w:val="en-CA"/>
        </w:rPr>
        <w:t>public ExempleMethodePaintBot() {</w:t>
      </w:r>
    </w:p>
    <w:p w14:paraId="76163174" w14:textId="77777777" w:rsidR="00A03321" w:rsidRPr="00F203AD" w:rsidRDefault="00A03321" w:rsidP="00A03321">
      <w:pPr>
        <w:pStyle w:val="CodeJava9ptCarCar"/>
        <w:rPr>
          <w:lang w:val="fr-CA"/>
        </w:rPr>
      </w:pPr>
      <w:r w:rsidRPr="004F311A">
        <w:rPr>
          <w:lang w:val="en-CA"/>
        </w:rPr>
        <w:t xml:space="preserve">        </w:t>
      </w:r>
      <w:r w:rsidRPr="00F203AD">
        <w:rPr>
          <w:lang w:val="fr-CA"/>
        </w:rPr>
        <w:t>super("2 Bots avec méthode paintBot()");</w:t>
      </w:r>
    </w:p>
    <w:p w14:paraId="4C742EBE" w14:textId="77777777" w:rsidR="00A03321" w:rsidRDefault="00A03321" w:rsidP="00A03321">
      <w:pPr>
        <w:pStyle w:val="CodeJava9ptCarCar"/>
        <w:rPr>
          <w:lang w:val="en-CA"/>
        </w:rPr>
      </w:pPr>
      <w:r w:rsidRPr="00F203AD">
        <w:rPr>
          <w:lang w:val="fr-CA"/>
        </w:rPr>
        <w:t xml:space="preserve">        </w:t>
      </w:r>
      <w:r>
        <w:rPr>
          <w:lang w:val="en-CA"/>
        </w:rPr>
        <w:t>this.setDefaultCloseOperation(EXIT_ON_CLOSE);</w:t>
      </w:r>
    </w:p>
    <w:p w14:paraId="203215C1" w14:textId="77777777" w:rsidR="00A03321" w:rsidRDefault="00A03321" w:rsidP="00A03321">
      <w:pPr>
        <w:pStyle w:val="CodeJava9ptCarCar"/>
        <w:rPr>
          <w:lang w:val="en-CA"/>
        </w:rPr>
      </w:pPr>
      <w:r>
        <w:rPr>
          <w:lang w:val="en-CA"/>
        </w:rPr>
        <w:t xml:space="preserve">        this.setSize(400,600);</w:t>
      </w:r>
    </w:p>
    <w:p w14:paraId="3C7941B7" w14:textId="77777777" w:rsidR="00A03321" w:rsidRDefault="00A03321" w:rsidP="00A03321">
      <w:pPr>
        <w:pStyle w:val="CodeJava9ptCarCar"/>
        <w:rPr>
          <w:lang w:val="en-CA"/>
        </w:rPr>
      </w:pPr>
      <w:r>
        <w:rPr>
          <w:lang w:val="en-CA"/>
        </w:rPr>
        <w:t xml:space="preserve">        this.setVisible(true);</w:t>
      </w:r>
    </w:p>
    <w:p w14:paraId="12DAD097" w14:textId="77777777" w:rsidR="00A03321" w:rsidRDefault="00A03321" w:rsidP="00A03321">
      <w:pPr>
        <w:pStyle w:val="CodeJava9ptCarCar"/>
      </w:pPr>
      <w:r>
        <w:rPr>
          <w:lang w:val="en-CA"/>
        </w:rPr>
        <w:t xml:space="preserve">    </w:t>
      </w:r>
      <w:r>
        <w:t>}</w:t>
      </w:r>
    </w:p>
    <w:p w14:paraId="6F80F2CA" w14:textId="77777777" w:rsidR="00A03321" w:rsidRDefault="00A03321" w:rsidP="00A03321">
      <w:pPr>
        <w:pStyle w:val="CodeJava9ptCarCar"/>
      </w:pPr>
    </w:p>
    <w:p w14:paraId="40EF2997" w14:textId="77777777" w:rsidR="00A03321" w:rsidRDefault="00A03321" w:rsidP="00A03321">
      <w:pPr>
        <w:pStyle w:val="CodeJava9ptCarCar"/>
      </w:pPr>
      <w:r>
        <w:lastRenderedPageBreak/>
        <w:t xml:space="preserve">    // Méthode qui dessine un Bot dans un objet Graphics g</w:t>
      </w:r>
    </w:p>
    <w:p w14:paraId="321B6996" w14:textId="77777777" w:rsidR="00A03321" w:rsidRDefault="00A03321" w:rsidP="00A03321">
      <w:pPr>
        <w:pStyle w:val="CodeJava9ptCarCar"/>
      </w:pPr>
      <w:r>
        <w:t xml:space="preserve">    // à l'échelle dans un rectangle englobant de paramètres x,y,largeur,hauteur</w:t>
      </w:r>
    </w:p>
    <w:p w14:paraId="60AE7043" w14:textId="77777777" w:rsidR="00A03321" w:rsidRDefault="00A03321" w:rsidP="00A03321">
      <w:pPr>
        <w:pStyle w:val="CodeJava9ptCarCar"/>
      </w:pPr>
      <w:r>
        <w:t xml:space="preserve">    public static void paintBot (Graphics g, int x, int y, int largeur, int hauteur) {</w:t>
      </w:r>
    </w:p>
    <w:p w14:paraId="1F15B334" w14:textId="77777777" w:rsidR="00A03321" w:rsidRDefault="00A03321" w:rsidP="00A03321">
      <w:pPr>
        <w:pStyle w:val="CodeJava9ptCarCar"/>
      </w:pPr>
      <w:r>
        <w:t xml:space="preserve">        g.setColor(Color.green);</w:t>
      </w:r>
    </w:p>
    <w:p w14:paraId="1E8884D8" w14:textId="77777777" w:rsidR="00A03321" w:rsidRDefault="00A03321" w:rsidP="00A03321">
      <w:pPr>
        <w:pStyle w:val="CodeJava9ptCarCar"/>
      </w:pPr>
      <w:r>
        <w:t xml:space="preserve">        g.fillOval(x,y,largeur,hauteur/2); // La tête</w:t>
      </w:r>
    </w:p>
    <w:p w14:paraId="765D19B9" w14:textId="77777777" w:rsidR="00A03321" w:rsidRDefault="00A03321" w:rsidP="00A03321">
      <w:pPr>
        <w:pStyle w:val="CodeJava9ptCarCar"/>
      </w:pPr>
    </w:p>
    <w:p w14:paraId="6CB0C471" w14:textId="77777777" w:rsidR="00A03321" w:rsidRDefault="00A03321" w:rsidP="00A03321">
      <w:pPr>
        <w:pStyle w:val="CodeJava9ptCarCar"/>
      </w:pPr>
      <w:r>
        <w:t xml:space="preserve">        g.setColor(Color.black);</w:t>
      </w:r>
    </w:p>
    <w:p w14:paraId="546D152A" w14:textId="77777777" w:rsidR="00A03321" w:rsidRDefault="00A03321" w:rsidP="00A03321">
      <w:pPr>
        <w:pStyle w:val="CodeJava9ptCarCar"/>
      </w:pPr>
      <w:r>
        <w:t xml:space="preserve">        g.fillRect(x+largeur/4,y+hauteur/8,largeur/10,hauteur/20); // L'oeil gauche</w:t>
      </w:r>
    </w:p>
    <w:p w14:paraId="77D1DEAC" w14:textId="77777777" w:rsidR="00A03321" w:rsidRDefault="00A03321" w:rsidP="00A03321">
      <w:pPr>
        <w:pStyle w:val="CodeJava9ptCarCar"/>
      </w:pPr>
      <w:r>
        <w:t xml:space="preserve">        g.fillRect(x+largeur*3/4-largeur/10,y+hauteur/8,largeur/10,hauteur/20); // L'oeil droit</w:t>
      </w:r>
    </w:p>
    <w:p w14:paraId="49585456" w14:textId="77777777" w:rsidR="00A03321" w:rsidRDefault="00A03321" w:rsidP="00A03321">
      <w:pPr>
        <w:pStyle w:val="CodeJava9ptCarCar"/>
      </w:pPr>
      <w:r>
        <w:t xml:space="preserve">        g.drawLine(x+largeur/4,y+hauteur*3/8,x+largeur*3/4,y+hauteur*3/8); // La bouche</w:t>
      </w:r>
    </w:p>
    <w:p w14:paraId="5CA837CA" w14:textId="77777777" w:rsidR="00A03321" w:rsidRDefault="00A03321" w:rsidP="00A03321">
      <w:pPr>
        <w:pStyle w:val="CodeJava9ptCarCar"/>
      </w:pPr>
      <w:r>
        <w:t xml:space="preserve">        </w:t>
      </w:r>
    </w:p>
    <w:p w14:paraId="3C712456" w14:textId="77777777" w:rsidR="00A03321" w:rsidRDefault="00A03321" w:rsidP="00A03321">
      <w:pPr>
        <w:pStyle w:val="CodeJava9ptCarCar"/>
      </w:pPr>
      <w:r>
        <w:t xml:space="preserve">        g.setColor(Color.red);</w:t>
      </w:r>
    </w:p>
    <w:p w14:paraId="5B8BDCEB" w14:textId="77777777" w:rsidR="00A03321" w:rsidRDefault="00A03321" w:rsidP="00A03321">
      <w:pPr>
        <w:pStyle w:val="CodeJava9ptCarCar"/>
      </w:pPr>
      <w:r>
        <w:t xml:space="preserve">        g.fillRect(x,y+hauteur/2,largeur,hauteur/2); // Le corps</w:t>
      </w:r>
    </w:p>
    <w:p w14:paraId="1FA70FDF" w14:textId="77777777" w:rsidR="00A03321" w:rsidRDefault="00A03321" w:rsidP="00A03321">
      <w:pPr>
        <w:pStyle w:val="CodeJava9ptCarCar"/>
      </w:pPr>
      <w:r>
        <w:t xml:space="preserve">    }</w:t>
      </w:r>
    </w:p>
    <w:p w14:paraId="67189216" w14:textId="77777777" w:rsidR="00A03321" w:rsidRDefault="00A03321" w:rsidP="00A03321">
      <w:pPr>
        <w:pStyle w:val="CodeJava9ptCarCar"/>
      </w:pPr>
    </w:p>
    <w:p w14:paraId="34A9390C" w14:textId="77777777" w:rsidR="00A03321" w:rsidRDefault="00A03321" w:rsidP="00A03321">
      <w:pPr>
        <w:pStyle w:val="CodeJava9ptCarCar"/>
      </w:pPr>
      <w:r>
        <w:t xml:space="preserve">    public void paint (Graphics g) {</w:t>
      </w:r>
    </w:p>
    <w:p w14:paraId="5AFE6024" w14:textId="77777777" w:rsidR="00A03321" w:rsidRDefault="00A03321" w:rsidP="00A03321">
      <w:pPr>
        <w:pStyle w:val="CodeJava9ptCarCar"/>
      </w:pPr>
      <w:r>
        <w:t xml:space="preserve">        super.paint(g);</w:t>
      </w:r>
    </w:p>
    <w:p w14:paraId="6BBB3CA9" w14:textId="77777777" w:rsidR="00A03321" w:rsidRDefault="00A03321" w:rsidP="00A03321">
      <w:pPr>
        <w:pStyle w:val="CodeJava9ptCarCar"/>
      </w:pPr>
    </w:p>
    <w:p w14:paraId="09131BB4" w14:textId="77777777" w:rsidR="00A03321" w:rsidRDefault="00A03321" w:rsidP="00A03321">
      <w:pPr>
        <w:pStyle w:val="CodeJava9ptCarCar"/>
      </w:pPr>
      <w:r>
        <w:t xml:space="preserve">        // Dessin du premier Bot</w:t>
      </w:r>
    </w:p>
    <w:p w14:paraId="3D1A890E" w14:textId="77777777" w:rsidR="00A03321" w:rsidRDefault="00A03321" w:rsidP="00A03321">
      <w:pPr>
        <w:pStyle w:val="CodeJava9ptCarCar"/>
      </w:pPr>
      <w:r>
        <w:t xml:space="preserve">        </w:t>
      </w:r>
      <w:r w:rsidRPr="00E97B0D">
        <w:rPr>
          <w:highlight w:val="yellow"/>
        </w:rPr>
        <w:t>paintBot(g, 100, 100, 200, 400);</w:t>
      </w:r>
    </w:p>
    <w:p w14:paraId="3E08AE8F" w14:textId="77777777" w:rsidR="00A03321" w:rsidRDefault="00A03321" w:rsidP="00A03321">
      <w:pPr>
        <w:pStyle w:val="CodeJava9ptCarCar"/>
      </w:pPr>
      <w:r>
        <w:t xml:space="preserve">        // Dessin du deuxième Bot</w:t>
      </w:r>
    </w:p>
    <w:p w14:paraId="6E1D80EF" w14:textId="77777777" w:rsidR="00A03321" w:rsidRDefault="00A03321" w:rsidP="00A03321">
      <w:pPr>
        <w:pStyle w:val="CodeJava9ptCarCar"/>
        <w:rPr>
          <w:lang w:val="en-CA"/>
        </w:rPr>
      </w:pPr>
      <w:r>
        <w:t xml:space="preserve">        </w:t>
      </w:r>
      <w:r w:rsidRPr="00E97B0D">
        <w:rPr>
          <w:highlight w:val="yellow"/>
          <w:lang w:val="en-CA"/>
        </w:rPr>
        <w:t>paintBot(g, 25,50,100,200);</w:t>
      </w:r>
    </w:p>
    <w:p w14:paraId="7CE83A9F" w14:textId="77777777" w:rsidR="00A03321" w:rsidRDefault="00A03321" w:rsidP="00A03321">
      <w:pPr>
        <w:pStyle w:val="CodeJava9ptCarCar"/>
        <w:rPr>
          <w:lang w:val="en-CA"/>
        </w:rPr>
      </w:pPr>
      <w:r>
        <w:rPr>
          <w:lang w:val="en-CA"/>
        </w:rPr>
        <w:t xml:space="preserve">    }</w:t>
      </w:r>
    </w:p>
    <w:p w14:paraId="741DD1E1" w14:textId="77777777" w:rsidR="00A03321" w:rsidRDefault="00A03321" w:rsidP="00A03321">
      <w:pPr>
        <w:pStyle w:val="CodeJava9ptCarCar"/>
        <w:rPr>
          <w:lang w:val="en-CA"/>
        </w:rPr>
      </w:pPr>
    </w:p>
    <w:p w14:paraId="3709A923"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08AA7C0F" w14:textId="77777777" w:rsidR="00A03321" w:rsidRPr="004F311A" w:rsidRDefault="00A03321" w:rsidP="00A03321">
      <w:pPr>
        <w:pStyle w:val="CodeJava9ptCarCar"/>
      </w:pPr>
      <w:r>
        <w:rPr>
          <w:lang w:val="en-CA"/>
        </w:rPr>
        <w:t xml:space="preserve">        </w:t>
      </w:r>
      <w:r w:rsidRPr="004F311A">
        <w:t>new ExempleMethodePaintBot();</w:t>
      </w:r>
    </w:p>
    <w:p w14:paraId="0F6604D9" w14:textId="77777777" w:rsidR="00A03321" w:rsidRPr="004F311A" w:rsidRDefault="00A03321" w:rsidP="00A03321">
      <w:pPr>
        <w:pStyle w:val="CodeJava9ptCarCar"/>
      </w:pPr>
      <w:r w:rsidRPr="004F311A">
        <w:t xml:space="preserve">    }</w:t>
      </w:r>
    </w:p>
    <w:p w14:paraId="57D4B18D" w14:textId="77777777" w:rsidR="00A03321" w:rsidRPr="004F311A" w:rsidRDefault="00A03321" w:rsidP="00A03321">
      <w:pPr>
        <w:pStyle w:val="CodeJava9ptCarCar"/>
      </w:pPr>
      <w:r w:rsidRPr="004F311A">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Signature d’une méthode</w:t>
      </w:r>
    </w:p>
    <w:p w14:paraId="5471C997"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lastRenderedPageBreak/>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C934EF" w:rsidP="00A03321">
      <w:pPr>
        <w:pStyle w:val="Corpsdetexte"/>
      </w:pPr>
      <w:r>
        <w:object w:dxaOrig="6358" w:dyaOrig="1497" w14:anchorId="4ECFA219">
          <v:shape id="_x0000_i1058" type="#_x0000_t75" style="width:261.45pt;height:60.65pt" o:ole="">
            <v:imagedata r:id="rId268" o:title=""/>
          </v:shape>
          <o:OLEObject Type="Embed" ProgID="Visio.Drawing.11" ShapeID="_x0000_i1058" DrawAspect="Content" ObjectID="_1650868774" r:id="rId269"/>
        </w:object>
      </w:r>
    </w:p>
    <w:p w14:paraId="5D95C2A9" w14:textId="77777777"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p>
    <w:p w14:paraId="5559B865" w14:textId="77777777" w:rsidR="00A03321" w:rsidRDefault="00A03321" w:rsidP="00A03321">
      <w:pPr>
        <w:pStyle w:val="CodeJava9ptCarCar"/>
        <w:ind w:firstLine="720"/>
      </w:pPr>
      <w:r>
        <w:t xml:space="preserve"> int x = 100;</w:t>
      </w:r>
    </w:p>
    <w:p w14:paraId="6E03D3DB" w14:textId="77777777" w:rsidR="00A03321" w:rsidRDefault="00A03321" w:rsidP="00A03321">
      <w:pPr>
        <w:pStyle w:val="CodeJava9ptCarCar"/>
      </w:pPr>
      <w:r>
        <w:t xml:space="preserve">        int y = 100;</w:t>
      </w:r>
    </w:p>
    <w:p w14:paraId="23E3583E" w14:textId="77777777" w:rsidR="00A03321" w:rsidRDefault="00A03321" w:rsidP="00A03321">
      <w:pPr>
        <w:pStyle w:val="CodeJava9ptCarCar"/>
      </w:pPr>
      <w:r>
        <w:t xml:space="preserve">        int largeur = 200;</w:t>
      </w:r>
    </w:p>
    <w:p w14:paraId="63BD1AB6" w14:textId="77777777" w:rsidR="00A03321" w:rsidRDefault="00A03321" w:rsidP="00A03321">
      <w:pPr>
        <w:pStyle w:val="CodeJava9ptCarCar"/>
      </w:pPr>
      <w:r>
        <w:t xml:space="preserve">        int hauteur = 400;</w:t>
      </w:r>
    </w:p>
    <w:p w14:paraId="68B6B04D" w14:textId="77777777" w:rsidR="00A03321" w:rsidRDefault="00A03321" w:rsidP="00A03321">
      <w:pPr>
        <w:pStyle w:val="CodeJava9ptCarCar"/>
      </w:pPr>
      <w:r>
        <w:t xml:space="preserve">        </w:t>
      </w:r>
    </w:p>
    <w:p w14:paraId="4396614D" w14:textId="77777777" w:rsidR="00A03321" w:rsidRDefault="00A03321" w:rsidP="00A03321">
      <w:pPr>
        <w:pStyle w:val="CodeJava9ptCarCar"/>
      </w:pPr>
      <w:r>
        <w:t xml:space="preserve">        // Bonhomme à l'échelle dans un rectangle englobant défini par x,y,largeur,hauteur</w:t>
      </w:r>
    </w:p>
    <w:p w14:paraId="7B1F8CF4" w14:textId="77777777" w:rsidR="00A03321" w:rsidRDefault="00A03321" w:rsidP="00A03321">
      <w:pPr>
        <w:pStyle w:val="CodeJava9ptCarCar"/>
      </w:pPr>
      <w:r>
        <w:t xml:space="preserve">        g.setColor(Color.green);</w:t>
      </w:r>
    </w:p>
    <w:p w14:paraId="046F5F82" w14:textId="77777777" w:rsidR="00A03321" w:rsidRDefault="00A03321" w:rsidP="00A03321">
      <w:pPr>
        <w:pStyle w:val="CodeJava9ptCarCar"/>
      </w:pPr>
      <w:r>
        <w:t xml:space="preserve">        g.fillOval(x,y,largeur,hauteur/2); // La tête</w:t>
      </w:r>
    </w:p>
    <w:p w14:paraId="3FAFC33C" w14:textId="77777777" w:rsidR="00A03321" w:rsidRDefault="00A03321" w:rsidP="00A03321">
      <w:pPr>
        <w:pStyle w:val="CodeJava9ptCarCar"/>
      </w:pPr>
    </w:p>
    <w:p w14:paraId="54E1B9CD" w14:textId="77777777" w:rsidR="00A03321" w:rsidRDefault="00A03321" w:rsidP="00A03321">
      <w:pPr>
        <w:pStyle w:val="CodeJava9ptCarCar"/>
      </w:pPr>
      <w:r>
        <w:t xml:space="preserve">        g.setColor(Color.black);</w:t>
      </w:r>
    </w:p>
    <w:p w14:paraId="72A1C19D" w14:textId="77777777" w:rsidR="00A03321" w:rsidRDefault="00A03321" w:rsidP="00A03321">
      <w:pPr>
        <w:pStyle w:val="CodeJava9ptCarCar"/>
      </w:pPr>
      <w:r>
        <w:t xml:space="preserve">        g.fillRect(x+largeur/4,y+hauteur/8,largeur/10,hauteur/20); // L'oeil gauche</w:t>
      </w:r>
    </w:p>
    <w:p w14:paraId="428DA390" w14:textId="77777777" w:rsidR="00A03321" w:rsidRDefault="00A03321" w:rsidP="00A03321">
      <w:pPr>
        <w:pStyle w:val="CodeJava9ptCarCar"/>
      </w:pPr>
      <w:r>
        <w:t xml:space="preserve">       g.fillRect(x+largeur*3/4-largeur/10,y+hauteur/8,largeur/10,hauteur/20); // L'oeil droit</w:t>
      </w:r>
    </w:p>
    <w:p w14:paraId="4EC8AB25" w14:textId="77777777" w:rsidR="00A03321" w:rsidRDefault="00A03321" w:rsidP="00A03321">
      <w:pPr>
        <w:pStyle w:val="CodeJava9ptCarCar"/>
      </w:pPr>
      <w:r>
        <w:t xml:space="preserve">        g.drawLine(x+largeur/4,y+hauteur*3/8,x+largeur*3/4,y+hauteur*3/8); // La bouche</w:t>
      </w:r>
    </w:p>
    <w:p w14:paraId="035A907F" w14:textId="77777777" w:rsidR="00A03321" w:rsidRDefault="00A03321" w:rsidP="00A03321">
      <w:pPr>
        <w:pStyle w:val="CodeJava9ptCarCar"/>
      </w:pPr>
      <w:r>
        <w:t xml:space="preserve">        </w:t>
      </w:r>
    </w:p>
    <w:p w14:paraId="44661ABF" w14:textId="77777777" w:rsidR="00A03321" w:rsidRDefault="00A03321" w:rsidP="00A03321">
      <w:pPr>
        <w:pStyle w:val="CodeJava9ptCarCar"/>
      </w:pPr>
      <w:r>
        <w:t xml:space="preserve">        g.setColor(Color.red);</w:t>
      </w:r>
    </w:p>
    <w:p w14:paraId="1C1CFD96" w14:textId="77777777" w:rsidR="00A03321" w:rsidRDefault="00A03321" w:rsidP="00A03321">
      <w:pPr>
        <w:pStyle w:val="CodeJava9ptCarCar"/>
      </w:pPr>
      <w:r>
        <w:t xml:space="preserve">        g.fillRect(x,y+hauteur/2,largeur,hauteur/2); // Le corps</w:t>
      </w:r>
    </w:p>
    <w:p w14:paraId="1F39220F" w14:textId="77777777" w:rsidR="00A03321" w:rsidRDefault="00A03321" w:rsidP="00A03321">
      <w:pPr>
        <w:pStyle w:val="Corpsdetexte"/>
      </w:pPr>
    </w:p>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 D’autres langages offrent une autre option : le passage de paramètre par référence qui permet de modifier la valeur du paramètre réel. Dans le cas d’un paramètre objet, la valeur passée est la référence à l’objet.</w:t>
      </w:r>
    </w:p>
    <w:p w14:paraId="02C2CC88" w14:textId="77777777" w:rsidR="00A03321" w:rsidRDefault="00A03321" w:rsidP="00A03321">
      <w:pPr>
        <w:pStyle w:val="Corpsdetexte"/>
      </w:pPr>
      <w:r>
        <w:lastRenderedPageBreak/>
        <w:t xml:space="preserve">Pour le paramètre </w:t>
      </w:r>
      <w:r>
        <w:rPr>
          <w:i/>
          <w:iCs/>
        </w:rPr>
        <w:t>g</w:t>
      </w:r>
      <w:r>
        <w:t xml:space="preserve">, le contexte graphique (objet de la classe </w:t>
      </w:r>
      <w:hyperlink r:id="rId270"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062D39A7" w14:textId="77777777" w:rsidR="00A03321" w:rsidRDefault="00A03321" w:rsidP="00A03321">
      <w:pPr>
        <w:pStyle w:val="CodeJava9ptCarCar"/>
      </w:pPr>
      <w:r>
        <w:t xml:space="preserve">    public static void paintBot (Graphics </w:t>
      </w:r>
      <w:r>
        <w:rPr>
          <w:highlight w:val="yellow"/>
        </w:rPr>
        <w:t>unGraphics</w:t>
      </w:r>
      <w:r>
        <w:t>, int x, int y, int largeur, int hauteur) {</w:t>
      </w:r>
    </w:p>
    <w:p w14:paraId="100970A6" w14:textId="77777777" w:rsidR="00A03321" w:rsidRDefault="00A03321" w:rsidP="00A03321">
      <w:pPr>
        <w:pStyle w:val="CodeJava9ptCarCar"/>
      </w:pPr>
      <w:r>
        <w:t xml:space="preserve">        </w:t>
      </w:r>
      <w:r>
        <w:rPr>
          <w:highlight w:val="yellow"/>
        </w:rPr>
        <w:t>unGraphics</w:t>
      </w:r>
      <w:r>
        <w:t>.setColor(Color.green);</w:t>
      </w:r>
    </w:p>
    <w:p w14:paraId="55334485" w14:textId="77777777" w:rsidR="00A03321" w:rsidRDefault="00A03321" w:rsidP="00A03321">
      <w:pPr>
        <w:pStyle w:val="CodeJava9ptCarCar"/>
      </w:pPr>
      <w:r>
        <w:t xml:space="preserve">        </w:t>
      </w:r>
      <w:r>
        <w:rPr>
          <w:highlight w:val="yellow"/>
        </w:rPr>
        <w:t>unGraphics</w:t>
      </w:r>
      <w:r>
        <w:t>.fillOval(x,y,largeur,hauteur/2); // La tête</w:t>
      </w:r>
    </w:p>
    <w:p w14:paraId="2AD88410" w14:textId="77777777" w:rsidR="00A03321" w:rsidRDefault="00A03321" w:rsidP="00A03321">
      <w:pPr>
        <w:pStyle w:val="CodeJava9ptCarCar"/>
      </w:pPr>
    </w:p>
    <w:p w14:paraId="4F4F1E99" w14:textId="77777777" w:rsidR="00A03321" w:rsidRDefault="00A03321" w:rsidP="00A03321">
      <w:pPr>
        <w:pStyle w:val="CodeJava9ptCarCar"/>
      </w:pPr>
      <w:r>
        <w:t xml:space="preserve">        </w:t>
      </w:r>
      <w:r>
        <w:rPr>
          <w:highlight w:val="yellow"/>
        </w:rPr>
        <w:t>unGraphics</w:t>
      </w:r>
      <w:r>
        <w:t>.setColor(Color.black);</w:t>
      </w:r>
    </w:p>
    <w:p w14:paraId="2955A3AF" w14:textId="77777777" w:rsidR="00A03321" w:rsidRDefault="00A03321" w:rsidP="00A03321">
      <w:pPr>
        <w:pStyle w:val="CodeJava9ptCarCar"/>
      </w:pPr>
      <w:r>
        <w:t xml:space="preserve">        </w:t>
      </w:r>
      <w:r>
        <w:rPr>
          <w:highlight w:val="yellow"/>
        </w:rPr>
        <w:t>unGraphics</w:t>
      </w:r>
      <w:r>
        <w:t>.fillRect(x+largeur/4,y+hauteur/8,largeur/10,hauteur/20); // L'oeil gauche</w:t>
      </w:r>
    </w:p>
    <w:p w14:paraId="55752AB8" w14:textId="77777777" w:rsidR="00A03321" w:rsidRDefault="00A03321" w:rsidP="00A03321">
      <w:pPr>
        <w:pStyle w:val="CodeJava9ptCarCar"/>
      </w:pPr>
      <w:r>
        <w:t xml:space="preserve">        </w:t>
      </w:r>
      <w:r>
        <w:rPr>
          <w:highlight w:val="yellow"/>
        </w:rPr>
        <w:t>unGraphics</w:t>
      </w:r>
      <w:r>
        <w:t>.fillRect(x+largeur*3/4-largeur/10,y+hauteur/8,largeur/10,hauteur/20); // L'oeil droit</w:t>
      </w:r>
    </w:p>
    <w:p w14:paraId="0AF4ACE3" w14:textId="77777777" w:rsidR="00A03321" w:rsidRDefault="00A03321" w:rsidP="00A03321">
      <w:pPr>
        <w:pStyle w:val="CodeJava9ptCarCar"/>
      </w:pPr>
      <w:r>
        <w:t xml:space="preserve">        </w:t>
      </w:r>
      <w:r>
        <w:rPr>
          <w:highlight w:val="yellow"/>
        </w:rPr>
        <w:t>unGraphics</w:t>
      </w:r>
      <w:r>
        <w:t>.drawLine(x+largeur/4,y+hauteur*3/8,x+largeur*3/4,y+hauteur*3/8); // La bouche</w:t>
      </w:r>
    </w:p>
    <w:p w14:paraId="67994459" w14:textId="77777777" w:rsidR="00A03321" w:rsidRDefault="00A03321" w:rsidP="00A03321">
      <w:pPr>
        <w:pStyle w:val="CodeJava9ptCarCar"/>
      </w:pPr>
      <w:r>
        <w:t xml:space="preserve">        </w:t>
      </w:r>
    </w:p>
    <w:p w14:paraId="7DDFF9E6" w14:textId="77777777" w:rsidR="00A03321" w:rsidRDefault="00A03321" w:rsidP="00A03321">
      <w:pPr>
        <w:pStyle w:val="CodeJava9ptCarCar"/>
      </w:pPr>
      <w:r>
        <w:t xml:space="preserve">        </w:t>
      </w:r>
      <w:r>
        <w:rPr>
          <w:highlight w:val="yellow"/>
        </w:rPr>
        <w:t>unGraphics</w:t>
      </w:r>
      <w:r>
        <w:t>.setColor(Color.red);</w:t>
      </w:r>
    </w:p>
    <w:p w14:paraId="1482D828" w14:textId="77777777" w:rsidR="00A03321" w:rsidRDefault="00A03321" w:rsidP="00A03321">
      <w:pPr>
        <w:pStyle w:val="CodeJava9ptCarCar"/>
      </w:pPr>
      <w:r>
        <w:t xml:space="preserve">        </w:t>
      </w:r>
      <w:r>
        <w:rPr>
          <w:highlight w:val="yellow"/>
        </w:rPr>
        <w:t>unGraphics</w:t>
      </w:r>
      <w:r>
        <w:t>.fillRect(x,y+hauteur/2,largeur,hauteur/2); // Le corps</w:t>
      </w:r>
    </w:p>
    <w:p w14:paraId="7AAB23B6" w14:textId="77777777" w:rsidR="00A03321" w:rsidRDefault="00A03321" w:rsidP="00A03321">
      <w:pPr>
        <w:pStyle w:val="CodeJava9ptCarCar"/>
      </w:pPr>
      <w:r>
        <w:t xml:space="preserve">    }</w:t>
      </w:r>
    </w:p>
    <w:p w14:paraId="1285EB44" w14:textId="77777777" w:rsidR="00A03321" w:rsidRDefault="00A03321" w:rsidP="00A03321">
      <w:pPr>
        <w:pStyle w:val="Corpsdetexte"/>
      </w:pP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Raccourci pour l’appel d’une méthode de la même classe</w:t>
      </w:r>
    </w:p>
    <w:p w14:paraId="7511FD1E"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400D4E" w:rsidP="00A03321">
      <w:pPr>
        <w:pStyle w:val="Corpsdetexte"/>
        <w:rPr>
          <w:b/>
          <w:bCs/>
        </w:rPr>
      </w:pPr>
      <w:r>
        <w:object w:dxaOrig="10083" w:dyaOrig="1200" w14:anchorId="0E8A6BCE">
          <v:shape id="_x0000_i1059" type="#_x0000_t75" style="width:439.6pt;height:53.05pt" o:ole="">
            <v:imagedata r:id="rId271" o:title=""/>
          </v:shape>
          <o:OLEObject Type="Embed" ProgID="Visio.Drawing.11" ShapeID="_x0000_i1059" DrawAspect="Content" ObjectID="_1650868775" r:id="rId272"/>
        </w:object>
      </w:r>
    </w:p>
    <w:p w14:paraId="4F84D8D8" w14:textId="77777777" w:rsidR="00A03321" w:rsidRDefault="00A03321" w:rsidP="00A03321">
      <w:pPr>
        <w:pStyle w:val="Corpsdetexte"/>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77777777" w:rsidR="00A03321" w:rsidRPr="00A92666" w:rsidRDefault="00A03321" w:rsidP="00A03321">
      <w:pPr>
        <w:pStyle w:val="Corpsdetexte"/>
        <w:rPr>
          <w:lang w:val="fr-CA"/>
        </w:rPr>
      </w:pPr>
      <w:r w:rsidRPr="0072409D">
        <w:rPr>
          <w:b/>
        </w:rPr>
        <w:t>Solution</w:t>
      </w:r>
      <w:r>
        <w:t xml:space="preserve"> avec Iti : </w:t>
      </w:r>
      <w:hyperlink r:id="rId273" w:history="1">
        <w:r w:rsidRPr="00A92666">
          <w:rPr>
            <w:rFonts w:ascii="Segoe UI" w:hAnsi="Segoe UI" w:cs="Segoe UI"/>
            <w:color w:val="0366D6"/>
            <w:lang w:val="fr-CA"/>
          </w:rPr>
          <w:t>JavaPasAPas</w:t>
        </w:r>
      </w:hyperlink>
      <w:r w:rsidRPr="00A92666">
        <w:rPr>
          <w:rFonts w:ascii="Segoe UI" w:hAnsi="Segoe UI" w:cs="Segoe UI"/>
          <w:color w:val="586069"/>
          <w:lang w:val="fr-CA"/>
        </w:rPr>
        <w:t>/</w:t>
      </w:r>
      <w:r w:rsidRPr="00A92666">
        <w:rPr>
          <w:rFonts w:ascii="Segoe UI" w:hAnsi="Segoe UI" w:cs="Segoe UI"/>
          <w:b/>
          <w:bCs/>
          <w:color w:val="586069"/>
          <w:lang w:val="fr-CA"/>
        </w:rPr>
        <w:t>ExerciceMethodePaintIti.java</w:t>
      </w:r>
    </w:p>
    <w:p w14:paraId="5C1A12AE" w14:textId="77777777" w:rsidR="00A03321" w:rsidRDefault="00A03321" w:rsidP="00A03321">
      <w:pPr>
        <w:pStyle w:val="CodeJava9ptCarCar"/>
      </w:pPr>
      <w:r>
        <w:t>import java.awt.*;</w:t>
      </w:r>
    </w:p>
    <w:p w14:paraId="6F4B8116" w14:textId="77777777" w:rsidR="00A03321" w:rsidRPr="00DC4028" w:rsidRDefault="00A03321" w:rsidP="00A03321">
      <w:pPr>
        <w:pStyle w:val="CodeJava9ptCarCar"/>
        <w:rPr>
          <w:lang w:val="fr-CA"/>
        </w:rPr>
      </w:pPr>
      <w:r w:rsidRPr="00DC4028">
        <w:rPr>
          <w:lang w:val="fr-CA"/>
        </w:rPr>
        <w:t>import javax.swing.JFrame;</w:t>
      </w:r>
    </w:p>
    <w:p w14:paraId="3EA42E11" w14:textId="77777777" w:rsidR="00A03321" w:rsidRPr="00DC4028" w:rsidRDefault="00A03321" w:rsidP="00A03321">
      <w:pPr>
        <w:pStyle w:val="CodeJava9ptCarCar"/>
        <w:rPr>
          <w:lang w:val="fr-CA"/>
        </w:rPr>
      </w:pPr>
    </w:p>
    <w:p w14:paraId="3B880C6E" w14:textId="77777777" w:rsidR="00A03321" w:rsidRPr="0013554C" w:rsidRDefault="00A03321" w:rsidP="00A03321">
      <w:pPr>
        <w:pStyle w:val="CodeJava9ptCarCar"/>
        <w:rPr>
          <w:lang w:val="en-CA"/>
        </w:rPr>
      </w:pPr>
      <w:r w:rsidRPr="0013554C">
        <w:rPr>
          <w:lang w:val="en-CA"/>
        </w:rPr>
        <w:t>public class ExerciceMethodePaintIti extends JFrame {</w:t>
      </w:r>
    </w:p>
    <w:p w14:paraId="6D51B206" w14:textId="77777777" w:rsidR="00A03321" w:rsidRPr="0013554C" w:rsidRDefault="00A03321" w:rsidP="00A03321">
      <w:pPr>
        <w:pStyle w:val="CodeJava9ptCarCar"/>
        <w:rPr>
          <w:lang w:val="en-CA"/>
        </w:rPr>
      </w:pPr>
    </w:p>
    <w:p w14:paraId="722776C1" w14:textId="77777777" w:rsidR="00A03321" w:rsidRDefault="00A03321" w:rsidP="00A03321">
      <w:pPr>
        <w:pStyle w:val="CodeJava9ptCarCar"/>
      </w:pPr>
      <w:r w:rsidRPr="0013554C">
        <w:rPr>
          <w:lang w:val="en-CA"/>
        </w:rPr>
        <w:lastRenderedPageBreak/>
        <w:t xml:space="preserve">    </w:t>
      </w:r>
      <w:r>
        <w:t>public ExerciceMethodePaintIti() {</w:t>
      </w:r>
    </w:p>
    <w:p w14:paraId="6F03BD93" w14:textId="77777777" w:rsidR="00A03321" w:rsidRDefault="00A03321" w:rsidP="00A03321">
      <w:pPr>
        <w:pStyle w:val="CodeJava9ptCarCar"/>
      </w:pPr>
      <w:r>
        <w:t xml:space="preserve">        super("2 Itis avec méthode paintIti()");</w:t>
      </w:r>
    </w:p>
    <w:p w14:paraId="7D8CAD28" w14:textId="77777777" w:rsidR="00A03321" w:rsidRPr="00594A6E" w:rsidRDefault="00A03321" w:rsidP="00A03321">
      <w:pPr>
        <w:pStyle w:val="CodeJava9ptCarCar"/>
        <w:rPr>
          <w:lang w:val="en-CA"/>
        </w:rPr>
      </w:pPr>
      <w:r>
        <w:t xml:space="preserve">        </w:t>
      </w:r>
      <w:r w:rsidRPr="00594A6E">
        <w:rPr>
          <w:lang w:val="en-CA"/>
        </w:rPr>
        <w:t>this.setDefaultCloseOperation(EXIT_ON_CLOSE);</w:t>
      </w:r>
    </w:p>
    <w:p w14:paraId="18DBC202" w14:textId="77777777" w:rsidR="00A03321" w:rsidRDefault="00A03321" w:rsidP="00A03321">
      <w:pPr>
        <w:pStyle w:val="CodeJava9ptCarCar"/>
        <w:rPr>
          <w:lang w:val="en-CA"/>
        </w:rPr>
      </w:pPr>
      <w:r w:rsidRPr="00594A6E">
        <w:rPr>
          <w:lang w:val="en-CA"/>
        </w:rPr>
        <w:t xml:space="preserve">        </w:t>
      </w:r>
      <w:r>
        <w:rPr>
          <w:lang w:val="en-CA"/>
        </w:rPr>
        <w:t>this.setSize(400,600);</w:t>
      </w:r>
    </w:p>
    <w:p w14:paraId="41AE7E8C" w14:textId="77777777" w:rsidR="00A03321" w:rsidRDefault="00A03321" w:rsidP="00A03321">
      <w:pPr>
        <w:pStyle w:val="CodeJava9ptCarCar"/>
        <w:rPr>
          <w:lang w:val="en-CA"/>
        </w:rPr>
      </w:pPr>
      <w:r>
        <w:rPr>
          <w:lang w:val="en-CA"/>
        </w:rPr>
        <w:t xml:space="preserve">        this.setVisible(true);</w:t>
      </w:r>
    </w:p>
    <w:p w14:paraId="5E39A70F" w14:textId="77777777" w:rsidR="00A03321" w:rsidRDefault="00A03321" w:rsidP="00A03321">
      <w:pPr>
        <w:pStyle w:val="CodeJava9ptCarCar"/>
      </w:pPr>
      <w:r>
        <w:rPr>
          <w:lang w:val="en-CA"/>
        </w:rPr>
        <w:t xml:space="preserve">    </w:t>
      </w:r>
      <w:r>
        <w:t>}</w:t>
      </w:r>
    </w:p>
    <w:p w14:paraId="64CAE15C" w14:textId="77777777" w:rsidR="00A03321" w:rsidRDefault="00A03321" w:rsidP="00A03321">
      <w:pPr>
        <w:pStyle w:val="CodeJava9ptCarCar"/>
      </w:pPr>
    </w:p>
    <w:p w14:paraId="56346A60" w14:textId="77777777" w:rsidR="00A03321" w:rsidRDefault="00A03321" w:rsidP="00A03321">
      <w:pPr>
        <w:pStyle w:val="CodeJava9ptCarCar"/>
      </w:pPr>
      <w:r>
        <w:t xml:space="preserve">    // Méthode qui dessine un Iti dans un objet Graphics g</w:t>
      </w:r>
    </w:p>
    <w:p w14:paraId="33E1CA8E" w14:textId="77777777" w:rsidR="00A03321" w:rsidRDefault="00A03321" w:rsidP="00A03321">
      <w:pPr>
        <w:pStyle w:val="CodeJava9ptCarCar"/>
      </w:pPr>
      <w:r>
        <w:t xml:space="preserve">    // à l'échelle dans un rectangle englobant de paramètres x,y,largeur,hauteur</w:t>
      </w:r>
    </w:p>
    <w:p w14:paraId="78246FB7" w14:textId="77777777" w:rsidR="00A03321" w:rsidRDefault="00A03321" w:rsidP="00A03321">
      <w:pPr>
        <w:pStyle w:val="CodeJava9ptCarCar"/>
      </w:pPr>
      <w:r>
        <w:t xml:space="preserve">    public static void paintIti (Graphics g, int x, int y, int largeur, int hauteur) {</w:t>
      </w:r>
    </w:p>
    <w:p w14:paraId="28DEC049" w14:textId="77777777" w:rsidR="00A03321" w:rsidRDefault="00A03321" w:rsidP="00A03321">
      <w:pPr>
        <w:pStyle w:val="CodeJava9ptCarCar"/>
      </w:pPr>
      <w:r>
        <w:t xml:space="preserve">        // Coordonnées du milieu du rectangle englobant pour faciliter les calculs</w:t>
      </w:r>
    </w:p>
    <w:p w14:paraId="04836D4A" w14:textId="77777777" w:rsidR="00A03321" w:rsidRDefault="00A03321" w:rsidP="00A03321">
      <w:pPr>
        <w:pStyle w:val="CodeJava9ptCarCar"/>
      </w:pPr>
      <w:r>
        <w:t xml:space="preserve">        int milieux = x + largeur/2;</w:t>
      </w:r>
    </w:p>
    <w:p w14:paraId="41046F46" w14:textId="77777777" w:rsidR="00A03321" w:rsidRDefault="00A03321" w:rsidP="00A03321">
      <w:pPr>
        <w:pStyle w:val="CodeJava9ptCarCar"/>
      </w:pPr>
      <w:r>
        <w:t xml:space="preserve">        int milieuy = y + hauteur/2;</w:t>
      </w:r>
    </w:p>
    <w:p w14:paraId="622D9D87" w14:textId="77777777" w:rsidR="00A03321" w:rsidRDefault="00A03321" w:rsidP="00A03321">
      <w:pPr>
        <w:pStyle w:val="CodeJava9ptCarCar"/>
      </w:pPr>
      <w:r>
        <w:t xml:space="preserve">        // La tête</w:t>
      </w:r>
    </w:p>
    <w:p w14:paraId="0B0140BA" w14:textId="77777777" w:rsidR="00A03321" w:rsidRDefault="00A03321" w:rsidP="00A03321">
      <w:pPr>
        <w:pStyle w:val="CodeJava9ptCarCar"/>
      </w:pPr>
      <w:r>
        <w:t xml:space="preserve">        g.setColor(Color.pink);</w:t>
      </w:r>
    </w:p>
    <w:p w14:paraId="4A1CDCA3" w14:textId="77777777" w:rsidR="00A03321" w:rsidRDefault="00A03321" w:rsidP="00A03321">
      <w:pPr>
        <w:pStyle w:val="CodeJava9ptCarCar"/>
      </w:pPr>
      <w:r>
        <w:t xml:space="preserve">        g.fillOval(x+largeur/3,y,largeur/3,hauteur/4);</w:t>
      </w:r>
    </w:p>
    <w:p w14:paraId="5049347A" w14:textId="77777777" w:rsidR="00A03321" w:rsidRDefault="00A03321" w:rsidP="00A03321">
      <w:pPr>
        <w:pStyle w:val="CodeJava9ptCarCar"/>
      </w:pPr>
      <w:r>
        <w:t xml:space="preserve">        // Le sourire</w:t>
      </w:r>
    </w:p>
    <w:p w14:paraId="236F0F4D" w14:textId="77777777" w:rsidR="00A03321" w:rsidRDefault="00A03321" w:rsidP="00A03321">
      <w:pPr>
        <w:pStyle w:val="CodeJava9ptCarCar"/>
      </w:pPr>
      <w:r>
        <w:t xml:space="preserve">        g.setColor(Color.black);</w:t>
      </w:r>
    </w:p>
    <w:p w14:paraId="76AAD4C9" w14:textId="77777777" w:rsidR="00A03321" w:rsidRDefault="00A03321" w:rsidP="00A03321">
      <w:pPr>
        <w:pStyle w:val="CodeJava9ptCarCar"/>
      </w:pPr>
      <w:r>
        <w:t xml:space="preserve">        g.drawArc(x+largeur/3,y-hauteur/12,largeur/3,hauteur/4,-125,70);</w:t>
      </w:r>
    </w:p>
    <w:p w14:paraId="12B21EBB" w14:textId="77777777" w:rsidR="00A03321" w:rsidRDefault="00A03321" w:rsidP="00A03321">
      <w:pPr>
        <w:pStyle w:val="CodeJava9ptCarCar"/>
      </w:pPr>
      <w:r>
        <w:t xml:space="preserve">        // Les yeux </w:t>
      </w:r>
    </w:p>
    <w:p w14:paraId="56519B36" w14:textId="77777777" w:rsidR="00A03321" w:rsidRDefault="00A03321" w:rsidP="00A03321">
      <w:pPr>
        <w:pStyle w:val="CodeJava9ptCarCar"/>
      </w:pPr>
      <w:r>
        <w:t xml:space="preserve">        g.fillOval(milieux-largeur/8,y+hauteur/12,largeur/12,hauteur/24);</w:t>
      </w:r>
    </w:p>
    <w:p w14:paraId="13BC5810" w14:textId="77777777" w:rsidR="00A03321" w:rsidRDefault="00A03321" w:rsidP="00A03321">
      <w:pPr>
        <w:pStyle w:val="CodeJava9ptCarCar"/>
      </w:pPr>
      <w:r>
        <w:t xml:space="preserve">        g.fillOval(milieux+largeur/8-largeur/12,y+hauteur/12,largeur/12,hauteur/24);</w:t>
      </w:r>
    </w:p>
    <w:p w14:paraId="3B8B1170" w14:textId="77777777" w:rsidR="00A03321" w:rsidRDefault="00A03321" w:rsidP="00A03321">
      <w:pPr>
        <w:pStyle w:val="CodeJava9ptCarCar"/>
      </w:pPr>
      <w:r>
        <w:t xml:space="preserve">        // Le corps</w:t>
      </w:r>
    </w:p>
    <w:p w14:paraId="6128D54B" w14:textId="77777777" w:rsidR="00A03321" w:rsidRDefault="00A03321" w:rsidP="00A03321">
      <w:pPr>
        <w:pStyle w:val="CodeJava9ptCarCar"/>
      </w:pPr>
      <w:r>
        <w:t xml:space="preserve">        g.drawLine(milieux,y+hauteur/4,milieux,y+hauteur*3/4);</w:t>
      </w:r>
    </w:p>
    <w:p w14:paraId="768B95C1" w14:textId="77777777" w:rsidR="00A03321" w:rsidRDefault="00A03321" w:rsidP="00A03321">
      <w:pPr>
        <w:pStyle w:val="CodeJava9ptCarCar"/>
      </w:pPr>
      <w:r>
        <w:t xml:space="preserve">        // Les bras</w:t>
      </w:r>
    </w:p>
    <w:p w14:paraId="63FD0273" w14:textId="77777777" w:rsidR="00A03321" w:rsidRDefault="00A03321" w:rsidP="00A03321">
      <w:pPr>
        <w:pStyle w:val="CodeJava9ptCarCar"/>
      </w:pPr>
      <w:r>
        <w:t xml:space="preserve">        g.drawLine(x,y+hauteur/4,milieux,milieuy);</w:t>
      </w:r>
    </w:p>
    <w:p w14:paraId="7C53E0FF" w14:textId="77777777" w:rsidR="00A03321" w:rsidRDefault="00A03321" w:rsidP="00A03321">
      <w:pPr>
        <w:pStyle w:val="CodeJava9ptCarCar"/>
      </w:pPr>
      <w:r>
        <w:t xml:space="preserve">        g.drawLine(x+largeur,y+hauteur/4,milieux,milieuy);</w:t>
      </w:r>
    </w:p>
    <w:p w14:paraId="38EB9411" w14:textId="77777777" w:rsidR="00A03321" w:rsidRDefault="00A03321" w:rsidP="00A03321">
      <w:pPr>
        <w:pStyle w:val="CodeJava9ptCarCar"/>
      </w:pPr>
      <w:r>
        <w:t xml:space="preserve">        // Les jambes</w:t>
      </w:r>
    </w:p>
    <w:p w14:paraId="409C2CB6" w14:textId="77777777" w:rsidR="00A03321" w:rsidRDefault="00A03321" w:rsidP="00A03321">
      <w:pPr>
        <w:pStyle w:val="CodeJava9ptCarCar"/>
      </w:pPr>
      <w:r>
        <w:t xml:space="preserve">        g.drawLine(x,y+hauteur,milieux,y+hauteur*3/4);</w:t>
      </w:r>
    </w:p>
    <w:p w14:paraId="426C2878" w14:textId="77777777" w:rsidR="00A03321" w:rsidRDefault="00A03321" w:rsidP="00A03321">
      <w:pPr>
        <w:pStyle w:val="CodeJava9ptCarCar"/>
      </w:pPr>
      <w:r>
        <w:t xml:space="preserve">        g.drawLine(x+largeur,y+hauteur,milieux,y+hauteur*3/4);</w:t>
      </w:r>
    </w:p>
    <w:p w14:paraId="4A596214" w14:textId="77777777" w:rsidR="00A03321" w:rsidRDefault="00A03321" w:rsidP="00A03321">
      <w:pPr>
        <w:pStyle w:val="CodeJava9ptCarCar"/>
      </w:pPr>
      <w:r>
        <w:t xml:space="preserve">    }</w:t>
      </w:r>
    </w:p>
    <w:p w14:paraId="621474FA" w14:textId="77777777" w:rsidR="00A03321" w:rsidRDefault="00A03321" w:rsidP="00A03321">
      <w:pPr>
        <w:pStyle w:val="CodeJava9ptCarCar"/>
      </w:pPr>
    </w:p>
    <w:p w14:paraId="45D8813F" w14:textId="77777777" w:rsidR="00A03321" w:rsidRDefault="00A03321" w:rsidP="00A03321">
      <w:pPr>
        <w:pStyle w:val="CodeJava9ptCarCar"/>
      </w:pPr>
      <w:r>
        <w:t xml:space="preserve">    public void paint (Graphics g) {</w:t>
      </w:r>
    </w:p>
    <w:p w14:paraId="1DE33358" w14:textId="77777777" w:rsidR="00A03321" w:rsidRDefault="00A03321" w:rsidP="00A03321">
      <w:pPr>
        <w:pStyle w:val="CodeJava9ptCarCar"/>
      </w:pPr>
      <w:r>
        <w:t xml:space="preserve">        super.paint(g);</w:t>
      </w:r>
    </w:p>
    <w:p w14:paraId="30356833" w14:textId="77777777" w:rsidR="00A03321" w:rsidRDefault="00A03321" w:rsidP="00A03321">
      <w:pPr>
        <w:pStyle w:val="CodeJava9ptCarCar"/>
      </w:pPr>
    </w:p>
    <w:p w14:paraId="0BEB2CF8" w14:textId="77777777" w:rsidR="00A03321" w:rsidRDefault="00A03321" w:rsidP="00A03321">
      <w:pPr>
        <w:pStyle w:val="CodeJava9ptCarCar"/>
      </w:pPr>
      <w:r>
        <w:t xml:space="preserve">        // Dessin du premier Bot</w:t>
      </w:r>
    </w:p>
    <w:p w14:paraId="5828E1A9" w14:textId="77777777" w:rsidR="00A03321" w:rsidRDefault="00A03321" w:rsidP="00A03321">
      <w:pPr>
        <w:pStyle w:val="CodeJava9ptCarCar"/>
      </w:pPr>
      <w:r>
        <w:t xml:space="preserve">        paintIti(g, 100, 100, 200, 400);</w:t>
      </w:r>
    </w:p>
    <w:p w14:paraId="3365F9BF" w14:textId="77777777" w:rsidR="00A03321" w:rsidRDefault="00A03321" w:rsidP="00A03321">
      <w:pPr>
        <w:pStyle w:val="CodeJava9ptCarCar"/>
      </w:pPr>
      <w:r>
        <w:t xml:space="preserve">        // Dessin du deuxième Bot</w:t>
      </w:r>
    </w:p>
    <w:p w14:paraId="6A2AD6B2" w14:textId="77777777" w:rsidR="00A03321" w:rsidRDefault="00A03321" w:rsidP="00A03321">
      <w:pPr>
        <w:pStyle w:val="CodeJava9ptCarCar"/>
        <w:rPr>
          <w:lang w:val="en-CA"/>
        </w:rPr>
      </w:pPr>
      <w:r>
        <w:t xml:space="preserve">        </w:t>
      </w:r>
      <w:r>
        <w:rPr>
          <w:lang w:val="en-CA"/>
        </w:rPr>
        <w:t>paintIti(g, 25,50,100,200);</w:t>
      </w:r>
    </w:p>
    <w:p w14:paraId="087B615B" w14:textId="77777777" w:rsidR="00A03321" w:rsidRDefault="00A03321" w:rsidP="00A03321">
      <w:pPr>
        <w:pStyle w:val="CodeJava9ptCarCar"/>
        <w:rPr>
          <w:lang w:val="en-CA"/>
        </w:rPr>
      </w:pPr>
      <w:r>
        <w:rPr>
          <w:lang w:val="en-CA"/>
        </w:rPr>
        <w:t xml:space="preserve">    }</w:t>
      </w:r>
    </w:p>
    <w:p w14:paraId="005288C0" w14:textId="77777777" w:rsidR="00A03321" w:rsidRDefault="00A03321" w:rsidP="00A03321">
      <w:pPr>
        <w:pStyle w:val="CodeJava9ptCarCar"/>
        <w:rPr>
          <w:lang w:val="en-CA"/>
        </w:rPr>
      </w:pPr>
    </w:p>
    <w:p w14:paraId="7954D310"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4631F830" w14:textId="77777777" w:rsidR="00A03321" w:rsidRDefault="00A03321" w:rsidP="00A03321">
      <w:pPr>
        <w:pStyle w:val="CodeJava9ptCarCar"/>
      </w:pPr>
      <w:r>
        <w:rPr>
          <w:lang w:val="en-CA"/>
        </w:rPr>
        <w:t xml:space="preserve">        </w:t>
      </w:r>
      <w:r>
        <w:t>new ExerciceMethodePaintIti();</w:t>
      </w:r>
    </w:p>
    <w:p w14:paraId="060B168B" w14:textId="77777777" w:rsidR="00A03321" w:rsidRDefault="00A03321" w:rsidP="00A03321">
      <w:pPr>
        <w:pStyle w:val="CodeJava9ptCarCar"/>
      </w:pPr>
      <w:r>
        <w:t xml:space="preserve">    }</w:t>
      </w:r>
    </w:p>
    <w:p w14:paraId="726C8273" w14:textId="77777777" w:rsidR="00A03321" w:rsidRDefault="00A03321" w:rsidP="00A03321">
      <w:pPr>
        <w:pStyle w:val="CodeJava9ptCarCar"/>
      </w:pPr>
      <w:r>
        <w:t>}</w:t>
      </w:r>
    </w:p>
    <w:p w14:paraId="47D55935" w14:textId="77777777" w:rsidR="00A03321" w:rsidRDefault="00A03321" w:rsidP="00A03321">
      <w:pPr>
        <w:pStyle w:val="Corpsdetexte"/>
      </w:pPr>
      <w:r>
        <w:t>Résultat :</w:t>
      </w:r>
    </w:p>
    <w:p w14:paraId="5ECC2197" w14:textId="7269E848" w:rsidR="00A03321" w:rsidRDefault="004B7EE2" w:rsidP="00A03321">
      <w:pPr>
        <w:pStyle w:val="Corpsdetexte"/>
      </w:pPr>
      <w:r>
        <w:rPr>
          <w:noProof/>
        </w:rPr>
        <w:lastRenderedPageBreak/>
        <w:drawing>
          <wp:inline distT="0" distB="0" distL="0" distR="0" wp14:anchorId="73518705" wp14:editId="117FE466">
            <wp:extent cx="2077085" cy="3115945"/>
            <wp:effectExtent l="0" t="0" r="0" b="0"/>
            <wp:docPr id="6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077085" cy="3115945"/>
                    </a:xfrm>
                    <a:prstGeom prst="rect">
                      <a:avLst/>
                    </a:prstGeom>
                    <a:noFill/>
                    <a:ln>
                      <a:noFill/>
                    </a:ln>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777777" w:rsidR="00A03321" w:rsidRDefault="00A03321" w:rsidP="00A03321">
      <w:pPr>
        <w:pStyle w:val="Corpsdetexte"/>
      </w:pPr>
      <w:r w:rsidRPr="00280739">
        <w:rPr>
          <w:b/>
        </w:rPr>
        <w:t>Solution</w:t>
      </w:r>
      <w:r>
        <w:t xml:space="preserve">. </w:t>
      </w:r>
      <w:hyperlink r:id="rId275"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Pr="00762F24">
        <w:rPr>
          <w:rFonts w:ascii="Segoe UI" w:hAnsi="Segoe UI" w:cs="Segoe UI"/>
          <w:b/>
          <w:bCs/>
          <w:color w:val="586069"/>
          <w:lang w:val="fr-CA"/>
        </w:rPr>
        <w:t>ExercicePlusieursBotEtIti.java</w:t>
      </w:r>
    </w:p>
    <w:p w14:paraId="7EFAE01F" w14:textId="77777777" w:rsidR="00A03321" w:rsidRDefault="00A03321" w:rsidP="00A03321">
      <w:pPr>
        <w:pStyle w:val="CodeJava9ptCarCar"/>
      </w:pPr>
      <w:r>
        <w:t>import java.awt.*;</w:t>
      </w:r>
    </w:p>
    <w:p w14:paraId="7974FDAB" w14:textId="77777777" w:rsidR="00A03321" w:rsidRDefault="00A03321" w:rsidP="00A03321">
      <w:pPr>
        <w:pStyle w:val="CodeJava9ptCarCar"/>
      </w:pPr>
      <w:r>
        <w:t>import javax.swing.JFrame;</w:t>
      </w:r>
    </w:p>
    <w:p w14:paraId="1834856E" w14:textId="77777777" w:rsidR="00A03321" w:rsidRDefault="00A03321" w:rsidP="00A03321">
      <w:pPr>
        <w:pStyle w:val="CodeJava9ptCarCar"/>
      </w:pPr>
    </w:p>
    <w:p w14:paraId="31EF8DA0" w14:textId="77777777" w:rsidR="00A03321" w:rsidRDefault="00A03321" w:rsidP="00A03321">
      <w:pPr>
        <w:pStyle w:val="CodeJava9ptCarCar"/>
      </w:pPr>
      <w:r>
        <w:t>public class ExercicePlusieursBotEtIti extends JFrame {</w:t>
      </w:r>
    </w:p>
    <w:p w14:paraId="4E190399" w14:textId="77777777" w:rsidR="00A03321" w:rsidRDefault="00A03321" w:rsidP="00A03321">
      <w:pPr>
        <w:pStyle w:val="CodeJava9ptCarCar"/>
      </w:pPr>
    </w:p>
    <w:p w14:paraId="30ABE192" w14:textId="77777777" w:rsidR="00A03321" w:rsidRDefault="00A03321" w:rsidP="00A03321">
      <w:pPr>
        <w:pStyle w:val="CodeJava9ptCarCar"/>
      </w:pPr>
      <w:r>
        <w:t xml:space="preserve">    public ExercicePlusieursBotEtIti() {</w:t>
      </w:r>
    </w:p>
    <w:p w14:paraId="4CF96179" w14:textId="77777777" w:rsidR="00A03321" w:rsidRDefault="00A03321" w:rsidP="00A03321">
      <w:pPr>
        <w:pStyle w:val="CodeJava9ptCarCar"/>
      </w:pPr>
      <w:r>
        <w:t xml:space="preserve">        super("Rassemblement de Bots et Itis");</w:t>
      </w:r>
    </w:p>
    <w:p w14:paraId="161D4B15" w14:textId="77777777" w:rsidR="00A03321" w:rsidRDefault="00A03321" w:rsidP="00A03321">
      <w:pPr>
        <w:pStyle w:val="CodeJava9ptCarCar"/>
        <w:rPr>
          <w:lang w:val="en-CA"/>
        </w:rPr>
      </w:pPr>
      <w:r>
        <w:t xml:space="preserve">        </w:t>
      </w:r>
      <w:r>
        <w:rPr>
          <w:lang w:val="en-CA"/>
        </w:rPr>
        <w:t>this.setDefaultCloseOperation(EXIT_ON_CLOSE);</w:t>
      </w:r>
    </w:p>
    <w:p w14:paraId="7CD61C39" w14:textId="77777777" w:rsidR="00A03321" w:rsidRDefault="00A03321" w:rsidP="00A03321">
      <w:pPr>
        <w:pStyle w:val="CodeJava9ptCarCar"/>
        <w:rPr>
          <w:lang w:val="en-CA"/>
        </w:rPr>
      </w:pPr>
      <w:r>
        <w:rPr>
          <w:lang w:val="en-CA"/>
        </w:rPr>
        <w:t xml:space="preserve">        this.setSize(400,600);</w:t>
      </w:r>
    </w:p>
    <w:p w14:paraId="3D05AE5E" w14:textId="77777777" w:rsidR="00A03321" w:rsidRDefault="00A03321" w:rsidP="00A03321">
      <w:pPr>
        <w:pStyle w:val="CodeJava9ptCarCar"/>
        <w:rPr>
          <w:lang w:val="en-CA"/>
        </w:rPr>
      </w:pPr>
      <w:r>
        <w:rPr>
          <w:lang w:val="en-CA"/>
        </w:rPr>
        <w:t xml:space="preserve">        this.setVisible(true);</w:t>
      </w:r>
    </w:p>
    <w:p w14:paraId="1DFF2923" w14:textId="77777777" w:rsidR="00A03321" w:rsidRDefault="00A03321" w:rsidP="00A03321">
      <w:pPr>
        <w:pStyle w:val="CodeJava9ptCarCar"/>
      </w:pPr>
      <w:r>
        <w:rPr>
          <w:lang w:val="en-CA"/>
        </w:rPr>
        <w:t xml:space="preserve">    </w:t>
      </w:r>
      <w:r>
        <w:t>}</w:t>
      </w:r>
    </w:p>
    <w:p w14:paraId="60D9E726" w14:textId="77777777" w:rsidR="00A03321" w:rsidRDefault="00A03321" w:rsidP="00A03321">
      <w:pPr>
        <w:pStyle w:val="CodeJava9ptCarCar"/>
      </w:pPr>
    </w:p>
    <w:p w14:paraId="228588EE" w14:textId="77777777" w:rsidR="00A03321" w:rsidRDefault="00A03321" w:rsidP="00A03321">
      <w:pPr>
        <w:pStyle w:val="CodeJava9ptCarCar"/>
      </w:pPr>
      <w:r>
        <w:t xml:space="preserve">    // Méthode qui dessine un Bot dans un objet Graphics g</w:t>
      </w:r>
    </w:p>
    <w:p w14:paraId="77E2CA0E" w14:textId="77777777" w:rsidR="00A03321" w:rsidRDefault="00A03321" w:rsidP="00A03321">
      <w:pPr>
        <w:pStyle w:val="CodeJava9ptCarCar"/>
      </w:pPr>
      <w:r>
        <w:t xml:space="preserve">    // à l'échelle dans un rectangle englobant de paramètres x,y,largeur,hauteur</w:t>
      </w:r>
    </w:p>
    <w:p w14:paraId="526E72BF" w14:textId="77777777" w:rsidR="00A03321" w:rsidRDefault="00A03321" w:rsidP="00A03321">
      <w:pPr>
        <w:pStyle w:val="CodeJava9ptCarCar"/>
      </w:pPr>
      <w:r>
        <w:t xml:space="preserve">    public static void paintBot (Graphics g, int x, int y, int largeur, int hauteur) {</w:t>
      </w:r>
    </w:p>
    <w:p w14:paraId="7234E65F" w14:textId="77777777" w:rsidR="00A03321" w:rsidRDefault="00A03321" w:rsidP="00A03321">
      <w:pPr>
        <w:pStyle w:val="CodeJava9ptCarCar"/>
      </w:pPr>
      <w:r>
        <w:t xml:space="preserve">        g.setColor(Color.green);</w:t>
      </w:r>
    </w:p>
    <w:p w14:paraId="7276B44F" w14:textId="77777777" w:rsidR="00A03321" w:rsidRDefault="00A03321" w:rsidP="00A03321">
      <w:pPr>
        <w:pStyle w:val="CodeJava9ptCarCar"/>
      </w:pPr>
      <w:r>
        <w:t xml:space="preserve">        g.fillOval(x,y,largeur,hauteur/2); // La tête</w:t>
      </w:r>
    </w:p>
    <w:p w14:paraId="4EF026D2" w14:textId="77777777" w:rsidR="00A03321" w:rsidRDefault="00A03321" w:rsidP="00A03321">
      <w:pPr>
        <w:pStyle w:val="CodeJava9ptCarCar"/>
      </w:pPr>
    </w:p>
    <w:p w14:paraId="6E0E2452" w14:textId="77777777" w:rsidR="00A03321" w:rsidRDefault="00A03321" w:rsidP="00A03321">
      <w:pPr>
        <w:pStyle w:val="CodeJava9ptCarCar"/>
      </w:pPr>
      <w:r>
        <w:t xml:space="preserve">        g.setColor(Color.black);</w:t>
      </w:r>
    </w:p>
    <w:p w14:paraId="2F945C6B" w14:textId="77777777" w:rsidR="00A03321" w:rsidRDefault="00A03321" w:rsidP="00A03321">
      <w:pPr>
        <w:pStyle w:val="CodeJava9ptCarCar"/>
      </w:pPr>
      <w:r>
        <w:t xml:space="preserve">        g.fillRect(x+largeur/4,y+hauteur/8,largeur/10,hauteur/20); // L'oeil gauche</w:t>
      </w:r>
    </w:p>
    <w:p w14:paraId="69AA4DCF" w14:textId="77777777" w:rsidR="00A03321" w:rsidRDefault="00A03321" w:rsidP="00A03321">
      <w:pPr>
        <w:pStyle w:val="CodeJava9ptCarCar"/>
      </w:pPr>
      <w:r>
        <w:t xml:space="preserve">        g.fillRect(x+largeur*3/4-largeur/10,y+hauteur/8,largeur/10,hauteur/20); // L'oeil droit</w:t>
      </w:r>
    </w:p>
    <w:p w14:paraId="4577EF57" w14:textId="77777777" w:rsidR="00A03321" w:rsidRDefault="00A03321" w:rsidP="00A03321">
      <w:pPr>
        <w:pStyle w:val="CodeJava9ptCarCar"/>
      </w:pPr>
      <w:r>
        <w:t xml:space="preserve">        g.drawLine(x+largeur/4,y+hauteur*3/8,x+largeur*3/4,y+hauteur*3/8); // La bouche</w:t>
      </w:r>
    </w:p>
    <w:p w14:paraId="2525C116" w14:textId="77777777" w:rsidR="00A03321" w:rsidRDefault="00A03321" w:rsidP="00A03321">
      <w:pPr>
        <w:pStyle w:val="CodeJava9ptCarCar"/>
      </w:pPr>
      <w:r>
        <w:t xml:space="preserve">        </w:t>
      </w:r>
    </w:p>
    <w:p w14:paraId="346D32B9" w14:textId="77777777" w:rsidR="00A03321" w:rsidRDefault="00A03321" w:rsidP="00A03321">
      <w:pPr>
        <w:pStyle w:val="CodeJava9ptCarCar"/>
      </w:pPr>
      <w:r>
        <w:t xml:space="preserve">        g.setColor(Color.red);</w:t>
      </w:r>
    </w:p>
    <w:p w14:paraId="5C3FB2DB" w14:textId="77777777" w:rsidR="00A03321" w:rsidRDefault="00A03321" w:rsidP="00A03321">
      <w:pPr>
        <w:pStyle w:val="CodeJava9ptCarCar"/>
      </w:pPr>
      <w:r>
        <w:t xml:space="preserve">        g.fillRect(x,y+hauteur/2,largeur,hauteur/2); // Le corps</w:t>
      </w:r>
    </w:p>
    <w:p w14:paraId="12BD589F" w14:textId="77777777" w:rsidR="00A03321" w:rsidRDefault="00A03321" w:rsidP="00A03321">
      <w:pPr>
        <w:pStyle w:val="CodeJava9ptCarCar"/>
      </w:pPr>
      <w:r>
        <w:t xml:space="preserve">    }</w:t>
      </w:r>
    </w:p>
    <w:p w14:paraId="04FD962B" w14:textId="77777777" w:rsidR="00A03321" w:rsidRDefault="00A03321" w:rsidP="00A03321">
      <w:pPr>
        <w:pStyle w:val="CodeJava9ptCarCar"/>
      </w:pPr>
    </w:p>
    <w:p w14:paraId="0F76B143" w14:textId="77777777" w:rsidR="00A03321" w:rsidRDefault="00A03321" w:rsidP="00A03321">
      <w:pPr>
        <w:pStyle w:val="CodeJava9ptCarCar"/>
      </w:pPr>
      <w:r>
        <w:t xml:space="preserve">    // Méthode qui dessine un Iti dans un objet Graphics g</w:t>
      </w:r>
    </w:p>
    <w:p w14:paraId="577B0F4F" w14:textId="77777777" w:rsidR="00A03321" w:rsidRDefault="00A03321" w:rsidP="00A03321">
      <w:pPr>
        <w:pStyle w:val="CodeJava9ptCarCar"/>
      </w:pPr>
      <w:r>
        <w:t xml:space="preserve">    // à l'échelle dans un rectangle englobant de paramètres x,y,largeur,hauteur</w:t>
      </w:r>
    </w:p>
    <w:p w14:paraId="27073DD7" w14:textId="77777777" w:rsidR="00A03321" w:rsidRDefault="00A03321" w:rsidP="00A03321">
      <w:pPr>
        <w:pStyle w:val="CodeJava9ptCarCar"/>
      </w:pPr>
      <w:r>
        <w:t xml:space="preserve">    public static void paintIti (Graphics g, int x, int y, int largeur, int hauteur) {</w:t>
      </w:r>
    </w:p>
    <w:p w14:paraId="5BDC2969" w14:textId="77777777" w:rsidR="00A03321" w:rsidRDefault="00A03321" w:rsidP="00A03321">
      <w:pPr>
        <w:pStyle w:val="CodeJava9ptCarCar"/>
      </w:pPr>
      <w:r>
        <w:t xml:space="preserve">        // Coordonnées du milieu du rectangle englobant pour faciliter les calculs</w:t>
      </w:r>
    </w:p>
    <w:p w14:paraId="282D85DA" w14:textId="77777777" w:rsidR="00A03321" w:rsidRDefault="00A03321" w:rsidP="00A03321">
      <w:pPr>
        <w:pStyle w:val="CodeJava9ptCarCar"/>
      </w:pPr>
      <w:r>
        <w:t xml:space="preserve">        int milieux = x + largeur/2;</w:t>
      </w:r>
    </w:p>
    <w:p w14:paraId="7574B477" w14:textId="77777777" w:rsidR="00A03321" w:rsidRDefault="00A03321" w:rsidP="00A03321">
      <w:pPr>
        <w:pStyle w:val="CodeJava9ptCarCar"/>
      </w:pPr>
      <w:r>
        <w:t xml:space="preserve">        int milieuy = y + hauteur/2;</w:t>
      </w:r>
    </w:p>
    <w:p w14:paraId="193C22E2" w14:textId="77777777" w:rsidR="00A03321" w:rsidRDefault="00A03321" w:rsidP="00A03321">
      <w:pPr>
        <w:pStyle w:val="CodeJava9ptCarCar"/>
      </w:pPr>
      <w:r>
        <w:lastRenderedPageBreak/>
        <w:t xml:space="preserve">        // La tête</w:t>
      </w:r>
    </w:p>
    <w:p w14:paraId="3312F013" w14:textId="77777777" w:rsidR="00A03321" w:rsidRDefault="00A03321" w:rsidP="00A03321">
      <w:pPr>
        <w:pStyle w:val="CodeJava9ptCarCar"/>
      </w:pPr>
      <w:r>
        <w:t xml:space="preserve">        g.setColor(Color.pink);</w:t>
      </w:r>
    </w:p>
    <w:p w14:paraId="7890D6AD" w14:textId="77777777" w:rsidR="00A03321" w:rsidRDefault="00A03321" w:rsidP="00A03321">
      <w:pPr>
        <w:pStyle w:val="CodeJava9ptCarCar"/>
      </w:pPr>
      <w:r>
        <w:t xml:space="preserve">        g.fillOval(x+largeur/3,y,largeur/3,hauteur/4);</w:t>
      </w:r>
    </w:p>
    <w:p w14:paraId="67889984" w14:textId="77777777" w:rsidR="00A03321" w:rsidRDefault="00A03321" w:rsidP="00A03321">
      <w:pPr>
        <w:pStyle w:val="CodeJava9ptCarCar"/>
      </w:pPr>
      <w:r>
        <w:t xml:space="preserve">        // Le sourire</w:t>
      </w:r>
    </w:p>
    <w:p w14:paraId="7E7641BA" w14:textId="77777777" w:rsidR="00A03321" w:rsidRDefault="00A03321" w:rsidP="00A03321">
      <w:pPr>
        <w:pStyle w:val="CodeJava9ptCarCar"/>
      </w:pPr>
      <w:r>
        <w:t xml:space="preserve">        g.setColor(Color.black);</w:t>
      </w:r>
    </w:p>
    <w:p w14:paraId="19C4888A" w14:textId="77777777" w:rsidR="00A03321" w:rsidRDefault="00A03321" w:rsidP="00A03321">
      <w:pPr>
        <w:pStyle w:val="CodeJava9ptCarCar"/>
      </w:pPr>
      <w:r>
        <w:t xml:space="preserve">        g.drawArc(x+largeur/3,y-hauteur/12,largeur/3,hauteur/4,-125,70);</w:t>
      </w:r>
    </w:p>
    <w:p w14:paraId="23B6D54D" w14:textId="77777777" w:rsidR="00A03321" w:rsidRDefault="00A03321" w:rsidP="00A03321">
      <w:pPr>
        <w:pStyle w:val="CodeJava9ptCarCar"/>
      </w:pPr>
      <w:r>
        <w:t xml:space="preserve">        // Les yeux </w:t>
      </w:r>
    </w:p>
    <w:p w14:paraId="3821A32B" w14:textId="77777777" w:rsidR="00A03321" w:rsidRDefault="00A03321" w:rsidP="00A03321">
      <w:pPr>
        <w:pStyle w:val="CodeJava9ptCarCar"/>
      </w:pPr>
      <w:r>
        <w:t xml:space="preserve">        g.fillOval(milieux-largeur/8,y+hauteur/12,largeur/12,hauteur/24);</w:t>
      </w:r>
    </w:p>
    <w:p w14:paraId="7D7D8B4C" w14:textId="77777777" w:rsidR="00A03321" w:rsidRDefault="00A03321" w:rsidP="00A03321">
      <w:pPr>
        <w:pStyle w:val="CodeJava9ptCarCar"/>
      </w:pPr>
      <w:r>
        <w:t xml:space="preserve">        g.fillOval(milieux+largeur/8-largeur/12,y+hauteur/12,largeur/12,hauteur/24);</w:t>
      </w:r>
    </w:p>
    <w:p w14:paraId="5455EB47" w14:textId="77777777" w:rsidR="00A03321" w:rsidRDefault="00A03321" w:rsidP="00A03321">
      <w:pPr>
        <w:pStyle w:val="CodeJava9ptCarCar"/>
      </w:pPr>
      <w:r>
        <w:t xml:space="preserve">        // Le corps</w:t>
      </w:r>
    </w:p>
    <w:p w14:paraId="7F2FE89E" w14:textId="77777777" w:rsidR="00A03321" w:rsidRDefault="00A03321" w:rsidP="00A03321">
      <w:pPr>
        <w:pStyle w:val="CodeJava9ptCarCar"/>
      </w:pPr>
      <w:r>
        <w:t xml:space="preserve">        g.drawLine(milieux,y+hauteur/4,milieux,y+hauteur*3/4);</w:t>
      </w:r>
    </w:p>
    <w:p w14:paraId="6BFBEFD4" w14:textId="77777777" w:rsidR="00A03321" w:rsidRDefault="00A03321" w:rsidP="00A03321">
      <w:pPr>
        <w:pStyle w:val="CodeJava9ptCarCar"/>
      </w:pPr>
      <w:r>
        <w:t xml:space="preserve">        // Les bras</w:t>
      </w:r>
    </w:p>
    <w:p w14:paraId="3B2C90BA" w14:textId="77777777" w:rsidR="00A03321" w:rsidRDefault="00A03321" w:rsidP="00A03321">
      <w:pPr>
        <w:pStyle w:val="CodeJava9ptCarCar"/>
      </w:pPr>
      <w:r>
        <w:t xml:space="preserve">        g.drawLine(x,y+hauteur/4,milieux,milieuy);</w:t>
      </w:r>
    </w:p>
    <w:p w14:paraId="37B8FB06" w14:textId="77777777" w:rsidR="00A03321" w:rsidRDefault="00A03321" w:rsidP="00A03321">
      <w:pPr>
        <w:pStyle w:val="CodeJava9ptCarCar"/>
      </w:pPr>
      <w:r>
        <w:t xml:space="preserve">        g.drawLine(x+largeur,y+hauteur/4,milieux,milieuy);</w:t>
      </w:r>
    </w:p>
    <w:p w14:paraId="4E82EBA5" w14:textId="77777777" w:rsidR="00A03321" w:rsidRDefault="00A03321" w:rsidP="00A03321">
      <w:pPr>
        <w:pStyle w:val="CodeJava9ptCarCar"/>
      </w:pPr>
      <w:r>
        <w:t xml:space="preserve">        // Les jambes</w:t>
      </w:r>
    </w:p>
    <w:p w14:paraId="0F970A50" w14:textId="77777777" w:rsidR="00A03321" w:rsidRDefault="00A03321" w:rsidP="00A03321">
      <w:pPr>
        <w:pStyle w:val="CodeJava9ptCarCar"/>
      </w:pPr>
      <w:r>
        <w:t xml:space="preserve">        g.drawLine(x,y+hauteur,milieux,y+hauteur*3/4);</w:t>
      </w:r>
    </w:p>
    <w:p w14:paraId="30734BB9" w14:textId="77777777" w:rsidR="00A03321" w:rsidRDefault="00A03321" w:rsidP="00A03321">
      <w:pPr>
        <w:pStyle w:val="CodeJava9ptCarCar"/>
      </w:pPr>
      <w:r>
        <w:t xml:space="preserve">        g.drawLine(x+largeur,y+hauteur,milieux,y+hauteur*3/4);</w:t>
      </w:r>
    </w:p>
    <w:p w14:paraId="522CB593" w14:textId="77777777" w:rsidR="00A03321" w:rsidRPr="004F311A" w:rsidRDefault="00A03321" w:rsidP="00A03321">
      <w:pPr>
        <w:pStyle w:val="CodeJava9ptCarCar"/>
        <w:rPr>
          <w:lang w:val="en-CA"/>
        </w:rPr>
      </w:pPr>
      <w:r>
        <w:t xml:space="preserve">    </w:t>
      </w:r>
      <w:r w:rsidRPr="004F311A">
        <w:rPr>
          <w:lang w:val="en-CA"/>
        </w:rPr>
        <w:t>}</w:t>
      </w:r>
    </w:p>
    <w:p w14:paraId="183E992E" w14:textId="77777777" w:rsidR="00A03321" w:rsidRPr="004F311A" w:rsidRDefault="00A03321" w:rsidP="00A03321">
      <w:pPr>
        <w:pStyle w:val="CodeJava9ptCarCar"/>
        <w:rPr>
          <w:lang w:val="en-CA"/>
        </w:rPr>
      </w:pPr>
    </w:p>
    <w:p w14:paraId="348725D8" w14:textId="77777777" w:rsidR="00A03321" w:rsidRDefault="00A03321" w:rsidP="00A03321">
      <w:pPr>
        <w:pStyle w:val="CodeJava9ptCarCar"/>
        <w:rPr>
          <w:lang w:val="en-CA"/>
        </w:rPr>
      </w:pPr>
      <w:r>
        <w:rPr>
          <w:lang w:val="en-CA"/>
        </w:rPr>
        <w:t xml:space="preserve">    public void paint (Graphics g) {</w:t>
      </w:r>
    </w:p>
    <w:p w14:paraId="3FC3A8C9" w14:textId="77777777" w:rsidR="00A03321" w:rsidRPr="004F311A" w:rsidRDefault="00A03321" w:rsidP="00A03321">
      <w:pPr>
        <w:pStyle w:val="CodeJava9ptCarCar"/>
        <w:rPr>
          <w:lang w:val="en-CA"/>
        </w:rPr>
      </w:pPr>
      <w:r w:rsidRPr="004F311A">
        <w:rPr>
          <w:lang w:val="en-CA"/>
        </w:rPr>
        <w:t xml:space="preserve">        super.paint(g);</w:t>
      </w:r>
    </w:p>
    <w:p w14:paraId="502EEE47" w14:textId="77777777" w:rsidR="00A03321" w:rsidRDefault="00A03321" w:rsidP="00A03321">
      <w:pPr>
        <w:pStyle w:val="CodeJava9ptCarCar"/>
        <w:rPr>
          <w:lang w:val="en-CA"/>
        </w:rPr>
      </w:pPr>
    </w:p>
    <w:p w14:paraId="3377E9AB" w14:textId="77777777" w:rsidR="00A03321" w:rsidRDefault="00A03321" w:rsidP="00A03321">
      <w:pPr>
        <w:pStyle w:val="CodeJava9ptCarCar"/>
        <w:rPr>
          <w:lang w:val="en-CA"/>
        </w:rPr>
      </w:pPr>
      <w:r>
        <w:rPr>
          <w:lang w:val="en-CA"/>
        </w:rPr>
        <w:t xml:space="preserve">        </w:t>
      </w:r>
      <w:r>
        <w:rPr>
          <w:highlight w:val="yellow"/>
          <w:lang w:val="en-CA"/>
        </w:rPr>
        <w:t>paintBot(g,10,40,50,100);</w:t>
      </w:r>
    </w:p>
    <w:p w14:paraId="1A4C10BA" w14:textId="77777777" w:rsidR="00A03321" w:rsidRDefault="00A03321" w:rsidP="00A03321">
      <w:pPr>
        <w:pStyle w:val="CodeJava9ptCarCar"/>
        <w:rPr>
          <w:lang w:val="en-CA"/>
        </w:rPr>
      </w:pPr>
      <w:r>
        <w:rPr>
          <w:lang w:val="en-CA"/>
        </w:rPr>
        <w:t xml:space="preserve">        </w:t>
      </w:r>
      <w:r>
        <w:rPr>
          <w:highlight w:val="yellow"/>
          <w:lang w:val="en-CA"/>
        </w:rPr>
        <w:t>paintBot(g,200,200,20,40);</w:t>
      </w:r>
    </w:p>
    <w:p w14:paraId="732A6D9C" w14:textId="77777777" w:rsidR="00A03321" w:rsidRDefault="00A03321" w:rsidP="00A03321">
      <w:pPr>
        <w:pStyle w:val="CodeJava9ptCarCar"/>
        <w:rPr>
          <w:lang w:val="en-CA"/>
        </w:rPr>
      </w:pPr>
      <w:r>
        <w:rPr>
          <w:lang w:val="en-CA"/>
        </w:rPr>
        <w:t xml:space="preserve">        </w:t>
      </w:r>
      <w:r>
        <w:rPr>
          <w:highlight w:val="yellow"/>
          <w:lang w:val="en-CA"/>
        </w:rPr>
        <w:t>paintBot(g,150,500,50,25);</w:t>
      </w:r>
    </w:p>
    <w:p w14:paraId="3DBBE2CC" w14:textId="77777777" w:rsidR="00A03321" w:rsidRDefault="00A03321" w:rsidP="00A03321">
      <w:pPr>
        <w:pStyle w:val="CodeJava9ptCarCar"/>
        <w:rPr>
          <w:lang w:val="en-CA"/>
        </w:rPr>
      </w:pPr>
      <w:r>
        <w:rPr>
          <w:lang w:val="en-CA"/>
        </w:rPr>
        <w:t xml:space="preserve">        </w:t>
      </w:r>
      <w:r>
        <w:rPr>
          <w:highlight w:val="yellow"/>
          <w:lang w:val="en-CA"/>
        </w:rPr>
        <w:t>paintBot(g,300,50,40,160);</w:t>
      </w:r>
    </w:p>
    <w:p w14:paraId="6BF87FF4" w14:textId="77777777" w:rsidR="00A03321" w:rsidRDefault="00A03321" w:rsidP="00A03321">
      <w:pPr>
        <w:pStyle w:val="CodeJava9ptCarCar"/>
        <w:rPr>
          <w:lang w:val="en-CA"/>
        </w:rPr>
      </w:pPr>
      <w:r>
        <w:rPr>
          <w:lang w:val="en-CA"/>
        </w:rPr>
        <w:t xml:space="preserve">        </w:t>
      </w:r>
      <w:r>
        <w:rPr>
          <w:highlight w:val="yellow"/>
          <w:lang w:val="en-CA"/>
        </w:rPr>
        <w:t>paintIti(g,150,200,40,80);</w:t>
      </w:r>
    </w:p>
    <w:p w14:paraId="3751974C" w14:textId="77777777" w:rsidR="00A03321" w:rsidRDefault="00A03321" w:rsidP="00A03321">
      <w:pPr>
        <w:pStyle w:val="CodeJava9ptCarCar"/>
        <w:rPr>
          <w:lang w:val="en-CA"/>
        </w:rPr>
      </w:pPr>
      <w:r>
        <w:rPr>
          <w:lang w:val="en-CA"/>
        </w:rPr>
        <w:t xml:space="preserve">        </w:t>
      </w:r>
      <w:r>
        <w:rPr>
          <w:highlight w:val="yellow"/>
          <w:lang w:val="en-CA"/>
        </w:rPr>
        <w:t>paintIti(g,50,350,100,200);</w:t>
      </w:r>
    </w:p>
    <w:p w14:paraId="50260890" w14:textId="77777777" w:rsidR="00A03321" w:rsidRDefault="00A03321" w:rsidP="00A03321">
      <w:pPr>
        <w:pStyle w:val="CodeJava9ptCarCar"/>
        <w:rPr>
          <w:lang w:val="en-CA"/>
        </w:rPr>
      </w:pPr>
      <w:r>
        <w:rPr>
          <w:lang w:val="en-CA"/>
        </w:rPr>
        <w:t xml:space="preserve">        </w:t>
      </w:r>
      <w:r>
        <w:rPr>
          <w:highlight w:val="yellow"/>
          <w:lang w:val="en-CA"/>
        </w:rPr>
        <w:t>paintIti(g,300,300,60,120);</w:t>
      </w:r>
    </w:p>
    <w:p w14:paraId="5E2360DD" w14:textId="77777777" w:rsidR="00A03321" w:rsidRDefault="00A03321" w:rsidP="00A03321">
      <w:pPr>
        <w:pStyle w:val="CodeJava9ptCarCar"/>
        <w:rPr>
          <w:lang w:val="en-CA"/>
        </w:rPr>
      </w:pPr>
      <w:r>
        <w:rPr>
          <w:lang w:val="en-CA"/>
        </w:rPr>
        <w:t xml:space="preserve">    }</w:t>
      </w:r>
    </w:p>
    <w:p w14:paraId="0E47F559" w14:textId="77777777" w:rsidR="00A03321" w:rsidRDefault="00A03321" w:rsidP="00A03321">
      <w:pPr>
        <w:pStyle w:val="CodeJava9ptCarCar"/>
        <w:rPr>
          <w:lang w:val="en-CA"/>
        </w:rPr>
      </w:pPr>
    </w:p>
    <w:p w14:paraId="799C22DB"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75F22F5B" w14:textId="77777777" w:rsidR="00A03321" w:rsidRDefault="00A03321" w:rsidP="00A03321">
      <w:pPr>
        <w:pStyle w:val="CodeJava9ptCarCar"/>
      </w:pPr>
      <w:r>
        <w:rPr>
          <w:lang w:val="en-CA"/>
        </w:rPr>
        <w:t xml:space="preserve">        </w:t>
      </w:r>
      <w:r>
        <w:t>new ExercicePlusieursBotEtIti();</w:t>
      </w:r>
    </w:p>
    <w:p w14:paraId="670FA360" w14:textId="77777777" w:rsidR="00A03321" w:rsidRDefault="00A03321" w:rsidP="00A03321">
      <w:pPr>
        <w:pStyle w:val="CodeJava9ptCarCar"/>
      </w:pPr>
      <w:r>
        <w:t xml:space="preserve">    }</w:t>
      </w:r>
    </w:p>
    <w:p w14:paraId="5DFB9AAD" w14:textId="77777777" w:rsidR="00A03321" w:rsidRDefault="00A03321" w:rsidP="00A03321">
      <w:pPr>
        <w:pStyle w:val="CodeJava9ptCarCar"/>
      </w:pPr>
      <w:r>
        <w:t>}</w:t>
      </w:r>
    </w:p>
    <w:p w14:paraId="1869C1E8" w14:textId="77777777" w:rsidR="00A03321" w:rsidRDefault="00A03321" w:rsidP="00A03321">
      <w:pPr>
        <w:pStyle w:val="Corpsdetexte"/>
      </w:pPr>
    </w:p>
    <w:p w14:paraId="2C4099B4" w14:textId="77777777" w:rsidR="00A03321" w:rsidRDefault="00A03321" w:rsidP="00A03321">
      <w:pPr>
        <w:pStyle w:val="Corpsdetexte"/>
      </w:pPr>
      <w:r>
        <w:t>Résultat :</w:t>
      </w:r>
    </w:p>
    <w:p w14:paraId="45555F9D" w14:textId="2AC939AD" w:rsidR="00A03321" w:rsidRDefault="004B7EE2" w:rsidP="00A03321">
      <w:pPr>
        <w:pStyle w:val="Corpsdetexte"/>
      </w:pPr>
      <w:r>
        <w:rPr>
          <w:noProof/>
        </w:rPr>
        <w:lastRenderedPageBreak/>
        <w:drawing>
          <wp:inline distT="0" distB="0" distL="0" distR="0" wp14:anchorId="17735227" wp14:editId="50B42A57">
            <wp:extent cx="2407285" cy="3612515"/>
            <wp:effectExtent l="0" t="0" r="0" b="0"/>
            <wp:docPr id="7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407285" cy="3612515"/>
                    </a:xfrm>
                    <a:prstGeom prst="rect">
                      <a:avLst/>
                    </a:prstGeom>
                    <a:noFill/>
                    <a:ln>
                      <a:noFill/>
                    </a:ln>
                  </pic:spPr>
                </pic:pic>
              </a:graphicData>
            </a:graphic>
          </wp:inline>
        </w:drawing>
      </w:r>
    </w:p>
    <w:p w14:paraId="7741DFFA" w14:textId="77777777" w:rsidR="00A03321" w:rsidRDefault="00A03321" w:rsidP="00A03321">
      <w:pPr>
        <w:pStyle w:val="Titre2"/>
      </w:pPr>
      <w:bookmarkStart w:id="84" w:name="_Toc508793537"/>
      <w:bookmarkStart w:id="85" w:name="_Toc10533517"/>
      <w:r>
        <w:t xml:space="preserve">Traitement des événements de souris (interface </w:t>
      </w:r>
      <w:r>
        <w:rPr>
          <w:i/>
          <w:iCs/>
        </w:rPr>
        <w:t>MouseListener</w:t>
      </w:r>
      <w:r>
        <w:t>)</w:t>
      </w:r>
      <w:bookmarkEnd w:id="84"/>
      <w:bookmarkEnd w:id="85"/>
    </w:p>
    <w:p w14:paraId="353A60C6" w14:textId="77777777" w:rsidR="00A03321" w:rsidRDefault="00A03321" w:rsidP="00A03321">
      <w:pPr>
        <w:pStyle w:val="Corpsdetexte"/>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77777777" w:rsidR="00A03321" w:rsidRDefault="00A03321" w:rsidP="00A03321">
      <w:pPr>
        <w:pStyle w:val="Corpsdetexte"/>
      </w:pPr>
      <w:r>
        <w:rPr>
          <w:b/>
          <w:bCs/>
        </w:rPr>
        <w:t>Exemple</w:t>
      </w:r>
      <w:r>
        <w:t xml:space="preserve">. </w:t>
      </w:r>
      <w:hyperlink r:id="rId277"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Pr="00C739DA">
        <w:rPr>
          <w:rFonts w:ascii="Segoe UI" w:hAnsi="Segoe UI" w:cs="Segoe UI"/>
          <w:b/>
          <w:bCs/>
          <w:color w:val="586069"/>
          <w:lang w:val="fr-CA"/>
        </w:rPr>
        <w:t>ExempleEvenementSouris.java</w:t>
      </w:r>
    </w:p>
    <w:p w14:paraId="4AA3242C" w14:textId="77777777" w:rsidR="00A03321" w:rsidRDefault="00A03321" w:rsidP="00A03321">
      <w:pPr>
        <w:pStyle w:val="Corpsdetexte"/>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6FAF8D2A" w14:textId="77777777" w:rsidR="00A03321" w:rsidRDefault="00A03321" w:rsidP="00A03321">
      <w:pPr>
        <w:pStyle w:val="CodeJava9ptCarCar"/>
      </w:pPr>
      <w:r>
        <w:t>import java.awt.*;</w:t>
      </w:r>
    </w:p>
    <w:p w14:paraId="3CC774A7" w14:textId="77777777" w:rsidR="00A03321" w:rsidRDefault="00A03321" w:rsidP="00A03321">
      <w:pPr>
        <w:pStyle w:val="CodeJava9ptCarCar"/>
      </w:pPr>
      <w:r>
        <w:t>import javax.swing.*;</w:t>
      </w:r>
    </w:p>
    <w:p w14:paraId="4AD2EFD4" w14:textId="77777777" w:rsidR="00A03321" w:rsidRDefault="00A03321" w:rsidP="00A03321">
      <w:pPr>
        <w:pStyle w:val="CodeJava9ptCarCar"/>
      </w:pPr>
      <w:r>
        <w:t>import java.awt.event.*;</w:t>
      </w:r>
    </w:p>
    <w:p w14:paraId="19476498" w14:textId="77777777" w:rsidR="00A03321" w:rsidRDefault="00A03321" w:rsidP="00A03321">
      <w:pPr>
        <w:pStyle w:val="CodeJava9ptCarCar"/>
      </w:pPr>
    </w:p>
    <w:p w14:paraId="62EAE71F" w14:textId="77777777" w:rsidR="00A03321" w:rsidRDefault="00A03321" w:rsidP="00A03321">
      <w:pPr>
        <w:pStyle w:val="CodeJava9ptCarCar"/>
      </w:pPr>
      <w:r>
        <w:t>public class ExempleEvenementSouris extends JFrame implements MouseListener</w:t>
      </w:r>
    </w:p>
    <w:p w14:paraId="68B16A2C" w14:textId="77777777" w:rsidR="00A03321" w:rsidRDefault="00A03321" w:rsidP="00A03321">
      <w:pPr>
        <w:pStyle w:val="CodeJava9ptCarCar"/>
      </w:pPr>
      <w:r>
        <w:t>{</w:t>
      </w:r>
    </w:p>
    <w:p w14:paraId="794318FC" w14:textId="77777777" w:rsidR="00A03321" w:rsidRDefault="00A03321" w:rsidP="00A03321">
      <w:pPr>
        <w:pStyle w:val="CodeJava9ptCarCar"/>
      </w:pPr>
      <w:r>
        <w:t xml:space="preserve">    // Variables d'objet qui contiennent les coordonnées de la souris</w:t>
      </w:r>
    </w:p>
    <w:p w14:paraId="1E22772E" w14:textId="77777777" w:rsidR="00A03321" w:rsidRDefault="00A03321" w:rsidP="00A03321">
      <w:pPr>
        <w:pStyle w:val="CodeJava9ptCarCar"/>
      </w:pPr>
      <w:r>
        <w:t xml:space="preserve">    // Le premier sera dessiné à la coordonnée (0,0)</w:t>
      </w:r>
    </w:p>
    <w:p w14:paraId="2B42EE76" w14:textId="77777777" w:rsidR="00A03321" w:rsidRDefault="00A03321" w:rsidP="00A03321">
      <w:pPr>
        <w:pStyle w:val="CodeJava9ptCarCar"/>
      </w:pPr>
      <w:r>
        <w:t xml:space="preserve">    private int x = 0; // Coordonnée x du Bot à dessiner</w:t>
      </w:r>
    </w:p>
    <w:p w14:paraId="41C2FB09" w14:textId="77777777" w:rsidR="00A03321" w:rsidRDefault="00A03321" w:rsidP="00A03321">
      <w:pPr>
        <w:pStyle w:val="CodeJava9ptCarCar"/>
      </w:pPr>
      <w:r>
        <w:t xml:space="preserve">    private int y = 0; // Coordonnée y du Bot à dessiner</w:t>
      </w:r>
    </w:p>
    <w:p w14:paraId="70255DC3" w14:textId="77777777" w:rsidR="00A03321" w:rsidRDefault="00A03321" w:rsidP="00A03321">
      <w:pPr>
        <w:pStyle w:val="CodeJava9ptCarCar"/>
      </w:pPr>
      <w:r>
        <w:t xml:space="preserve">    </w:t>
      </w:r>
    </w:p>
    <w:p w14:paraId="648AE558" w14:textId="77777777" w:rsidR="00A03321" w:rsidRDefault="00A03321" w:rsidP="00A03321">
      <w:pPr>
        <w:pStyle w:val="CodeJava9ptCarCar"/>
      </w:pPr>
      <w:r>
        <w:t xml:space="preserve">    public ExempleEvenementSouris() {</w:t>
      </w:r>
    </w:p>
    <w:p w14:paraId="3F8D4333" w14:textId="77777777" w:rsidR="00A03321" w:rsidRDefault="00A03321" w:rsidP="00A03321">
      <w:pPr>
        <w:pStyle w:val="CodeJava9ptCarCar"/>
      </w:pPr>
      <w:r>
        <w:t xml:space="preserve">        super("Exemple de traitement d'événements de la souris");</w:t>
      </w:r>
    </w:p>
    <w:p w14:paraId="2957DA63" w14:textId="77777777" w:rsidR="00A03321" w:rsidRDefault="00A03321" w:rsidP="00A03321">
      <w:pPr>
        <w:pStyle w:val="CodeJava9ptCarCar"/>
      </w:pPr>
      <w:r>
        <w:t xml:space="preserve">        </w:t>
      </w:r>
    </w:p>
    <w:p w14:paraId="2A61E028" w14:textId="77777777" w:rsidR="00A03321" w:rsidRDefault="00A03321" w:rsidP="00A03321">
      <w:pPr>
        <w:pStyle w:val="CodeJava9ptCarCar"/>
      </w:pPr>
      <w:r>
        <w:t xml:space="preserve">        // Le paramètre this de addMouseListener() indique que l'objet qui doit </w:t>
      </w:r>
    </w:p>
    <w:p w14:paraId="07E1305B" w14:textId="77777777" w:rsidR="00A03321" w:rsidRDefault="00A03321" w:rsidP="00A03321">
      <w:pPr>
        <w:pStyle w:val="CodeJava9ptCarCar"/>
      </w:pPr>
      <w:r>
        <w:t xml:space="preserve">        // réagir aux événements de souris est l'objet </w:t>
      </w:r>
    </w:p>
    <w:p w14:paraId="6508D405" w14:textId="77777777" w:rsidR="00A03321" w:rsidRDefault="00A03321" w:rsidP="00A03321">
      <w:pPr>
        <w:pStyle w:val="CodeJava9ptCarCar"/>
      </w:pPr>
      <w:r>
        <w:t xml:space="preserve">        // qui est créé par ce constructeur</w:t>
      </w:r>
    </w:p>
    <w:p w14:paraId="1EBAB02A" w14:textId="77777777" w:rsidR="00A03321" w:rsidRDefault="00A03321" w:rsidP="00A03321">
      <w:pPr>
        <w:pStyle w:val="CodeJava9ptCarCar"/>
        <w:rPr>
          <w:lang w:val="en-CA"/>
        </w:rPr>
      </w:pPr>
      <w:r>
        <w:t xml:space="preserve">        </w:t>
      </w:r>
      <w:r>
        <w:rPr>
          <w:lang w:val="en-CA"/>
        </w:rPr>
        <w:t>addMouseListener(this);</w:t>
      </w:r>
    </w:p>
    <w:p w14:paraId="7B0507C2" w14:textId="77777777" w:rsidR="00A03321" w:rsidRDefault="00A03321" w:rsidP="00A03321">
      <w:pPr>
        <w:pStyle w:val="CodeJava9ptCarCar"/>
        <w:rPr>
          <w:lang w:val="en-CA"/>
        </w:rPr>
      </w:pPr>
      <w:r>
        <w:rPr>
          <w:lang w:val="en-CA"/>
        </w:rPr>
        <w:t xml:space="preserve">        </w:t>
      </w:r>
    </w:p>
    <w:p w14:paraId="0B0788C7" w14:textId="77777777" w:rsidR="00A03321" w:rsidRDefault="00A03321" w:rsidP="00A03321">
      <w:pPr>
        <w:pStyle w:val="CodeJava9ptCarCar"/>
        <w:rPr>
          <w:lang w:val="en-CA"/>
        </w:rPr>
      </w:pPr>
      <w:r>
        <w:rPr>
          <w:lang w:val="en-CA"/>
        </w:rPr>
        <w:t xml:space="preserve">        this.setDefaultCloseOperation(EXIT_ON_CLOSE);</w:t>
      </w:r>
    </w:p>
    <w:p w14:paraId="3B16F1F7" w14:textId="77777777" w:rsidR="00A03321" w:rsidRDefault="00A03321" w:rsidP="00A03321">
      <w:pPr>
        <w:pStyle w:val="CodeJava9ptCarCar"/>
        <w:rPr>
          <w:lang w:val="en-CA"/>
        </w:rPr>
      </w:pPr>
      <w:r>
        <w:rPr>
          <w:lang w:val="en-CA"/>
        </w:rPr>
        <w:t xml:space="preserve">        this.setSize(400,600);</w:t>
      </w:r>
    </w:p>
    <w:p w14:paraId="7A4D68FE" w14:textId="77777777" w:rsidR="00A03321" w:rsidRDefault="00A03321" w:rsidP="00A03321">
      <w:pPr>
        <w:pStyle w:val="CodeJava9ptCarCar"/>
        <w:rPr>
          <w:lang w:val="en-CA"/>
        </w:rPr>
      </w:pPr>
      <w:r>
        <w:rPr>
          <w:lang w:val="en-CA"/>
        </w:rPr>
        <w:lastRenderedPageBreak/>
        <w:t xml:space="preserve">        this.setVisible(true);</w:t>
      </w:r>
    </w:p>
    <w:p w14:paraId="06C1D76E" w14:textId="77777777" w:rsidR="00A03321" w:rsidRDefault="00A03321" w:rsidP="00A03321">
      <w:pPr>
        <w:pStyle w:val="CodeJava9ptCarCar"/>
      </w:pPr>
      <w:r>
        <w:rPr>
          <w:lang w:val="en-CA"/>
        </w:rPr>
        <w:t xml:space="preserve">    </w:t>
      </w:r>
      <w:r>
        <w:t>}</w:t>
      </w:r>
    </w:p>
    <w:p w14:paraId="557253E0" w14:textId="77777777" w:rsidR="00A03321" w:rsidRDefault="00A03321" w:rsidP="00A03321">
      <w:pPr>
        <w:pStyle w:val="CodeJava9ptCarCar"/>
      </w:pPr>
    </w:p>
    <w:p w14:paraId="1E08AC11" w14:textId="77777777" w:rsidR="00A03321" w:rsidRDefault="00A03321" w:rsidP="00A03321">
      <w:pPr>
        <w:pStyle w:val="CodeJava9ptCarCar"/>
      </w:pPr>
      <w:r>
        <w:t xml:space="preserve">    // Méthode d'objet de la classe ExempleEvenementSouris qui est </w:t>
      </w:r>
    </w:p>
    <w:p w14:paraId="4DBDCD09" w14:textId="77777777" w:rsidR="00A03321" w:rsidRDefault="00A03321" w:rsidP="00A03321">
      <w:pPr>
        <w:pStyle w:val="CodeJava9ptCarCar"/>
      </w:pPr>
      <w:r>
        <w:t xml:space="preserve">    // appelée si le bouton de souris est enfoncé</w:t>
      </w:r>
    </w:p>
    <w:p w14:paraId="056FA957" w14:textId="77777777" w:rsidR="00A03321" w:rsidRDefault="00A03321" w:rsidP="00A03321">
      <w:pPr>
        <w:pStyle w:val="CodeJava9ptCarCar"/>
        <w:rPr>
          <w:lang w:val="en-CA"/>
        </w:rPr>
      </w:pPr>
      <w:r>
        <w:t xml:space="preserve">    </w:t>
      </w:r>
      <w:r>
        <w:rPr>
          <w:lang w:val="en-CA"/>
        </w:rPr>
        <w:t>public void mousePressed(MouseEvent leMouseEvent){</w:t>
      </w:r>
    </w:p>
    <w:p w14:paraId="27C024A1" w14:textId="77777777" w:rsidR="00A03321" w:rsidRDefault="00A03321" w:rsidP="00A03321">
      <w:pPr>
        <w:pStyle w:val="CodeJava9ptCarCar"/>
      </w:pPr>
      <w:r>
        <w:rPr>
          <w:lang w:val="en-CA"/>
        </w:rPr>
        <w:t xml:space="preserve">      </w:t>
      </w:r>
      <w:r>
        <w:t>x = leMouseEvent.getX(); // place la coordonnée x de la souris dans la variable x</w:t>
      </w:r>
    </w:p>
    <w:p w14:paraId="114A0CE8" w14:textId="77777777" w:rsidR="00A03321" w:rsidRDefault="00A03321" w:rsidP="00A03321">
      <w:pPr>
        <w:pStyle w:val="CodeJava9ptCarCar"/>
      </w:pPr>
      <w:r>
        <w:t xml:space="preserve">      y = leMouseEvent.getY(); // place la coordonnée y de la souris dans la variable y</w:t>
      </w:r>
    </w:p>
    <w:p w14:paraId="60DDE0A5" w14:textId="77777777" w:rsidR="00A03321" w:rsidRDefault="00A03321" w:rsidP="00A03321">
      <w:pPr>
        <w:pStyle w:val="CodeJava9ptCarCar"/>
      </w:pPr>
      <w:r>
        <w:t xml:space="preserve">      // repaint() provoque un nouvel appel à paint()</w:t>
      </w:r>
    </w:p>
    <w:p w14:paraId="3AFFF4E8" w14:textId="77777777" w:rsidR="00A03321" w:rsidRDefault="00A03321" w:rsidP="00A03321">
      <w:pPr>
        <w:pStyle w:val="CodeJava9ptCarCar"/>
      </w:pPr>
      <w:r>
        <w:t xml:space="preserve">      repaint();</w:t>
      </w:r>
    </w:p>
    <w:p w14:paraId="08632F64" w14:textId="77777777" w:rsidR="00A03321" w:rsidRDefault="00A03321" w:rsidP="00A03321">
      <w:pPr>
        <w:pStyle w:val="CodeJava9ptCarCar"/>
      </w:pPr>
      <w:r>
        <w:t xml:space="preserve">    }</w:t>
      </w:r>
    </w:p>
    <w:p w14:paraId="601DD143" w14:textId="77777777" w:rsidR="00A03321" w:rsidRDefault="00A03321" w:rsidP="00A03321">
      <w:pPr>
        <w:pStyle w:val="CodeJava9ptCarCar"/>
      </w:pPr>
    </w:p>
    <w:p w14:paraId="72F1F18C" w14:textId="77777777" w:rsidR="00A03321" w:rsidRDefault="00A03321" w:rsidP="00A03321">
      <w:pPr>
        <w:pStyle w:val="CodeJava9ptCarCar"/>
      </w:pPr>
      <w:r>
        <w:t xml:space="preserve">    // Il faut absolument définir les autres méthodes pour les autres</w:t>
      </w:r>
    </w:p>
    <w:p w14:paraId="46CC6B84" w14:textId="77777777" w:rsidR="00A03321" w:rsidRDefault="00A03321" w:rsidP="00A03321">
      <w:pPr>
        <w:pStyle w:val="CodeJava9ptCarCar"/>
      </w:pPr>
      <w:r>
        <w:t xml:space="preserve">    // événements de souris même s'ils ne font rien</w:t>
      </w:r>
    </w:p>
    <w:p w14:paraId="2B4570E9" w14:textId="77777777" w:rsidR="00A03321" w:rsidRDefault="00A03321" w:rsidP="00A03321">
      <w:pPr>
        <w:pStyle w:val="CodeJava9ptCarCar"/>
        <w:rPr>
          <w:lang w:val="en-CA"/>
        </w:rPr>
      </w:pPr>
      <w:r>
        <w:t xml:space="preserve">    </w:t>
      </w:r>
      <w:r>
        <w:rPr>
          <w:lang w:val="en-CA"/>
        </w:rPr>
        <w:t>public void mouseClicked(MouseEvent leMouseEvent){}</w:t>
      </w:r>
    </w:p>
    <w:p w14:paraId="220958D6" w14:textId="77777777" w:rsidR="00A03321" w:rsidRDefault="00A03321" w:rsidP="00A03321">
      <w:pPr>
        <w:pStyle w:val="CodeJava9ptCarCar"/>
        <w:rPr>
          <w:lang w:val="en-CA"/>
        </w:rPr>
      </w:pPr>
      <w:r>
        <w:rPr>
          <w:lang w:val="en-CA"/>
        </w:rPr>
        <w:t xml:space="preserve">    public void mouseEntered(MouseEvent leMouseEvent){}</w:t>
      </w:r>
    </w:p>
    <w:p w14:paraId="5BA1DA70" w14:textId="77777777" w:rsidR="00A03321" w:rsidRDefault="00A03321" w:rsidP="00A03321">
      <w:pPr>
        <w:pStyle w:val="CodeJava9ptCarCar"/>
        <w:rPr>
          <w:lang w:val="en-CA"/>
        </w:rPr>
      </w:pPr>
      <w:r>
        <w:rPr>
          <w:lang w:val="en-CA"/>
        </w:rPr>
        <w:t xml:space="preserve">    public void mouseExited(MouseEvent leMouseEvent){}</w:t>
      </w:r>
    </w:p>
    <w:p w14:paraId="6B45EC94" w14:textId="77777777" w:rsidR="00A03321" w:rsidRDefault="00A03321" w:rsidP="00A03321">
      <w:pPr>
        <w:pStyle w:val="CodeJava9ptCarCar"/>
        <w:rPr>
          <w:lang w:val="en-CA"/>
        </w:rPr>
      </w:pPr>
      <w:r>
        <w:rPr>
          <w:lang w:val="en-CA"/>
        </w:rPr>
        <w:t xml:space="preserve">    public void mouseReleased(MouseEvent leMouseEvent){}</w:t>
      </w:r>
    </w:p>
    <w:p w14:paraId="7491C733" w14:textId="77777777" w:rsidR="00A03321" w:rsidRDefault="00A03321" w:rsidP="00A03321">
      <w:pPr>
        <w:pStyle w:val="CodeJava9ptCarCar"/>
        <w:rPr>
          <w:lang w:val="en-CA"/>
        </w:rPr>
      </w:pPr>
      <w:r>
        <w:rPr>
          <w:lang w:val="en-CA"/>
        </w:rPr>
        <w:t xml:space="preserve">   </w:t>
      </w:r>
    </w:p>
    <w:p w14:paraId="1793DCDA" w14:textId="77777777" w:rsidR="00A03321" w:rsidRDefault="00A03321" w:rsidP="00A03321">
      <w:pPr>
        <w:pStyle w:val="CodeJava9ptCarCar"/>
      </w:pPr>
      <w:r w:rsidRPr="004F311A">
        <w:rPr>
          <w:lang w:val="en-CA"/>
        </w:rPr>
        <w:t xml:space="preserve">    </w:t>
      </w:r>
      <w:r>
        <w:t>public static void paintBot (Graphics g, int x, int y, int largeur, int hauteur) {</w:t>
      </w:r>
    </w:p>
    <w:p w14:paraId="1E8C4B46" w14:textId="77777777" w:rsidR="00A03321" w:rsidRDefault="00A03321" w:rsidP="00A03321">
      <w:pPr>
        <w:pStyle w:val="CodeJava9ptCarCar"/>
      </w:pPr>
      <w:r>
        <w:t xml:space="preserve">        g.setColor(Color.green);</w:t>
      </w:r>
    </w:p>
    <w:p w14:paraId="07307920" w14:textId="77777777" w:rsidR="00A03321" w:rsidRDefault="00A03321" w:rsidP="00A03321">
      <w:pPr>
        <w:pStyle w:val="CodeJava9ptCarCar"/>
      </w:pPr>
      <w:r>
        <w:t xml:space="preserve">        g.fillOval(x,y,largeur,hauteur/2); // La tête</w:t>
      </w:r>
    </w:p>
    <w:p w14:paraId="69A3790B" w14:textId="77777777" w:rsidR="00A03321" w:rsidRDefault="00A03321" w:rsidP="00A03321">
      <w:pPr>
        <w:pStyle w:val="CodeJava9ptCarCar"/>
      </w:pPr>
    </w:p>
    <w:p w14:paraId="3F679295" w14:textId="77777777" w:rsidR="00A03321" w:rsidRDefault="00A03321" w:rsidP="00A03321">
      <w:pPr>
        <w:pStyle w:val="CodeJava9ptCarCar"/>
      </w:pPr>
      <w:r>
        <w:t xml:space="preserve">        g.setColor(Color.black);</w:t>
      </w:r>
    </w:p>
    <w:p w14:paraId="036F3413" w14:textId="77777777" w:rsidR="00A03321" w:rsidRDefault="00A03321" w:rsidP="00A03321">
      <w:pPr>
        <w:pStyle w:val="CodeJava9ptCarCar"/>
      </w:pPr>
      <w:r>
        <w:t xml:space="preserve">        g.fillRect(x+largeur/4,y+hauteur/8,largeur/10,hauteur/20); // L'oeil gauche</w:t>
      </w:r>
    </w:p>
    <w:p w14:paraId="5C2D7D7D" w14:textId="77777777" w:rsidR="00A03321" w:rsidRDefault="00A03321" w:rsidP="00A03321">
      <w:pPr>
        <w:pStyle w:val="CodeJava9ptCarCar"/>
      </w:pPr>
      <w:r>
        <w:t xml:space="preserve">        g.fillRect(x+largeur*3/4-largeur/10,y+hauteur/8,largeur/10,hauteur/20); // L'oeil droit</w:t>
      </w:r>
    </w:p>
    <w:p w14:paraId="58341447" w14:textId="77777777" w:rsidR="00A03321" w:rsidRDefault="00A03321" w:rsidP="00A03321">
      <w:pPr>
        <w:pStyle w:val="CodeJava9ptCarCar"/>
      </w:pPr>
      <w:r>
        <w:t xml:space="preserve">        g.drawLine(x+largeur/4,y+hauteur*3/8,x+largeur*3/4,y+hauteur*3/8); // La bouche</w:t>
      </w:r>
    </w:p>
    <w:p w14:paraId="60FAC8E6" w14:textId="77777777" w:rsidR="00A03321" w:rsidRDefault="00A03321" w:rsidP="00A03321">
      <w:pPr>
        <w:pStyle w:val="CodeJava9ptCarCar"/>
      </w:pPr>
      <w:r>
        <w:t xml:space="preserve">        </w:t>
      </w:r>
    </w:p>
    <w:p w14:paraId="0FFA08FB" w14:textId="77777777" w:rsidR="00A03321" w:rsidRDefault="00A03321" w:rsidP="00A03321">
      <w:pPr>
        <w:pStyle w:val="CodeJava9ptCarCar"/>
      </w:pPr>
      <w:r>
        <w:t xml:space="preserve">        g.setColor(Color.red);</w:t>
      </w:r>
    </w:p>
    <w:p w14:paraId="06374E78" w14:textId="77777777" w:rsidR="00A03321" w:rsidRDefault="00A03321" w:rsidP="00A03321">
      <w:pPr>
        <w:pStyle w:val="CodeJava9ptCarCar"/>
      </w:pPr>
      <w:r>
        <w:t xml:space="preserve">        g.fillRect(x,y+hauteur/2,largeur,hauteur/2); // Le corps</w:t>
      </w:r>
    </w:p>
    <w:p w14:paraId="12C9F770" w14:textId="77777777" w:rsidR="00A03321" w:rsidRPr="004F311A" w:rsidRDefault="00A03321" w:rsidP="00A03321">
      <w:pPr>
        <w:pStyle w:val="CodeJava9ptCarCar"/>
        <w:rPr>
          <w:lang w:val="en-CA"/>
        </w:rPr>
      </w:pPr>
      <w:r>
        <w:t xml:space="preserve">    </w:t>
      </w:r>
      <w:r w:rsidRPr="004F311A">
        <w:rPr>
          <w:lang w:val="en-CA"/>
        </w:rPr>
        <w:t>}</w:t>
      </w:r>
    </w:p>
    <w:p w14:paraId="69262CBF" w14:textId="77777777" w:rsidR="00A03321" w:rsidRPr="004F311A" w:rsidRDefault="00A03321" w:rsidP="00A03321">
      <w:pPr>
        <w:pStyle w:val="CodeJava9ptCarCar"/>
        <w:rPr>
          <w:lang w:val="en-CA"/>
        </w:rPr>
      </w:pPr>
    </w:p>
    <w:p w14:paraId="788F89E7" w14:textId="77777777" w:rsidR="00A03321" w:rsidRPr="004F311A" w:rsidRDefault="00A03321" w:rsidP="00A03321">
      <w:pPr>
        <w:pStyle w:val="CodeJava9ptCarCar"/>
        <w:rPr>
          <w:lang w:val="en-CA"/>
        </w:rPr>
      </w:pPr>
      <w:r w:rsidRPr="004F311A">
        <w:rPr>
          <w:lang w:val="en-CA"/>
        </w:rPr>
        <w:t xml:space="preserve">    public void paint (Graphics g) {</w:t>
      </w:r>
    </w:p>
    <w:p w14:paraId="35AA600D" w14:textId="77777777" w:rsidR="00A03321" w:rsidRPr="004F311A" w:rsidRDefault="00A03321" w:rsidP="00A03321">
      <w:pPr>
        <w:rPr>
          <w:lang w:val="en-CA"/>
        </w:rPr>
      </w:pPr>
      <w:r w:rsidRPr="004F311A">
        <w:rPr>
          <w:lang w:val="en-CA"/>
        </w:rPr>
        <w:t xml:space="preserve">        super.paint(g);</w:t>
      </w:r>
    </w:p>
    <w:p w14:paraId="64339362" w14:textId="77777777" w:rsidR="00A03321" w:rsidRDefault="00A03321" w:rsidP="00A03321">
      <w:pPr>
        <w:pStyle w:val="CodeJava9ptCarCar"/>
        <w:rPr>
          <w:lang w:val="en-CA"/>
        </w:rPr>
      </w:pPr>
      <w:r w:rsidRPr="004F311A">
        <w:rPr>
          <w:lang w:val="en-CA"/>
        </w:rPr>
        <w:t xml:space="preserve">        </w:t>
      </w:r>
      <w:r>
        <w:rPr>
          <w:lang w:val="en-CA"/>
        </w:rPr>
        <w:t>paintBot(g,x,y,50,100);</w:t>
      </w:r>
    </w:p>
    <w:p w14:paraId="29AA0D71" w14:textId="77777777" w:rsidR="00A03321" w:rsidRDefault="00A03321" w:rsidP="00A03321">
      <w:pPr>
        <w:pStyle w:val="CodeJava9ptCarCar"/>
        <w:rPr>
          <w:lang w:val="en-CA"/>
        </w:rPr>
      </w:pPr>
      <w:r>
        <w:rPr>
          <w:lang w:val="en-CA"/>
        </w:rPr>
        <w:t xml:space="preserve">    }</w:t>
      </w:r>
    </w:p>
    <w:p w14:paraId="7BD25EAC" w14:textId="77777777" w:rsidR="00A03321" w:rsidRDefault="00A03321" w:rsidP="00A03321">
      <w:pPr>
        <w:pStyle w:val="CodeJava9ptCarCar"/>
        <w:rPr>
          <w:lang w:val="en-CA"/>
        </w:rPr>
      </w:pPr>
    </w:p>
    <w:p w14:paraId="5086D648"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5FD77447" w14:textId="77777777" w:rsidR="00A03321" w:rsidRDefault="00A03321" w:rsidP="00A03321">
      <w:pPr>
        <w:pStyle w:val="CodeJava9ptCarCar"/>
      </w:pPr>
      <w:r>
        <w:rPr>
          <w:lang w:val="en-CA"/>
        </w:rPr>
        <w:t xml:space="preserve">        </w:t>
      </w:r>
      <w:r>
        <w:t>new ExempleEvenementSouris();</w:t>
      </w:r>
    </w:p>
    <w:p w14:paraId="6794A5C0" w14:textId="77777777" w:rsidR="00A03321" w:rsidRDefault="00A03321" w:rsidP="00A03321">
      <w:pPr>
        <w:pStyle w:val="CodeJava9ptCarCar"/>
      </w:pPr>
      <w:r>
        <w:t xml:space="preserve">    }</w:t>
      </w:r>
    </w:p>
    <w:p w14:paraId="4CA7AE69" w14:textId="77777777" w:rsidR="00A03321" w:rsidRDefault="00A03321" w:rsidP="00A03321">
      <w:pPr>
        <w:pStyle w:val="CodeJava9ptCarCar"/>
      </w:pPr>
      <w:r>
        <w:t>}</w:t>
      </w: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78"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79"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0"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lastRenderedPageBreak/>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1"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2"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2AF43A05" w14:textId="77777777" w:rsidR="00A03321" w:rsidRDefault="00A03321" w:rsidP="00A03321">
      <w:pPr>
        <w:pStyle w:val="CodeJava9ptCarCar"/>
      </w:pPr>
      <w:r>
        <w:t>package java.awt.event;</w:t>
      </w:r>
    </w:p>
    <w:p w14:paraId="76628CEF" w14:textId="77777777" w:rsidR="00A03321" w:rsidRDefault="00A03321" w:rsidP="00A03321">
      <w:pPr>
        <w:pStyle w:val="CodeJava9ptCarCar"/>
      </w:pPr>
    </w:p>
    <w:p w14:paraId="3DC592BA" w14:textId="77777777" w:rsidR="00A03321" w:rsidRDefault="00A03321" w:rsidP="00A03321">
      <w:pPr>
        <w:pStyle w:val="CodeJava9ptCarCar"/>
      </w:pPr>
      <w:r>
        <w:t>public abstract interface MouseListener extends java.util.EventListener</w:t>
      </w:r>
    </w:p>
    <w:p w14:paraId="5F9AC49B" w14:textId="77777777" w:rsidR="00A03321" w:rsidRDefault="00A03321" w:rsidP="00A03321">
      <w:pPr>
        <w:pStyle w:val="CodeJava9ptCarCar"/>
      </w:pPr>
      <w:r>
        <w:t>{</w:t>
      </w:r>
    </w:p>
    <w:p w14:paraId="4F7562BF" w14:textId="77777777" w:rsidR="00A03321" w:rsidRPr="0013554C" w:rsidRDefault="00A03321" w:rsidP="00A03321">
      <w:pPr>
        <w:pStyle w:val="CodeJava9ptCarCar"/>
        <w:rPr>
          <w:lang w:val="en-CA"/>
        </w:rPr>
      </w:pPr>
      <w:r>
        <w:tab/>
      </w:r>
      <w:r w:rsidRPr="0013554C">
        <w:rPr>
          <w:lang w:val="en-CA"/>
        </w:rPr>
        <w:t>public abstract void mouseClicked(java.awt.event.MouseEvent e){}</w:t>
      </w:r>
    </w:p>
    <w:p w14:paraId="655A1D90" w14:textId="77777777" w:rsidR="00A03321" w:rsidRPr="00FF5E45" w:rsidRDefault="00A03321" w:rsidP="00A03321">
      <w:pPr>
        <w:pStyle w:val="CodeJava9ptCarCar"/>
        <w:rPr>
          <w:lang w:val="en-CA"/>
        </w:rPr>
      </w:pPr>
      <w:r w:rsidRPr="0013554C">
        <w:rPr>
          <w:lang w:val="en-CA"/>
        </w:rPr>
        <w:tab/>
      </w:r>
      <w:r w:rsidRPr="00FF5E45">
        <w:rPr>
          <w:lang w:val="en-CA"/>
        </w:rPr>
        <w:t>public abstract void mousePressed(java.awt.event.MouseEvent e){}</w:t>
      </w:r>
    </w:p>
    <w:p w14:paraId="4D2D17E5" w14:textId="77777777" w:rsidR="00A03321" w:rsidRDefault="00A03321" w:rsidP="00A03321">
      <w:pPr>
        <w:pStyle w:val="CodeJava9ptCarCar"/>
        <w:rPr>
          <w:lang w:val="en-CA"/>
        </w:rPr>
      </w:pPr>
      <w:r w:rsidRPr="00FF5E45">
        <w:rPr>
          <w:lang w:val="en-CA"/>
        </w:rPr>
        <w:tab/>
      </w:r>
      <w:r>
        <w:rPr>
          <w:lang w:val="en-CA"/>
        </w:rPr>
        <w:t>public abstract void mouseReleased(java.awt.event.MouseEvent e){}</w:t>
      </w:r>
    </w:p>
    <w:p w14:paraId="55FA8C53" w14:textId="77777777" w:rsidR="00A03321" w:rsidRDefault="00A03321" w:rsidP="00A03321">
      <w:pPr>
        <w:pStyle w:val="CodeJava9ptCarCar"/>
        <w:rPr>
          <w:lang w:val="en-CA"/>
        </w:rPr>
      </w:pPr>
      <w:r>
        <w:rPr>
          <w:lang w:val="en-CA"/>
        </w:rPr>
        <w:tab/>
        <w:t>public abstract void mouseEntered(java.awt.event.MouseEvent e){}</w:t>
      </w:r>
    </w:p>
    <w:p w14:paraId="07E627B8" w14:textId="77777777" w:rsidR="00A03321" w:rsidRDefault="00A03321" w:rsidP="00A03321">
      <w:pPr>
        <w:pStyle w:val="CodeJava9ptCarCar"/>
        <w:rPr>
          <w:lang w:val="en-CA"/>
        </w:rPr>
      </w:pPr>
      <w:r>
        <w:rPr>
          <w:lang w:val="en-CA"/>
        </w:rPr>
        <w:tab/>
        <w:t>public abstract void mouseExited(java.awt.event.MouseEvent e){}</w:t>
      </w:r>
    </w:p>
    <w:p w14:paraId="238E6FF9" w14:textId="77777777" w:rsidR="00A03321" w:rsidRDefault="00A03321" w:rsidP="00A03321">
      <w:pPr>
        <w:pStyle w:val="CodeJava9ptCarCar"/>
      </w:pPr>
      <w:r>
        <w:t>}</w:t>
      </w:r>
    </w:p>
    <w:p w14:paraId="2A6A6ACA" w14:textId="77777777"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3"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84"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85"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86"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87"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88"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0327AC01" w14:textId="77777777" w:rsidR="00A03321" w:rsidRDefault="00A03321" w:rsidP="00A03321">
      <w:pPr>
        <w:pStyle w:val="CodeJava9ptCarCar"/>
        <w:rPr>
          <w:lang w:val="en-CA"/>
        </w:rPr>
      </w:pPr>
      <w:r>
        <w:t xml:space="preserve">    </w:t>
      </w:r>
      <w:r>
        <w:rPr>
          <w:lang w:val="en-CA"/>
        </w:rPr>
        <w:t>public void mousePressed(MouseEvent leMouseEvent){</w:t>
      </w:r>
    </w:p>
    <w:p w14:paraId="23FE619B" w14:textId="77777777" w:rsidR="00A03321" w:rsidRDefault="00A03321" w:rsidP="00A03321">
      <w:pPr>
        <w:pStyle w:val="CodeJava9ptCarCar"/>
      </w:pPr>
      <w:r>
        <w:rPr>
          <w:lang w:val="en-CA"/>
        </w:rPr>
        <w:t xml:space="preserve">      </w:t>
      </w:r>
      <w:r>
        <w:t>x = leMouseEvent.getX(); // place la coordonnée x de la souris dans la variable x</w:t>
      </w:r>
    </w:p>
    <w:p w14:paraId="70F33679" w14:textId="77777777" w:rsidR="00A03321" w:rsidRDefault="00A03321" w:rsidP="00A03321">
      <w:pPr>
        <w:pStyle w:val="CodeJava9ptCarCar"/>
      </w:pPr>
      <w:r>
        <w:t xml:space="preserve">      y = leMouseEvent.getY(); // place la coordonnée y de la souris dans la variable y</w:t>
      </w:r>
    </w:p>
    <w:p w14:paraId="3D7DB585" w14:textId="77777777" w:rsidR="00A03321" w:rsidRDefault="00A03321" w:rsidP="00A03321">
      <w:pPr>
        <w:pStyle w:val="CodeJava9ptCarCar"/>
      </w:pPr>
      <w:r>
        <w:t xml:space="preserve">      // repaint() provoque un nouvel appel à paint()</w:t>
      </w:r>
    </w:p>
    <w:p w14:paraId="1AA98902" w14:textId="77777777" w:rsidR="00A03321" w:rsidRDefault="00A03321" w:rsidP="00A03321">
      <w:pPr>
        <w:pStyle w:val="CodeJava9ptCarCar"/>
      </w:pPr>
      <w:r>
        <w:t xml:space="preserve">      repaint();</w:t>
      </w:r>
    </w:p>
    <w:p w14:paraId="74F9D575" w14:textId="77777777" w:rsidR="00A03321" w:rsidRDefault="00A03321" w:rsidP="00A03321">
      <w:pPr>
        <w:pStyle w:val="CodeJava9ptCarCar"/>
      </w:pPr>
      <w:r>
        <w:t xml:space="preserve">    }</w:t>
      </w:r>
    </w:p>
    <w:p w14:paraId="2F7EF180" w14:textId="77777777" w:rsidR="00A03321" w:rsidRDefault="00A03321" w:rsidP="00A03321">
      <w:pPr>
        <w:pStyle w:val="Corpsdetexte"/>
      </w:pPr>
    </w:p>
    <w:p w14:paraId="3403890D" w14:textId="77777777" w:rsidR="00A03321" w:rsidRDefault="00A03321" w:rsidP="00A03321">
      <w:pPr>
        <w:pStyle w:val="Corpsdetexte"/>
      </w:pPr>
      <w:r>
        <w:t xml:space="preserve">La méthode a un paramètre qui est un objet de la classe </w:t>
      </w:r>
      <w:hyperlink r:id="rId289"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0"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1"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2"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3"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D30B90">
        <w:rPr>
          <w:b/>
          <w:bCs/>
        </w:rPr>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294"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295"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296"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77777777"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38A0C4AD" w14:textId="77777777" w:rsidR="00A03321" w:rsidRDefault="00A03321" w:rsidP="00A03321">
      <w:pPr>
        <w:pStyle w:val="Corpsdetexte"/>
      </w:pPr>
      <w:r>
        <w:t xml:space="preserve">Le </w:t>
      </w:r>
      <w:r>
        <w:rPr>
          <w:i/>
          <w:iCs/>
        </w:rPr>
        <w:t>private</w:t>
      </w:r>
      <w:r>
        <w:t xml:space="preserve"> signifie que ces variables ne peuvent être accédées à partir des autres classes. Ces variables sont des variables d’objet de la classe </w:t>
      </w:r>
      <w:r>
        <w:rPr>
          <w:i/>
          <w:iCs/>
        </w:rPr>
        <w:t>ExempleEvenementSouris</w:t>
      </w:r>
      <w:r>
        <w:t xml:space="preserve">. L’emploi de variables d’objet permet à ces variables d’être accédées non seulement dans </w:t>
      </w:r>
      <w:r w:rsidRPr="00F169A4">
        <w:rPr>
          <w:i/>
        </w:rPr>
        <w:t>mousePressed</w:t>
      </w:r>
      <w:r>
        <w:t xml:space="preserve">() mais aussi dans la méthode </w:t>
      </w:r>
      <w:r>
        <w:rPr>
          <w:i/>
          <w:iCs/>
        </w:rPr>
        <w:t>paint</w:t>
      </w:r>
      <w:r>
        <w:t>() :</w:t>
      </w:r>
    </w:p>
    <w:p w14:paraId="0AA602EF" w14:textId="77777777" w:rsidR="00A03321" w:rsidRDefault="00A03321" w:rsidP="00A03321">
      <w:pPr>
        <w:pStyle w:val="CodeJava9ptCarCar"/>
      </w:pPr>
      <w:r>
        <w:lastRenderedPageBreak/>
        <w:t xml:space="preserve">    public void paint (Graphics g) {</w:t>
      </w:r>
    </w:p>
    <w:p w14:paraId="1DCB3563" w14:textId="77777777" w:rsidR="00A03321" w:rsidRDefault="00A03321" w:rsidP="00A03321">
      <w:r>
        <w:t xml:space="preserve">        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A03321">
      <w:pPr>
        <w:pStyle w:val="Corpsdetexte"/>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3C5F9792" w14:textId="77777777" w:rsidR="00A03321" w:rsidRDefault="00A03321" w:rsidP="00A03321">
      <w:pPr>
        <w:pStyle w:val="CodeJava9ptCarCar"/>
      </w:pPr>
      <w:r>
        <w:t>import java.awt.*;</w:t>
      </w:r>
    </w:p>
    <w:p w14:paraId="3A46992D" w14:textId="77777777" w:rsidR="00A03321" w:rsidRDefault="00A03321" w:rsidP="00A03321">
      <w:pPr>
        <w:pStyle w:val="CodeJava9ptCarCar"/>
      </w:pPr>
      <w:r>
        <w:t>import javax.swing.*;</w:t>
      </w:r>
    </w:p>
    <w:p w14:paraId="416F24B8" w14:textId="77777777" w:rsidR="00A03321" w:rsidRDefault="00A03321" w:rsidP="00A03321">
      <w:pPr>
        <w:pStyle w:val="CodeJava9ptCarCar"/>
      </w:pPr>
      <w:r>
        <w:t>import java.awt.event.*;</w:t>
      </w:r>
    </w:p>
    <w:p w14:paraId="5FE08AB9" w14:textId="77777777" w:rsidR="00A03321" w:rsidRDefault="00A03321" w:rsidP="00A03321">
      <w:pPr>
        <w:pStyle w:val="CodeJava9ptCarCar"/>
      </w:pPr>
    </w:p>
    <w:p w14:paraId="4436B9EB" w14:textId="77777777" w:rsidR="00A03321" w:rsidRDefault="00A03321" w:rsidP="00A03321">
      <w:pPr>
        <w:pStyle w:val="CodeJava9ptCarCar"/>
      </w:pPr>
      <w:r>
        <w:t xml:space="preserve">public class ExempleVariablesLocalesErreur extends JFrame </w:t>
      </w:r>
    </w:p>
    <w:p w14:paraId="028736A1" w14:textId="77777777" w:rsidR="00A03321" w:rsidRDefault="00A03321" w:rsidP="00A03321">
      <w:pPr>
        <w:pStyle w:val="CodeJava9ptCarCar"/>
      </w:pPr>
      <w:r>
        <w:t xml:space="preserve">  implements MouseListener</w:t>
      </w:r>
    </w:p>
    <w:p w14:paraId="18477231" w14:textId="77777777" w:rsidR="00A03321" w:rsidRDefault="00A03321" w:rsidP="00A03321">
      <w:pPr>
        <w:pStyle w:val="CodeJava9ptCarCar"/>
      </w:pPr>
      <w:r>
        <w:t>{</w:t>
      </w:r>
    </w:p>
    <w:p w14:paraId="07F48205" w14:textId="77777777" w:rsidR="00A03321" w:rsidRDefault="00A03321" w:rsidP="00A03321">
      <w:pPr>
        <w:pStyle w:val="CodeJava9ptCarCar"/>
      </w:pPr>
      <w:r>
        <w:t xml:space="preserve">    </w:t>
      </w:r>
    </w:p>
    <w:p w14:paraId="4A2CB77B" w14:textId="77777777" w:rsidR="00A03321" w:rsidRDefault="00A03321" w:rsidP="00A03321">
      <w:pPr>
        <w:pStyle w:val="CodeJava9ptCarCar"/>
      </w:pPr>
      <w:r>
        <w:t xml:space="preserve">    public ExempleVariablesLocalesErreur() {</w:t>
      </w:r>
    </w:p>
    <w:p w14:paraId="3087D655" w14:textId="77777777" w:rsidR="00A03321" w:rsidRDefault="00A03321" w:rsidP="00A03321">
      <w:pPr>
        <w:pStyle w:val="CodeJava9ptCarCar"/>
      </w:pPr>
      <w:r>
        <w:t xml:space="preserve">        super("Exemple de traitement d'événements de la souris");</w:t>
      </w:r>
    </w:p>
    <w:p w14:paraId="66363CE4" w14:textId="77777777" w:rsidR="00A03321" w:rsidRDefault="00A03321" w:rsidP="00A03321">
      <w:pPr>
        <w:pStyle w:val="CodeJava9ptCarCar"/>
      </w:pPr>
      <w:r>
        <w:t xml:space="preserve">        </w:t>
      </w:r>
    </w:p>
    <w:p w14:paraId="49CAD1A4" w14:textId="77777777" w:rsidR="00A03321" w:rsidRDefault="00A03321" w:rsidP="00A03321">
      <w:pPr>
        <w:pStyle w:val="CodeJava9ptCarCar"/>
      </w:pPr>
      <w:r>
        <w:t xml:space="preserve">        // Le paramètre this de addMouseListener() indique que l'objet qui doit </w:t>
      </w:r>
    </w:p>
    <w:p w14:paraId="04D9601E" w14:textId="77777777" w:rsidR="00A03321" w:rsidRDefault="00A03321" w:rsidP="00A03321">
      <w:pPr>
        <w:pStyle w:val="CodeJava9ptCarCar"/>
      </w:pPr>
      <w:r>
        <w:t xml:space="preserve">        // réagir aux événements de souris est l'objet </w:t>
      </w:r>
    </w:p>
    <w:p w14:paraId="224902B7" w14:textId="77777777" w:rsidR="00A03321" w:rsidRDefault="00A03321" w:rsidP="00A03321">
      <w:pPr>
        <w:pStyle w:val="CodeJava9ptCarCar"/>
      </w:pPr>
      <w:r>
        <w:t xml:space="preserve">        // qui est créé par ce constructeur</w:t>
      </w:r>
    </w:p>
    <w:p w14:paraId="65F9F993" w14:textId="77777777" w:rsidR="00A03321" w:rsidRDefault="00A03321" w:rsidP="00A03321">
      <w:pPr>
        <w:pStyle w:val="CodeJava9ptCarCar"/>
        <w:rPr>
          <w:lang w:val="en-CA"/>
        </w:rPr>
      </w:pPr>
      <w:r>
        <w:t xml:space="preserve">        </w:t>
      </w:r>
      <w:r>
        <w:rPr>
          <w:lang w:val="en-CA"/>
        </w:rPr>
        <w:t>addMouseListener(this);</w:t>
      </w:r>
    </w:p>
    <w:p w14:paraId="41E8671A" w14:textId="77777777" w:rsidR="00A03321" w:rsidRDefault="00A03321" w:rsidP="00A03321">
      <w:pPr>
        <w:pStyle w:val="CodeJava9ptCarCar"/>
        <w:rPr>
          <w:lang w:val="en-CA"/>
        </w:rPr>
      </w:pPr>
      <w:r>
        <w:rPr>
          <w:lang w:val="en-CA"/>
        </w:rPr>
        <w:t xml:space="preserve">        </w:t>
      </w:r>
    </w:p>
    <w:p w14:paraId="0BC81D1A" w14:textId="77777777" w:rsidR="00A03321" w:rsidRDefault="00A03321" w:rsidP="00A03321">
      <w:pPr>
        <w:pStyle w:val="CodeJava9ptCarCar"/>
        <w:rPr>
          <w:lang w:val="en-CA"/>
        </w:rPr>
      </w:pPr>
      <w:r>
        <w:rPr>
          <w:lang w:val="en-CA"/>
        </w:rPr>
        <w:t xml:space="preserve">        this.setDefaultCloseOperation(EXIT_ON_CLOSE);</w:t>
      </w:r>
    </w:p>
    <w:p w14:paraId="17111AF5" w14:textId="77777777" w:rsidR="00A03321" w:rsidRDefault="00A03321" w:rsidP="00A03321">
      <w:pPr>
        <w:pStyle w:val="CodeJava9ptCarCar"/>
        <w:rPr>
          <w:lang w:val="en-CA"/>
        </w:rPr>
      </w:pPr>
      <w:r>
        <w:rPr>
          <w:lang w:val="en-CA"/>
        </w:rPr>
        <w:t xml:space="preserve">        this.setSize(400,600);</w:t>
      </w:r>
    </w:p>
    <w:p w14:paraId="0643D870" w14:textId="77777777" w:rsidR="00A03321" w:rsidRDefault="00A03321" w:rsidP="00A03321">
      <w:pPr>
        <w:pStyle w:val="CodeJava9ptCarCar"/>
        <w:rPr>
          <w:lang w:val="en-CA"/>
        </w:rPr>
      </w:pPr>
      <w:r>
        <w:rPr>
          <w:lang w:val="en-CA"/>
        </w:rPr>
        <w:t xml:space="preserve">        this.setVisible(true);</w:t>
      </w:r>
    </w:p>
    <w:p w14:paraId="73D2F356" w14:textId="77777777" w:rsidR="00A03321" w:rsidRDefault="00A03321" w:rsidP="00A03321">
      <w:pPr>
        <w:pStyle w:val="CodeJava9ptCarCar"/>
      </w:pPr>
      <w:r>
        <w:rPr>
          <w:lang w:val="en-CA"/>
        </w:rPr>
        <w:t xml:space="preserve">    </w:t>
      </w:r>
      <w:r>
        <w:t>}</w:t>
      </w:r>
    </w:p>
    <w:p w14:paraId="7ECE2259" w14:textId="77777777" w:rsidR="00A03321" w:rsidRDefault="00A03321" w:rsidP="00A03321">
      <w:pPr>
        <w:pStyle w:val="CodeJava9ptCarCar"/>
      </w:pPr>
    </w:p>
    <w:p w14:paraId="4508B721" w14:textId="77777777" w:rsidR="00A03321" w:rsidRDefault="00A03321" w:rsidP="00A03321">
      <w:pPr>
        <w:pStyle w:val="CodeJava9ptCarCar"/>
      </w:pPr>
      <w:r>
        <w:t xml:space="preserve">    // Méthode d'objet de la classe ExempleEvenementSouris qui est </w:t>
      </w:r>
    </w:p>
    <w:p w14:paraId="7A663E22" w14:textId="77777777" w:rsidR="00A03321" w:rsidRDefault="00A03321" w:rsidP="00A03321">
      <w:pPr>
        <w:pStyle w:val="CodeJava9ptCarCar"/>
      </w:pPr>
      <w:r>
        <w:t xml:space="preserve">    // appelée si le bouton de souris est enfoncé</w:t>
      </w:r>
    </w:p>
    <w:p w14:paraId="3F6A93B1" w14:textId="77777777" w:rsidR="00A03321" w:rsidRDefault="00A03321" w:rsidP="00A03321">
      <w:pPr>
        <w:pStyle w:val="CodeJava9ptCarCar"/>
        <w:rPr>
          <w:lang w:val="en-CA"/>
        </w:rPr>
      </w:pPr>
      <w:r>
        <w:t xml:space="preserve">    </w:t>
      </w:r>
      <w:r>
        <w:rPr>
          <w:lang w:val="en-CA"/>
        </w:rPr>
        <w:t>public void mousePressed(MouseEvent leMouseEvent){</w:t>
      </w:r>
    </w:p>
    <w:p w14:paraId="76B0B228" w14:textId="77777777" w:rsidR="00A03321" w:rsidRDefault="00A03321" w:rsidP="00A03321">
      <w:pPr>
        <w:pStyle w:val="CodeJava9ptCarCar"/>
      </w:pPr>
      <w:r>
        <w:rPr>
          <w:lang w:val="en-CA"/>
        </w:rPr>
        <w:t xml:space="preserve">      </w:t>
      </w:r>
      <w:r>
        <w:rPr>
          <w:highlight w:val="yellow"/>
        </w:rPr>
        <w:t>int x</w:t>
      </w:r>
      <w:r>
        <w:t xml:space="preserve"> = leMouseEvent.getX(); // place la coordonnée x de la souris dans la variable x</w:t>
      </w:r>
    </w:p>
    <w:p w14:paraId="73AFA5F5" w14:textId="77777777" w:rsidR="00A03321" w:rsidRDefault="00A03321" w:rsidP="00A03321">
      <w:pPr>
        <w:pStyle w:val="CodeJava9ptCarCar"/>
      </w:pPr>
      <w:r>
        <w:t xml:space="preserve">      </w:t>
      </w:r>
      <w:r>
        <w:rPr>
          <w:highlight w:val="yellow"/>
        </w:rPr>
        <w:t>int y</w:t>
      </w:r>
      <w:r>
        <w:t xml:space="preserve"> = leMouseEvent.getY(); // place la coordonnée y de la souris dans la variable y</w:t>
      </w:r>
    </w:p>
    <w:p w14:paraId="347EAAE8" w14:textId="77777777" w:rsidR="00A03321" w:rsidRDefault="00A03321" w:rsidP="00A03321">
      <w:pPr>
        <w:pStyle w:val="CodeJava9ptCarCar"/>
      </w:pPr>
      <w:r>
        <w:t xml:space="preserve">      // repaint() provoque un nouvel appel à paint()</w:t>
      </w:r>
    </w:p>
    <w:p w14:paraId="7A6F4657" w14:textId="77777777" w:rsidR="00A03321" w:rsidRDefault="00A03321" w:rsidP="00A03321">
      <w:pPr>
        <w:pStyle w:val="CodeJava9ptCarCar"/>
      </w:pPr>
      <w:r>
        <w:t xml:space="preserve">      repaint();</w:t>
      </w:r>
    </w:p>
    <w:p w14:paraId="19EA836D" w14:textId="77777777" w:rsidR="00A03321" w:rsidRDefault="00A03321" w:rsidP="00A03321">
      <w:pPr>
        <w:pStyle w:val="CodeJava9ptCarCar"/>
      </w:pPr>
      <w:r>
        <w:t xml:space="preserve">    }</w:t>
      </w:r>
    </w:p>
    <w:p w14:paraId="54C09DF9" w14:textId="77777777" w:rsidR="00A03321" w:rsidRDefault="00A03321" w:rsidP="00A03321">
      <w:pPr>
        <w:pStyle w:val="CodeJava9ptCarCar"/>
      </w:pPr>
    </w:p>
    <w:p w14:paraId="7C794E31" w14:textId="77777777" w:rsidR="00A03321" w:rsidRDefault="00A03321" w:rsidP="00A03321">
      <w:pPr>
        <w:pStyle w:val="CodeJava9ptCarCar"/>
      </w:pPr>
      <w:r>
        <w:t xml:space="preserve">    // Il faut absolument définir les autres méthodes pour les autres</w:t>
      </w:r>
    </w:p>
    <w:p w14:paraId="54B9ADDA" w14:textId="77777777" w:rsidR="00A03321" w:rsidRDefault="00A03321" w:rsidP="00A03321">
      <w:pPr>
        <w:pStyle w:val="CodeJava9ptCarCar"/>
      </w:pPr>
      <w:r>
        <w:t xml:space="preserve">    // événements de souris même s'il ne font rien</w:t>
      </w:r>
    </w:p>
    <w:p w14:paraId="724F6E5E" w14:textId="77777777" w:rsidR="00A03321" w:rsidRDefault="00A03321" w:rsidP="00A03321">
      <w:pPr>
        <w:pStyle w:val="CodeJava9ptCarCar"/>
        <w:rPr>
          <w:lang w:val="en-CA"/>
        </w:rPr>
      </w:pPr>
      <w:r>
        <w:t xml:space="preserve">    </w:t>
      </w:r>
      <w:r>
        <w:rPr>
          <w:lang w:val="en-CA"/>
        </w:rPr>
        <w:t>public void mouseClicked(MouseEvent leMouseEvent){}</w:t>
      </w:r>
    </w:p>
    <w:p w14:paraId="6C49F4BF" w14:textId="77777777" w:rsidR="00A03321" w:rsidRDefault="00A03321" w:rsidP="00A03321">
      <w:pPr>
        <w:pStyle w:val="CodeJava9ptCarCar"/>
        <w:rPr>
          <w:lang w:val="en-CA"/>
        </w:rPr>
      </w:pPr>
      <w:r>
        <w:rPr>
          <w:lang w:val="en-CA"/>
        </w:rPr>
        <w:t xml:space="preserve">    public void mouseEntered(MouseEvent leMouseEvent){}</w:t>
      </w:r>
    </w:p>
    <w:p w14:paraId="6C3F331A" w14:textId="77777777" w:rsidR="00A03321" w:rsidRDefault="00A03321" w:rsidP="00A03321">
      <w:pPr>
        <w:pStyle w:val="CodeJava9ptCarCar"/>
        <w:rPr>
          <w:lang w:val="en-CA"/>
        </w:rPr>
      </w:pPr>
      <w:r>
        <w:rPr>
          <w:lang w:val="en-CA"/>
        </w:rPr>
        <w:t xml:space="preserve">    public void mouseExited(MouseEvent leMouseEvent){}</w:t>
      </w:r>
    </w:p>
    <w:p w14:paraId="4F98660E" w14:textId="77777777" w:rsidR="00A03321" w:rsidRDefault="00A03321" w:rsidP="00A03321">
      <w:pPr>
        <w:pStyle w:val="CodeJava9ptCarCar"/>
        <w:rPr>
          <w:lang w:val="en-CA"/>
        </w:rPr>
      </w:pPr>
      <w:r>
        <w:rPr>
          <w:lang w:val="en-CA"/>
        </w:rPr>
        <w:t xml:space="preserve">    public void mouseReleased(MouseEvent leMouseEvent){}</w:t>
      </w:r>
    </w:p>
    <w:p w14:paraId="248FF96F" w14:textId="77777777" w:rsidR="00A03321" w:rsidRDefault="00A03321" w:rsidP="00A03321">
      <w:pPr>
        <w:pStyle w:val="CodeJava9ptCarCar"/>
        <w:rPr>
          <w:lang w:val="en-CA"/>
        </w:rPr>
      </w:pPr>
      <w:r>
        <w:rPr>
          <w:lang w:val="en-CA"/>
        </w:rPr>
        <w:t xml:space="preserve">   </w:t>
      </w:r>
    </w:p>
    <w:p w14:paraId="4260E2B4" w14:textId="77777777" w:rsidR="00A03321" w:rsidRDefault="00A03321" w:rsidP="00A03321">
      <w:pPr>
        <w:pStyle w:val="CodeJava9ptCarCar"/>
      </w:pPr>
      <w:r w:rsidRPr="00C8486C">
        <w:rPr>
          <w:lang w:val="en-CA"/>
        </w:rPr>
        <w:t xml:space="preserve">    </w:t>
      </w:r>
      <w:r>
        <w:t>public static void paintBot (Graphics g, int x, int y, int largeur, int hauteur) {</w:t>
      </w:r>
    </w:p>
    <w:p w14:paraId="19E5E2E4" w14:textId="77777777" w:rsidR="00A03321" w:rsidRDefault="00A03321" w:rsidP="00A03321">
      <w:pPr>
        <w:pStyle w:val="CodeJava9ptCarCar"/>
      </w:pPr>
      <w:r>
        <w:t xml:space="preserve">        g.setColor(Color.green);</w:t>
      </w:r>
    </w:p>
    <w:p w14:paraId="233E13F4" w14:textId="77777777" w:rsidR="00A03321" w:rsidRDefault="00A03321" w:rsidP="00A03321">
      <w:pPr>
        <w:pStyle w:val="CodeJava9ptCarCar"/>
      </w:pPr>
      <w:r>
        <w:t xml:space="preserve">        g.fillOval(x,y,largeur,hauteur/2); // La tête</w:t>
      </w:r>
    </w:p>
    <w:p w14:paraId="1F904A4A" w14:textId="77777777" w:rsidR="00A03321" w:rsidRDefault="00A03321" w:rsidP="00A03321">
      <w:pPr>
        <w:pStyle w:val="CodeJava9ptCarCar"/>
      </w:pPr>
    </w:p>
    <w:p w14:paraId="7D7EB9C4" w14:textId="77777777" w:rsidR="00A03321" w:rsidRDefault="00A03321" w:rsidP="00A03321">
      <w:pPr>
        <w:pStyle w:val="CodeJava9ptCarCar"/>
      </w:pPr>
      <w:r>
        <w:t xml:space="preserve">        g.setColor(Color.black);</w:t>
      </w:r>
    </w:p>
    <w:p w14:paraId="01A99FF3" w14:textId="77777777" w:rsidR="00A03321" w:rsidRDefault="00A03321" w:rsidP="00A03321">
      <w:pPr>
        <w:pStyle w:val="CodeJava9ptCarCar"/>
      </w:pPr>
      <w:r>
        <w:t xml:space="preserve">        g.fillRect(x+largeur/4,y+hauteur/8,largeur/10,hauteur/20); // L'oeil gauche</w:t>
      </w:r>
    </w:p>
    <w:p w14:paraId="6369D79C" w14:textId="77777777" w:rsidR="00A03321" w:rsidRDefault="00A03321" w:rsidP="00A03321">
      <w:pPr>
        <w:pStyle w:val="CodeJava9ptCarCar"/>
      </w:pPr>
      <w:r>
        <w:t xml:space="preserve">        g.fillRect(x+largeur*3/4-largeur/10,y+hauteur/8,largeur/10,hauteur/20); // L'oeil droit</w:t>
      </w:r>
    </w:p>
    <w:p w14:paraId="6E816D90" w14:textId="77777777" w:rsidR="00A03321" w:rsidRDefault="00A03321" w:rsidP="00A03321">
      <w:pPr>
        <w:pStyle w:val="CodeJava9ptCarCar"/>
      </w:pPr>
      <w:r>
        <w:t xml:space="preserve">        g.drawLine(x+largeur/4,y+hauteur*3/8,x+largeur*3/4,y+hauteur*3/8); // La bouche</w:t>
      </w:r>
    </w:p>
    <w:p w14:paraId="76551636" w14:textId="77777777" w:rsidR="00A03321" w:rsidRDefault="00A03321" w:rsidP="00A03321">
      <w:pPr>
        <w:pStyle w:val="CodeJava9ptCarCar"/>
      </w:pPr>
      <w:r>
        <w:t xml:space="preserve">        </w:t>
      </w:r>
    </w:p>
    <w:p w14:paraId="3941FAD9" w14:textId="77777777" w:rsidR="00A03321" w:rsidRDefault="00A03321" w:rsidP="00A03321">
      <w:pPr>
        <w:pStyle w:val="CodeJava9ptCarCar"/>
      </w:pPr>
      <w:r>
        <w:lastRenderedPageBreak/>
        <w:t xml:space="preserve">        g.setColor(Color.red);</w:t>
      </w:r>
    </w:p>
    <w:p w14:paraId="33411998" w14:textId="77777777" w:rsidR="00A03321" w:rsidRDefault="00A03321" w:rsidP="00A03321">
      <w:pPr>
        <w:pStyle w:val="CodeJava9ptCarCar"/>
      </w:pPr>
      <w:r>
        <w:t xml:space="preserve">        g.fillRect(x,y+hauteur/2,largeur,hauteur/2); // Le corps</w:t>
      </w:r>
    </w:p>
    <w:p w14:paraId="637FAFFD" w14:textId="77777777" w:rsidR="00A03321" w:rsidRPr="00C8486C" w:rsidRDefault="00A03321" w:rsidP="00A03321">
      <w:pPr>
        <w:pStyle w:val="CodeJava9ptCarCar"/>
        <w:rPr>
          <w:lang w:val="en-CA"/>
        </w:rPr>
      </w:pPr>
      <w:r>
        <w:t xml:space="preserve">    </w:t>
      </w:r>
      <w:r w:rsidRPr="00C8486C">
        <w:rPr>
          <w:lang w:val="en-CA"/>
        </w:rPr>
        <w:t>}</w:t>
      </w:r>
    </w:p>
    <w:p w14:paraId="348F5999" w14:textId="77777777" w:rsidR="00A03321" w:rsidRPr="00C8486C" w:rsidRDefault="00A03321" w:rsidP="00A03321">
      <w:pPr>
        <w:pStyle w:val="CodeJava9ptCarCar"/>
        <w:rPr>
          <w:lang w:val="en-CA"/>
        </w:rPr>
      </w:pPr>
    </w:p>
    <w:p w14:paraId="516B53E9" w14:textId="77777777" w:rsidR="004129B9" w:rsidRDefault="00A03321" w:rsidP="004129B9">
      <w:pPr>
        <w:pStyle w:val="CodeJava9ptCarCar"/>
        <w:rPr>
          <w:lang w:val="en-CA"/>
        </w:rPr>
      </w:pPr>
      <w:r w:rsidRPr="00C8486C">
        <w:rPr>
          <w:lang w:val="en-CA"/>
        </w:rPr>
        <w:t xml:space="preserve">    public void paint (Graphics g) {</w:t>
      </w:r>
    </w:p>
    <w:p w14:paraId="451F2178" w14:textId="7C688961" w:rsidR="00A03321" w:rsidRPr="00C8486C" w:rsidRDefault="00A03321" w:rsidP="004129B9">
      <w:pPr>
        <w:pStyle w:val="CodeJava9ptCarCar"/>
        <w:ind w:firstLine="720"/>
        <w:rPr>
          <w:lang w:val="en-CA"/>
        </w:rPr>
      </w:pPr>
      <w:r w:rsidRPr="00C8486C">
        <w:rPr>
          <w:lang w:val="en-CA"/>
        </w:rPr>
        <w:t>super.paint(g);</w:t>
      </w:r>
    </w:p>
    <w:p w14:paraId="5653D521" w14:textId="77777777" w:rsidR="00A03321" w:rsidRPr="00C8486C" w:rsidRDefault="00A03321" w:rsidP="00A03321">
      <w:pPr>
        <w:pStyle w:val="CodeJava9ptCarCar"/>
        <w:rPr>
          <w:lang w:val="en-CA"/>
        </w:rPr>
      </w:pPr>
      <w:r w:rsidRPr="00C8486C">
        <w:rPr>
          <w:lang w:val="en-CA"/>
        </w:rPr>
        <w:t xml:space="preserve">        paintBot(g,</w:t>
      </w:r>
      <w:r w:rsidRPr="00C8486C">
        <w:rPr>
          <w:highlight w:val="yellow"/>
          <w:lang w:val="en-CA"/>
        </w:rPr>
        <w:t>x,y</w:t>
      </w:r>
      <w:r w:rsidRPr="00C8486C">
        <w:rPr>
          <w:lang w:val="en-CA"/>
        </w:rPr>
        <w:t>,50,100);</w:t>
      </w:r>
    </w:p>
    <w:p w14:paraId="69243957" w14:textId="77777777" w:rsidR="00A03321" w:rsidRDefault="00A03321" w:rsidP="00A03321">
      <w:pPr>
        <w:pStyle w:val="CodeJava9ptCarCar"/>
        <w:rPr>
          <w:lang w:val="en-CA"/>
        </w:rPr>
      </w:pPr>
      <w:r w:rsidRPr="00C8486C">
        <w:rPr>
          <w:lang w:val="en-CA"/>
        </w:rPr>
        <w:t xml:space="preserve">    </w:t>
      </w:r>
      <w:r>
        <w:rPr>
          <w:lang w:val="en-CA"/>
        </w:rPr>
        <w:t>}</w:t>
      </w:r>
    </w:p>
    <w:p w14:paraId="2DB89D17" w14:textId="77777777" w:rsidR="00A03321" w:rsidRDefault="00A03321" w:rsidP="00A03321">
      <w:pPr>
        <w:pStyle w:val="CodeJava9ptCarCar"/>
        <w:rPr>
          <w:lang w:val="en-CA"/>
        </w:rPr>
      </w:pPr>
    </w:p>
    <w:p w14:paraId="1E6F5712"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306C0D9B" w14:textId="77777777" w:rsidR="00A03321" w:rsidRPr="00C8486C" w:rsidRDefault="00A03321" w:rsidP="00A03321">
      <w:pPr>
        <w:pStyle w:val="CodeJava9ptCarCar"/>
      </w:pPr>
      <w:r>
        <w:rPr>
          <w:lang w:val="en-CA"/>
        </w:rPr>
        <w:t xml:space="preserve">        </w:t>
      </w:r>
      <w:r w:rsidRPr="00C8486C">
        <w:t>new ExempleVariablesLocalesErreur();</w:t>
      </w:r>
    </w:p>
    <w:p w14:paraId="3C52B266" w14:textId="77777777" w:rsidR="00A03321" w:rsidRPr="00C8486C" w:rsidRDefault="00A03321" w:rsidP="00A03321">
      <w:pPr>
        <w:pStyle w:val="CodeJava9ptCarCar"/>
      </w:pPr>
      <w:r w:rsidRPr="00C8486C">
        <w:t xml:space="preserve">    }</w:t>
      </w:r>
    </w:p>
    <w:p w14:paraId="4B92CAA5" w14:textId="77777777" w:rsidR="00A03321" w:rsidRPr="00C8486C" w:rsidRDefault="00A03321" w:rsidP="00A03321">
      <w:pPr>
        <w:pStyle w:val="CodeJava9ptCarCar"/>
      </w:pPr>
      <w:r w:rsidRPr="00C8486C">
        <w:t>}</w:t>
      </w: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Il y a une différence importante entre variable d’objet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77777777" w:rsidR="00A03321" w:rsidRDefault="00A03321" w:rsidP="00A03321">
      <w:pPr>
        <w:pStyle w:val="Corpsdetexte"/>
      </w:pPr>
      <w:r>
        <w:rPr>
          <w:b/>
          <w:bCs/>
        </w:rPr>
        <w:t>Exemple</w:t>
      </w:r>
      <w:r>
        <w:t xml:space="preserve">. </w:t>
      </w:r>
      <w:hyperlink r:id="rId297"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Pr="00EE5807">
        <w:rPr>
          <w:rFonts w:ascii="Segoe UI" w:hAnsi="Segoe UI" w:cs="Segoe UI"/>
          <w:b/>
          <w:bCs/>
          <w:color w:val="586069"/>
          <w:lang w:val="fr-CA"/>
        </w:rPr>
        <w:t>ExempleEvenementSouris2Fenetres.java</w:t>
      </w:r>
    </w:p>
    <w:p w14:paraId="0551F72D" w14:textId="77777777" w:rsidR="00A03321" w:rsidRDefault="00A03321" w:rsidP="00A03321">
      <w:pPr>
        <w:pStyle w:val="Corpsdetexte"/>
      </w:pPr>
      <w:r>
        <w:t>L’exemple suivant illustre l’effet de l’utilisation de variables de classe dans le cas de plusieurs objets de la même classe.</w:t>
      </w:r>
    </w:p>
    <w:p w14:paraId="3484269B" w14:textId="77777777" w:rsidR="00A03321" w:rsidRDefault="00A03321" w:rsidP="00A03321">
      <w:pPr>
        <w:pStyle w:val="CodeJava9ptCarCar"/>
      </w:pPr>
      <w:r>
        <w:t>import java.awt.*;</w:t>
      </w:r>
    </w:p>
    <w:p w14:paraId="4CC9D70F" w14:textId="77777777" w:rsidR="00A03321" w:rsidRDefault="00A03321" w:rsidP="00A03321">
      <w:pPr>
        <w:pStyle w:val="CodeJava9ptCarCar"/>
      </w:pPr>
      <w:r>
        <w:t>import javax.swing.*;</w:t>
      </w:r>
    </w:p>
    <w:p w14:paraId="764C309D" w14:textId="77777777" w:rsidR="00A03321" w:rsidRDefault="00A03321" w:rsidP="00A03321">
      <w:pPr>
        <w:pStyle w:val="CodeJava9ptCarCar"/>
      </w:pPr>
      <w:r>
        <w:t>import java.awt.event.*;</w:t>
      </w:r>
    </w:p>
    <w:p w14:paraId="63F1F2E4" w14:textId="77777777" w:rsidR="00A03321" w:rsidRDefault="00A03321" w:rsidP="00A03321">
      <w:pPr>
        <w:pStyle w:val="CodeJava9ptCarCar"/>
      </w:pPr>
    </w:p>
    <w:p w14:paraId="53FFF868" w14:textId="77777777" w:rsidR="00A03321" w:rsidRDefault="00A03321" w:rsidP="00A03321">
      <w:pPr>
        <w:pStyle w:val="CodeJava9ptCarCar"/>
      </w:pPr>
      <w:r>
        <w:t xml:space="preserve">public class ExempleEvenementSouris2Fenetres extends JFrame </w:t>
      </w:r>
    </w:p>
    <w:p w14:paraId="1DE996FC" w14:textId="77777777" w:rsidR="00A03321" w:rsidRDefault="00A03321" w:rsidP="00A03321">
      <w:pPr>
        <w:pStyle w:val="CodeJava9ptCarCar"/>
      </w:pPr>
      <w:r>
        <w:t xml:space="preserve">  implements MouseListener</w:t>
      </w:r>
    </w:p>
    <w:p w14:paraId="2551F5EC" w14:textId="77777777" w:rsidR="00A03321" w:rsidRDefault="00A03321" w:rsidP="00A03321">
      <w:pPr>
        <w:pStyle w:val="CodeJava9ptCarCar"/>
      </w:pPr>
      <w:r>
        <w:t>{</w:t>
      </w:r>
    </w:p>
    <w:p w14:paraId="5454374C" w14:textId="77777777" w:rsidR="00A03321" w:rsidRDefault="00A03321" w:rsidP="00A03321">
      <w:pPr>
        <w:pStyle w:val="CodeJava9ptCarCar"/>
      </w:pPr>
      <w:r>
        <w:t xml:space="preserve">    // Variables de classe x et y</w:t>
      </w:r>
    </w:p>
    <w:p w14:paraId="3DDA5346" w14:textId="77777777" w:rsidR="00A03321" w:rsidRDefault="00A03321" w:rsidP="00A03321">
      <w:pPr>
        <w:pStyle w:val="CodeJava9ptCarCar"/>
      </w:pPr>
      <w:r>
        <w:t xml:space="preserve">    </w:t>
      </w:r>
      <w:r>
        <w:rPr>
          <w:highlight w:val="yellow"/>
        </w:rPr>
        <w:t>private static int x = 0</w:t>
      </w:r>
      <w:r>
        <w:t>; // Coordonnée x du Bot à dessiner</w:t>
      </w:r>
    </w:p>
    <w:p w14:paraId="7BB97726" w14:textId="77777777" w:rsidR="00A03321" w:rsidRDefault="00A03321" w:rsidP="00A03321">
      <w:pPr>
        <w:pStyle w:val="CodeJava9ptCarCar"/>
      </w:pPr>
      <w:r>
        <w:t xml:space="preserve">    </w:t>
      </w:r>
      <w:r>
        <w:rPr>
          <w:highlight w:val="yellow"/>
        </w:rPr>
        <w:t>private static int y = 0</w:t>
      </w:r>
      <w:r>
        <w:t>; // Coordonnée y du Bot à dessiner</w:t>
      </w:r>
    </w:p>
    <w:p w14:paraId="151CDB07" w14:textId="77777777" w:rsidR="00A03321" w:rsidRDefault="00A03321" w:rsidP="00A03321">
      <w:pPr>
        <w:pStyle w:val="CodeJava9ptCarCar"/>
      </w:pPr>
      <w:r>
        <w:t xml:space="preserve">    </w:t>
      </w:r>
    </w:p>
    <w:p w14:paraId="0F0B5684" w14:textId="77777777" w:rsidR="00A03321" w:rsidRDefault="00A03321" w:rsidP="00A03321">
      <w:pPr>
        <w:pStyle w:val="CodeJava9ptCarCar"/>
      </w:pPr>
      <w:r>
        <w:t xml:space="preserve">    public ExempleEvenementSouris2Fenetres() {</w:t>
      </w:r>
    </w:p>
    <w:p w14:paraId="4102B78E" w14:textId="77777777" w:rsidR="00A03321" w:rsidRDefault="00A03321" w:rsidP="00A03321">
      <w:pPr>
        <w:pStyle w:val="CodeJava9ptCarCar"/>
      </w:pPr>
      <w:r>
        <w:t xml:space="preserve">        super("Exemple de traitement d'événements de la souris");</w:t>
      </w:r>
    </w:p>
    <w:p w14:paraId="2048A5DE" w14:textId="77777777" w:rsidR="00A03321" w:rsidRDefault="00A03321" w:rsidP="00A03321">
      <w:pPr>
        <w:pStyle w:val="CodeJava9ptCarCar"/>
      </w:pPr>
      <w:r>
        <w:t xml:space="preserve">        </w:t>
      </w:r>
    </w:p>
    <w:p w14:paraId="1E1002FA" w14:textId="77777777" w:rsidR="00A03321" w:rsidRDefault="00A03321" w:rsidP="00A03321">
      <w:pPr>
        <w:pStyle w:val="CodeJava9ptCarCar"/>
      </w:pPr>
      <w:r>
        <w:t xml:space="preserve">        // Le paramètre this de addMouseListener() indique que l'objet qui doit </w:t>
      </w:r>
    </w:p>
    <w:p w14:paraId="674EF5AD" w14:textId="77777777" w:rsidR="00A03321" w:rsidRDefault="00A03321" w:rsidP="00A03321">
      <w:pPr>
        <w:pStyle w:val="CodeJava9ptCarCar"/>
      </w:pPr>
      <w:r>
        <w:t xml:space="preserve">        // réagir aux événements de souris est l'objet </w:t>
      </w:r>
    </w:p>
    <w:p w14:paraId="5B33EB47" w14:textId="77777777" w:rsidR="00A03321" w:rsidRDefault="00A03321" w:rsidP="00A03321">
      <w:pPr>
        <w:pStyle w:val="CodeJava9ptCarCar"/>
      </w:pPr>
      <w:r>
        <w:t xml:space="preserve">        // qui est créé par ce constructeur</w:t>
      </w:r>
    </w:p>
    <w:p w14:paraId="71D5DF2D" w14:textId="77777777" w:rsidR="00A03321" w:rsidRDefault="00A03321" w:rsidP="00A03321">
      <w:pPr>
        <w:pStyle w:val="CodeJava9ptCarCar"/>
        <w:rPr>
          <w:lang w:val="en-CA"/>
        </w:rPr>
      </w:pPr>
      <w:r>
        <w:t xml:space="preserve">        </w:t>
      </w:r>
      <w:r>
        <w:rPr>
          <w:lang w:val="en-CA"/>
        </w:rPr>
        <w:t>addMouseListener(this);</w:t>
      </w:r>
    </w:p>
    <w:p w14:paraId="34DFC021" w14:textId="77777777" w:rsidR="00A03321" w:rsidRDefault="00A03321" w:rsidP="00A03321">
      <w:pPr>
        <w:pStyle w:val="CodeJava9ptCarCar"/>
        <w:rPr>
          <w:lang w:val="en-CA"/>
        </w:rPr>
      </w:pPr>
      <w:r>
        <w:rPr>
          <w:lang w:val="en-CA"/>
        </w:rPr>
        <w:t xml:space="preserve">        </w:t>
      </w:r>
    </w:p>
    <w:p w14:paraId="06DA725B" w14:textId="77777777" w:rsidR="00A03321" w:rsidRDefault="00A03321" w:rsidP="00A03321">
      <w:pPr>
        <w:pStyle w:val="CodeJava9ptCarCar"/>
        <w:rPr>
          <w:lang w:val="en-CA"/>
        </w:rPr>
      </w:pPr>
      <w:r>
        <w:rPr>
          <w:lang w:val="en-CA"/>
        </w:rPr>
        <w:t xml:space="preserve">        this.setDefaultCloseOperation(EXIT_ON_CLOSE);</w:t>
      </w:r>
    </w:p>
    <w:p w14:paraId="0561C1AA" w14:textId="77777777" w:rsidR="00A03321" w:rsidRDefault="00A03321" w:rsidP="00A03321">
      <w:pPr>
        <w:pStyle w:val="CodeJava9ptCarCar"/>
        <w:rPr>
          <w:lang w:val="en-CA"/>
        </w:rPr>
      </w:pPr>
      <w:r>
        <w:rPr>
          <w:lang w:val="en-CA"/>
        </w:rPr>
        <w:t xml:space="preserve">        this.setSize(400,600);</w:t>
      </w:r>
    </w:p>
    <w:p w14:paraId="124F3781" w14:textId="77777777" w:rsidR="00A03321" w:rsidRDefault="00A03321" w:rsidP="00A03321">
      <w:pPr>
        <w:pStyle w:val="CodeJava9ptCarCar"/>
        <w:rPr>
          <w:lang w:val="en-CA"/>
        </w:rPr>
      </w:pPr>
      <w:r>
        <w:rPr>
          <w:lang w:val="en-CA"/>
        </w:rPr>
        <w:t xml:space="preserve">        this.setVisible(true);</w:t>
      </w:r>
    </w:p>
    <w:p w14:paraId="041111CE" w14:textId="77777777" w:rsidR="00A03321" w:rsidRDefault="00A03321" w:rsidP="00A03321">
      <w:pPr>
        <w:pStyle w:val="CodeJava9ptCarCar"/>
      </w:pPr>
      <w:r>
        <w:rPr>
          <w:lang w:val="en-CA"/>
        </w:rPr>
        <w:t xml:space="preserve">    </w:t>
      </w:r>
      <w:r>
        <w:t>}</w:t>
      </w:r>
    </w:p>
    <w:p w14:paraId="1DE4B952" w14:textId="77777777" w:rsidR="00A03321" w:rsidRDefault="00A03321" w:rsidP="00A03321">
      <w:pPr>
        <w:pStyle w:val="CodeJava9ptCarCar"/>
      </w:pPr>
    </w:p>
    <w:p w14:paraId="6AA63C14" w14:textId="77777777" w:rsidR="00A03321" w:rsidRDefault="00A03321" w:rsidP="00A03321">
      <w:pPr>
        <w:pStyle w:val="CodeJava9ptCarCar"/>
      </w:pPr>
      <w:r>
        <w:t xml:space="preserve">    // Méthode d'objet de la classe ExempleEvenementSouris qui est </w:t>
      </w:r>
    </w:p>
    <w:p w14:paraId="065BBB70" w14:textId="77777777" w:rsidR="00A03321" w:rsidRDefault="00A03321" w:rsidP="00A03321">
      <w:pPr>
        <w:pStyle w:val="CodeJava9ptCarCar"/>
      </w:pPr>
      <w:r>
        <w:t xml:space="preserve">    // appelée si le bouton de souris est enfoncé</w:t>
      </w:r>
    </w:p>
    <w:p w14:paraId="083267F2" w14:textId="77777777" w:rsidR="00A03321" w:rsidRDefault="00A03321" w:rsidP="00A03321">
      <w:pPr>
        <w:pStyle w:val="CodeJava9ptCarCar"/>
        <w:rPr>
          <w:lang w:val="en-CA"/>
        </w:rPr>
      </w:pPr>
      <w:r>
        <w:t xml:space="preserve">    </w:t>
      </w:r>
      <w:r>
        <w:rPr>
          <w:lang w:val="en-CA"/>
        </w:rPr>
        <w:t>public void mousePressed(MouseEvent leMouseEvent){</w:t>
      </w:r>
    </w:p>
    <w:p w14:paraId="10CA617E" w14:textId="77777777" w:rsidR="00A03321" w:rsidRDefault="00A03321" w:rsidP="00A03321">
      <w:pPr>
        <w:pStyle w:val="CodeJava9ptCarCar"/>
      </w:pPr>
      <w:r>
        <w:rPr>
          <w:lang w:val="en-CA"/>
        </w:rPr>
        <w:t xml:space="preserve">      </w:t>
      </w:r>
      <w:r>
        <w:t>x = leMouseEvent.getX(); // place la coordonnée x de la souris dans la variable x</w:t>
      </w:r>
    </w:p>
    <w:p w14:paraId="3F0AE98D" w14:textId="77777777" w:rsidR="00A03321" w:rsidRDefault="00A03321" w:rsidP="00A03321">
      <w:pPr>
        <w:pStyle w:val="CodeJava9ptCarCar"/>
      </w:pPr>
      <w:r>
        <w:t xml:space="preserve">      y = leMouseEvent.getY(); // place la coordonnée y de la souris dans la variable y</w:t>
      </w:r>
    </w:p>
    <w:p w14:paraId="20AEAAB4" w14:textId="77777777" w:rsidR="00A03321" w:rsidRDefault="00A03321" w:rsidP="00A03321">
      <w:pPr>
        <w:pStyle w:val="CodeJava9ptCarCar"/>
      </w:pPr>
      <w:r>
        <w:t xml:space="preserve">      // repaint() provoque un nouvel appel à paint()</w:t>
      </w:r>
    </w:p>
    <w:p w14:paraId="67D7851E" w14:textId="77777777" w:rsidR="00A03321" w:rsidRDefault="00A03321" w:rsidP="00A03321">
      <w:pPr>
        <w:pStyle w:val="CodeJava9ptCarCar"/>
      </w:pPr>
      <w:r>
        <w:t xml:space="preserve">      repaint();</w:t>
      </w:r>
    </w:p>
    <w:p w14:paraId="521AC5E9" w14:textId="77777777" w:rsidR="00A03321" w:rsidRDefault="00A03321" w:rsidP="00A03321">
      <w:pPr>
        <w:pStyle w:val="CodeJava9ptCarCar"/>
      </w:pPr>
      <w:r>
        <w:t xml:space="preserve">    }</w:t>
      </w:r>
    </w:p>
    <w:p w14:paraId="682758B4" w14:textId="77777777" w:rsidR="00A03321" w:rsidRDefault="00A03321" w:rsidP="00A03321">
      <w:pPr>
        <w:pStyle w:val="CodeJava9ptCarCar"/>
      </w:pPr>
    </w:p>
    <w:p w14:paraId="4882E228" w14:textId="77777777" w:rsidR="00A03321" w:rsidRDefault="00A03321" w:rsidP="00A03321">
      <w:pPr>
        <w:pStyle w:val="CodeJava9ptCarCar"/>
      </w:pPr>
      <w:r>
        <w:t xml:space="preserve">    // Il faut absolument définir les autres méthodes pour les autres</w:t>
      </w:r>
    </w:p>
    <w:p w14:paraId="602B0088" w14:textId="77777777" w:rsidR="00A03321" w:rsidRDefault="00A03321" w:rsidP="00A03321">
      <w:pPr>
        <w:pStyle w:val="CodeJava9ptCarCar"/>
      </w:pPr>
      <w:r>
        <w:t xml:space="preserve">    // événements de souris même s'il ne font rien</w:t>
      </w:r>
    </w:p>
    <w:p w14:paraId="6CC03FBD" w14:textId="77777777" w:rsidR="00A03321" w:rsidRDefault="00A03321" w:rsidP="00A03321">
      <w:pPr>
        <w:pStyle w:val="CodeJava9ptCarCar"/>
        <w:rPr>
          <w:lang w:val="en-CA"/>
        </w:rPr>
      </w:pPr>
      <w:r>
        <w:t xml:space="preserve">    </w:t>
      </w:r>
      <w:r>
        <w:rPr>
          <w:lang w:val="en-CA"/>
        </w:rPr>
        <w:t>public void mouseClicked(MouseEvent leMouseEvent){}</w:t>
      </w:r>
    </w:p>
    <w:p w14:paraId="265A29CD" w14:textId="77777777" w:rsidR="00A03321" w:rsidRDefault="00A03321" w:rsidP="00A03321">
      <w:pPr>
        <w:pStyle w:val="CodeJava9ptCarCar"/>
        <w:rPr>
          <w:lang w:val="en-CA"/>
        </w:rPr>
      </w:pPr>
      <w:r>
        <w:rPr>
          <w:lang w:val="en-CA"/>
        </w:rPr>
        <w:t xml:space="preserve">    public void mouseEntered(MouseEvent leMouseEvent){}</w:t>
      </w:r>
    </w:p>
    <w:p w14:paraId="6C0265ED" w14:textId="77777777" w:rsidR="00A03321" w:rsidRDefault="00A03321" w:rsidP="00A03321">
      <w:pPr>
        <w:pStyle w:val="CodeJava9ptCarCar"/>
        <w:rPr>
          <w:lang w:val="en-CA"/>
        </w:rPr>
      </w:pPr>
      <w:r>
        <w:rPr>
          <w:lang w:val="en-CA"/>
        </w:rPr>
        <w:t xml:space="preserve">    public void mouseExited(MouseEvent leMouseEvent){}</w:t>
      </w:r>
    </w:p>
    <w:p w14:paraId="330D27BD" w14:textId="77777777" w:rsidR="00A03321" w:rsidRDefault="00A03321" w:rsidP="00A03321">
      <w:pPr>
        <w:pStyle w:val="CodeJava9ptCarCar"/>
        <w:rPr>
          <w:lang w:val="en-CA"/>
        </w:rPr>
      </w:pPr>
      <w:r>
        <w:rPr>
          <w:lang w:val="en-CA"/>
        </w:rPr>
        <w:t xml:space="preserve">    public void mouseReleased(MouseEvent leMouseEvent){}</w:t>
      </w:r>
    </w:p>
    <w:p w14:paraId="1ABA5434" w14:textId="77777777" w:rsidR="00A03321" w:rsidRDefault="00A03321" w:rsidP="00A03321">
      <w:pPr>
        <w:pStyle w:val="CodeJava9ptCarCar"/>
        <w:rPr>
          <w:lang w:val="en-CA"/>
        </w:rPr>
      </w:pPr>
      <w:r>
        <w:rPr>
          <w:lang w:val="en-CA"/>
        </w:rPr>
        <w:t xml:space="preserve">   </w:t>
      </w:r>
    </w:p>
    <w:p w14:paraId="793D20DC" w14:textId="77777777" w:rsidR="00A03321" w:rsidRDefault="00A03321" w:rsidP="00A03321">
      <w:pPr>
        <w:pStyle w:val="CodeJava9ptCarCar"/>
      </w:pPr>
      <w:r w:rsidRPr="00C8486C">
        <w:rPr>
          <w:lang w:val="en-CA"/>
        </w:rPr>
        <w:t xml:space="preserve">    </w:t>
      </w:r>
      <w:r>
        <w:t>public static void paintBot (Graphics g, int x, int y, int largeur, int hauteur) {</w:t>
      </w:r>
    </w:p>
    <w:p w14:paraId="39228D2F" w14:textId="77777777" w:rsidR="00A03321" w:rsidRDefault="00A03321" w:rsidP="00A03321">
      <w:pPr>
        <w:pStyle w:val="CodeJava9ptCarCar"/>
      </w:pPr>
      <w:r>
        <w:t xml:space="preserve">        g.setColor(Color.green);</w:t>
      </w:r>
    </w:p>
    <w:p w14:paraId="7D8F2840" w14:textId="77777777" w:rsidR="00A03321" w:rsidRDefault="00A03321" w:rsidP="00A03321">
      <w:pPr>
        <w:pStyle w:val="CodeJava9ptCarCar"/>
      </w:pPr>
      <w:r>
        <w:t xml:space="preserve">        g.fillOval(x,y,largeur,hauteur/2); // La tête</w:t>
      </w:r>
    </w:p>
    <w:p w14:paraId="780819D4" w14:textId="77777777" w:rsidR="00A03321" w:rsidRDefault="00A03321" w:rsidP="00A03321">
      <w:pPr>
        <w:pStyle w:val="CodeJava9ptCarCar"/>
      </w:pPr>
    </w:p>
    <w:p w14:paraId="69D3E082" w14:textId="77777777" w:rsidR="00A03321" w:rsidRDefault="00A03321" w:rsidP="00A03321">
      <w:pPr>
        <w:pStyle w:val="CodeJava9ptCarCar"/>
      </w:pPr>
      <w:r>
        <w:t xml:space="preserve">        g.setColor(Color.black);</w:t>
      </w:r>
    </w:p>
    <w:p w14:paraId="0058DD3B" w14:textId="77777777" w:rsidR="00A03321" w:rsidRDefault="00A03321" w:rsidP="00A03321">
      <w:pPr>
        <w:pStyle w:val="CodeJava9ptCarCar"/>
      </w:pPr>
      <w:r>
        <w:t xml:space="preserve">        g.fillRect(x+largeur/4,y+hauteur/8,largeur/10,hauteur/20); // L'oeil gauche</w:t>
      </w:r>
    </w:p>
    <w:p w14:paraId="6C2BD987" w14:textId="77777777" w:rsidR="00A03321" w:rsidRDefault="00A03321" w:rsidP="00A03321">
      <w:pPr>
        <w:pStyle w:val="CodeJava9ptCarCar"/>
      </w:pPr>
      <w:r>
        <w:t xml:space="preserve">        g.fillRect(x+largeur*3/4-largeur/10,y+hauteur/8,largeur/10,hauteur/20); // L'oeil droit</w:t>
      </w:r>
    </w:p>
    <w:p w14:paraId="6944F99E" w14:textId="77777777" w:rsidR="00A03321" w:rsidRDefault="00A03321" w:rsidP="00A03321">
      <w:pPr>
        <w:pStyle w:val="CodeJava9ptCarCar"/>
      </w:pPr>
      <w:r>
        <w:lastRenderedPageBreak/>
        <w:t xml:space="preserve">        g.drawLine(x+largeur/4,y+hauteur*3/8,x+largeur*3/4,y+hauteur*3/8); // La bouche</w:t>
      </w:r>
    </w:p>
    <w:p w14:paraId="16290814" w14:textId="77777777" w:rsidR="00A03321" w:rsidRDefault="00A03321" w:rsidP="00A03321">
      <w:pPr>
        <w:pStyle w:val="CodeJava9ptCarCar"/>
      </w:pPr>
      <w:r>
        <w:t xml:space="preserve">        </w:t>
      </w:r>
    </w:p>
    <w:p w14:paraId="3F27AD66" w14:textId="77777777" w:rsidR="00A03321" w:rsidRDefault="00A03321" w:rsidP="00A03321">
      <w:pPr>
        <w:pStyle w:val="CodeJava9ptCarCar"/>
      </w:pPr>
      <w:r>
        <w:t xml:space="preserve">        g.setColor(Color.red);</w:t>
      </w:r>
    </w:p>
    <w:p w14:paraId="7033FC7E" w14:textId="77777777" w:rsidR="00A03321" w:rsidRDefault="00A03321" w:rsidP="00A03321">
      <w:pPr>
        <w:pStyle w:val="CodeJava9ptCarCar"/>
      </w:pPr>
      <w:r>
        <w:t xml:space="preserve">        g.fillRect(x,y+hauteur/2,largeur,hauteur/2); // Le corps</w:t>
      </w:r>
    </w:p>
    <w:p w14:paraId="156A50D5" w14:textId="77777777" w:rsidR="00A03321" w:rsidRPr="00C8486C" w:rsidRDefault="00A03321" w:rsidP="00A03321">
      <w:pPr>
        <w:pStyle w:val="CodeJava9ptCarCar"/>
        <w:rPr>
          <w:lang w:val="en-CA"/>
        </w:rPr>
      </w:pPr>
      <w:r>
        <w:t xml:space="preserve">    </w:t>
      </w:r>
      <w:r w:rsidRPr="00C8486C">
        <w:rPr>
          <w:lang w:val="en-CA"/>
        </w:rPr>
        <w:t>}</w:t>
      </w:r>
    </w:p>
    <w:p w14:paraId="2AABB3F4" w14:textId="77777777" w:rsidR="00A03321" w:rsidRPr="00C8486C" w:rsidRDefault="00A03321" w:rsidP="00A03321">
      <w:pPr>
        <w:pStyle w:val="CodeJava9ptCarCar"/>
        <w:rPr>
          <w:lang w:val="en-CA"/>
        </w:rPr>
      </w:pPr>
    </w:p>
    <w:p w14:paraId="18235070" w14:textId="77777777" w:rsidR="00A03321" w:rsidRDefault="00A03321" w:rsidP="00A03321">
      <w:pPr>
        <w:pStyle w:val="CodeJava9ptCarCar"/>
        <w:rPr>
          <w:lang w:val="en-CA"/>
        </w:rPr>
      </w:pPr>
      <w:r>
        <w:rPr>
          <w:lang w:val="en-CA"/>
        </w:rPr>
        <w:t xml:space="preserve">    public void paint (Graphics g) {</w:t>
      </w:r>
    </w:p>
    <w:p w14:paraId="1DD1A664" w14:textId="77777777" w:rsidR="00A03321" w:rsidRDefault="00A03321" w:rsidP="00A03321">
      <w:pPr>
        <w:pStyle w:val="CodeJava9ptCarCar"/>
        <w:rPr>
          <w:lang w:val="en-CA"/>
        </w:rPr>
      </w:pPr>
      <w:r>
        <w:rPr>
          <w:lang w:val="en-CA"/>
        </w:rPr>
        <w:t xml:space="preserve">        super.paint(g);</w:t>
      </w:r>
    </w:p>
    <w:p w14:paraId="0EE90BAB" w14:textId="77777777" w:rsidR="00A03321" w:rsidRDefault="00A03321" w:rsidP="00A03321">
      <w:pPr>
        <w:pStyle w:val="CodeJava9ptCarCar"/>
        <w:rPr>
          <w:lang w:val="en-CA"/>
        </w:rPr>
      </w:pPr>
      <w:r>
        <w:rPr>
          <w:lang w:val="en-CA"/>
        </w:rPr>
        <w:t xml:space="preserve">        paintBot(g,x,y,50,100);</w:t>
      </w:r>
    </w:p>
    <w:p w14:paraId="1D716196" w14:textId="77777777" w:rsidR="00A03321" w:rsidRPr="00FF5E45" w:rsidRDefault="00A03321" w:rsidP="00A03321">
      <w:pPr>
        <w:pStyle w:val="CodeJava9ptCarCar"/>
        <w:rPr>
          <w:lang w:val="en-CA"/>
        </w:rPr>
      </w:pPr>
      <w:r w:rsidRPr="00C8486C">
        <w:rPr>
          <w:lang w:val="en-CA"/>
        </w:rPr>
        <w:t xml:space="preserve">        </w:t>
      </w:r>
      <w:r w:rsidRPr="00FF5E45">
        <w:rPr>
          <w:lang w:val="en-CA"/>
        </w:rPr>
        <w:t>g.drawString("x="+x+" y="+y,10,550);</w:t>
      </w:r>
    </w:p>
    <w:p w14:paraId="21B96F64" w14:textId="77777777" w:rsidR="00A03321" w:rsidRDefault="00A03321" w:rsidP="00A03321">
      <w:pPr>
        <w:pStyle w:val="CodeJava9ptCarCar"/>
        <w:rPr>
          <w:lang w:val="en-CA"/>
        </w:rPr>
      </w:pPr>
      <w:r w:rsidRPr="00FF5E45">
        <w:rPr>
          <w:lang w:val="en-CA"/>
        </w:rPr>
        <w:t xml:space="preserve">    </w:t>
      </w:r>
      <w:r>
        <w:rPr>
          <w:lang w:val="en-CA"/>
        </w:rPr>
        <w:t>}</w:t>
      </w:r>
    </w:p>
    <w:p w14:paraId="61F31622" w14:textId="77777777" w:rsidR="00A03321" w:rsidRDefault="00A03321" w:rsidP="00A03321">
      <w:pPr>
        <w:pStyle w:val="CodeJava9ptCarCar"/>
        <w:rPr>
          <w:lang w:val="en-CA"/>
        </w:rPr>
      </w:pPr>
    </w:p>
    <w:p w14:paraId="45A50924" w14:textId="77777777" w:rsidR="00A03321" w:rsidRDefault="00A03321" w:rsidP="00A03321">
      <w:pPr>
        <w:pStyle w:val="CodeJava9ptCarCar"/>
        <w:rPr>
          <w:lang w:val="en-CA"/>
        </w:rPr>
      </w:pPr>
      <w:r>
        <w:rPr>
          <w:lang w:val="en-CA"/>
        </w:rPr>
        <w:t xml:space="preserve">    public static void main (String args</w:t>
      </w:r>
      <w:smartTag w:uri="isiresearchsoft-com/cwyw" w:element="citation">
        <w:r>
          <w:rPr>
            <w:lang w:val="en-CA"/>
          </w:rPr>
          <w:t>[]</w:t>
        </w:r>
      </w:smartTag>
      <w:r>
        <w:rPr>
          <w:lang w:val="en-CA"/>
        </w:rPr>
        <w:t>) {</w:t>
      </w:r>
    </w:p>
    <w:p w14:paraId="675C8E68" w14:textId="77777777" w:rsidR="00A03321" w:rsidRPr="00C8486C" w:rsidRDefault="00A03321" w:rsidP="00A03321">
      <w:pPr>
        <w:pStyle w:val="CodeJava9ptCarCar"/>
      </w:pPr>
      <w:r>
        <w:rPr>
          <w:lang w:val="en-CA"/>
        </w:rPr>
        <w:t xml:space="preserve">        </w:t>
      </w:r>
      <w:r w:rsidRPr="00C8486C">
        <w:rPr>
          <w:highlight w:val="yellow"/>
        </w:rPr>
        <w:t>new ExempleEvenementSouris2Fenetres</w:t>
      </w:r>
      <w:r w:rsidRPr="00C8486C">
        <w:t>();</w:t>
      </w:r>
    </w:p>
    <w:p w14:paraId="64D00DEF" w14:textId="77777777" w:rsidR="00A03321" w:rsidRPr="00C8486C" w:rsidRDefault="00A03321" w:rsidP="00A03321">
      <w:pPr>
        <w:pStyle w:val="CodeJava9ptCarCar"/>
      </w:pPr>
      <w:r w:rsidRPr="00C8486C">
        <w:t xml:space="preserve">        </w:t>
      </w:r>
      <w:r w:rsidRPr="00C8486C">
        <w:rPr>
          <w:highlight w:val="yellow"/>
        </w:rPr>
        <w:t>new ExempleEvenementSouris2Fenetres</w:t>
      </w:r>
      <w:r w:rsidRPr="00C8486C">
        <w:t>();</w:t>
      </w:r>
    </w:p>
    <w:p w14:paraId="1CB38815" w14:textId="77777777" w:rsidR="00A03321" w:rsidRDefault="00A03321" w:rsidP="00A03321">
      <w:pPr>
        <w:pStyle w:val="CodeJava9ptCarCar"/>
      </w:pPr>
      <w:r w:rsidRPr="00C8486C">
        <w:t xml:space="preserve">    </w:t>
      </w:r>
      <w:r>
        <w:t>}</w:t>
      </w:r>
    </w:p>
    <w:p w14:paraId="2E784394" w14:textId="77777777" w:rsidR="00A03321" w:rsidRDefault="00A03321" w:rsidP="00A03321">
      <w:pPr>
        <w:pStyle w:val="CodeJava9ptCarCar"/>
      </w:pPr>
      <w:r>
        <w:t>}</w:t>
      </w: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298"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299"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0"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1"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Default="00A03321" w:rsidP="00A03321">
      <w:pPr>
        <w:pStyle w:val="CodeJava9ptCarCar"/>
      </w:pPr>
      <w:r>
        <w:t xml:space="preserve">        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rPr>
        <w:lastRenderedPageBreak/>
        <w:drawing>
          <wp:inline distT="0" distB="0" distL="0" distR="0" wp14:anchorId="7154F4D4" wp14:editId="73662837">
            <wp:extent cx="5031740" cy="3768725"/>
            <wp:effectExtent l="0" t="0" r="0" b="0"/>
            <wp:docPr id="7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031740" cy="3768725"/>
                    </a:xfrm>
                    <a:prstGeom prst="rect">
                      <a:avLst/>
                    </a:prstGeom>
                    <a:noFill/>
                    <a:ln>
                      <a:noFill/>
                    </a:ln>
                  </pic:spPr>
                </pic:pic>
              </a:graphicData>
            </a:graphic>
          </wp:inline>
        </w:drawing>
      </w:r>
    </w:p>
    <w:p w14:paraId="0D7182E0" w14:textId="20D6DDA8" w:rsidR="00A03321" w:rsidRDefault="000F0CEA" w:rsidP="00A03321">
      <w:pPr>
        <w:pStyle w:val="Corpsdetexte"/>
        <w:jc w:val="center"/>
      </w:pPr>
      <w:r>
        <w:object w:dxaOrig="6177" w:dyaOrig="2217" w14:anchorId="6F5685B1">
          <v:shape id="_x0000_i1060" type="#_x0000_t75" style="width:257.7pt;height:94.75pt" o:ole="">
            <v:imagedata r:id="rId303" o:title=""/>
          </v:shape>
          <o:OLEObject Type="Embed" ProgID="Visio.Drawing.11" ShapeID="_x0000_i1060" DrawAspect="Content" ObjectID="_1650868776" r:id="rId304"/>
        </w:object>
      </w:r>
    </w:p>
    <w:p w14:paraId="56B67449" w14:textId="2A00B7A9" w:rsidR="00A03321" w:rsidRDefault="00A03321" w:rsidP="00A03321">
      <w:pPr>
        <w:pStyle w:val="Lgende"/>
        <w:jc w:val="center"/>
      </w:pPr>
      <w:r>
        <w:t xml:space="preserve">Figure </w:t>
      </w:r>
      <w:r>
        <w:fldChar w:fldCharType="begin"/>
      </w:r>
      <w:r>
        <w:instrText xml:space="preserve"> SEQ Figure \* ARABIC </w:instrText>
      </w:r>
      <w:r>
        <w:fldChar w:fldCharType="separate"/>
      </w:r>
      <w:r w:rsidR="007A6118">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rPr>
        <w:lastRenderedPageBreak/>
        <w:drawing>
          <wp:inline distT="0" distB="0" distL="0" distR="0" wp14:anchorId="471EFAB3" wp14:editId="220DA96E">
            <wp:extent cx="5354320" cy="4009390"/>
            <wp:effectExtent l="0" t="0" r="0" b="0"/>
            <wp:docPr id="7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354320" cy="4009390"/>
                    </a:xfrm>
                    <a:prstGeom prst="rect">
                      <a:avLst/>
                    </a:prstGeom>
                    <a:noFill/>
                    <a:ln>
                      <a:noFill/>
                    </a:ln>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0F0CEA" w:rsidP="00A03321">
      <w:pPr>
        <w:pStyle w:val="Corpsdetexte"/>
        <w:jc w:val="center"/>
      </w:pPr>
      <w:r>
        <w:object w:dxaOrig="6177" w:dyaOrig="1137" w14:anchorId="6553B88E">
          <v:shape id="_x0000_i1061" type="#_x0000_t75" style="width:261.45pt;height:49.25pt" o:ole="">
            <v:imagedata r:id="rId306" o:title=""/>
          </v:shape>
          <o:OLEObject Type="Embed" ProgID="Visio.Drawing.11" ShapeID="_x0000_i1061" DrawAspect="Content" ObjectID="_1650868777" r:id="rId307"/>
        </w:object>
      </w:r>
    </w:p>
    <w:p w14:paraId="476B9D22" w14:textId="3461C55D" w:rsidR="00A03321" w:rsidRDefault="00A03321" w:rsidP="00A03321">
      <w:pPr>
        <w:pStyle w:val="Lgende"/>
        <w:jc w:val="center"/>
      </w:pPr>
      <w:r>
        <w:t xml:space="preserve">Figure </w:t>
      </w:r>
      <w:r>
        <w:fldChar w:fldCharType="begin"/>
      </w:r>
      <w:r>
        <w:instrText xml:space="preserve"> SEQ Figure \* ARABIC </w:instrText>
      </w:r>
      <w:r>
        <w:fldChar w:fldCharType="separate"/>
      </w:r>
      <w:r w:rsidR="007A6118">
        <w:rPr>
          <w:noProof/>
        </w:rPr>
        <w:t>20</w:t>
      </w:r>
      <w:r>
        <w:fldChar w:fldCharType="end"/>
      </w:r>
      <w:r>
        <w:t>. Variables d’objet.</w:t>
      </w:r>
    </w:p>
    <w:p w14:paraId="0677EA09" w14:textId="77777777" w:rsidR="00A03321" w:rsidRDefault="00A03321" w:rsidP="00A03321">
      <w:pPr>
        <w:pStyle w:val="Corpsdetexte"/>
      </w:pPr>
      <w:r>
        <w:rPr>
          <w:b/>
          <w:bCs/>
        </w:rPr>
        <w:t>Exemple</w:t>
      </w:r>
      <w:r>
        <w:t xml:space="preserve">. </w:t>
      </w:r>
      <w:hyperlink r:id="rId308"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Pr="00EE5807">
        <w:rPr>
          <w:rFonts w:ascii="Segoe UI" w:hAnsi="Segoe UI" w:cs="Segoe UI"/>
          <w:b/>
          <w:bCs/>
          <w:color w:val="586069"/>
          <w:lang w:val="fr-CA"/>
        </w:rPr>
        <w:t>ExempleVariableDobjet.java</w:t>
      </w:r>
    </w:p>
    <w:p w14:paraId="415A1617" w14:textId="77777777" w:rsidR="00A03321" w:rsidRDefault="00A03321" w:rsidP="00A03321">
      <w:pPr>
        <w:pStyle w:val="Corpsdetexte"/>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A03321"/>
    <w:p w14:paraId="380E3A63" w14:textId="0A2F8ED0"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import java.awt.*;</w:t>
      </w:r>
    </w:p>
    <w:p w14:paraId="14E2AD20"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import javax.swing.*;</w:t>
      </w:r>
    </w:p>
    <w:p w14:paraId="57187133"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import java.awt.event.*;</w:t>
      </w:r>
    </w:p>
    <w:p w14:paraId="5FBBA3CB" w14:textId="77777777" w:rsidR="00A03321" w:rsidRPr="002C504C" w:rsidRDefault="00A03321" w:rsidP="00A03321">
      <w:pPr>
        <w:rPr>
          <w:rFonts w:ascii="Courier New" w:hAnsi="Courier New" w:cs="Courier New"/>
          <w:sz w:val="18"/>
          <w:szCs w:val="18"/>
        </w:rPr>
      </w:pPr>
    </w:p>
    <w:p w14:paraId="3C877CA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public class ExempleVariableDobjet extends JFrame </w:t>
      </w:r>
    </w:p>
    <w:p w14:paraId="34C6380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implements MouseListener</w:t>
      </w:r>
    </w:p>
    <w:p w14:paraId="3360868A"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w:t>
      </w:r>
    </w:p>
    <w:p w14:paraId="19162ABC"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Variables d'objet qui contiennent les coordonnées de la souris</w:t>
      </w:r>
    </w:p>
    <w:p w14:paraId="02723688"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Le premier sera dessiné à la coordonnée (0,0)</w:t>
      </w:r>
    </w:p>
    <w:p w14:paraId="72A2B6C7"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r w:rsidRPr="002C504C">
        <w:rPr>
          <w:rFonts w:ascii="Courier New" w:hAnsi="Courier New" w:cs="Courier New"/>
          <w:sz w:val="18"/>
          <w:szCs w:val="18"/>
          <w:highlight w:val="yellow"/>
        </w:rPr>
        <w:t>private int x = 0</w:t>
      </w:r>
      <w:r w:rsidRPr="002C504C">
        <w:rPr>
          <w:rFonts w:ascii="Courier New" w:hAnsi="Courier New" w:cs="Courier New"/>
          <w:sz w:val="18"/>
          <w:szCs w:val="18"/>
        </w:rPr>
        <w:t>; // Coordonnée x du Bot à dessiner</w:t>
      </w:r>
    </w:p>
    <w:p w14:paraId="674AD30C"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r w:rsidRPr="002C504C">
        <w:rPr>
          <w:rFonts w:ascii="Courier New" w:hAnsi="Courier New" w:cs="Courier New"/>
          <w:sz w:val="18"/>
          <w:szCs w:val="18"/>
          <w:highlight w:val="yellow"/>
        </w:rPr>
        <w:t>private int y = 0</w:t>
      </w:r>
      <w:r w:rsidRPr="002C504C">
        <w:rPr>
          <w:rFonts w:ascii="Courier New" w:hAnsi="Courier New" w:cs="Courier New"/>
          <w:sz w:val="18"/>
          <w:szCs w:val="18"/>
        </w:rPr>
        <w:t>; // Coordonnée y du Bot à dessiner</w:t>
      </w:r>
    </w:p>
    <w:p w14:paraId="3C8F73B6"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6656ECB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public ExempleVariableDobjet() {</w:t>
      </w:r>
    </w:p>
    <w:p w14:paraId="2FC46CB8"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super("Exemple de variable d'objet x et y");</w:t>
      </w:r>
    </w:p>
    <w:p w14:paraId="1D8B9DD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10324600"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Le paramètre this de addMouseListener() indique que l'objet qui doit </w:t>
      </w:r>
    </w:p>
    <w:p w14:paraId="73B43721"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réagir aux événements de souris est l'objet </w:t>
      </w:r>
    </w:p>
    <w:p w14:paraId="63B3D19D"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qui est créé par ce constructeur</w:t>
      </w:r>
    </w:p>
    <w:p w14:paraId="047D7225"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rPr>
        <w:t xml:space="preserve">        </w:t>
      </w:r>
      <w:r w:rsidRPr="002C504C">
        <w:rPr>
          <w:rFonts w:ascii="Courier New" w:hAnsi="Courier New" w:cs="Courier New"/>
          <w:sz w:val="18"/>
          <w:szCs w:val="18"/>
          <w:lang w:val="en-CA"/>
        </w:rPr>
        <w:t>addMouseListener(this);</w:t>
      </w:r>
    </w:p>
    <w:p w14:paraId="5B909D74"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w:t>
      </w:r>
    </w:p>
    <w:p w14:paraId="55F544D4"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this.setDefaultCloseOperation(EXIT_ON_CLOSE);</w:t>
      </w:r>
    </w:p>
    <w:p w14:paraId="3D5E631D"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this.setSize(400,600);</w:t>
      </w:r>
    </w:p>
    <w:p w14:paraId="690D312A"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this.setVisible(true);</w:t>
      </w:r>
    </w:p>
    <w:p w14:paraId="3A240C1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lang w:val="en-CA"/>
        </w:rPr>
        <w:t xml:space="preserve">    </w:t>
      </w:r>
      <w:r w:rsidRPr="002C504C">
        <w:rPr>
          <w:rFonts w:ascii="Courier New" w:hAnsi="Courier New" w:cs="Courier New"/>
          <w:sz w:val="18"/>
          <w:szCs w:val="18"/>
        </w:rPr>
        <w:t>}</w:t>
      </w:r>
    </w:p>
    <w:p w14:paraId="13F0EDE1" w14:textId="77777777" w:rsidR="00A03321" w:rsidRPr="002C504C" w:rsidRDefault="00A03321" w:rsidP="00A03321">
      <w:pPr>
        <w:rPr>
          <w:rFonts w:ascii="Courier New" w:hAnsi="Courier New" w:cs="Courier New"/>
          <w:sz w:val="18"/>
          <w:szCs w:val="18"/>
        </w:rPr>
      </w:pPr>
    </w:p>
    <w:p w14:paraId="1CE29F91"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Méthode d'objet de la classe ExempleEvenementSouris qui est </w:t>
      </w:r>
    </w:p>
    <w:p w14:paraId="3D103473"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appelée si le bouton de souris est enfoncé</w:t>
      </w:r>
    </w:p>
    <w:p w14:paraId="31B8F127"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rPr>
        <w:t xml:space="preserve">    </w:t>
      </w:r>
      <w:r w:rsidRPr="002C504C">
        <w:rPr>
          <w:rFonts w:ascii="Courier New" w:hAnsi="Courier New" w:cs="Courier New"/>
          <w:sz w:val="18"/>
          <w:szCs w:val="18"/>
          <w:lang w:val="en-CA"/>
        </w:rPr>
        <w:t>public void mousePressed(MouseEvent leMouseEvent){</w:t>
      </w:r>
    </w:p>
    <w:p w14:paraId="1F0822B0"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lang w:val="en-CA"/>
        </w:rPr>
        <w:t xml:space="preserve">      </w:t>
      </w:r>
      <w:r w:rsidRPr="002C504C">
        <w:rPr>
          <w:rFonts w:ascii="Courier New" w:hAnsi="Courier New" w:cs="Courier New"/>
          <w:sz w:val="18"/>
          <w:szCs w:val="18"/>
        </w:rPr>
        <w:t>x = leMouseEvent.getX(); // place la coordonnée x de la souris dans la variable x</w:t>
      </w:r>
    </w:p>
    <w:p w14:paraId="16277249"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y = leMouseEvent.getY(); // place la coordonnée y de la souris dans la variable y</w:t>
      </w:r>
    </w:p>
    <w:p w14:paraId="025824C7"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repaint() provoque un nouvel appel à paint()</w:t>
      </w:r>
    </w:p>
    <w:p w14:paraId="0A8799FF"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repaint();</w:t>
      </w:r>
    </w:p>
    <w:p w14:paraId="0F2B8BDB"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14A10E38" w14:textId="77777777" w:rsidR="00A03321" w:rsidRPr="002C504C" w:rsidRDefault="00A03321" w:rsidP="00A03321">
      <w:pPr>
        <w:rPr>
          <w:rFonts w:ascii="Courier New" w:hAnsi="Courier New" w:cs="Courier New"/>
          <w:sz w:val="18"/>
          <w:szCs w:val="18"/>
        </w:rPr>
      </w:pPr>
    </w:p>
    <w:p w14:paraId="01AB316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Il faut absolument définir les autres méthodes pour les autres</w:t>
      </w:r>
    </w:p>
    <w:p w14:paraId="1F922CD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 événements de souris même s'il ne font rien</w:t>
      </w:r>
    </w:p>
    <w:p w14:paraId="45CE3691"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rPr>
        <w:t xml:space="preserve">    </w:t>
      </w:r>
      <w:r w:rsidRPr="002C504C">
        <w:rPr>
          <w:rFonts w:ascii="Courier New" w:hAnsi="Courier New" w:cs="Courier New"/>
          <w:sz w:val="18"/>
          <w:szCs w:val="18"/>
          <w:lang w:val="en-CA"/>
        </w:rPr>
        <w:t>public void mouseClicked(MouseEvent leMouseEvent){}</w:t>
      </w:r>
    </w:p>
    <w:p w14:paraId="13102957"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void mouseEntered(MouseEvent leMouseEvent){}</w:t>
      </w:r>
    </w:p>
    <w:p w14:paraId="6E0EA381"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void mouseExited(MouseEvent leMouseEvent){}</w:t>
      </w:r>
    </w:p>
    <w:p w14:paraId="42A36ED8"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void mouseReleased(MouseEvent leMouseEvent){}</w:t>
      </w:r>
    </w:p>
    <w:p w14:paraId="12E02C5D"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w:t>
      </w:r>
    </w:p>
    <w:p w14:paraId="3D12A1BC"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lang w:val="en-CA"/>
        </w:rPr>
        <w:t xml:space="preserve">    </w:t>
      </w:r>
      <w:r w:rsidRPr="002C504C">
        <w:rPr>
          <w:rFonts w:ascii="Courier New" w:hAnsi="Courier New" w:cs="Courier New"/>
          <w:sz w:val="18"/>
          <w:szCs w:val="18"/>
        </w:rPr>
        <w:t>public static void paintBot (Graphics g, int x, int y, int largeur, int hauteur) {</w:t>
      </w:r>
    </w:p>
    <w:p w14:paraId="0ED37ABF"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g.setColor(Color.green);</w:t>
      </w:r>
    </w:p>
    <w:p w14:paraId="6218B5DF"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g.fillOval(x,y,largeur,hauteur/2); // La tête</w:t>
      </w:r>
    </w:p>
    <w:p w14:paraId="69060699" w14:textId="77777777" w:rsidR="00A03321" w:rsidRPr="002C504C" w:rsidRDefault="00A03321" w:rsidP="00A03321">
      <w:pPr>
        <w:rPr>
          <w:rFonts w:ascii="Courier New" w:hAnsi="Courier New" w:cs="Courier New"/>
          <w:sz w:val="18"/>
          <w:szCs w:val="18"/>
        </w:rPr>
      </w:pPr>
    </w:p>
    <w:p w14:paraId="27380C93"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g.setColor(Color.black);</w:t>
      </w:r>
    </w:p>
    <w:p w14:paraId="2C4739F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g.fillRect(x+largeur/4,y+hauteur/8,largeur/10,hauteur/20); // L'oeil gauche</w:t>
      </w:r>
    </w:p>
    <w:p w14:paraId="4386CAE3"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g.fillRect(x+largeur*3/4-largeur/10,y+hauteur/8,largeur/10,hauteur/20); // L'oeil droit</w:t>
      </w:r>
    </w:p>
    <w:p w14:paraId="2522355E"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g.drawLine(x+largeur/4,y+hauteur*3/8,x+largeur*3/4,y+hauteur*3/8); // La bouche</w:t>
      </w:r>
    </w:p>
    <w:p w14:paraId="2C6614E4"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633C3C14"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g.setColor(Color.red);</w:t>
      </w:r>
    </w:p>
    <w:p w14:paraId="18D9AF86"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g.fillRect(x,y+hauteur/2,largeur,hauteur/2); // Le corps</w:t>
      </w:r>
    </w:p>
    <w:p w14:paraId="722F5C80"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rPr>
        <w:t xml:space="preserve">    </w:t>
      </w:r>
      <w:r w:rsidRPr="002C504C">
        <w:rPr>
          <w:rFonts w:ascii="Courier New" w:hAnsi="Courier New" w:cs="Courier New"/>
          <w:sz w:val="18"/>
          <w:szCs w:val="18"/>
          <w:lang w:val="en-CA"/>
        </w:rPr>
        <w:t>}</w:t>
      </w:r>
    </w:p>
    <w:p w14:paraId="1DFC9CE1" w14:textId="77777777" w:rsidR="00A03321" w:rsidRPr="002C504C" w:rsidRDefault="00A03321" w:rsidP="00A03321">
      <w:pPr>
        <w:rPr>
          <w:rFonts w:ascii="Courier New" w:hAnsi="Courier New" w:cs="Courier New"/>
          <w:sz w:val="18"/>
          <w:szCs w:val="18"/>
          <w:lang w:val="en-CA"/>
        </w:rPr>
      </w:pPr>
    </w:p>
    <w:p w14:paraId="7F1B194F"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void paint (Graphics g) {</w:t>
      </w:r>
    </w:p>
    <w:p w14:paraId="4DA6E708"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super.paint(g);</w:t>
      </w:r>
    </w:p>
    <w:p w14:paraId="16F9F726"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paintBot(g,x,y,50,100);</w:t>
      </w:r>
    </w:p>
    <w:p w14:paraId="0E8B2D19" w14:textId="77777777" w:rsidR="00A03321" w:rsidRPr="00FF5E45"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w:t>
      </w:r>
      <w:r w:rsidRPr="00FF5E45">
        <w:rPr>
          <w:rFonts w:ascii="Courier New" w:hAnsi="Courier New" w:cs="Courier New"/>
          <w:sz w:val="18"/>
          <w:szCs w:val="18"/>
          <w:lang w:val="en-CA"/>
        </w:rPr>
        <w:t>g.drawString("x="+x+" y="+y,10,550);</w:t>
      </w:r>
    </w:p>
    <w:p w14:paraId="0C4DC5B8" w14:textId="77777777" w:rsidR="00A03321" w:rsidRPr="002C504C" w:rsidRDefault="00A03321" w:rsidP="00A03321">
      <w:pPr>
        <w:rPr>
          <w:rFonts w:ascii="Courier New" w:hAnsi="Courier New" w:cs="Courier New"/>
          <w:sz w:val="18"/>
          <w:szCs w:val="18"/>
          <w:lang w:val="en-CA"/>
        </w:rPr>
      </w:pPr>
      <w:r w:rsidRPr="00FF5E45">
        <w:rPr>
          <w:rFonts w:ascii="Courier New" w:hAnsi="Courier New" w:cs="Courier New"/>
          <w:sz w:val="18"/>
          <w:szCs w:val="18"/>
          <w:lang w:val="en-CA"/>
        </w:rPr>
        <w:t xml:space="preserve">    </w:t>
      </w:r>
      <w:r w:rsidRPr="002C504C">
        <w:rPr>
          <w:rFonts w:ascii="Courier New" w:hAnsi="Courier New" w:cs="Courier New"/>
          <w:sz w:val="18"/>
          <w:szCs w:val="18"/>
          <w:lang w:val="en-CA"/>
        </w:rPr>
        <w:t>}</w:t>
      </w:r>
    </w:p>
    <w:p w14:paraId="1EA6C8B6" w14:textId="77777777" w:rsidR="00A03321" w:rsidRPr="002C504C" w:rsidRDefault="00A03321" w:rsidP="00A03321">
      <w:pPr>
        <w:rPr>
          <w:rFonts w:ascii="Courier New" w:hAnsi="Courier New" w:cs="Courier New"/>
          <w:sz w:val="18"/>
          <w:szCs w:val="18"/>
          <w:lang w:val="en-CA"/>
        </w:rPr>
      </w:pPr>
    </w:p>
    <w:p w14:paraId="7F6EAFAD" w14:textId="77777777" w:rsidR="00A03321" w:rsidRPr="002C504C" w:rsidRDefault="00A03321" w:rsidP="00A03321">
      <w:pPr>
        <w:rPr>
          <w:rFonts w:ascii="Courier New" w:hAnsi="Courier New" w:cs="Courier New"/>
          <w:sz w:val="18"/>
          <w:szCs w:val="18"/>
          <w:lang w:val="en-CA"/>
        </w:rPr>
      </w:pPr>
      <w:r w:rsidRPr="002C504C">
        <w:rPr>
          <w:rFonts w:ascii="Courier New" w:hAnsi="Courier New" w:cs="Courier New"/>
          <w:sz w:val="18"/>
          <w:szCs w:val="18"/>
          <w:lang w:val="en-CA"/>
        </w:rPr>
        <w:t xml:space="preserve">    public static void main (String args</w:t>
      </w:r>
      <w:smartTag w:uri="isiresearchsoft-com/cwyw" w:element="citation">
        <w:r w:rsidRPr="002C504C">
          <w:rPr>
            <w:rFonts w:ascii="Courier New" w:hAnsi="Courier New" w:cs="Courier New"/>
            <w:sz w:val="18"/>
            <w:szCs w:val="18"/>
            <w:lang w:val="en-CA"/>
          </w:rPr>
          <w:t>[]</w:t>
        </w:r>
      </w:smartTag>
      <w:r w:rsidRPr="002C504C">
        <w:rPr>
          <w:rFonts w:ascii="Courier New" w:hAnsi="Courier New" w:cs="Courier New"/>
          <w:sz w:val="18"/>
          <w:szCs w:val="18"/>
          <w:lang w:val="en-CA"/>
        </w:rPr>
        <w:t>) {</w:t>
      </w:r>
    </w:p>
    <w:p w14:paraId="54567D94"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lang w:val="en-CA"/>
        </w:rPr>
        <w:lastRenderedPageBreak/>
        <w:t xml:space="preserve">        </w:t>
      </w:r>
      <w:r w:rsidRPr="002C504C">
        <w:rPr>
          <w:rFonts w:ascii="Courier New" w:hAnsi="Courier New" w:cs="Courier New"/>
          <w:sz w:val="18"/>
          <w:szCs w:val="18"/>
        </w:rPr>
        <w:t>new ExempleVariableDobjet();</w:t>
      </w:r>
    </w:p>
    <w:p w14:paraId="151C68D1"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new ExempleVariableDobjet();</w:t>
      </w:r>
    </w:p>
    <w:p w14:paraId="7DEDC96D"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 xml:space="preserve">    }</w:t>
      </w:r>
    </w:p>
    <w:p w14:paraId="265560F2" w14:textId="77777777" w:rsidR="00A03321" w:rsidRPr="002C504C" w:rsidRDefault="00A03321" w:rsidP="00A03321">
      <w:pPr>
        <w:rPr>
          <w:rFonts w:ascii="Courier New" w:hAnsi="Courier New" w:cs="Courier New"/>
          <w:sz w:val="18"/>
          <w:szCs w:val="18"/>
        </w:rPr>
      </w:pPr>
      <w:r w:rsidRPr="002C504C">
        <w:rPr>
          <w:rFonts w:ascii="Courier New" w:hAnsi="Courier New" w:cs="Courier New"/>
          <w:sz w:val="18"/>
          <w:szCs w:val="18"/>
        </w:rPr>
        <w:t>}</w:t>
      </w: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77777777" w:rsidR="00A03321" w:rsidRDefault="00A03321" w:rsidP="00A03321">
      <w:pPr>
        <w:pStyle w:val="Corpsdetexte"/>
      </w:pPr>
      <w:r>
        <w:rPr>
          <w:b/>
          <w:bCs/>
        </w:rPr>
        <w:t>Exemple</w:t>
      </w:r>
      <w:r>
        <w:t xml:space="preserve">. </w:t>
      </w:r>
      <w:hyperlink r:id="rId309"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Pr="00EE5807">
        <w:rPr>
          <w:rFonts w:ascii="Segoe UI" w:hAnsi="Segoe UI" w:cs="Segoe UI"/>
          <w:b/>
          <w:bCs/>
          <w:color w:val="586069"/>
          <w:lang w:val="fr-CA"/>
        </w:rPr>
        <w:t>ExempleMethodeDobjetPaintBot.java</w:t>
      </w:r>
    </w:p>
    <w:p w14:paraId="33F1CDEE" w14:textId="77777777" w:rsidR="00A03321" w:rsidRPr="00E83C6B" w:rsidRDefault="00A03321" w:rsidP="00A03321">
      <w:pPr>
        <w:rPr>
          <w:rFonts w:ascii="Courier New" w:hAnsi="Courier New" w:cs="Courier New"/>
        </w:rPr>
      </w:pPr>
      <w:r w:rsidRPr="00E83C6B">
        <w:rPr>
          <w:rFonts w:ascii="Courier New" w:hAnsi="Courier New" w:cs="Courier New"/>
        </w:rPr>
        <w:t>import java.awt.*;</w:t>
      </w:r>
    </w:p>
    <w:p w14:paraId="5E75E219" w14:textId="77777777" w:rsidR="00A03321" w:rsidRPr="00E83C6B" w:rsidRDefault="00A03321" w:rsidP="00A03321">
      <w:pPr>
        <w:rPr>
          <w:rFonts w:ascii="Courier New" w:hAnsi="Courier New" w:cs="Courier New"/>
        </w:rPr>
      </w:pPr>
      <w:r w:rsidRPr="00E83C6B">
        <w:rPr>
          <w:rFonts w:ascii="Courier New" w:hAnsi="Courier New" w:cs="Courier New"/>
        </w:rPr>
        <w:t>import javax.swing.*;</w:t>
      </w:r>
    </w:p>
    <w:p w14:paraId="6B6FD396" w14:textId="77777777" w:rsidR="00A03321" w:rsidRPr="00E83C6B" w:rsidRDefault="00A03321" w:rsidP="00A03321">
      <w:pPr>
        <w:rPr>
          <w:rFonts w:ascii="Courier New" w:hAnsi="Courier New" w:cs="Courier New"/>
        </w:rPr>
      </w:pPr>
      <w:r w:rsidRPr="00E83C6B">
        <w:rPr>
          <w:rFonts w:ascii="Courier New" w:hAnsi="Courier New" w:cs="Courier New"/>
        </w:rPr>
        <w:t>import java.awt.event.*;</w:t>
      </w:r>
    </w:p>
    <w:p w14:paraId="3C152105" w14:textId="77777777" w:rsidR="00A03321" w:rsidRPr="00E83C6B" w:rsidRDefault="00A03321" w:rsidP="00A03321">
      <w:pPr>
        <w:rPr>
          <w:rFonts w:ascii="Courier New" w:hAnsi="Courier New" w:cs="Courier New"/>
        </w:rPr>
      </w:pPr>
    </w:p>
    <w:p w14:paraId="11A09CA7" w14:textId="77777777" w:rsidR="00A03321" w:rsidRPr="00E83C6B" w:rsidRDefault="00A03321" w:rsidP="00A03321">
      <w:pPr>
        <w:rPr>
          <w:rFonts w:ascii="Courier New" w:hAnsi="Courier New" w:cs="Courier New"/>
        </w:rPr>
      </w:pPr>
      <w:r w:rsidRPr="00E83C6B">
        <w:rPr>
          <w:rFonts w:ascii="Courier New" w:hAnsi="Courier New" w:cs="Courier New"/>
        </w:rPr>
        <w:t xml:space="preserve">public class ExempleMethodeDobjetPaintBot extends JFrame </w:t>
      </w:r>
    </w:p>
    <w:p w14:paraId="59A6725B" w14:textId="77777777" w:rsidR="00A03321" w:rsidRPr="00E83C6B" w:rsidRDefault="00A03321" w:rsidP="00A03321">
      <w:pPr>
        <w:rPr>
          <w:rFonts w:ascii="Courier New" w:hAnsi="Courier New" w:cs="Courier New"/>
        </w:rPr>
      </w:pPr>
      <w:r w:rsidRPr="00E83C6B">
        <w:rPr>
          <w:rFonts w:ascii="Courier New" w:hAnsi="Courier New" w:cs="Courier New"/>
        </w:rPr>
        <w:t xml:space="preserve">  implements MouseListener</w:t>
      </w:r>
    </w:p>
    <w:p w14:paraId="617DF608" w14:textId="77777777" w:rsidR="00A03321" w:rsidRPr="00E83C6B" w:rsidRDefault="00A03321" w:rsidP="00A03321">
      <w:pPr>
        <w:rPr>
          <w:rFonts w:ascii="Courier New" w:hAnsi="Courier New" w:cs="Courier New"/>
        </w:rPr>
      </w:pPr>
      <w:r w:rsidRPr="00E83C6B">
        <w:rPr>
          <w:rFonts w:ascii="Courier New" w:hAnsi="Courier New" w:cs="Courier New"/>
        </w:rPr>
        <w:t>{</w:t>
      </w:r>
    </w:p>
    <w:p w14:paraId="38547D1A" w14:textId="77777777" w:rsidR="00A03321" w:rsidRPr="00E83C6B" w:rsidRDefault="00A03321" w:rsidP="00A03321">
      <w:pPr>
        <w:rPr>
          <w:rFonts w:ascii="Courier New" w:hAnsi="Courier New" w:cs="Courier New"/>
        </w:rPr>
      </w:pPr>
      <w:r w:rsidRPr="00E83C6B">
        <w:rPr>
          <w:rFonts w:ascii="Courier New" w:hAnsi="Courier New" w:cs="Courier New"/>
        </w:rPr>
        <w:t xml:space="preserve">    // Variables d'objet qui contiennent les coordonnées de la souris</w:t>
      </w:r>
    </w:p>
    <w:p w14:paraId="1C503360" w14:textId="77777777" w:rsidR="00A03321" w:rsidRPr="00E83C6B" w:rsidRDefault="00A03321" w:rsidP="00A03321">
      <w:pPr>
        <w:rPr>
          <w:rFonts w:ascii="Courier New" w:hAnsi="Courier New" w:cs="Courier New"/>
        </w:rPr>
      </w:pPr>
      <w:r w:rsidRPr="00E83C6B">
        <w:rPr>
          <w:rFonts w:ascii="Courier New" w:hAnsi="Courier New" w:cs="Courier New"/>
        </w:rPr>
        <w:t xml:space="preserve">    // Le premier sera dessiné à la coordonnée (0,0)</w:t>
      </w:r>
    </w:p>
    <w:p w14:paraId="4BCFB70D" w14:textId="77777777" w:rsidR="00A03321" w:rsidRPr="00E83C6B" w:rsidRDefault="00A03321" w:rsidP="00A03321">
      <w:pPr>
        <w:rPr>
          <w:rFonts w:ascii="Courier New" w:hAnsi="Courier New" w:cs="Courier New"/>
        </w:rPr>
      </w:pPr>
      <w:r w:rsidRPr="00E83C6B">
        <w:rPr>
          <w:rFonts w:ascii="Courier New" w:hAnsi="Courier New" w:cs="Courier New"/>
        </w:rPr>
        <w:t xml:space="preserve">    private int x = 0; // Coordonnée x du Bot à dessiner</w:t>
      </w:r>
    </w:p>
    <w:p w14:paraId="7AAE4B01" w14:textId="77777777" w:rsidR="00A03321" w:rsidRPr="00E83C6B" w:rsidRDefault="00A03321" w:rsidP="00A03321">
      <w:pPr>
        <w:rPr>
          <w:rFonts w:ascii="Courier New" w:hAnsi="Courier New" w:cs="Courier New"/>
        </w:rPr>
      </w:pPr>
      <w:r w:rsidRPr="00E83C6B">
        <w:rPr>
          <w:rFonts w:ascii="Courier New" w:hAnsi="Courier New" w:cs="Courier New"/>
        </w:rPr>
        <w:t xml:space="preserve">    private int y = 0; // Coordonnée y du Bot à dessiner</w:t>
      </w:r>
    </w:p>
    <w:p w14:paraId="0B806B0A"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589713E8" w14:textId="77777777" w:rsidR="00A03321" w:rsidRPr="00E83C6B" w:rsidRDefault="00A03321" w:rsidP="00A03321">
      <w:pPr>
        <w:rPr>
          <w:rFonts w:ascii="Courier New" w:hAnsi="Courier New" w:cs="Courier New"/>
        </w:rPr>
      </w:pPr>
      <w:r w:rsidRPr="00E83C6B">
        <w:rPr>
          <w:rFonts w:ascii="Courier New" w:hAnsi="Courier New" w:cs="Courier New"/>
        </w:rPr>
        <w:t xml:space="preserve">    public ExempleMethodeDobjetPaintBot() {</w:t>
      </w:r>
    </w:p>
    <w:p w14:paraId="36E38ABE" w14:textId="77777777" w:rsidR="00A03321" w:rsidRPr="00E83C6B" w:rsidRDefault="00A03321" w:rsidP="00A03321">
      <w:pPr>
        <w:rPr>
          <w:rFonts w:ascii="Courier New" w:hAnsi="Courier New" w:cs="Courier New"/>
        </w:rPr>
      </w:pPr>
      <w:r w:rsidRPr="00E83C6B">
        <w:rPr>
          <w:rFonts w:ascii="Courier New" w:hAnsi="Courier New" w:cs="Courier New"/>
        </w:rPr>
        <w:t xml:space="preserve">        super("Exemple de traitement d'événements de la souris");</w:t>
      </w:r>
    </w:p>
    <w:p w14:paraId="524E5E3C"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2381FB04" w14:textId="77777777" w:rsidR="00A03321" w:rsidRPr="00E83C6B" w:rsidRDefault="00A03321" w:rsidP="00A03321">
      <w:pPr>
        <w:rPr>
          <w:rFonts w:ascii="Courier New" w:hAnsi="Courier New" w:cs="Courier New"/>
        </w:rPr>
      </w:pPr>
      <w:r w:rsidRPr="00E83C6B">
        <w:rPr>
          <w:rFonts w:ascii="Courier New" w:hAnsi="Courier New" w:cs="Courier New"/>
        </w:rPr>
        <w:t xml:space="preserve">        // Le paramètre this de addMouseListener() indique que l'objet qui doit </w:t>
      </w:r>
    </w:p>
    <w:p w14:paraId="4C878C6A" w14:textId="77777777" w:rsidR="00A03321" w:rsidRPr="00E83C6B" w:rsidRDefault="00A03321" w:rsidP="00A03321">
      <w:pPr>
        <w:rPr>
          <w:rFonts w:ascii="Courier New" w:hAnsi="Courier New" w:cs="Courier New"/>
        </w:rPr>
      </w:pPr>
      <w:r w:rsidRPr="00E83C6B">
        <w:rPr>
          <w:rFonts w:ascii="Courier New" w:hAnsi="Courier New" w:cs="Courier New"/>
        </w:rPr>
        <w:t xml:space="preserve">        // réagir aux événements de souris est l'objet </w:t>
      </w:r>
    </w:p>
    <w:p w14:paraId="07228EAF" w14:textId="77777777" w:rsidR="00A03321" w:rsidRPr="00E83C6B" w:rsidRDefault="00A03321" w:rsidP="00A03321">
      <w:pPr>
        <w:rPr>
          <w:rFonts w:ascii="Courier New" w:hAnsi="Courier New" w:cs="Courier New"/>
        </w:rPr>
      </w:pPr>
      <w:r w:rsidRPr="00E83C6B">
        <w:rPr>
          <w:rFonts w:ascii="Courier New" w:hAnsi="Courier New" w:cs="Courier New"/>
        </w:rPr>
        <w:t xml:space="preserve">        // qui est créé par ce constructeur</w:t>
      </w:r>
    </w:p>
    <w:p w14:paraId="53C890B0"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addMouseListener(this);</w:t>
      </w:r>
    </w:p>
    <w:p w14:paraId="506383DB"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w:t>
      </w:r>
    </w:p>
    <w:p w14:paraId="14C6532F"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this.setDefaultCloseOperation(EXIT_ON_CLOSE);</w:t>
      </w:r>
    </w:p>
    <w:p w14:paraId="1771F7C3"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this.setSize(400,600);</w:t>
      </w:r>
    </w:p>
    <w:p w14:paraId="0A3AA479"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this.setVisible(true);</w:t>
      </w:r>
    </w:p>
    <w:p w14:paraId="06C46504" w14:textId="77777777" w:rsidR="00A03321" w:rsidRPr="00E83C6B" w:rsidRDefault="00A03321" w:rsidP="00A03321">
      <w:pPr>
        <w:rPr>
          <w:rFonts w:ascii="Courier New" w:hAnsi="Courier New" w:cs="Courier New"/>
        </w:rPr>
      </w:pPr>
      <w:r w:rsidRPr="00E83C6B">
        <w:rPr>
          <w:rFonts w:ascii="Courier New" w:hAnsi="Courier New" w:cs="Courier New"/>
          <w:lang w:val="en-CA"/>
        </w:rPr>
        <w:lastRenderedPageBreak/>
        <w:t xml:space="preserve">    </w:t>
      </w:r>
      <w:r w:rsidRPr="00E83C6B">
        <w:rPr>
          <w:rFonts w:ascii="Courier New" w:hAnsi="Courier New" w:cs="Courier New"/>
        </w:rPr>
        <w:t>}</w:t>
      </w:r>
    </w:p>
    <w:p w14:paraId="376400A1" w14:textId="77777777" w:rsidR="00A03321" w:rsidRPr="00E83C6B" w:rsidRDefault="00A03321" w:rsidP="00A03321">
      <w:pPr>
        <w:rPr>
          <w:rFonts w:ascii="Courier New" w:hAnsi="Courier New" w:cs="Courier New"/>
        </w:rPr>
      </w:pPr>
    </w:p>
    <w:p w14:paraId="1278E07B" w14:textId="77777777" w:rsidR="00A03321" w:rsidRPr="00E83C6B" w:rsidRDefault="00A03321" w:rsidP="00A03321">
      <w:pPr>
        <w:rPr>
          <w:rFonts w:ascii="Courier New" w:hAnsi="Courier New" w:cs="Courier New"/>
        </w:rPr>
      </w:pPr>
      <w:r w:rsidRPr="00E83C6B">
        <w:rPr>
          <w:rFonts w:ascii="Courier New" w:hAnsi="Courier New" w:cs="Courier New"/>
        </w:rPr>
        <w:t xml:space="preserve">    // Méthode d'objet de la classe ExempleEvenementSouris qui est </w:t>
      </w:r>
    </w:p>
    <w:p w14:paraId="424886CE" w14:textId="77777777" w:rsidR="00A03321" w:rsidRPr="00E83C6B" w:rsidRDefault="00A03321" w:rsidP="00A03321">
      <w:pPr>
        <w:rPr>
          <w:rFonts w:ascii="Courier New" w:hAnsi="Courier New" w:cs="Courier New"/>
        </w:rPr>
      </w:pPr>
      <w:r w:rsidRPr="00E83C6B">
        <w:rPr>
          <w:rFonts w:ascii="Courier New" w:hAnsi="Courier New" w:cs="Courier New"/>
        </w:rPr>
        <w:t xml:space="preserve">    // appelée si le bouton de souris est enfoncé</w:t>
      </w:r>
    </w:p>
    <w:p w14:paraId="7368688C"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public void mousePressed(MouseEvent leMouseEvent){</w:t>
      </w:r>
    </w:p>
    <w:p w14:paraId="077FA94A" w14:textId="77777777" w:rsidR="00A03321" w:rsidRPr="00E83C6B" w:rsidRDefault="00A03321" w:rsidP="00A03321">
      <w:pPr>
        <w:rPr>
          <w:rFonts w:ascii="Courier New" w:hAnsi="Courier New" w:cs="Courier New"/>
        </w:rPr>
      </w:pPr>
      <w:r w:rsidRPr="00E83C6B">
        <w:rPr>
          <w:rFonts w:ascii="Courier New" w:hAnsi="Courier New" w:cs="Courier New"/>
          <w:lang w:val="en-CA"/>
        </w:rPr>
        <w:t xml:space="preserve">      </w:t>
      </w:r>
      <w:r w:rsidRPr="00E83C6B">
        <w:rPr>
          <w:rFonts w:ascii="Courier New" w:hAnsi="Courier New" w:cs="Courier New"/>
        </w:rPr>
        <w:t>x = leMouseEvent.getX(); // place la coordonnée x de la souris dans la variable x</w:t>
      </w:r>
    </w:p>
    <w:p w14:paraId="478E3B0C" w14:textId="77777777" w:rsidR="00A03321" w:rsidRPr="00E83C6B" w:rsidRDefault="00A03321" w:rsidP="00A03321">
      <w:pPr>
        <w:rPr>
          <w:rFonts w:ascii="Courier New" w:hAnsi="Courier New" w:cs="Courier New"/>
        </w:rPr>
      </w:pPr>
      <w:r w:rsidRPr="00E83C6B">
        <w:rPr>
          <w:rFonts w:ascii="Courier New" w:hAnsi="Courier New" w:cs="Courier New"/>
        </w:rPr>
        <w:t xml:space="preserve">      y = leMouseEvent.getY(); // place la coordonnée y de la souris dans la variable y</w:t>
      </w:r>
    </w:p>
    <w:p w14:paraId="367C19EB" w14:textId="77777777" w:rsidR="00A03321" w:rsidRPr="00E83C6B" w:rsidRDefault="00A03321" w:rsidP="00A03321">
      <w:pPr>
        <w:rPr>
          <w:rFonts w:ascii="Courier New" w:hAnsi="Courier New" w:cs="Courier New"/>
        </w:rPr>
      </w:pPr>
      <w:r w:rsidRPr="00E83C6B">
        <w:rPr>
          <w:rFonts w:ascii="Courier New" w:hAnsi="Courier New" w:cs="Courier New"/>
        </w:rPr>
        <w:t xml:space="preserve">      // repaint() provoque un nouvel appel à paint()</w:t>
      </w:r>
    </w:p>
    <w:p w14:paraId="51FB2F0D" w14:textId="77777777" w:rsidR="00A03321" w:rsidRPr="00E83C6B" w:rsidRDefault="00A03321" w:rsidP="00A03321">
      <w:pPr>
        <w:rPr>
          <w:rFonts w:ascii="Courier New" w:hAnsi="Courier New" w:cs="Courier New"/>
        </w:rPr>
      </w:pPr>
      <w:r w:rsidRPr="00E83C6B">
        <w:rPr>
          <w:rFonts w:ascii="Courier New" w:hAnsi="Courier New" w:cs="Courier New"/>
        </w:rPr>
        <w:t xml:space="preserve">      repaint();</w:t>
      </w:r>
    </w:p>
    <w:p w14:paraId="2C48E808"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03FA3A60" w14:textId="77777777" w:rsidR="00A03321" w:rsidRPr="00E83C6B" w:rsidRDefault="00A03321" w:rsidP="00A03321">
      <w:pPr>
        <w:rPr>
          <w:rFonts w:ascii="Courier New" w:hAnsi="Courier New" w:cs="Courier New"/>
        </w:rPr>
      </w:pPr>
    </w:p>
    <w:p w14:paraId="319E2295" w14:textId="77777777" w:rsidR="00A03321" w:rsidRPr="00E83C6B" w:rsidRDefault="00A03321" w:rsidP="00A03321">
      <w:pPr>
        <w:rPr>
          <w:rFonts w:ascii="Courier New" w:hAnsi="Courier New" w:cs="Courier New"/>
        </w:rPr>
      </w:pPr>
      <w:r w:rsidRPr="00E83C6B">
        <w:rPr>
          <w:rFonts w:ascii="Courier New" w:hAnsi="Courier New" w:cs="Courier New"/>
        </w:rPr>
        <w:t xml:space="preserve">    // Il faut absolument définir les autres méthodes pour les autres</w:t>
      </w:r>
    </w:p>
    <w:p w14:paraId="1AA18054" w14:textId="77777777" w:rsidR="00A03321" w:rsidRPr="00E83C6B" w:rsidRDefault="00A03321" w:rsidP="00A03321">
      <w:pPr>
        <w:rPr>
          <w:rFonts w:ascii="Courier New" w:hAnsi="Courier New" w:cs="Courier New"/>
        </w:rPr>
      </w:pPr>
      <w:r w:rsidRPr="00E83C6B">
        <w:rPr>
          <w:rFonts w:ascii="Courier New" w:hAnsi="Courier New" w:cs="Courier New"/>
        </w:rPr>
        <w:t xml:space="preserve">    // événements de souris même s'il ne font rien</w:t>
      </w:r>
    </w:p>
    <w:p w14:paraId="40C4D3F5"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public void mouseClicked(MouseEvent leMouseEvent){}</w:t>
      </w:r>
    </w:p>
    <w:p w14:paraId="5A0435BE"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void mouseEntered(MouseEvent leMouseEvent){}</w:t>
      </w:r>
    </w:p>
    <w:p w14:paraId="6E8EAEC2"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void mouseExited(MouseEvent leMouseEvent){}</w:t>
      </w:r>
    </w:p>
    <w:p w14:paraId="72D34887"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void mouseReleased(MouseEvent leMouseEvent){}</w:t>
      </w:r>
    </w:p>
    <w:p w14:paraId="2E924D38"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w:t>
      </w:r>
    </w:p>
    <w:p w14:paraId="3DA91FA8" w14:textId="77777777" w:rsidR="00A03321" w:rsidRPr="00E83C6B" w:rsidRDefault="00A03321" w:rsidP="00A03321">
      <w:pPr>
        <w:rPr>
          <w:rFonts w:ascii="Courier New" w:hAnsi="Courier New" w:cs="Courier New"/>
        </w:rPr>
      </w:pPr>
      <w:r w:rsidRPr="00E83C6B">
        <w:rPr>
          <w:rFonts w:ascii="Courier New" w:hAnsi="Courier New" w:cs="Courier New"/>
          <w:lang w:val="en-CA"/>
        </w:rPr>
        <w:t xml:space="preserve">    </w:t>
      </w:r>
      <w:r w:rsidRPr="00E83C6B">
        <w:rPr>
          <w:rFonts w:ascii="Courier New" w:hAnsi="Courier New" w:cs="Courier New"/>
          <w:highlight w:val="yellow"/>
        </w:rPr>
        <w:t>public void paintBot (Graphics g, int largeur, int hauteur)</w:t>
      </w:r>
      <w:r w:rsidRPr="00E83C6B">
        <w:rPr>
          <w:rFonts w:ascii="Courier New" w:hAnsi="Courier New" w:cs="Courier New"/>
        </w:rPr>
        <w:t xml:space="preserve"> {</w:t>
      </w:r>
    </w:p>
    <w:p w14:paraId="1C30405B" w14:textId="651232FD" w:rsidR="00A03321" w:rsidRPr="00E83C6B" w:rsidRDefault="00A03321" w:rsidP="00A03321">
      <w:pPr>
        <w:rPr>
          <w:rFonts w:ascii="Courier New" w:hAnsi="Courier New" w:cs="Courier New"/>
        </w:rPr>
      </w:pPr>
      <w:r w:rsidRPr="00E83C6B">
        <w:rPr>
          <w:rFonts w:ascii="Courier New" w:hAnsi="Courier New" w:cs="Courier New"/>
        </w:rPr>
        <w:t xml:space="preserve">        // La méthode d'objet utilise </w:t>
      </w:r>
      <w:r w:rsidR="004D0AB9" w:rsidRPr="00E83C6B">
        <w:rPr>
          <w:rFonts w:ascii="Courier New" w:hAnsi="Courier New" w:cs="Courier New"/>
        </w:rPr>
        <w:t>directement</w:t>
      </w:r>
      <w:r w:rsidRPr="00E83C6B">
        <w:rPr>
          <w:rFonts w:ascii="Courier New" w:hAnsi="Courier New" w:cs="Courier New"/>
        </w:rPr>
        <w:t xml:space="preserve"> les variables d'objet x et y</w:t>
      </w:r>
    </w:p>
    <w:p w14:paraId="0221B21D" w14:textId="77777777" w:rsidR="00A03321" w:rsidRPr="00E83C6B" w:rsidRDefault="00A03321" w:rsidP="00A03321">
      <w:pPr>
        <w:rPr>
          <w:rFonts w:ascii="Courier New" w:hAnsi="Courier New" w:cs="Courier New"/>
        </w:rPr>
      </w:pPr>
      <w:r w:rsidRPr="00E83C6B">
        <w:rPr>
          <w:rFonts w:ascii="Courier New" w:hAnsi="Courier New" w:cs="Courier New"/>
        </w:rPr>
        <w:t xml:space="preserve">        g.setColor(Color.green);</w:t>
      </w:r>
    </w:p>
    <w:p w14:paraId="61BAA7D9" w14:textId="77777777" w:rsidR="00A03321" w:rsidRPr="00E83C6B" w:rsidRDefault="00A03321" w:rsidP="00A03321">
      <w:pPr>
        <w:rPr>
          <w:rFonts w:ascii="Courier New" w:hAnsi="Courier New" w:cs="Courier New"/>
        </w:rPr>
      </w:pPr>
      <w:r w:rsidRPr="00E83C6B">
        <w:rPr>
          <w:rFonts w:ascii="Courier New" w:hAnsi="Courier New" w:cs="Courier New"/>
        </w:rPr>
        <w:t xml:space="preserve">        g.fillOval(x,y,largeur,hauteur/2); // La tête</w:t>
      </w:r>
    </w:p>
    <w:p w14:paraId="50C61B35" w14:textId="77777777" w:rsidR="00A03321" w:rsidRPr="00E83C6B" w:rsidRDefault="00A03321" w:rsidP="00A03321">
      <w:pPr>
        <w:rPr>
          <w:rFonts w:ascii="Courier New" w:hAnsi="Courier New" w:cs="Courier New"/>
        </w:rPr>
      </w:pPr>
    </w:p>
    <w:p w14:paraId="5B0E95E5" w14:textId="77777777" w:rsidR="00A03321" w:rsidRPr="00E83C6B" w:rsidRDefault="00A03321" w:rsidP="00A03321">
      <w:pPr>
        <w:rPr>
          <w:rFonts w:ascii="Courier New" w:hAnsi="Courier New" w:cs="Courier New"/>
        </w:rPr>
      </w:pPr>
      <w:r w:rsidRPr="00E83C6B">
        <w:rPr>
          <w:rFonts w:ascii="Courier New" w:hAnsi="Courier New" w:cs="Courier New"/>
        </w:rPr>
        <w:t xml:space="preserve">        g.setColor(Color.black);</w:t>
      </w:r>
    </w:p>
    <w:p w14:paraId="599963A2" w14:textId="77777777" w:rsidR="00A03321" w:rsidRPr="00E83C6B" w:rsidRDefault="00A03321" w:rsidP="00A03321">
      <w:pPr>
        <w:rPr>
          <w:rFonts w:ascii="Courier New" w:hAnsi="Courier New" w:cs="Courier New"/>
        </w:rPr>
      </w:pPr>
      <w:r w:rsidRPr="00E83C6B">
        <w:rPr>
          <w:rFonts w:ascii="Courier New" w:hAnsi="Courier New" w:cs="Courier New"/>
        </w:rPr>
        <w:t xml:space="preserve">        g.fillRect(x+largeur/4,y+hauteur/8,largeur/10,hauteur/20); // L'oeil gauche</w:t>
      </w:r>
    </w:p>
    <w:p w14:paraId="6C9017D7" w14:textId="77777777" w:rsidR="00A03321" w:rsidRPr="00E83C6B" w:rsidRDefault="00A03321" w:rsidP="00A03321">
      <w:pPr>
        <w:rPr>
          <w:rFonts w:ascii="Courier New" w:hAnsi="Courier New" w:cs="Courier New"/>
        </w:rPr>
      </w:pPr>
      <w:r w:rsidRPr="00E83C6B">
        <w:rPr>
          <w:rFonts w:ascii="Courier New" w:hAnsi="Courier New" w:cs="Courier New"/>
        </w:rPr>
        <w:t xml:space="preserve">        g.fillRect(x+largeur*3/4-largeur/10,y+hauteur/8,largeur/10,hauteur/20); // L'oeil droit</w:t>
      </w:r>
    </w:p>
    <w:p w14:paraId="6EEF72B6" w14:textId="77777777" w:rsidR="00A03321" w:rsidRPr="00E83C6B" w:rsidRDefault="00A03321" w:rsidP="00A03321">
      <w:pPr>
        <w:rPr>
          <w:rFonts w:ascii="Courier New" w:hAnsi="Courier New" w:cs="Courier New"/>
        </w:rPr>
      </w:pPr>
      <w:r w:rsidRPr="00E83C6B">
        <w:rPr>
          <w:rFonts w:ascii="Courier New" w:hAnsi="Courier New" w:cs="Courier New"/>
        </w:rPr>
        <w:t xml:space="preserve">        g.drawLine(x+largeur/4,y+hauteur*3/8,x+largeur*3/4,y+hauteur*3/8); // La bouche</w:t>
      </w:r>
    </w:p>
    <w:p w14:paraId="7310A7A0"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60FB9A89" w14:textId="77777777" w:rsidR="00A03321" w:rsidRPr="00E83C6B" w:rsidRDefault="00A03321" w:rsidP="00A03321">
      <w:pPr>
        <w:rPr>
          <w:rFonts w:ascii="Courier New" w:hAnsi="Courier New" w:cs="Courier New"/>
        </w:rPr>
      </w:pPr>
      <w:r w:rsidRPr="00E83C6B">
        <w:rPr>
          <w:rFonts w:ascii="Courier New" w:hAnsi="Courier New" w:cs="Courier New"/>
        </w:rPr>
        <w:t xml:space="preserve">        g.setColor(Color.red);</w:t>
      </w:r>
    </w:p>
    <w:p w14:paraId="2F646BE3" w14:textId="77777777" w:rsidR="00A03321" w:rsidRPr="00E83C6B" w:rsidRDefault="00A03321" w:rsidP="00A03321">
      <w:pPr>
        <w:rPr>
          <w:rFonts w:ascii="Courier New" w:hAnsi="Courier New" w:cs="Courier New"/>
        </w:rPr>
      </w:pPr>
      <w:r w:rsidRPr="00E83C6B">
        <w:rPr>
          <w:rFonts w:ascii="Courier New" w:hAnsi="Courier New" w:cs="Courier New"/>
        </w:rPr>
        <w:t xml:space="preserve">        g.fillRect(x,y+hauteur/2,largeur,hauteur/2); // Le corps</w:t>
      </w:r>
    </w:p>
    <w:p w14:paraId="3A8BAF71"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w:t>
      </w:r>
    </w:p>
    <w:p w14:paraId="1BD662F0" w14:textId="77777777" w:rsidR="00A03321" w:rsidRPr="00E83C6B" w:rsidRDefault="00A03321" w:rsidP="00A03321">
      <w:pPr>
        <w:rPr>
          <w:rFonts w:ascii="Courier New" w:hAnsi="Courier New" w:cs="Courier New"/>
          <w:lang w:val="en-CA"/>
        </w:rPr>
      </w:pPr>
    </w:p>
    <w:p w14:paraId="0A9E3F59"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void paint (Graphics g) {</w:t>
      </w:r>
    </w:p>
    <w:p w14:paraId="73F0E89C"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super.paint(g);</w:t>
      </w:r>
    </w:p>
    <w:p w14:paraId="7C189A1C"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paintBot(g,50,100);</w:t>
      </w:r>
    </w:p>
    <w:p w14:paraId="56DD24AC" w14:textId="77777777" w:rsidR="00A03321" w:rsidRPr="00E83C6B" w:rsidRDefault="00A03321" w:rsidP="00A03321">
      <w:pPr>
        <w:rPr>
          <w:rFonts w:ascii="Courier New" w:hAnsi="Courier New" w:cs="Courier New"/>
        </w:rPr>
      </w:pPr>
      <w:r w:rsidRPr="00E83C6B">
        <w:rPr>
          <w:rFonts w:ascii="Courier New" w:hAnsi="Courier New" w:cs="Courier New"/>
          <w:lang w:val="en-CA"/>
        </w:rPr>
        <w:t xml:space="preserve">        </w:t>
      </w:r>
      <w:r w:rsidRPr="00E83C6B">
        <w:rPr>
          <w:rFonts w:ascii="Courier New" w:hAnsi="Courier New" w:cs="Courier New"/>
        </w:rPr>
        <w:t>g.drawString("x="+x+" y="+y,10,550);</w:t>
      </w:r>
    </w:p>
    <w:p w14:paraId="7CD4C81A" w14:textId="77777777" w:rsidR="00A03321" w:rsidRPr="00E83C6B" w:rsidRDefault="00A03321" w:rsidP="00A03321">
      <w:pPr>
        <w:rPr>
          <w:rFonts w:ascii="Courier New" w:hAnsi="Courier New" w:cs="Courier New"/>
          <w:lang w:val="en-CA"/>
        </w:rPr>
      </w:pPr>
      <w:r w:rsidRPr="00E83C6B">
        <w:rPr>
          <w:rFonts w:ascii="Courier New" w:hAnsi="Courier New" w:cs="Courier New"/>
        </w:rPr>
        <w:t xml:space="preserve">    </w:t>
      </w:r>
      <w:r w:rsidRPr="00E83C6B">
        <w:rPr>
          <w:rFonts w:ascii="Courier New" w:hAnsi="Courier New" w:cs="Courier New"/>
          <w:lang w:val="en-CA"/>
        </w:rPr>
        <w:t>}</w:t>
      </w:r>
    </w:p>
    <w:p w14:paraId="0A0D83B0" w14:textId="77777777" w:rsidR="00A03321" w:rsidRPr="00E83C6B" w:rsidRDefault="00A03321" w:rsidP="00A03321">
      <w:pPr>
        <w:rPr>
          <w:rFonts w:ascii="Courier New" w:hAnsi="Courier New" w:cs="Courier New"/>
          <w:lang w:val="en-CA"/>
        </w:rPr>
      </w:pPr>
    </w:p>
    <w:p w14:paraId="43819C54" w14:textId="77777777" w:rsidR="00A03321" w:rsidRPr="00E83C6B" w:rsidRDefault="00A03321" w:rsidP="00A03321">
      <w:pPr>
        <w:rPr>
          <w:rFonts w:ascii="Courier New" w:hAnsi="Courier New" w:cs="Courier New"/>
          <w:lang w:val="en-CA"/>
        </w:rPr>
      </w:pPr>
      <w:r w:rsidRPr="00E83C6B">
        <w:rPr>
          <w:rFonts w:ascii="Courier New" w:hAnsi="Courier New" w:cs="Courier New"/>
          <w:lang w:val="en-CA"/>
        </w:rPr>
        <w:t xml:space="preserve">    public static void main (String args</w:t>
      </w:r>
      <w:smartTag w:uri="isiresearchsoft-com/cwyw" w:element="citation">
        <w:r w:rsidRPr="00E83C6B">
          <w:rPr>
            <w:rFonts w:ascii="Courier New" w:hAnsi="Courier New" w:cs="Courier New"/>
            <w:lang w:val="en-CA"/>
          </w:rPr>
          <w:t>[]</w:t>
        </w:r>
      </w:smartTag>
      <w:r w:rsidRPr="00E83C6B">
        <w:rPr>
          <w:rFonts w:ascii="Courier New" w:hAnsi="Courier New" w:cs="Courier New"/>
          <w:lang w:val="en-CA"/>
        </w:rPr>
        <w:t>) {</w:t>
      </w:r>
    </w:p>
    <w:p w14:paraId="5E570E7E" w14:textId="77777777" w:rsidR="00A03321" w:rsidRPr="00E83C6B" w:rsidRDefault="00A03321" w:rsidP="00A03321">
      <w:pPr>
        <w:rPr>
          <w:rFonts w:ascii="Courier New" w:hAnsi="Courier New" w:cs="Courier New"/>
        </w:rPr>
      </w:pPr>
      <w:r w:rsidRPr="00E83C6B">
        <w:rPr>
          <w:rFonts w:ascii="Courier New" w:hAnsi="Courier New" w:cs="Courier New"/>
          <w:lang w:val="en-CA"/>
        </w:rPr>
        <w:t xml:space="preserve">        </w:t>
      </w:r>
      <w:r w:rsidRPr="00E83C6B">
        <w:rPr>
          <w:rFonts w:ascii="Courier New" w:hAnsi="Courier New" w:cs="Courier New"/>
        </w:rPr>
        <w:t>new ExempleMethodeDobjetPaintBot();</w:t>
      </w:r>
    </w:p>
    <w:p w14:paraId="4CD3D8A8" w14:textId="77777777" w:rsidR="00A03321" w:rsidRPr="00E83C6B" w:rsidRDefault="00A03321" w:rsidP="00A03321">
      <w:pPr>
        <w:rPr>
          <w:rFonts w:ascii="Courier New" w:hAnsi="Courier New" w:cs="Courier New"/>
        </w:rPr>
      </w:pPr>
      <w:r w:rsidRPr="00E83C6B">
        <w:rPr>
          <w:rFonts w:ascii="Courier New" w:hAnsi="Courier New" w:cs="Courier New"/>
        </w:rPr>
        <w:t xml:space="preserve">        new ExempleMethodeDobjetPaintBot();</w:t>
      </w:r>
    </w:p>
    <w:p w14:paraId="762B798C" w14:textId="77777777" w:rsidR="00A03321" w:rsidRPr="00E83C6B" w:rsidRDefault="00A03321" w:rsidP="00A03321">
      <w:pPr>
        <w:rPr>
          <w:rFonts w:ascii="Courier New" w:hAnsi="Courier New" w:cs="Courier New"/>
        </w:rPr>
      </w:pPr>
      <w:r w:rsidRPr="00E83C6B">
        <w:rPr>
          <w:rFonts w:ascii="Courier New" w:hAnsi="Courier New" w:cs="Courier New"/>
        </w:rPr>
        <w:t xml:space="preserve">    }</w:t>
      </w:r>
    </w:p>
    <w:p w14:paraId="7CE2EBDD" w14:textId="77777777" w:rsidR="00A03321" w:rsidRPr="00E83C6B" w:rsidRDefault="00A03321" w:rsidP="00A03321">
      <w:pPr>
        <w:rPr>
          <w:rFonts w:ascii="Courier New" w:hAnsi="Courier New" w:cs="Courier New"/>
        </w:rPr>
      </w:pPr>
      <w:r w:rsidRPr="00E83C6B">
        <w:rPr>
          <w:rFonts w:ascii="Courier New" w:hAnsi="Courier New" w:cs="Courier New"/>
        </w:rPr>
        <w:t>}</w:t>
      </w: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86" w:name="_Toc508793538"/>
      <w:bookmarkStart w:id="87" w:name="_Toc10533518"/>
      <w:r>
        <w:t>Constantes (final)</w:t>
      </w:r>
      <w:bookmarkEnd w:id="86"/>
      <w:bookmarkEnd w:id="87"/>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77777777" w:rsidR="00A03321" w:rsidRDefault="00A03321" w:rsidP="00A03321">
      <w:pPr>
        <w:pStyle w:val="Corpsdetexte"/>
      </w:pPr>
      <w:r>
        <w:rPr>
          <w:b/>
          <w:bCs/>
        </w:rPr>
        <w:t>Exemple</w:t>
      </w:r>
      <w:r>
        <w:t xml:space="preserve">. </w:t>
      </w:r>
      <w:hyperlink r:id="rId310" w:history="1">
        <w:r w:rsidRPr="00FA4097">
          <w:rPr>
            <w:rFonts w:ascii="Segoe UI" w:hAnsi="Segoe UI" w:cs="Segoe UI"/>
            <w:color w:val="0366D6"/>
            <w:lang w:val="fr-CA"/>
          </w:rPr>
          <w:t>JavaPasAPas</w:t>
        </w:r>
      </w:hyperlink>
      <w:r w:rsidRPr="00FA4097">
        <w:rPr>
          <w:rFonts w:ascii="Segoe UI" w:hAnsi="Segoe UI" w:cs="Segoe UI"/>
          <w:color w:val="586069"/>
          <w:lang w:val="fr-CA"/>
        </w:rPr>
        <w:t>/</w:t>
      </w:r>
      <w:r w:rsidRPr="00FA4097">
        <w:rPr>
          <w:rFonts w:ascii="Segoe UI" w:hAnsi="Segoe UI" w:cs="Segoe UI"/>
          <w:b/>
          <w:bCs/>
          <w:color w:val="586069"/>
          <w:lang w:val="fr-CA"/>
        </w:rPr>
        <w:t>ExempleConstantesFinal.java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AFFE17" w14:textId="77777777" w:rsidR="00A03321" w:rsidRPr="000761D4" w:rsidRDefault="00A03321" w:rsidP="00A03321">
      <w:pPr>
        <w:rPr>
          <w:rFonts w:ascii="Courier New" w:hAnsi="Courier New" w:cs="Courier New"/>
        </w:rPr>
      </w:pPr>
      <w:r w:rsidRPr="000761D4">
        <w:rPr>
          <w:rFonts w:ascii="Courier New" w:hAnsi="Courier New" w:cs="Courier New"/>
        </w:rPr>
        <w:t>import java.awt.*;</w:t>
      </w:r>
    </w:p>
    <w:p w14:paraId="4AB366E3" w14:textId="77777777" w:rsidR="00A03321" w:rsidRPr="000761D4" w:rsidRDefault="00A03321" w:rsidP="00A03321">
      <w:pPr>
        <w:rPr>
          <w:rFonts w:ascii="Courier New" w:hAnsi="Courier New" w:cs="Courier New"/>
        </w:rPr>
      </w:pPr>
      <w:r w:rsidRPr="000761D4">
        <w:rPr>
          <w:rFonts w:ascii="Courier New" w:hAnsi="Courier New" w:cs="Courier New"/>
        </w:rPr>
        <w:lastRenderedPageBreak/>
        <w:t>import javax.swing.*;</w:t>
      </w:r>
    </w:p>
    <w:p w14:paraId="5F7EE496" w14:textId="77777777" w:rsidR="00A03321" w:rsidRPr="000761D4" w:rsidRDefault="00A03321" w:rsidP="00A03321">
      <w:pPr>
        <w:rPr>
          <w:rFonts w:ascii="Courier New" w:hAnsi="Courier New" w:cs="Courier New"/>
        </w:rPr>
      </w:pPr>
      <w:r w:rsidRPr="000761D4">
        <w:rPr>
          <w:rFonts w:ascii="Courier New" w:hAnsi="Courier New" w:cs="Courier New"/>
        </w:rPr>
        <w:t>import java.awt.event.*;</w:t>
      </w:r>
    </w:p>
    <w:p w14:paraId="22142B55" w14:textId="77777777" w:rsidR="00A03321" w:rsidRPr="000761D4" w:rsidRDefault="00A03321" w:rsidP="00A03321">
      <w:pPr>
        <w:rPr>
          <w:rFonts w:ascii="Courier New" w:hAnsi="Courier New" w:cs="Courier New"/>
        </w:rPr>
      </w:pPr>
    </w:p>
    <w:p w14:paraId="7ACF1160" w14:textId="77777777" w:rsidR="00A03321" w:rsidRPr="000761D4" w:rsidRDefault="00A03321" w:rsidP="00A03321">
      <w:pPr>
        <w:rPr>
          <w:rFonts w:ascii="Courier New" w:hAnsi="Courier New" w:cs="Courier New"/>
        </w:rPr>
      </w:pPr>
      <w:r w:rsidRPr="000761D4">
        <w:rPr>
          <w:rFonts w:ascii="Courier New" w:hAnsi="Courier New" w:cs="Courier New"/>
        </w:rPr>
        <w:t xml:space="preserve">public class ExempleConstantesFinal extends JFrame </w:t>
      </w:r>
    </w:p>
    <w:p w14:paraId="74DA843C" w14:textId="77777777" w:rsidR="00A03321" w:rsidRPr="000761D4" w:rsidRDefault="00A03321" w:rsidP="00A03321">
      <w:pPr>
        <w:rPr>
          <w:rFonts w:ascii="Courier New" w:hAnsi="Courier New" w:cs="Courier New"/>
        </w:rPr>
      </w:pPr>
      <w:r w:rsidRPr="000761D4">
        <w:rPr>
          <w:rFonts w:ascii="Courier New" w:hAnsi="Courier New" w:cs="Courier New"/>
        </w:rPr>
        <w:t xml:space="preserve">  implements MouseListener</w:t>
      </w:r>
    </w:p>
    <w:p w14:paraId="7E0FF571" w14:textId="77777777" w:rsidR="00A03321" w:rsidRPr="000761D4" w:rsidRDefault="00A03321" w:rsidP="00A03321">
      <w:pPr>
        <w:rPr>
          <w:rFonts w:ascii="Courier New" w:hAnsi="Courier New" w:cs="Courier New"/>
        </w:rPr>
      </w:pPr>
      <w:r w:rsidRPr="000761D4">
        <w:rPr>
          <w:rFonts w:ascii="Courier New" w:hAnsi="Courier New" w:cs="Courier New"/>
        </w:rPr>
        <w:t>{   // Constantes pour la taille de la fenetre</w:t>
      </w:r>
    </w:p>
    <w:p w14:paraId="4547F5CC"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 xml:space="preserve">private static </w:t>
      </w:r>
      <w:r w:rsidRPr="000761D4">
        <w:rPr>
          <w:rFonts w:ascii="Courier New" w:hAnsi="Courier New" w:cs="Courier New"/>
          <w:highlight w:val="yellow"/>
          <w:lang w:val="en-CA"/>
        </w:rPr>
        <w:t>final</w:t>
      </w:r>
      <w:r w:rsidRPr="000761D4">
        <w:rPr>
          <w:rFonts w:ascii="Courier New" w:hAnsi="Courier New" w:cs="Courier New"/>
          <w:lang w:val="en-CA"/>
        </w:rPr>
        <w:t xml:space="preserve"> int </w:t>
      </w:r>
      <w:r w:rsidRPr="000761D4">
        <w:rPr>
          <w:rFonts w:ascii="Courier New" w:hAnsi="Courier New" w:cs="Courier New"/>
          <w:highlight w:val="yellow"/>
          <w:lang w:val="en-CA"/>
        </w:rPr>
        <w:t>LARGEURFENETRE</w:t>
      </w:r>
      <w:r w:rsidRPr="000761D4">
        <w:rPr>
          <w:rFonts w:ascii="Courier New" w:hAnsi="Courier New" w:cs="Courier New"/>
          <w:lang w:val="en-CA"/>
        </w:rPr>
        <w:t xml:space="preserve"> = 400;</w:t>
      </w:r>
    </w:p>
    <w:p w14:paraId="74AD75C9"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private static </w:t>
      </w:r>
      <w:r w:rsidRPr="000761D4">
        <w:rPr>
          <w:rFonts w:ascii="Courier New" w:hAnsi="Courier New" w:cs="Courier New"/>
          <w:highlight w:val="yellow"/>
          <w:lang w:val="en-CA"/>
        </w:rPr>
        <w:t>final</w:t>
      </w:r>
      <w:r w:rsidRPr="000761D4">
        <w:rPr>
          <w:rFonts w:ascii="Courier New" w:hAnsi="Courier New" w:cs="Courier New"/>
          <w:lang w:val="en-CA"/>
        </w:rPr>
        <w:t xml:space="preserve"> int </w:t>
      </w:r>
      <w:r w:rsidRPr="000761D4">
        <w:rPr>
          <w:rFonts w:ascii="Courier New" w:hAnsi="Courier New" w:cs="Courier New"/>
          <w:highlight w:val="yellow"/>
          <w:lang w:val="en-CA"/>
        </w:rPr>
        <w:t>HAUTEURFENETRE</w:t>
      </w:r>
      <w:r w:rsidRPr="000761D4">
        <w:rPr>
          <w:rFonts w:ascii="Courier New" w:hAnsi="Courier New" w:cs="Courier New"/>
          <w:lang w:val="en-CA"/>
        </w:rPr>
        <w:t xml:space="preserve"> = 600;</w:t>
      </w:r>
    </w:p>
    <w:p w14:paraId="3D8CA8B0"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w:t>
      </w:r>
    </w:p>
    <w:p w14:paraId="58304DC4"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 Variables d'objet qui contiennent les coordonnées de la souris</w:t>
      </w:r>
    </w:p>
    <w:p w14:paraId="50242C46" w14:textId="77777777" w:rsidR="00A03321" w:rsidRPr="000761D4" w:rsidRDefault="00A03321" w:rsidP="00A03321">
      <w:pPr>
        <w:rPr>
          <w:rFonts w:ascii="Courier New" w:hAnsi="Courier New" w:cs="Courier New"/>
        </w:rPr>
      </w:pPr>
      <w:r w:rsidRPr="000761D4">
        <w:rPr>
          <w:rFonts w:ascii="Courier New" w:hAnsi="Courier New" w:cs="Courier New"/>
        </w:rPr>
        <w:t xml:space="preserve">    // Le premier sera dessiné à la coordonnée (0,0)</w:t>
      </w:r>
    </w:p>
    <w:p w14:paraId="16C34BA1" w14:textId="77777777" w:rsidR="00A03321" w:rsidRPr="000761D4" w:rsidRDefault="00A03321" w:rsidP="00A03321">
      <w:pPr>
        <w:rPr>
          <w:rFonts w:ascii="Courier New" w:hAnsi="Courier New" w:cs="Courier New"/>
        </w:rPr>
      </w:pPr>
      <w:r w:rsidRPr="000761D4">
        <w:rPr>
          <w:rFonts w:ascii="Courier New" w:hAnsi="Courier New" w:cs="Courier New"/>
        </w:rPr>
        <w:t xml:space="preserve">    private int x = 0; // Coordonnée x du Bot à dessiner</w:t>
      </w:r>
    </w:p>
    <w:p w14:paraId="5D391CEE" w14:textId="77777777" w:rsidR="00A03321" w:rsidRPr="000761D4" w:rsidRDefault="00A03321" w:rsidP="00A03321">
      <w:pPr>
        <w:rPr>
          <w:rFonts w:ascii="Courier New" w:hAnsi="Courier New" w:cs="Courier New"/>
        </w:rPr>
      </w:pPr>
      <w:r w:rsidRPr="000761D4">
        <w:rPr>
          <w:rFonts w:ascii="Courier New" w:hAnsi="Courier New" w:cs="Courier New"/>
        </w:rPr>
        <w:t xml:space="preserve">    private int y = 0; // Coordonnée y du Bot à dessiner</w:t>
      </w:r>
    </w:p>
    <w:p w14:paraId="7317AE33"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6E82CF43" w14:textId="77777777" w:rsidR="00A03321" w:rsidRPr="000761D4" w:rsidRDefault="00A03321" w:rsidP="00A03321">
      <w:pPr>
        <w:rPr>
          <w:rFonts w:ascii="Courier New" w:hAnsi="Courier New" w:cs="Courier New"/>
        </w:rPr>
      </w:pPr>
      <w:r w:rsidRPr="000761D4">
        <w:rPr>
          <w:rFonts w:ascii="Courier New" w:hAnsi="Courier New" w:cs="Courier New"/>
        </w:rPr>
        <w:t xml:space="preserve">    public ExempleConstantesFinal() {</w:t>
      </w:r>
    </w:p>
    <w:p w14:paraId="2B563D8B" w14:textId="77777777" w:rsidR="00A03321" w:rsidRPr="000761D4" w:rsidRDefault="00A03321" w:rsidP="00A03321">
      <w:pPr>
        <w:rPr>
          <w:rFonts w:ascii="Courier New" w:hAnsi="Courier New" w:cs="Courier New"/>
        </w:rPr>
      </w:pPr>
      <w:r w:rsidRPr="000761D4">
        <w:rPr>
          <w:rFonts w:ascii="Courier New" w:hAnsi="Courier New" w:cs="Courier New"/>
        </w:rPr>
        <w:t xml:space="preserve">        super("Exemple de traitement d'événements de la souris");</w:t>
      </w:r>
    </w:p>
    <w:p w14:paraId="2683CF3F"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29B25DE2" w14:textId="77777777" w:rsidR="00A03321" w:rsidRPr="000761D4" w:rsidRDefault="00A03321" w:rsidP="00A03321">
      <w:pPr>
        <w:rPr>
          <w:rFonts w:ascii="Courier New" w:hAnsi="Courier New" w:cs="Courier New"/>
        </w:rPr>
      </w:pPr>
      <w:r w:rsidRPr="000761D4">
        <w:rPr>
          <w:rFonts w:ascii="Courier New" w:hAnsi="Courier New" w:cs="Courier New"/>
        </w:rPr>
        <w:t xml:space="preserve">        // Le paramètre this de addMouseListener() indique que l'objet qui doit </w:t>
      </w:r>
    </w:p>
    <w:p w14:paraId="3AC87135" w14:textId="77777777" w:rsidR="00A03321" w:rsidRPr="000761D4" w:rsidRDefault="00A03321" w:rsidP="00A03321">
      <w:pPr>
        <w:rPr>
          <w:rFonts w:ascii="Courier New" w:hAnsi="Courier New" w:cs="Courier New"/>
        </w:rPr>
      </w:pPr>
      <w:r w:rsidRPr="000761D4">
        <w:rPr>
          <w:rFonts w:ascii="Courier New" w:hAnsi="Courier New" w:cs="Courier New"/>
        </w:rPr>
        <w:t xml:space="preserve">        // réagir aux événements de souris est l'objet </w:t>
      </w:r>
    </w:p>
    <w:p w14:paraId="36ABCA62" w14:textId="77777777" w:rsidR="00A03321" w:rsidRPr="000761D4" w:rsidRDefault="00A03321" w:rsidP="00A03321">
      <w:pPr>
        <w:rPr>
          <w:rFonts w:ascii="Courier New" w:hAnsi="Courier New" w:cs="Courier New"/>
        </w:rPr>
      </w:pPr>
      <w:r w:rsidRPr="000761D4">
        <w:rPr>
          <w:rFonts w:ascii="Courier New" w:hAnsi="Courier New" w:cs="Courier New"/>
        </w:rPr>
        <w:t xml:space="preserve">        // qui est créé par ce constructeur</w:t>
      </w:r>
    </w:p>
    <w:p w14:paraId="777FDA0E"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addMouseListener(this);</w:t>
      </w:r>
    </w:p>
    <w:p w14:paraId="7EDD3DB9"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w:t>
      </w:r>
    </w:p>
    <w:p w14:paraId="0895DF1E"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this.setDefaultCloseOperation(EXIT_ON_CLOSE);</w:t>
      </w:r>
    </w:p>
    <w:p w14:paraId="789D2D94"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this.setSize(</w:t>
      </w:r>
      <w:r w:rsidRPr="000761D4">
        <w:rPr>
          <w:rFonts w:ascii="Courier New" w:hAnsi="Courier New" w:cs="Courier New"/>
          <w:highlight w:val="yellow"/>
          <w:lang w:val="en-CA"/>
        </w:rPr>
        <w:t>LARGEURFENETRE</w:t>
      </w:r>
      <w:r w:rsidRPr="000761D4">
        <w:rPr>
          <w:rFonts w:ascii="Courier New" w:hAnsi="Courier New" w:cs="Courier New"/>
          <w:lang w:val="en-CA"/>
        </w:rPr>
        <w:t>,</w:t>
      </w:r>
      <w:r w:rsidRPr="000761D4">
        <w:rPr>
          <w:rFonts w:ascii="Courier New" w:hAnsi="Courier New" w:cs="Courier New"/>
          <w:highlight w:val="yellow"/>
          <w:lang w:val="en-CA"/>
        </w:rPr>
        <w:t>HAUTEURFENETRE</w:t>
      </w:r>
      <w:r w:rsidRPr="000761D4">
        <w:rPr>
          <w:rFonts w:ascii="Courier New" w:hAnsi="Courier New" w:cs="Courier New"/>
          <w:lang w:val="en-CA"/>
        </w:rPr>
        <w:t>);</w:t>
      </w:r>
    </w:p>
    <w:p w14:paraId="40EA82FF"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this.setVisible(true);</w:t>
      </w:r>
    </w:p>
    <w:p w14:paraId="7FB050C4"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w:t>
      </w:r>
    </w:p>
    <w:p w14:paraId="2A177121" w14:textId="77777777" w:rsidR="00A03321" w:rsidRPr="000761D4" w:rsidRDefault="00A03321" w:rsidP="00A03321">
      <w:pPr>
        <w:rPr>
          <w:rFonts w:ascii="Courier New" w:hAnsi="Courier New" w:cs="Courier New"/>
        </w:rPr>
      </w:pPr>
    </w:p>
    <w:p w14:paraId="605BD7A0" w14:textId="77777777" w:rsidR="00A03321" w:rsidRPr="000761D4" w:rsidRDefault="00A03321" w:rsidP="00A03321">
      <w:pPr>
        <w:rPr>
          <w:rFonts w:ascii="Courier New" w:hAnsi="Courier New" w:cs="Courier New"/>
        </w:rPr>
      </w:pPr>
      <w:r w:rsidRPr="000761D4">
        <w:rPr>
          <w:rFonts w:ascii="Courier New" w:hAnsi="Courier New" w:cs="Courier New"/>
        </w:rPr>
        <w:t xml:space="preserve">    // Méthode d'objet de la classe ExempleEvenementSouris qui est </w:t>
      </w:r>
    </w:p>
    <w:p w14:paraId="3E6C10C2" w14:textId="77777777" w:rsidR="00A03321" w:rsidRPr="000761D4" w:rsidRDefault="00A03321" w:rsidP="00A03321">
      <w:pPr>
        <w:rPr>
          <w:rFonts w:ascii="Courier New" w:hAnsi="Courier New" w:cs="Courier New"/>
        </w:rPr>
      </w:pPr>
      <w:r w:rsidRPr="000761D4">
        <w:rPr>
          <w:rFonts w:ascii="Courier New" w:hAnsi="Courier New" w:cs="Courier New"/>
        </w:rPr>
        <w:t xml:space="preserve">    // appelée si le bouton de souris est enfoncé</w:t>
      </w:r>
    </w:p>
    <w:p w14:paraId="52CBB113"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public void mousePressed(MouseEvent leMouseEvent){</w:t>
      </w:r>
    </w:p>
    <w:p w14:paraId="6B55147F"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x = leMouseEvent.getX(); // place la coordonnée x de la souris dans la variable x</w:t>
      </w:r>
    </w:p>
    <w:p w14:paraId="3A0029DF" w14:textId="77777777" w:rsidR="00A03321" w:rsidRPr="000761D4" w:rsidRDefault="00A03321" w:rsidP="00A03321">
      <w:pPr>
        <w:rPr>
          <w:rFonts w:ascii="Courier New" w:hAnsi="Courier New" w:cs="Courier New"/>
        </w:rPr>
      </w:pPr>
      <w:r w:rsidRPr="000761D4">
        <w:rPr>
          <w:rFonts w:ascii="Courier New" w:hAnsi="Courier New" w:cs="Courier New"/>
        </w:rPr>
        <w:t xml:space="preserve">      y = leMouseEvent.getY(); // place la coordonnée y de la souris dans la variable y</w:t>
      </w:r>
    </w:p>
    <w:p w14:paraId="335332D8" w14:textId="77777777" w:rsidR="00A03321" w:rsidRPr="000761D4" w:rsidRDefault="00A03321" w:rsidP="00A03321">
      <w:pPr>
        <w:rPr>
          <w:rFonts w:ascii="Courier New" w:hAnsi="Courier New" w:cs="Courier New"/>
        </w:rPr>
      </w:pPr>
      <w:r w:rsidRPr="000761D4">
        <w:rPr>
          <w:rFonts w:ascii="Courier New" w:hAnsi="Courier New" w:cs="Courier New"/>
        </w:rPr>
        <w:t xml:space="preserve">      // repaint() provoque un nouvel appel à paint()</w:t>
      </w:r>
    </w:p>
    <w:p w14:paraId="19D2525A" w14:textId="77777777" w:rsidR="00A03321" w:rsidRPr="000761D4" w:rsidRDefault="00A03321" w:rsidP="00A03321">
      <w:pPr>
        <w:rPr>
          <w:rFonts w:ascii="Courier New" w:hAnsi="Courier New" w:cs="Courier New"/>
        </w:rPr>
      </w:pPr>
      <w:r w:rsidRPr="000761D4">
        <w:rPr>
          <w:rFonts w:ascii="Courier New" w:hAnsi="Courier New" w:cs="Courier New"/>
        </w:rPr>
        <w:t xml:space="preserve">      repaint();</w:t>
      </w:r>
    </w:p>
    <w:p w14:paraId="34ADFDEB"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11F2F531" w14:textId="77777777" w:rsidR="00A03321" w:rsidRPr="000761D4" w:rsidRDefault="00A03321" w:rsidP="00A03321">
      <w:pPr>
        <w:rPr>
          <w:rFonts w:ascii="Courier New" w:hAnsi="Courier New" w:cs="Courier New"/>
        </w:rPr>
      </w:pPr>
    </w:p>
    <w:p w14:paraId="30B523F5" w14:textId="77777777" w:rsidR="00A03321" w:rsidRPr="000761D4" w:rsidRDefault="00A03321" w:rsidP="00A03321">
      <w:pPr>
        <w:rPr>
          <w:rFonts w:ascii="Courier New" w:hAnsi="Courier New" w:cs="Courier New"/>
        </w:rPr>
      </w:pPr>
      <w:r w:rsidRPr="000761D4">
        <w:rPr>
          <w:rFonts w:ascii="Courier New" w:hAnsi="Courier New" w:cs="Courier New"/>
        </w:rPr>
        <w:t xml:space="preserve">    // Il faut absolument définir les autres méthodes pour les autres</w:t>
      </w:r>
    </w:p>
    <w:p w14:paraId="30312899" w14:textId="77777777" w:rsidR="00A03321" w:rsidRPr="000761D4" w:rsidRDefault="00A03321" w:rsidP="00A03321">
      <w:pPr>
        <w:rPr>
          <w:rFonts w:ascii="Courier New" w:hAnsi="Courier New" w:cs="Courier New"/>
        </w:rPr>
      </w:pPr>
      <w:r w:rsidRPr="000761D4">
        <w:rPr>
          <w:rFonts w:ascii="Courier New" w:hAnsi="Courier New" w:cs="Courier New"/>
        </w:rPr>
        <w:t xml:space="preserve">    // événements de souris même s'il ne font rien</w:t>
      </w:r>
    </w:p>
    <w:p w14:paraId="68EF5111"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public void mouseClicked(MouseEvent leMouseEvent){}</w:t>
      </w:r>
    </w:p>
    <w:p w14:paraId="4005F110"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public void mouseEntered(MouseEvent leMouseEvent){}</w:t>
      </w:r>
    </w:p>
    <w:p w14:paraId="3EFDBE44"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public void mouseExited(MouseEvent leMouseEvent){}</w:t>
      </w:r>
    </w:p>
    <w:p w14:paraId="27790D2C"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public void mouseReleased(MouseEvent leMouseEvent){}</w:t>
      </w:r>
    </w:p>
    <w:p w14:paraId="69FB1BFC"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w:t>
      </w:r>
    </w:p>
    <w:p w14:paraId="616D8BEE"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public void paintBot (Graphics g, int largeur, int hauteur) {</w:t>
      </w:r>
    </w:p>
    <w:p w14:paraId="429E0D31" w14:textId="1BF39DBD" w:rsidR="00A03321" w:rsidRPr="000761D4" w:rsidRDefault="00A03321" w:rsidP="00A03321">
      <w:pPr>
        <w:rPr>
          <w:rFonts w:ascii="Courier New" w:hAnsi="Courier New" w:cs="Courier New"/>
        </w:rPr>
      </w:pPr>
      <w:r w:rsidRPr="000761D4">
        <w:rPr>
          <w:rFonts w:ascii="Courier New" w:hAnsi="Courier New" w:cs="Courier New"/>
        </w:rPr>
        <w:t xml:space="preserve">        // La méthode d'objet utilise </w:t>
      </w:r>
      <w:r w:rsidR="004D0AB9" w:rsidRPr="000761D4">
        <w:rPr>
          <w:rFonts w:ascii="Courier New" w:hAnsi="Courier New" w:cs="Courier New"/>
        </w:rPr>
        <w:t>directement</w:t>
      </w:r>
      <w:r w:rsidRPr="000761D4">
        <w:rPr>
          <w:rFonts w:ascii="Courier New" w:hAnsi="Courier New" w:cs="Courier New"/>
        </w:rPr>
        <w:t xml:space="preserve"> les variables d'objet x et y</w:t>
      </w:r>
    </w:p>
    <w:p w14:paraId="446CE193" w14:textId="77777777" w:rsidR="00A03321" w:rsidRPr="000761D4" w:rsidRDefault="00A03321" w:rsidP="00A03321">
      <w:pPr>
        <w:rPr>
          <w:rFonts w:ascii="Courier New" w:hAnsi="Courier New" w:cs="Courier New"/>
        </w:rPr>
      </w:pPr>
      <w:r w:rsidRPr="000761D4">
        <w:rPr>
          <w:rFonts w:ascii="Courier New" w:hAnsi="Courier New" w:cs="Courier New"/>
        </w:rPr>
        <w:t xml:space="preserve">        g.setColor(Color.green);</w:t>
      </w:r>
    </w:p>
    <w:p w14:paraId="201696E7" w14:textId="77777777" w:rsidR="00A03321" w:rsidRPr="000761D4" w:rsidRDefault="00A03321" w:rsidP="00A03321">
      <w:pPr>
        <w:rPr>
          <w:rFonts w:ascii="Courier New" w:hAnsi="Courier New" w:cs="Courier New"/>
        </w:rPr>
      </w:pPr>
      <w:r w:rsidRPr="000761D4">
        <w:rPr>
          <w:rFonts w:ascii="Courier New" w:hAnsi="Courier New" w:cs="Courier New"/>
        </w:rPr>
        <w:t xml:space="preserve">        g.fillOval(x,y,largeur,hauteur/2); // La tête</w:t>
      </w:r>
    </w:p>
    <w:p w14:paraId="1DA7CEDF" w14:textId="77777777" w:rsidR="00A03321" w:rsidRPr="000761D4" w:rsidRDefault="00A03321" w:rsidP="00A03321">
      <w:pPr>
        <w:rPr>
          <w:rFonts w:ascii="Courier New" w:hAnsi="Courier New" w:cs="Courier New"/>
        </w:rPr>
      </w:pPr>
    </w:p>
    <w:p w14:paraId="49B80845" w14:textId="77777777" w:rsidR="00A03321" w:rsidRPr="000761D4" w:rsidRDefault="00A03321" w:rsidP="00A03321">
      <w:pPr>
        <w:rPr>
          <w:rFonts w:ascii="Courier New" w:hAnsi="Courier New" w:cs="Courier New"/>
        </w:rPr>
      </w:pPr>
      <w:r w:rsidRPr="000761D4">
        <w:rPr>
          <w:rFonts w:ascii="Courier New" w:hAnsi="Courier New" w:cs="Courier New"/>
        </w:rPr>
        <w:t xml:space="preserve">        g.setColor(Color.black);</w:t>
      </w:r>
    </w:p>
    <w:p w14:paraId="34220EF1" w14:textId="77777777" w:rsidR="00A03321" w:rsidRPr="000761D4" w:rsidRDefault="00A03321" w:rsidP="00A03321">
      <w:pPr>
        <w:rPr>
          <w:rFonts w:ascii="Courier New" w:hAnsi="Courier New" w:cs="Courier New"/>
        </w:rPr>
      </w:pPr>
      <w:r w:rsidRPr="000761D4">
        <w:rPr>
          <w:rFonts w:ascii="Courier New" w:hAnsi="Courier New" w:cs="Courier New"/>
        </w:rPr>
        <w:t xml:space="preserve">        g.fillRect(x+largeur/4,y+hauteur/8,largeur/10,hauteur/20); // L'oeil gauche</w:t>
      </w:r>
    </w:p>
    <w:p w14:paraId="19A3FF28" w14:textId="77777777" w:rsidR="00A03321" w:rsidRPr="000761D4" w:rsidRDefault="00A03321" w:rsidP="00A03321">
      <w:pPr>
        <w:rPr>
          <w:rFonts w:ascii="Courier New" w:hAnsi="Courier New" w:cs="Courier New"/>
        </w:rPr>
      </w:pPr>
      <w:r w:rsidRPr="000761D4">
        <w:rPr>
          <w:rFonts w:ascii="Courier New" w:hAnsi="Courier New" w:cs="Courier New"/>
        </w:rPr>
        <w:t xml:space="preserve">        g.fillRect(x+largeur*3/4-largeur/10,y+hauteur/8,largeur/10,hauteur/20); // L'oeil droit</w:t>
      </w:r>
    </w:p>
    <w:p w14:paraId="43805F92" w14:textId="77777777" w:rsidR="00A03321" w:rsidRPr="000761D4" w:rsidRDefault="00A03321" w:rsidP="00A03321">
      <w:pPr>
        <w:rPr>
          <w:rFonts w:ascii="Courier New" w:hAnsi="Courier New" w:cs="Courier New"/>
        </w:rPr>
      </w:pPr>
      <w:r w:rsidRPr="000761D4">
        <w:rPr>
          <w:rFonts w:ascii="Courier New" w:hAnsi="Courier New" w:cs="Courier New"/>
        </w:rPr>
        <w:t xml:space="preserve">        g.drawLine(x+largeur/4,y+hauteur*3/8,x+largeur*3/4,y+hauteur*3/8); // La bouche</w:t>
      </w:r>
    </w:p>
    <w:p w14:paraId="2EDF4D2A"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47A01807" w14:textId="77777777" w:rsidR="00A03321" w:rsidRPr="000761D4" w:rsidRDefault="00A03321" w:rsidP="00A03321">
      <w:pPr>
        <w:rPr>
          <w:rFonts w:ascii="Courier New" w:hAnsi="Courier New" w:cs="Courier New"/>
        </w:rPr>
      </w:pPr>
      <w:r w:rsidRPr="000761D4">
        <w:rPr>
          <w:rFonts w:ascii="Courier New" w:hAnsi="Courier New" w:cs="Courier New"/>
        </w:rPr>
        <w:t xml:space="preserve">        g.setColor(Color.red);</w:t>
      </w:r>
    </w:p>
    <w:p w14:paraId="63C6A13A" w14:textId="77777777" w:rsidR="00A03321" w:rsidRPr="000761D4" w:rsidRDefault="00A03321" w:rsidP="00A03321">
      <w:pPr>
        <w:rPr>
          <w:rFonts w:ascii="Courier New" w:hAnsi="Courier New" w:cs="Courier New"/>
        </w:rPr>
      </w:pPr>
      <w:r w:rsidRPr="000761D4">
        <w:rPr>
          <w:rFonts w:ascii="Courier New" w:hAnsi="Courier New" w:cs="Courier New"/>
        </w:rPr>
        <w:t xml:space="preserve">        g.fillRect(x,y+hauteur/2,largeur,hauteur/2); // Le corps</w:t>
      </w:r>
    </w:p>
    <w:p w14:paraId="5624225C"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4346F9AA" w14:textId="77777777" w:rsidR="00A03321" w:rsidRPr="000761D4" w:rsidRDefault="00A03321" w:rsidP="00A03321">
      <w:pPr>
        <w:rPr>
          <w:rFonts w:ascii="Courier New" w:hAnsi="Courier New" w:cs="Courier New"/>
        </w:rPr>
      </w:pPr>
    </w:p>
    <w:p w14:paraId="14E4CB39" w14:textId="77777777" w:rsidR="00A03321" w:rsidRPr="000761D4" w:rsidRDefault="00A03321" w:rsidP="00A03321">
      <w:pPr>
        <w:rPr>
          <w:rFonts w:ascii="Courier New" w:hAnsi="Courier New" w:cs="Courier New"/>
        </w:rPr>
      </w:pPr>
      <w:r w:rsidRPr="000761D4">
        <w:rPr>
          <w:rFonts w:ascii="Courier New" w:hAnsi="Courier New" w:cs="Courier New"/>
        </w:rPr>
        <w:t xml:space="preserve">    public void paint (Graphics g) {</w:t>
      </w:r>
    </w:p>
    <w:p w14:paraId="285502BB" w14:textId="77777777" w:rsidR="00A03321" w:rsidRPr="000761D4" w:rsidRDefault="00A03321" w:rsidP="00A03321">
      <w:pPr>
        <w:rPr>
          <w:rFonts w:ascii="Courier New" w:hAnsi="Courier New" w:cs="Courier New"/>
        </w:rPr>
      </w:pPr>
      <w:r w:rsidRPr="000761D4">
        <w:rPr>
          <w:rFonts w:ascii="Courier New" w:hAnsi="Courier New" w:cs="Courier New"/>
        </w:rPr>
        <w:t xml:space="preserve">        super.paint(g);</w:t>
      </w:r>
    </w:p>
    <w:p w14:paraId="60567C2D" w14:textId="77777777" w:rsidR="00A03321" w:rsidRPr="000761D4" w:rsidRDefault="00A03321" w:rsidP="00A03321">
      <w:pPr>
        <w:rPr>
          <w:rFonts w:ascii="Courier New" w:hAnsi="Courier New" w:cs="Courier New"/>
        </w:rPr>
      </w:pPr>
      <w:r w:rsidRPr="000761D4">
        <w:rPr>
          <w:rFonts w:ascii="Courier New" w:hAnsi="Courier New" w:cs="Courier New"/>
        </w:rPr>
        <w:t xml:space="preserve">        paintBot(g,</w:t>
      </w:r>
      <w:r w:rsidRPr="000761D4">
        <w:rPr>
          <w:rFonts w:ascii="Courier New" w:hAnsi="Courier New" w:cs="Courier New"/>
          <w:highlight w:val="yellow"/>
        </w:rPr>
        <w:t>LARGEURFENETRE</w:t>
      </w:r>
      <w:r w:rsidRPr="000761D4">
        <w:rPr>
          <w:rFonts w:ascii="Courier New" w:hAnsi="Courier New" w:cs="Courier New"/>
        </w:rPr>
        <w:t>/8,</w:t>
      </w:r>
      <w:r w:rsidRPr="000761D4">
        <w:rPr>
          <w:rFonts w:ascii="Courier New" w:hAnsi="Courier New" w:cs="Courier New"/>
          <w:highlight w:val="yellow"/>
        </w:rPr>
        <w:t>HAUTEURFENETRE</w:t>
      </w:r>
      <w:r w:rsidRPr="000761D4">
        <w:rPr>
          <w:rFonts w:ascii="Courier New" w:hAnsi="Courier New" w:cs="Courier New"/>
        </w:rPr>
        <w:t>/6);</w:t>
      </w:r>
    </w:p>
    <w:p w14:paraId="70E6A5AF" w14:textId="77777777" w:rsidR="00A03321" w:rsidRPr="000761D4" w:rsidRDefault="00A03321" w:rsidP="00A03321">
      <w:pPr>
        <w:rPr>
          <w:rFonts w:ascii="Courier New" w:hAnsi="Courier New" w:cs="Courier New"/>
        </w:rPr>
      </w:pPr>
      <w:r w:rsidRPr="000761D4">
        <w:rPr>
          <w:rFonts w:ascii="Courier New" w:hAnsi="Courier New" w:cs="Courier New"/>
        </w:rPr>
        <w:t xml:space="preserve">        g.drawString("x="+x+" y="+y,10,</w:t>
      </w:r>
      <w:r w:rsidRPr="000761D4">
        <w:rPr>
          <w:rFonts w:ascii="Courier New" w:hAnsi="Courier New" w:cs="Courier New"/>
          <w:highlight w:val="yellow"/>
        </w:rPr>
        <w:t>HAUTEURFENETRE</w:t>
      </w:r>
      <w:r w:rsidRPr="000761D4">
        <w:rPr>
          <w:rFonts w:ascii="Courier New" w:hAnsi="Courier New" w:cs="Courier New"/>
        </w:rPr>
        <w:t>-50);</w:t>
      </w:r>
    </w:p>
    <w:p w14:paraId="5B6F1486" w14:textId="77777777" w:rsidR="00A03321" w:rsidRPr="000761D4" w:rsidRDefault="00A03321" w:rsidP="00A03321">
      <w:pPr>
        <w:rPr>
          <w:rFonts w:ascii="Courier New" w:hAnsi="Courier New" w:cs="Courier New"/>
          <w:lang w:val="en-CA"/>
        </w:rPr>
      </w:pPr>
      <w:r w:rsidRPr="000761D4">
        <w:rPr>
          <w:rFonts w:ascii="Courier New" w:hAnsi="Courier New" w:cs="Courier New"/>
        </w:rPr>
        <w:t xml:space="preserve">    </w:t>
      </w:r>
      <w:r w:rsidRPr="000761D4">
        <w:rPr>
          <w:rFonts w:ascii="Courier New" w:hAnsi="Courier New" w:cs="Courier New"/>
          <w:lang w:val="en-CA"/>
        </w:rPr>
        <w:t>}</w:t>
      </w:r>
    </w:p>
    <w:p w14:paraId="4F732C86" w14:textId="77777777" w:rsidR="00A03321" w:rsidRPr="000761D4" w:rsidRDefault="00A03321" w:rsidP="00A03321">
      <w:pPr>
        <w:rPr>
          <w:rFonts w:ascii="Courier New" w:hAnsi="Courier New" w:cs="Courier New"/>
          <w:lang w:val="en-CA"/>
        </w:rPr>
      </w:pPr>
    </w:p>
    <w:p w14:paraId="107FF456" w14:textId="77777777" w:rsidR="00A03321" w:rsidRPr="000761D4" w:rsidRDefault="00A03321" w:rsidP="00A03321">
      <w:pPr>
        <w:rPr>
          <w:rFonts w:ascii="Courier New" w:hAnsi="Courier New" w:cs="Courier New"/>
          <w:lang w:val="en-CA"/>
        </w:rPr>
      </w:pPr>
      <w:r w:rsidRPr="000761D4">
        <w:rPr>
          <w:rFonts w:ascii="Courier New" w:hAnsi="Courier New" w:cs="Courier New"/>
          <w:lang w:val="en-CA"/>
        </w:rPr>
        <w:t xml:space="preserve">    public static void main (String args</w:t>
      </w:r>
      <w:smartTag w:uri="isiresearchsoft-com/cwyw" w:element="citation">
        <w:r w:rsidRPr="000761D4">
          <w:rPr>
            <w:rFonts w:ascii="Courier New" w:hAnsi="Courier New" w:cs="Courier New"/>
            <w:lang w:val="en-CA"/>
          </w:rPr>
          <w:t>[]</w:t>
        </w:r>
      </w:smartTag>
      <w:r w:rsidRPr="000761D4">
        <w:rPr>
          <w:rFonts w:ascii="Courier New" w:hAnsi="Courier New" w:cs="Courier New"/>
          <w:lang w:val="en-CA"/>
        </w:rPr>
        <w:t>) {</w:t>
      </w:r>
    </w:p>
    <w:p w14:paraId="17CD510D" w14:textId="77777777" w:rsidR="00A03321" w:rsidRPr="000761D4" w:rsidRDefault="00A03321" w:rsidP="00A03321">
      <w:pPr>
        <w:rPr>
          <w:rFonts w:ascii="Courier New" w:hAnsi="Courier New" w:cs="Courier New"/>
        </w:rPr>
      </w:pPr>
      <w:r w:rsidRPr="000761D4">
        <w:rPr>
          <w:rFonts w:ascii="Courier New" w:hAnsi="Courier New" w:cs="Courier New"/>
          <w:lang w:val="en-CA"/>
        </w:rPr>
        <w:t xml:space="preserve">        </w:t>
      </w:r>
      <w:r w:rsidRPr="000761D4">
        <w:rPr>
          <w:rFonts w:ascii="Courier New" w:hAnsi="Courier New" w:cs="Courier New"/>
        </w:rPr>
        <w:t>new ExempleConstantesFinal();</w:t>
      </w:r>
    </w:p>
    <w:p w14:paraId="3AAB0FFA" w14:textId="77777777" w:rsidR="00A03321" w:rsidRPr="000761D4" w:rsidRDefault="00A03321" w:rsidP="00A03321">
      <w:pPr>
        <w:rPr>
          <w:rFonts w:ascii="Courier New" w:hAnsi="Courier New" w:cs="Courier New"/>
        </w:rPr>
      </w:pPr>
      <w:r w:rsidRPr="000761D4">
        <w:rPr>
          <w:rFonts w:ascii="Courier New" w:hAnsi="Courier New" w:cs="Courier New"/>
        </w:rPr>
        <w:t xml:space="preserve">        new ExempleConstantesFinal();</w:t>
      </w:r>
    </w:p>
    <w:p w14:paraId="4F90C2C2" w14:textId="77777777" w:rsidR="00A03321" w:rsidRPr="000761D4" w:rsidRDefault="00A03321" w:rsidP="00A03321">
      <w:pPr>
        <w:rPr>
          <w:rFonts w:ascii="Courier New" w:hAnsi="Courier New" w:cs="Courier New"/>
        </w:rPr>
      </w:pPr>
      <w:r w:rsidRPr="000761D4">
        <w:rPr>
          <w:rFonts w:ascii="Courier New" w:hAnsi="Courier New" w:cs="Courier New"/>
        </w:rPr>
        <w:t xml:space="preserve">    }</w:t>
      </w:r>
    </w:p>
    <w:p w14:paraId="7F8C7D9D" w14:textId="77777777" w:rsidR="00A03321" w:rsidRPr="000761D4" w:rsidRDefault="00A03321" w:rsidP="00A03321">
      <w:pPr>
        <w:rPr>
          <w:rFonts w:ascii="Courier New" w:hAnsi="Courier New" w:cs="Courier New"/>
        </w:rPr>
      </w:pPr>
      <w:r w:rsidRPr="000761D4">
        <w:rPr>
          <w:rFonts w:ascii="Courier New" w:hAnsi="Courier New" w:cs="Courier New"/>
        </w:rPr>
        <w:t>}</w:t>
      </w: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lastRenderedPageBreak/>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1" w:tooltip="class in java.awt" w:history="1">
        <w:r w:rsidRPr="00D3063E">
          <w:rPr>
            <w:rFonts w:ascii="DejaVu Sans Mono" w:hAnsi="DejaVu Sans Mono" w:cs="Courier New"/>
            <w:b/>
            <w:bCs/>
            <w:color w:val="4A6782"/>
            <w:spacing w:val="0"/>
            <w:sz w:val="21"/>
            <w:szCs w:val="21"/>
          </w:rPr>
          <w:t>Color</w:t>
        </w:r>
      </w:hyperlink>
      <w:r>
        <w:rPr>
          <w:i/>
          <w:iCs/>
        </w:rPr>
        <w:t>.</w:t>
      </w:r>
      <w:hyperlink r:id="rId312"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3"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14"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15"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16"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17"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13554C" w:rsidRDefault="00A03321" w:rsidP="00A03321">
      <w:pPr>
        <w:rPr>
          <w:rFonts w:ascii="Courier New" w:hAnsi="Courier New" w:cs="Courier New"/>
          <w:lang w:val="en-CA"/>
        </w:rPr>
      </w:pPr>
      <w:r w:rsidRPr="006F3D64">
        <w:rPr>
          <w:rFonts w:ascii="Courier New" w:hAnsi="Courier New" w:cs="Courier New"/>
        </w:rPr>
        <w:tab/>
      </w:r>
      <w:r w:rsidRPr="0013554C">
        <w:rPr>
          <w:rFonts w:ascii="Courier New" w:hAnsi="Courier New" w:cs="Courier New"/>
          <w:lang w:val="en-CA"/>
        </w:rPr>
        <w:t>public void Color(int r, int g, int b)</w:t>
      </w:r>
    </w:p>
    <w:p w14:paraId="3EC70764" w14:textId="77777777" w:rsidR="00A03321" w:rsidRPr="006F3D64" w:rsidRDefault="00A03321" w:rsidP="00A03321">
      <w:pPr>
        <w:rPr>
          <w:rFonts w:ascii="Courier New" w:hAnsi="Courier New" w:cs="Courier New"/>
        </w:rPr>
      </w:pPr>
      <w:r w:rsidRPr="0013554C">
        <w:rPr>
          <w:rFonts w:ascii="Courier New" w:hAnsi="Courier New" w:cs="Courier New"/>
          <w:lang w:val="en-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88" w:name="_Toc508793539"/>
      <w:bookmarkStart w:id="89" w:name="_Toc10533519"/>
      <w:r>
        <w:t>Sommaire d’une déclaration de classe</w:t>
      </w:r>
      <w:bookmarkEnd w:id="88"/>
      <w:bookmarkEnd w:id="89"/>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7758FF" w:rsidP="00A03321">
      <w:pPr>
        <w:pStyle w:val="Corpsdetexte"/>
      </w:pPr>
      <w:r>
        <w:object w:dxaOrig="10263" w:dyaOrig="1380" w14:anchorId="57DC1718">
          <v:shape id="_x0000_i1062" type="#_x0000_t75" style="width:397.9pt;height:53.05pt" o:ole="">
            <v:imagedata r:id="rId318" o:title=""/>
          </v:shape>
          <o:OLEObject Type="Embed" ProgID="Visio.Drawing.11" ShapeID="_x0000_i1062" DrawAspect="Content" ObjectID="_1650868778" r:id="rId319"/>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4C28EF" w:rsidP="00A03321">
      <w:pPr>
        <w:pStyle w:val="Corpsdetexte"/>
      </w:pPr>
      <w:r>
        <w:object w:dxaOrig="3423" w:dyaOrig="2847" w14:anchorId="316EE90F">
          <v:shape id="_x0000_i1063" type="#_x0000_t75" style="width:128.85pt;height:109.9pt" o:ole="">
            <v:imagedata r:id="rId320" o:title=""/>
          </v:shape>
          <o:OLEObject Type="Embed" ProgID="Visio.Drawing.11" ShapeID="_x0000_i1063" DrawAspect="Content" ObjectID="_1650868779" r:id="rId321"/>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4C28EF" w:rsidP="00A03321">
      <w:pPr>
        <w:pStyle w:val="Corpsdetexte"/>
      </w:pPr>
      <w:r>
        <w:object w:dxaOrig="10263" w:dyaOrig="1137" w14:anchorId="06EFA92A">
          <v:shape id="_x0000_i1064" type="#_x0000_t75" style="width:394.1pt;height:41.7pt" o:ole="">
            <v:imagedata r:id="rId322" o:title=""/>
          </v:shape>
          <o:OLEObject Type="Embed" ProgID="Visio.Drawing.11" ShapeID="_x0000_i1064" DrawAspect="Content" ObjectID="_1650868780" r:id="rId323"/>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4C28EF" w:rsidP="00A03321">
      <w:pPr>
        <w:pStyle w:val="Corpsdetexte"/>
      </w:pPr>
      <w:r>
        <w:object w:dxaOrig="5583" w:dyaOrig="1380" w14:anchorId="33395307">
          <v:shape id="_x0000_i1065" type="#_x0000_t75" style="width:219.8pt;height:53.05pt" o:ole="">
            <v:imagedata r:id="rId324" o:title=""/>
          </v:shape>
          <o:OLEObject Type="Embed" ProgID="Visio.Drawing.11" ShapeID="_x0000_i1065" DrawAspect="Content" ObjectID="_1650868781" r:id="rId325"/>
        </w:object>
      </w:r>
    </w:p>
    <w:p w14:paraId="16B2AC63" w14:textId="77777777" w:rsidR="00A03321" w:rsidRDefault="00A03321" w:rsidP="00A03321">
      <w:pPr>
        <w:pStyle w:val="Corpsdetexte"/>
      </w:pPr>
      <w:r>
        <w:t>Le corps est une suite de déclarations de membres.</w:t>
      </w:r>
    </w:p>
    <w:p w14:paraId="5F8C00F1" w14:textId="1249846F" w:rsidR="00A03321" w:rsidRDefault="004C28EF" w:rsidP="00A03321">
      <w:pPr>
        <w:pStyle w:val="Corpsdetexte"/>
      </w:pPr>
      <w:r>
        <w:object w:dxaOrig="5583" w:dyaOrig="2307" w14:anchorId="3932F1CF">
          <v:shape id="_x0000_i1066" type="#_x0000_t75" style="width:219.8pt;height:90.95pt" o:ole="">
            <v:imagedata r:id="rId326" o:title=""/>
          </v:shape>
          <o:OLEObject Type="Embed" ProgID="Visio.Drawing.11" ShapeID="_x0000_i1066" DrawAspect="Content" ObjectID="_1650868782" r:id="rId327"/>
        </w:object>
      </w:r>
    </w:p>
    <w:p w14:paraId="190D197C" w14:textId="77777777" w:rsidR="00A03321" w:rsidRDefault="00A03321" w:rsidP="00A03321">
      <w:pPr>
        <w:pStyle w:val="Corpsdetexte"/>
      </w:pPr>
      <w:r>
        <w:t>Voici la syntaxe pour chacun des types de membres.</w:t>
      </w:r>
    </w:p>
    <w:p w14:paraId="26976E29" w14:textId="1E29B78B" w:rsidR="00A03321" w:rsidRDefault="00492B5B" w:rsidP="00A03321">
      <w:pPr>
        <w:pStyle w:val="Corpsdetexte"/>
      </w:pPr>
      <w:r>
        <w:object w:dxaOrig="9723" w:dyaOrig="1497" w14:anchorId="727369DD">
          <v:shape id="_x0000_i1067" type="#_x0000_t75" style="width:378.95pt;height:56.85pt" o:ole="">
            <v:imagedata r:id="rId328" o:title=""/>
          </v:shape>
          <o:OLEObject Type="Embed" ProgID="Visio.Drawing.11" ShapeID="_x0000_i1067" DrawAspect="Content" ObjectID="_1650868783" r:id="rId329"/>
        </w:object>
      </w:r>
    </w:p>
    <w:p w14:paraId="1A69D2A5" w14:textId="3A7C2028" w:rsidR="00A03321" w:rsidRDefault="00E74F8B" w:rsidP="00A03321">
      <w:pPr>
        <w:pStyle w:val="Corpsdetexte"/>
      </w:pPr>
      <w:r>
        <w:object w:dxaOrig="10623" w:dyaOrig="1380" w14:anchorId="50B1310E">
          <v:shape id="_x0000_i1068" type="#_x0000_t75" style="width:405.45pt;height:53.05pt" o:ole="">
            <v:imagedata r:id="rId330" o:title=""/>
          </v:shape>
          <o:OLEObject Type="Embed" ProgID="Visio.Drawing.11" ShapeID="_x0000_i1068" DrawAspect="Content" ObjectID="_1650868784" r:id="rId331"/>
        </w:object>
      </w:r>
    </w:p>
    <w:p w14:paraId="68C2BCCF" w14:textId="14E66913" w:rsidR="00A03321" w:rsidRDefault="00492B5B" w:rsidP="00A03321">
      <w:pPr>
        <w:pStyle w:val="Corpsdetexte"/>
      </w:pPr>
      <w:r>
        <w:object w:dxaOrig="9903" w:dyaOrig="1380" w14:anchorId="38B3C3F9">
          <v:shape id="_x0000_i1069" type="#_x0000_t75" style="width:386.55pt;height:53.05pt" o:ole="">
            <v:imagedata r:id="rId332" o:title=""/>
          </v:shape>
          <o:OLEObject Type="Embed" ProgID="Visio.Drawing.11" ShapeID="_x0000_i1069" DrawAspect="Content" ObjectID="_1650868785" r:id="rId333"/>
        </w:object>
      </w:r>
    </w:p>
    <w:p w14:paraId="11D24C3C" w14:textId="08A2294B" w:rsidR="00A03321" w:rsidRDefault="00097FA3" w:rsidP="00A03321">
      <w:pPr>
        <w:pStyle w:val="Corpsdetexte"/>
      </w:pPr>
      <w:r>
        <w:object w:dxaOrig="5583" w:dyaOrig="1678" w14:anchorId="6371F1C9">
          <v:shape id="_x0000_i1070" type="#_x0000_t75" style="width:204.65pt;height:60.65pt" o:ole="">
            <v:imagedata r:id="rId334" o:title=""/>
          </v:shape>
          <o:OLEObject Type="Embed" ProgID="Visio.Drawing.11" ShapeID="_x0000_i1070" DrawAspect="Content" ObjectID="_1650868786" r:id="rId335"/>
        </w:object>
      </w:r>
    </w:p>
    <w:p w14:paraId="4BC35703" w14:textId="6984CC29" w:rsidR="00A03321" w:rsidRDefault="00421939" w:rsidP="00A03321">
      <w:pPr>
        <w:pStyle w:val="Corpsdetexte"/>
      </w:pPr>
      <w:r>
        <w:object w:dxaOrig="4143" w:dyaOrig="1497" w14:anchorId="25558D0E">
          <v:shape id="_x0000_i1071" type="#_x0000_t75" style="width:159.15pt;height:56.85pt" o:ole="">
            <v:imagedata r:id="rId336" o:title=""/>
          </v:shape>
          <o:OLEObject Type="Embed" ProgID="Visio.Drawing.11" ShapeID="_x0000_i1071" DrawAspect="Content" ObjectID="_1650868787" r:id="rId337"/>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77777777" w:rsidR="00A03321" w:rsidRDefault="00A03321" w:rsidP="00A03321">
      <w:pPr>
        <w:pStyle w:val="Corpsdetexte"/>
      </w:pPr>
      <w:r w:rsidRPr="00771754">
        <w:rPr>
          <w:b/>
        </w:rPr>
        <w:lastRenderedPageBreak/>
        <w:t>Exemple</w:t>
      </w:r>
      <w:r>
        <w:t xml:space="preserve">. </w:t>
      </w:r>
      <w:hyperlink r:id="rId338"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Pr="00EE5807">
        <w:rPr>
          <w:rFonts w:ascii="Segoe UI" w:hAnsi="Segoe UI" w:cs="Segoe UI"/>
          <w:b/>
          <w:bCs/>
          <w:color w:val="586069"/>
          <w:lang w:val="fr-CA"/>
        </w:rPr>
        <w:t>ExempleVariablesLocales.java</w:t>
      </w:r>
    </w:p>
    <w:p w14:paraId="01F69DA0" w14:textId="77777777" w:rsidR="00A03321" w:rsidRDefault="00A03321" w:rsidP="00A03321">
      <w:pPr>
        <w:pStyle w:val="Corpsdetexte"/>
      </w:pPr>
      <w:r>
        <w:t>Variable de classe masquée par une variable locale</w:t>
      </w:r>
    </w:p>
    <w:p w14:paraId="6D09BA45" w14:textId="77777777" w:rsidR="00A03321" w:rsidRPr="00594A6E" w:rsidRDefault="00A03321" w:rsidP="00A03321">
      <w:pPr>
        <w:rPr>
          <w:rFonts w:ascii="Courier New" w:hAnsi="Courier New" w:cs="Courier New"/>
          <w:lang w:val="fr-CA"/>
        </w:rPr>
      </w:pPr>
      <w:r w:rsidRPr="00594A6E">
        <w:rPr>
          <w:rFonts w:ascii="Courier New" w:hAnsi="Courier New" w:cs="Courier New"/>
          <w:lang w:val="fr-CA"/>
        </w:rPr>
        <w:t xml:space="preserve">public class ExempleVariablesLocales </w:t>
      </w:r>
    </w:p>
    <w:p w14:paraId="293BDD49" w14:textId="77777777" w:rsidR="00A03321" w:rsidRPr="00594A6E" w:rsidRDefault="00A03321" w:rsidP="00A03321">
      <w:pPr>
        <w:rPr>
          <w:rFonts w:ascii="Courier New" w:hAnsi="Courier New" w:cs="Courier New"/>
          <w:lang w:val="fr-CA"/>
        </w:rPr>
      </w:pPr>
      <w:r w:rsidRPr="00594A6E">
        <w:rPr>
          <w:rFonts w:ascii="Courier New" w:hAnsi="Courier New" w:cs="Courier New"/>
          <w:lang w:val="fr-CA"/>
        </w:rPr>
        <w:t>{</w:t>
      </w:r>
    </w:p>
    <w:p w14:paraId="78A4F96E" w14:textId="77777777" w:rsidR="00A03321" w:rsidRPr="00594A6E" w:rsidRDefault="00A03321" w:rsidP="00A03321">
      <w:pPr>
        <w:rPr>
          <w:rFonts w:ascii="Courier New" w:hAnsi="Courier New" w:cs="Courier New"/>
          <w:lang w:val="fr-CA"/>
        </w:rPr>
      </w:pPr>
      <w:r w:rsidRPr="00594A6E">
        <w:rPr>
          <w:rFonts w:ascii="Courier New" w:hAnsi="Courier New" w:cs="Courier New"/>
          <w:lang w:val="fr-CA"/>
        </w:rPr>
        <w:t xml:space="preserve">  public static int x = 0;</w:t>
      </w:r>
    </w:p>
    <w:p w14:paraId="6C01EED7" w14:textId="77777777" w:rsidR="00A03321" w:rsidRPr="007E4567" w:rsidRDefault="00A03321" w:rsidP="00A03321">
      <w:pPr>
        <w:rPr>
          <w:rFonts w:ascii="Courier New" w:hAnsi="Courier New" w:cs="Courier New"/>
        </w:rPr>
      </w:pPr>
      <w:r w:rsidRPr="00594A6E">
        <w:rPr>
          <w:rFonts w:ascii="Courier New" w:hAnsi="Courier New" w:cs="Courier New"/>
          <w:lang w:val="fr-CA"/>
        </w:rPr>
        <w:t xml:space="preserve">  </w:t>
      </w:r>
      <w:r w:rsidRPr="007E4567">
        <w:rPr>
          <w:rFonts w:ascii="Courier New" w:hAnsi="Courier New" w:cs="Courier New"/>
        </w:rPr>
        <w:t>public ExempleVariablesLocales(){}</w:t>
      </w:r>
    </w:p>
    <w:p w14:paraId="21348DF1" w14:textId="77777777" w:rsidR="00A03321" w:rsidRPr="007E4567" w:rsidRDefault="00A03321" w:rsidP="00A03321">
      <w:pPr>
        <w:rPr>
          <w:rFonts w:ascii="Courier New" w:hAnsi="Courier New" w:cs="Courier New"/>
        </w:rPr>
      </w:pPr>
      <w:r w:rsidRPr="007E4567">
        <w:rPr>
          <w:rFonts w:ascii="Courier New" w:hAnsi="Courier New" w:cs="Courier New"/>
        </w:rPr>
        <w:t xml:space="preserve">  </w:t>
      </w:r>
    </w:p>
    <w:p w14:paraId="78361650" w14:textId="77777777" w:rsidR="00A03321" w:rsidRPr="007E4567" w:rsidRDefault="00A03321" w:rsidP="00A03321">
      <w:pPr>
        <w:rPr>
          <w:rFonts w:ascii="Courier New" w:hAnsi="Courier New" w:cs="Courier New"/>
        </w:rPr>
      </w:pPr>
      <w:r w:rsidRPr="007E4567">
        <w:rPr>
          <w:rFonts w:ascii="Courier New" w:hAnsi="Courier New" w:cs="Courier New"/>
        </w:rPr>
        <w:t xml:space="preserve">  public static void m1(){</w:t>
      </w:r>
    </w:p>
    <w:p w14:paraId="4E02EB01" w14:textId="77777777" w:rsidR="00A03321" w:rsidRPr="007E4567" w:rsidRDefault="00A03321" w:rsidP="00A03321">
      <w:pPr>
        <w:rPr>
          <w:rFonts w:ascii="Courier New" w:hAnsi="Courier New" w:cs="Courier New"/>
        </w:rPr>
      </w:pPr>
      <w:r w:rsidRPr="007E4567">
        <w:rPr>
          <w:rFonts w:ascii="Courier New" w:hAnsi="Courier New" w:cs="Courier New"/>
        </w:rPr>
        <w:t xml:space="preserve">    int x = 1;</w:t>
      </w:r>
    </w:p>
    <w:p w14:paraId="60FE6D96"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locale x dans la méthode de classe m1() =" + x);</w:t>
      </w:r>
    </w:p>
    <w:p w14:paraId="1BBF06BC"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de classe x dans la méthode de classe m1() =" + ExempleVariablesLocales.x);</w:t>
      </w:r>
    </w:p>
    <w:p w14:paraId="0A721BB6" w14:textId="77777777" w:rsidR="00A03321" w:rsidRPr="007E4567" w:rsidRDefault="00A03321" w:rsidP="00A03321">
      <w:pPr>
        <w:rPr>
          <w:rFonts w:ascii="Courier New" w:hAnsi="Courier New" w:cs="Courier New"/>
        </w:rPr>
      </w:pPr>
      <w:r w:rsidRPr="007E4567">
        <w:rPr>
          <w:rFonts w:ascii="Courier New" w:hAnsi="Courier New" w:cs="Courier New"/>
        </w:rPr>
        <w:t xml:space="preserve">  }</w:t>
      </w:r>
    </w:p>
    <w:p w14:paraId="569DDE8C" w14:textId="77777777" w:rsidR="00A03321" w:rsidRPr="007E4567" w:rsidRDefault="00A03321" w:rsidP="00A03321">
      <w:pPr>
        <w:rPr>
          <w:rFonts w:ascii="Courier New" w:hAnsi="Courier New" w:cs="Courier New"/>
        </w:rPr>
      </w:pPr>
    </w:p>
    <w:p w14:paraId="016F7B01" w14:textId="77777777" w:rsidR="00A03321" w:rsidRPr="007E4567" w:rsidRDefault="00A03321" w:rsidP="00A03321">
      <w:pPr>
        <w:rPr>
          <w:rFonts w:ascii="Courier New" w:hAnsi="Courier New" w:cs="Courier New"/>
        </w:rPr>
      </w:pPr>
      <w:r w:rsidRPr="007E4567">
        <w:rPr>
          <w:rFonts w:ascii="Courier New" w:hAnsi="Courier New" w:cs="Courier New"/>
        </w:rPr>
        <w:t xml:space="preserve">  public void m2(){</w:t>
      </w:r>
    </w:p>
    <w:p w14:paraId="2CCE762F" w14:textId="77777777" w:rsidR="00A03321" w:rsidRPr="007E4567" w:rsidRDefault="00A03321" w:rsidP="00A03321">
      <w:pPr>
        <w:rPr>
          <w:rFonts w:ascii="Courier New" w:hAnsi="Courier New" w:cs="Courier New"/>
        </w:rPr>
      </w:pPr>
      <w:r w:rsidRPr="007E4567">
        <w:rPr>
          <w:rFonts w:ascii="Courier New" w:hAnsi="Courier New" w:cs="Courier New"/>
        </w:rPr>
        <w:t xml:space="preserve">    int x = 2;</w:t>
      </w:r>
    </w:p>
    <w:p w14:paraId="0798B1FC"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locale x dans la méthode d'objet m2() =" + x);</w:t>
      </w:r>
    </w:p>
    <w:p w14:paraId="07F0C56A"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de classe x dans la méthode d'objet m2() =" + this.x);</w:t>
      </w:r>
    </w:p>
    <w:p w14:paraId="3AD21976"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System.out.println("Valeur de la variable de classe x dans la méthode d'objet m2() =" + ExempleVariablesLocales.x);</w:t>
      </w:r>
    </w:p>
    <w:p w14:paraId="29278A90" w14:textId="77777777" w:rsidR="00A03321" w:rsidRPr="007E4567" w:rsidRDefault="00A03321" w:rsidP="00A03321">
      <w:pPr>
        <w:rPr>
          <w:rFonts w:ascii="Courier New" w:hAnsi="Courier New" w:cs="Courier New"/>
          <w:lang w:val="en-CA"/>
        </w:rPr>
      </w:pPr>
      <w:r w:rsidRPr="007E4567">
        <w:rPr>
          <w:rFonts w:ascii="Courier New" w:hAnsi="Courier New" w:cs="Courier New"/>
        </w:rPr>
        <w:t xml:space="preserve">  </w:t>
      </w:r>
      <w:r w:rsidRPr="007E4567">
        <w:rPr>
          <w:rFonts w:ascii="Courier New" w:hAnsi="Courier New" w:cs="Courier New"/>
          <w:lang w:val="en-CA"/>
        </w:rPr>
        <w:t>}</w:t>
      </w:r>
    </w:p>
    <w:p w14:paraId="6CFB8B6E" w14:textId="77777777" w:rsidR="00A03321" w:rsidRPr="007E4567" w:rsidRDefault="00A03321" w:rsidP="00A03321">
      <w:pPr>
        <w:rPr>
          <w:rFonts w:ascii="Courier New" w:hAnsi="Courier New" w:cs="Courier New"/>
          <w:lang w:val="en-CA"/>
        </w:rPr>
      </w:pPr>
    </w:p>
    <w:p w14:paraId="0920E1FE" w14:textId="77777777" w:rsidR="00A03321" w:rsidRPr="007E4567" w:rsidRDefault="00A03321" w:rsidP="00A03321">
      <w:pPr>
        <w:rPr>
          <w:rFonts w:ascii="Courier New" w:hAnsi="Courier New" w:cs="Courier New"/>
          <w:lang w:val="en-CA"/>
        </w:rPr>
      </w:pPr>
      <w:r w:rsidRPr="007E4567">
        <w:rPr>
          <w:rFonts w:ascii="Courier New" w:hAnsi="Courier New" w:cs="Courier New"/>
          <w:lang w:val="en-CA"/>
        </w:rPr>
        <w:t xml:space="preserve">  public static void main (String args</w:t>
      </w:r>
      <w:smartTag w:uri="isiresearchsoft-com/cwyw" w:element="citation">
        <w:r w:rsidRPr="007E4567">
          <w:rPr>
            <w:rFonts w:ascii="Courier New" w:hAnsi="Courier New" w:cs="Courier New"/>
            <w:lang w:val="en-CA"/>
          </w:rPr>
          <w:t>[]</w:t>
        </w:r>
      </w:smartTag>
      <w:r w:rsidRPr="007E4567">
        <w:rPr>
          <w:rFonts w:ascii="Courier New" w:hAnsi="Courier New" w:cs="Courier New"/>
          <w:lang w:val="en-CA"/>
        </w:rPr>
        <w:t>) {</w:t>
      </w:r>
    </w:p>
    <w:p w14:paraId="4D8A7775" w14:textId="77777777" w:rsidR="00A03321" w:rsidRPr="007E4567" w:rsidRDefault="00A03321" w:rsidP="00A03321">
      <w:pPr>
        <w:rPr>
          <w:rFonts w:ascii="Courier New" w:hAnsi="Courier New" w:cs="Courier New"/>
          <w:lang w:val="en-CA"/>
        </w:rPr>
      </w:pPr>
    </w:p>
    <w:p w14:paraId="5415A775" w14:textId="77777777" w:rsidR="00A03321" w:rsidRPr="007E4567" w:rsidRDefault="00A03321" w:rsidP="00A03321">
      <w:pPr>
        <w:rPr>
          <w:rFonts w:ascii="Courier New" w:hAnsi="Courier New" w:cs="Courier New"/>
        </w:rPr>
      </w:pPr>
      <w:r w:rsidRPr="007E4567">
        <w:rPr>
          <w:rFonts w:ascii="Courier New" w:hAnsi="Courier New" w:cs="Courier New"/>
          <w:lang w:val="en-CA"/>
        </w:rPr>
        <w:t xml:space="preserve">    </w:t>
      </w:r>
      <w:r w:rsidRPr="007E4567">
        <w:rPr>
          <w:rFonts w:ascii="Courier New" w:hAnsi="Courier New" w:cs="Courier New"/>
        </w:rPr>
        <w:t>System.out.println("Appel de la méthode de classe m1() :");</w:t>
      </w:r>
    </w:p>
    <w:p w14:paraId="5DC6192E" w14:textId="77777777" w:rsidR="00A03321" w:rsidRPr="007E4567" w:rsidRDefault="00A03321" w:rsidP="00A03321">
      <w:pPr>
        <w:rPr>
          <w:rFonts w:ascii="Courier New" w:hAnsi="Courier New" w:cs="Courier New"/>
        </w:rPr>
      </w:pPr>
      <w:r w:rsidRPr="007E4567">
        <w:rPr>
          <w:rFonts w:ascii="Courier New" w:hAnsi="Courier New" w:cs="Courier New"/>
        </w:rPr>
        <w:t xml:space="preserve">    ExempleVariablesLocales.m1();</w:t>
      </w:r>
    </w:p>
    <w:p w14:paraId="13C0E636" w14:textId="77777777" w:rsidR="00A03321" w:rsidRPr="007E4567" w:rsidRDefault="00A03321" w:rsidP="00A03321">
      <w:pPr>
        <w:rPr>
          <w:rFonts w:ascii="Courier New" w:hAnsi="Courier New" w:cs="Courier New"/>
        </w:rPr>
      </w:pPr>
      <w:r w:rsidRPr="007E4567">
        <w:rPr>
          <w:rFonts w:ascii="Courier New" w:hAnsi="Courier New" w:cs="Courier New"/>
        </w:rPr>
        <w:t xml:space="preserve">    </w:t>
      </w:r>
    </w:p>
    <w:p w14:paraId="6A4C59B1"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System.out.println("Création d'un objet :");</w:t>
      </w:r>
    </w:p>
    <w:p w14:paraId="0E19BE5C" w14:textId="77777777" w:rsidR="00A03321" w:rsidRPr="007E4567" w:rsidRDefault="00A03321" w:rsidP="00A03321">
      <w:pPr>
        <w:rPr>
          <w:rFonts w:ascii="Courier New" w:hAnsi="Courier New" w:cs="Courier New"/>
        </w:rPr>
      </w:pPr>
      <w:r w:rsidRPr="007E4567">
        <w:rPr>
          <w:rFonts w:ascii="Courier New" w:hAnsi="Courier New" w:cs="Courier New"/>
        </w:rPr>
        <w:t xml:space="preserve">    ExempleVariablesLocales unObjet =  new ExempleVariablesLocales();</w:t>
      </w:r>
    </w:p>
    <w:p w14:paraId="0CA887D9" w14:textId="77777777" w:rsidR="00A03321" w:rsidRPr="007E4567" w:rsidRDefault="00A03321" w:rsidP="00A03321">
      <w:pPr>
        <w:rPr>
          <w:rFonts w:ascii="Courier New" w:hAnsi="Courier New" w:cs="Courier New"/>
        </w:rPr>
      </w:pPr>
      <w:r w:rsidRPr="007E4567">
        <w:rPr>
          <w:rFonts w:ascii="Courier New" w:hAnsi="Courier New" w:cs="Courier New"/>
        </w:rPr>
        <w:t xml:space="preserve">    System.out.println("Appel de la méthode de d'objet m2() :");</w:t>
      </w:r>
    </w:p>
    <w:p w14:paraId="38703AB1" w14:textId="77777777" w:rsidR="00A03321" w:rsidRPr="007E4567" w:rsidRDefault="00A03321" w:rsidP="00A03321">
      <w:pPr>
        <w:rPr>
          <w:rFonts w:ascii="Courier New" w:hAnsi="Courier New" w:cs="Courier New"/>
        </w:rPr>
      </w:pPr>
      <w:r w:rsidRPr="007E4567">
        <w:rPr>
          <w:rFonts w:ascii="Courier New" w:hAnsi="Courier New" w:cs="Courier New"/>
        </w:rPr>
        <w:t xml:space="preserve">    unObjet.m2();</w:t>
      </w:r>
    </w:p>
    <w:p w14:paraId="44886E3E" w14:textId="77777777" w:rsidR="00A03321" w:rsidRPr="007E4567" w:rsidRDefault="00A03321" w:rsidP="00A03321">
      <w:pPr>
        <w:rPr>
          <w:rFonts w:ascii="Courier New" w:hAnsi="Courier New" w:cs="Courier New"/>
        </w:rPr>
      </w:pPr>
      <w:r w:rsidRPr="007E4567">
        <w:rPr>
          <w:rFonts w:ascii="Courier New" w:hAnsi="Courier New" w:cs="Courier New"/>
        </w:rPr>
        <w:t xml:space="preserve">  }</w:t>
      </w:r>
    </w:p>
    <w:p w14:paraId="40FA277A" w14:textId="77777777" w:rsidR="00A03321" w:rsidRPr="007E4567" w:rsidRDefault="00A03321" w:rsidP="00A03321">
      <w:pPr>
        <w:rPr>
          <w:rFonts w:ascii="Courier New" w:hAnsi="Courier New" w:cs="Courier New"/>
        </w:rPr>
      </w:pPr>
      <w:r w:rsidRPr="007E4567">
        <w:rPr>
          <w:rFonts w:ascii="Courier New" w:hAnsi="Courier New" w:cs="Courier New"/>
        </w:rPr>
        <w:t>}</w:t>
      </w: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1F6504">
      <w:pPr>
        <w:pStyle w:val="Titre1"/>
      </w:pPr>
      <w:r>
        <w:rPr>
          <w:lang w:val="fr-CA"/>
        </w:rPr>
        <w:br w:type="page"/>
      </w:r>
      <w:bookmarkStart w:id="90" w:name="_Toc84220793"/>
      <w:bookmarkStart w:id="91" w:name="_Toc10533520"/>
      <w:r w:rsidR="001F6504">
        <w:lastRenderedPageBreak/>
        <w:t>Introduction à l’animation 2D</w:t>
      </w:r>
      <w:bookmarkEnd w:id="90"/>
      <w:bookmarkEnd w:id="91"/>
    </w:p>
    <w:p w14:paraId="5569DE54" w14:textId="77777777" w:rsidR="001F6504" w:rsidRDefault="001F6504" w:rsidP="001F6504">
      <w:pPr>
        <w:pStyle w:val="Corpsdetexte"/>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1F6504">
      <w:pPr>
        <w:pStyle w:val="Titre2"/>
      </w:pPr>
      <w:bookmarkStart w:id="92" w:name="_Toc84220794"/>
      <w:bookmarkStart w:id="93" w:name="_Toc10533521"/>
      <w:r>
        <w:t>Une première tentative d’animation</w:t>
      </w:r>
      <w:bookmarkEnd w:id="92"/>
      <w:bookmarkEnd w:id="93"/>
    </w:p>
    <w:p w14:paraId="16B81ED1" w14:textId="77777777" w:rsidR="001F6504" w:rsidRDefault="001F6504" w:rsidP="001F6504">
      <w:pPr>
        <w:pStyle w:val="Corpsdetexte"/>
      </w:pPr>
      <w:r>
        <w:t xml:space="preserve">Le programme suivant est une première tentative d’animation simple du bonhomme Bot. L’objectif est de faire bouger le Bot de gauche à droite dans une fenêtre. </w:t>
      </w:r>
    </w:p>
    <w:p w14:paraId="3082FC7D" w14:textId="77777777" w:rsidR="001F6504" w:rsidRDefault="001F6504" w:rsidP="001F6504">
      <w:pPr>
        <w:pStyle w:val="Corpsdetexte"/>
      </w:pPr>
      <w:r>
        <w:rPr>
          <w:b/>
          <w:bCs/>
        </w:rPr>
        <w:t>Exemple</w:t>
      </w:r>
      <w:r>
        <w:t>.</w:t>
      </w:r>
      <w:r w:rsidRPr="00E9250E">
        <w:rPr>
          <w:rFonts w:ascii="Segoe UI" w:hAnsi="Segoe UI" w:cs="Segoe UI"/>
          <w:color w:val="586069"/>
          <w:sz w:val="27"/>
          <w:szCs w:val="27"/>
          <w:lang w:val="fr-CA"/>
        </w:rPr>
        <w:t xml:space="preserve"> </w:t>
      </w:r>
      <w:hyperlink r:id="rId339"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ExempleJFrameAvecAnimationRatee.java</w:t>
      </w:r>
    </w:p>
    <w:p w14:paraId="2C1D029B" w14:textId="77777777" w:rsidR="001F6504" w:rsidRPr="00C268D1" w:rsidRDefault="001F6504" w:rsidP="001F6504">
      <w:pPr>
        <w:rPr>
          <w:rFonts w:ascii="Courier New" w:hAnsi="Courier New" w:cs="Courier New"/>
        </w:rPr>
      </w:pPr>
      <w:r w:rsidRPr="00C268D1">
        <w:rPr>
          <w:rFonts w:ascii="Courier New" w:hAnsi="Courier New" w:cs="Courier New"/>
        </w:rPr>
        <w:t>// Tentative d'animation par itération d'affichage de gauche à droite</w:t>
      </w:r>
    </w:p>
    <w:p w14:paraId="6FF9BAD0" w14:textId="77777777" w:rsidR="001F6504" w:rsidRPr="00C268D1" w:rsidRDefault="001F6504" w:rsidP="001F6504">
      <w:pPr>
        <w:rPr>
          <w:rFonts w:ascii="Courier New" w:hAnsi="Courier New" w:cs="Courier New"/>
        </w:rPr>
      </w:pPr>
      <w:r w:rsidRPr="00C268D1">
        <w:rPr>
          <w:rFonts w:ascii="Courier New" w:hAnsi="Courier New" w:cs="Courier New"/>
        </w:rPr>
        <w:t>import java.awt.*;</w:t>
      </w:r>
    </w:p>
    <w:p w14:paraId="5A80BAD7" w14:textId="77777777" w:rsidR="001F6504" w:rsidRPr="00C268D1" w:rsidRDefault="001F6504" w:rsidP="001F6504">
      <w:pPr>
        <w:rPr>
          <w:rFonts w:ascii="Courier New" w:hAnsi="Courier New" w:cs="Courier New"/>
        </w:rPr>
      </w:pPr>
      <w:r w:rsidRPr="00C268D1">
        <w:rPr>
          <w:rFonts w:ascii="Courier New" w:hAnsi="Courier New" w:cs="Courier New"/>
        </w:rPr>
        <w:t>import javax.swing.*;</w:t>
      </w:r>
    </w:p>
    <w:p w14:paraId="178CBEEC" w14:textId="77777777" w:rsidR="001F6504" w:rsidRPr="00C268D1" w:rsidRDefault="001F6504" w:rsidP="001F6504">
      <w:pPr>
        <w:rPr>
          <w:rFonts w:ascii="Courier New" w:hAnsi="Courier New" w:cs="Courier New"/>
        </w:rPr>
      </w:pPr>
      <w:r w:rsidRPr="00C268D1">
        <w:rPr>
          <w:rFonts w:ascii="Courier New" w:hAnsi="Courier New" w:cs="Courier New"/>
        </w:rPr>
        <w:t>import java.awt.event.*;</w:t>
      </w:r>
    </w:p>
    <w:p w14:paraId="0D851E08" w14:textId="77777777" w:rsidR="001F6504" w:rsidRPr="00C268D1" w:rsidRDefault="001F6504" w:rsidP="001F6504">
      <w:pPr>
        <w:rPr>
          <w:rFonts w:ascii="Courier New" w:hAnsi="Courier New" w:cs="Courier New"/>
        </w:rPr>
      </w:pPr>
    </w:p>
    <w:p w14:paraId="46DDD885" w14:textId="77777777" w:rsidR="001F6504" w:rsidRPr="00C268D1" w:rsidRDefault="001F6504" w:rsidP="001F6504">
      <w:pPr>
        <w:rPr>
          <w:rFonts w:ascii="Courier New" w:hAnsi="Courier New" w:cs="Courier New"/>
        </w:rPr>
      </w:pPr>
      <w:r w:rsidRPr="00C268D1">
        <w:rPr>
          <w:rFonts w:ascii="Courier New" w:hAnsi="Courier New" w:cs="Courier New"/>
        </w:rPr>
        <w:t>public class ExempleJFrameAvecAnimationRatee extends JFrame {</w:t>
      </w:r>
    </w:p>
    <w:p w14:paraId="47C84853" w14:textId="77777777" w:rsidR="001F6504" w:rsidRPr="00C268D1" w:rsidRDefault="001F6504" w:rsidP="001F6504">
      <w:pPr>
        <w:rPr>
          <w:rFonts w:ascii="Courier New" w:hAnsi="Courier New" w:cs="Courier New"/>
        </w:rPr>
      </w:pPr>
    </w:p>
    <w:p w14:paraId="698B621B" w14:textId="77777777" w:rsidR="001F6504" w:rsidRPr="00C268D1" w:rsidRDefault="001F6504" w:rsidP="001F6504">
      <w:pPr>
        <w:rPr>
          <w:rFonts w:ascii="Courier New" w:hAnsi="Courier New" w:cs="Courier New"/>
        </w:rPr>
      </w:pPr>
      <w:r w:rsidRPr="00C268D1">
        <w:rPr>
          <w:rFonts w:ascii="Courier New" w:hAnsi="Courier New" w:cs="Courier New"/>
        </w:rPr>
        <w:t xml:space="preserve">    // Constantes pour la taille de la fenetre et du Bot</w:t>
      </w:r>
    </w:p>
    <w:p w14:paraId="233F8A5D" w14:textId="77777777" w:rsidR="001F6504" w:rsidRPr="00C268D1" w:rsidRDefault="001F6504" w:rsidP="001F6504">
      <w:pPr>
        <w:rPr>
          <w:rFonts w:ascii="Courier New" w:hAnsi="Courier New" w:cs="Courier New"/>
          <w:lang w:val="en-CA"/>
        </w:rPr>
      </w:pPr>
      <w:r w:rsidRPr="00C268D1">
        <w:rPr>
          <w:rFonts w:ascii="Courier New" w:hAnsi="Courier New" w:cs="Courier New"/>
        </w:rPr>
        <w:t xml:space="preserve">    </w:t>
      </w:r>
      <w:r w:rsidRPr="00C268D1">
        <w:rPr>
          <w:rFonts w:ascii="Courier New" w:hAnsi="Courier New" w:cs="Courier New"/>
          <w:lang w:val="en-CA"/>
        </w:rPr>
        <w:t>private static final int LARGEURFENETRE = 400;</w:t>
      </w:r>
    </w:p>
    <w:p w14:paraId="57ABE27B"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private static final int HAUTEURFENETRE = 400;</w:t>
      </w:r>
    </w:p>
    <w:p w14:paraId="781C7A92"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private static final int LARGEURBOT = LARGEURFENETRE/4;</w:t>
      </w:r>
    </w:p>
    <w:p w14:paraId="779736D6" w14:textId="77777777" w:rsidR="001F6504" w:rsidRPr="00C268D1" w:rsidRDefault="001F6504" w:rsidP="001F6504">
      <w:pPr>
        <w:rPr>
          <w:rFonts w:ascii="Courier New" w:hAnsi="Courier New" w:cs="Courier New"/>
          <w:lang w:val="de-DE"/>
        </w:rPr>
      </w:pPr>
      <w:r w:rsidRPr="00C268D1">
        <w:rPr>
          <w:rFonts w:ascii="Courier New" w:hAnsi="Courier New" w:cs="Courier New"/>
          <w:lang w:val="en-CA"/>
        </w:rPr>
        <w:t xml:space="preserve">    </w:t>
      </w:r>
      <w:r w:rsidRPr="00C268D1">
        <w:rPr>
          <w:rFonts w:ascii="Courier New" w:hAnsi="Courier New" w:cs="Courier New"/>
          <w:lang w:val="de-DE"/>
        </w:rPr>
        <w:t>private static final int HAUTEURBOT = HAUTEURFENETRE/3;</w:t>
      </w:r>
    </w:p>
    <w:p w14:paraId="7F1F9D0F" w14:textId="77777777" w:rsidR="001F6504" w:rsidRPr="00C268D1" w:rsidRDefault="001F6504" w:rsidP="001F6504">
      <w:pPr>
        <w:rPr>
          <w:rFonts w:ascii="Courier New" w:hAnsi="Courier New" w:cs="Courier New"/>
          <w:lang w:val="de-DE"/>
        </w:rPr>
      </w:pPr>
      <w:r w:rsidRPr="00C268D1">
        <w:rPr>
          <w:rFonts w:ascii="Courier New" w:hAnsi="Courier New" w:cs="Courier New"/>
          <w:lang w:val="de-DE"/>
        </w:rPr>
        <w:t xml:space="preserve">    </w:t>
      </w:r>
    </w:p>
    <w:p w14:paraId="7AD9493F" w14:textId="77777777" w:rsidR="001F6504" w:rsidRPr="00C268D1" w:rsidRDefault="001F6504" w:rsidP="001F6504">
      <w:pPr>
        <w:rPr>
          <w:rFonts w:ascii="Courier New" w:hAnsi="Courier New" w:cs="Courier New"/>
          <w:lang w:val="de-DE"/>
        </w:rPr>
      </w:pPr>
    </w:p>
    <w:p w14:paraId="7CDBFF60" w14:textId="77777777" w:rsidR="001F6504" w:rsidRPr="00C268D1" w:rsidRDefault="001F6504" w:rsidP="001F6504">
      <w:pPr>
        <w:rPr>
          <w:rFonts w:ascii="Courier New" w:hAnsi="Courier New" w:cs="Courier New"/>
        </w:rPr>
      </w:pPr>
      <w:r w:rsidRPr="00C268D1">
        <w:rPr>
          <w:rFonts w:ascii="Courier New" w:hAnsi="Courier New" w:cs="Courier New"/>
          <w:lang w:val="de-DE"/>
        </w:rPr>
        <w:t xml:space="preserve">    </w:t>
      </w:r>
      <w:r w:rsidRPr="00C268D1">
        <w:rPr>
          <w:rFonts w:ascii="Courier New" w:hAnsi="Courier New" w:cs="Courier New"/>
        </w:rPr>
        <w:t>public ExempleJFrameAvecAnimationRatee() {</w:t>
      </w:r>
    </w:p>
    <w:p w14:paraId="1EE11211" w14:textId="77777777" w:rsidR="001F6504" w:rsidRPr="00C268D1" w:rsidRDefault="001F6504" w:rsidP="001F6504">
      <w:pPr>
        <w:rPr>
          <w:rFonts w:ascii="Courier New" w:hAnsi="Courier New" w:cs="Courier New"/>
        </w:rPr>
      </w:pPr>
      <w:r w:rsidRPr="00C268D1">
        <w:rPr>
          <w:rFonts w:ascii="Courier New" w:hAnsi="Courier New" w:cs="Courier New"/>
        </w:rPr>
        <w:t xml:space="preserve">        super("Exemple d'animation ratée");</w:t>
      </w:r>
    </w:p>
    <w:p w14:paraId="3B7EEA52" w14:textId="77777777" w:rsidR="001F6504" w:rsidRPr="00C268D1" w:rsidRDefault="001F6504" w:rsidP="001F6504">
      <w:pPr>
        <w:rPr>
          <w:rFonts w:ascii="Courier New" w:hAnsi="Courier New" w:cs="Courier New"/>
          <w:lang w:val="en-CA"/>
        </w:rPr>
      </w:pPr>
      <w:r w:rsidRPr="00C268D1">
        <w:rPr>
          <w:rFonts w:ascii="Courier New" w:hAnsi="Courier New" w:cs="Courier New"/>
        </w:rPr>
        <w:t xml:space="preserve">        </w:t>
      </w:r>
      <w:r w:rsidRPr="00C268D1">
        <w:rPr>
          <w:rFonts w:ascii="Courier New" w:hAnsi="Courier New" w:cs="Courier New"/>
          <w:lang w:val="en-CA"/>
        </w:rPr>
        <w:t>this.setDefaultCloseOperation(EXIT_ON_CLOSE);</w:t>
      </w:r>
    </w:p>
    <w:p w14:paraId="0EF024F5"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this.setSize(LARGEURFENETRE,HAUTEURFENETRE);</w:t>
      </w:r>
    </w:p>
    <w:p w14:paraId="2DC68453"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this.setVisible(true);</w:t>
      </w:r>
    </w:p>
    <w:p w14:paraId="33CF3C45" w14:textId="77777777" w:rsidR="001F6504" w:rsidRPr="00C268D1" w:rsidRDefault="001F6504" w:rsidP="001F6504">
      <w:pPr>
        <w:rPr>
          <w:rFonts w:ascii="Courier New" w:hAnsi="Courier New" w:cs="Courier New"/>
        </w:rPr>
      </w:pPr>
      <w:r w:rsidRPr="00C268D1">
        <w:rPr>
          <w:rFonts w:ascii="Courier New" w:hAnsi="Courier New" w:cs="Courier New"/>
          <w:lang w:val="en-CA"/>
        </w:rPr>
        <w:t xml:space="preserve">    </w:t>
      </w:r>
      <w:r w:rsidRPr="00C268D1">
        <w:rPr>
          <w:rFonts w:ascii="Courier New" w:hAnsi="Courier New" w:cs="Courier New"/>
        </w:rPr>
        <w:t>}</w:t>
      </w:r>
    </w:p>
    <w:p w14:paraId="3047EDEC" w14:textId="77777777" w:rsidR="001F6504" w:rsidRPr="00C268D1" w:rsidRDefault="001F6504" w:rsidP="001F6504">
      <w:pPr>
        <w:rPr>
          <w:rFonts w:ascii="Courier New" w:hAnsi="Courier New" w:cs="Courier New"/>
        </w:rPr>
      </w:pPr>
      <w:r w:rsidRPr="00C268D1">
        <w:rPr>
          <w:rFonts w:ascii="Courier New" w:hAnsi="Courier New" w:cs="Courier New"/>
        </w:rPr>
        <w:t xml:space="preserve">   </w:t>
      </w:r>
    </w:p>
    <w:p w14:paraId="527F3BD1" w14:textId="77777777" w:rsidR="001F6504" w:rsidRPr="00C268D1" w:rsidRDefault="001F6504" w:rsidP="001F6504">
      <w:pPr>
        <w:rPr>
          <w:rFonts w:ascii="Courier New" w:hAnsi="Courier New" w:cs="Courier New"/>
        </w:rPr>
      </w:pPr>
      <w:r w:rsidRPr="00C268D1">
        <w:rPr>
          <w:rFonts w:ascii="Courier New" w:hAnsi="Courier New" w:cs="Courier New"/>
        </w:rPr>
        <w:t xml:space="preserve">    // Méthode qui dessine un Bot dans un objet Graphics g</w:t>
      </w:r>
    </w:p>
    <w:p w14:paraId="7626ACE5" w14:textId="77777777" w:rsidR="001F6504" w:rsidRPr="00C268D1" w:rsidRDefault="001F6504" w:rsidP="001F6504">
      <w:pPr>
        <w:rPr>
          <w:rFonts w:ascii="Courier New" w:hAnsi="Courier New" w:cs="Courier New"/>
        </w:rPr>
      </w:pPr>
      <w:r w:rsidRPr="00C268D1">
        <w:rPr>
          <w:rFonts w:ascii="Courier New" w:hAnsi="Courier New" w:cs="Courier New"/>
        </w:rPr>
        <w:t xml:space="preserve">    // à l'échelle dans un rectangle englobant de paramètres x,y,largeur,hauteur</w:t>
      </w:r>
    </w:p>
    <w:p w14:paraId="44C3C394" w14:textId="77777777" w:rsidR="001F6504" w:rsidRPr="00C268D1" w:rsidRDefault="001F6504" w:rsidP="001F6504">
      <w:pPr>
        <w:rPr>
          <w:rFonts w:ascii="Courier New" w:hAnsi="Courier New" w:cs="Courier New"/>
        </w:rPr>
      </w:pPr>
      <w:r w:rsidRPr="00C268D1">
        <w:rPr>
          <w:rFonts w:ascii="Courier New" w:hAnsi="Courier New" w:cs="Courier New"/>
        </w:rPr>
        <w:t xml:space="preserve">    public void paintBot (Graphics g, int x, int y, int largeur, int hauteur) {</w:t>
      </w:r>
    </w:p>
    <w:p w14:paraId="2532DE4F" w14:textId="77777777" w:rsidR="001F6504" w:rsidRPr="00C268D1" w:rsidRDefault="001F6504" w:rsidP="001F6504">
      <w:pPr>
        <w:rPr>
          <w:rFonts w:ascii="Courier New" w:hAnsi="Courier New" w:cs="Courier New"/>
        </w:rPr>
      </w:pPr>
      <w:r w:rsidRPr="00C268D1">
        <w:rPr>
          <w:rFonts w:ascii="Courier New" w:hAnsi="Courier New" w:cs="Courier New"/>
        </w:rPr>
        <w:t xml:space="preserve">        g.setColor(Color.green);</w:t>
      </w:r>
    </w:p>
    <w:p w14:paraId="2B873280" w14:textId="77777777" w:rsidR="001F6504" w:rsidRPr="00C268D1" w:rsidRDefault="001F6504" w:rsidP="001F6504">
      <w:pPr>
        <w:rPr>
          <w:rFonts w:ascii="Courier New" w:hAnsi="Courier New" w:cs="Courier New"/>
        </w:rPr>
      </w:pPr>
      <w:r w:rsidRPr="00C268D1">
        <w:rPr>
          <w:rFonts w:ascii="Courier New" w:hAnsi="Courier New" w:cs="Courier New"/>
        </w:rPr>
        <w:t xml:space="preserve">        g.fillOval(x,y,largeur,hauteur/2); // La tête</w:t>
      </w:r>
    </w:p>
    <w:p w14:paraId="7CA91C02" w14:textId="77777777" w:rsidR="001F6504" w:rsidRPr="00C268D1" w:rsidRDefault="001F6504" w:rsidP="001F6504">
      <w:pPr>
        <w:rPr>
          <w:rFonts w:ascii="Courier New" w:hAnsi="Courier New" w:cs="Courier New"/>
        </w:rPr>
      </w:pPr>
    </w:p>
    <w:p w14:paraId="7EA46BD0" w14:textId="77777777" w:rsidR="001F6504" w:rsidRPr="00C268D1" w:rsidRDefault="001F6504" w:rsidP="001F6504">
      <w:pPr>
        <w:rPr>
          <w:rFonts w:ascii="Courier New" w:hAnsi="Courier New" w:cs="Courier New"/>
        </w:rPr>
      </w:pPr>
      <w:r w:rsidRPr="00C268D1">
        <w:rPr>
          <w:rFonts w:ascii="Courier New" w:hAnsi="Courier New" w:cs="Courier New"/>
        </w:rPr>
        <w:t xml:space="preserve">        g.setColor(Color.black);</w:t>
      </w:r>
    </w:p>
    <w:p w14:paraId="04C90AC5" w14:textId="77777777" w:rsidR="001F6504" w:rsidRPr="00C268D1" w:rsidRDefault="001F6504" w:rsidP="001F6504">
      <w:pPr>
        <w:rPr>
          <w:rFonts w:ascii="Courier New" w:hAnsi="Courier New" w:cs="Courier New"/>
        </w:rPr>
      </w:pPr>
      <w:r w:rsidRPr="00C268D1">
        <w:rPr>
          <w:rFonts w:ascii="Courier New" w:hAnsi="Courier New" w:cs="Courier New"/>
        </w:rPr>
        <w:t xml:space="preserve">        g.fillRect(x+largeur/4,y+hauteur/8,largeur/10,hauteur/20); // L'oeil gauche</w:t>
      </w:r>
    </w:p>
    <w:p w14:paraId="2FAED2F4" w14:textId="77777777" w:rsidR="001F6504" w:rsidRPr="00C268D1" w:rsidRDefault="001F6504" w:rsidP="001F6504">
      <w:pPr>
        <w:rPr>
          <w:rFonts w:ascii="Courier New" w:hAnsi="Courier New" w:cs="Courier New"/>
        </w:rPr>
      </w:pPr>
      <w:r w:rsidRPr="00C268D1">
        <w:rPr>
          <w:rFonts w:ascii="Courier New" w:hAnsi="Courier New" w:cs="Courier New"/>
        </w:rPr>
        <w:t xml:space="preserve">        g.fillRect(x+largeur*3/4-largeur/10,y+hauteur/8,largeur/10,hauteur/20); // L'oeil droit</w:t>
      </w:r>
    </w:p>
    <w:p w14:paraId="60DF94A2" w14:textId="77777777" w:rsidR="001F6504" w:rsidRPr="00C268D1" w:rsidRDefault="001F6504" w:rsidP="001F6504">
      <w:pPr>
        <w:rPr>
          <w:rFonts w:ascii="Courier New" w:hAnsi="Courier New" w:cs="Courier New"/>
        </w:rPr>
      </w:pPr>
      <w:r w:rsidRPr="00C268D1">
        <w:rPr>
          <w:rFonts w:ascii="Courier New" w:hAnsi="Courier New" w:cs="Courier New"/>
        </w:rPr>
        <w:t xml:space="preserve">        g.drawLine(x+largeur/4,y+hauteur*3/8,x+largeur*3/4,y+hauteur*3/8); // La bouche</w:t>
      </w:r>
    </w:p>
    <w:p w14:paraId="7C55FB51" w14:textId="77777777" w:rsidR="001F6504" w:rsidRPr="00C268D1" w:rsidRDefault="001F6504" w:rsidP="001F6504">
      <w:pPr>
        <w:rPr>
          <w:rFonts w:ascii="Courier New" w:hAnsi="Courier New" w:cs="Courier New"/>
        </w:rPr>
      </w:pPr>
      <w:r w:rsidRPr="00C268D1">
        <w:rPr>
          <w:rFonts w:ascii="Courier New" w:hAnsi="Courier New" w:cs="Courier New"/>
        </w:rPr>
        <w:t xml:space="preserve">        </w:t>
      </w:r>
    </w:p>
    <w:p w14:paraId="099744EB" w14:textId="77777777" w:rsidR="001F6504" w:rsidRPr="00C268D1" w:rsidRDefault="001F6504" w:rsidP="001F6504">
      <w:pPr>
        <w:rPr>
          <w:rFonts w:ascii="Courier New" w:hAnsi="Courier New" w:cs="Courier New"/>
        </w:rPr>
      </w:pPr>
      <w:r w:rsidRPr="00C268D1">
        <w:rPr>
          <w:rFonts w:ascii="Courier New" w:hAnsi="Courier New" w:cs="Courier New"/>
        </w:rPr>
        <w:t xml:space="preserve">        g.setColor(Color.red);</w:t>
      </w:r>
    </w:p>
    <w:p w14:paraId="0B3BB3D5" w14:textId="77777777" w:rsidR="001F6504" w:rsidRPr="00C268D1" w:rsidRDefault="001F6504" w:rsidP="001F6504">
      <w:pPr>
        <w:rPr>
          <w:rFonts w:ascii="Courier New" w:hAnsi="Courier New" w:cs="Courier New"/>
        </w:rPr>
      </w:pPr>
      <w:r w:rsidRPr="00C268D1">
        <w:rPr>
          <w:rFonts w:ascii="Courier New" w:hAnsi="Courier New" w:cs="Courier New"/>
        </w:rPr>
        <w:t xml:space="preserve">        g.fillRect(x,y+hauteur/2,largeur,hauteur/2); // Le corps</w:t>
      </w:r>
    </w:p>
    <w:p w14:paraId="0C6E984C" w14:textId="77777777" w:rsidR="001F6504" w:rsidRPr="00C268D1" w:rsidRDefault="001F6504" w:rsidP="001F6504">
      <w:pPr>
        <w:rPr>
          <w:rFonts w:ascii="Courier New" w:hAnsi="Courier New" w:cs="Courier New"/>
        </w:rPr>
      </w:pPr>
      <w:r w:rsidRPr="00C268D1">
        <w:rPr>
          <w:rFonts w:ascii="Courier New" w:hAnsi="Courier New" w:cs="Courier New"/>
        </w:rPr>
        <w:t xml:space="preserve">    }</w:t>
      </w:r>
    </w:p>
    <w:p w14:paraId="09D54BA4" w14:textId="77777777" w:rsidR="001F6504" w:rsidRPr="00C268D1" w:rsidRDefault="001F6504" w:rsidP="001F6504">
      <w:pPr>
        <w:rPr>
          <w:rFonts w:ascii="Courier New" w:hAnsi="Courier New" w:cs="Courier New"/>
        </w:rPr>
      </w:pPr>
    </w:p>
    <w:p w14:paraId="56C3969D" w14:textId="77777777" w:rsidR="001F6504" w:rsidRPr="00C268D1" w:rsidRDefault="001F6504" w:rsidP="001F6504">
      <w:pPr>
        <w:rPr>
          <w:rFonts w:ascii="Courier New" w:hAnsi="Courier New" w:cs="Courier New"/>
        </w:rPr>
      </w:pPr>
      <w:r w:rsidRPr="00C268D1">
        <w:rPr>
          <w:rFonts w:ascii="Courier New" w:hAnsi="Courier New" w:cs="Courier New"/>
        </w:rPr>
        <w:t xml:space="preserve">    public void paint (Graphics g) {</w:t>
      </w:r>
    </w:p>
    <w:p w14:paraId="2875DC2E" w14:textId="77777777" w:rsidR="001F6504" w:rsidRPr="00C268D1" w:rsidRDefault="001F6504" w:rsidP="001F6504">
      <w:pPr>
        <w:rPr>
          <w:rFonts w:ascii="Courier New" w:hAnsi="Courier New" w:cs="Courier New"/>
        </w:rPr>
      </w:pPr>
      <w:r w:rsidRPr="00C268D1">
        <w:rPr>
          <w:rFonts w:ascii="Courier New" w:hAnsi="Courier New" w:cs="Courier New"/>
        </w:rPr>
        <w:t xml:space="preserve">        super.paint(g);</w:t>
      </w:r>
    </w:p>
    <w:p w14:paraId="4C8C8DB4" w14:textId="77777777" w:rsidR="001F6504" w:rsidRPr="00C268D1" w:rsidRDefault="001F6504" w:rsidP="001F6504">
      <w:pPr>
        <w:rPr>
          <w:rFonts w:ascii="Courier New" w:hAnsi="Courier New" w:cs="Courier New"/>
        </w:rPr>
      </w:pPr>
      <w:r w:rsidRPr="00C268D1">
        <w:rPr>
          <w:rFonts w:ascii="Courier New" w:hAnsi="Courier New" w:cs="Courier New"/>
        </w:rPr>
        <w:t xml:space="preserve">        for</w:t>
      </w:r>
      <w:r w:rsidRPr="00C268D1">
        <w:rPr>
          <w:rFonts w:ascii="Courier New" w:hAnsi="Courier New" w:cs="Courier New"/>
          <w:highlight w:val="yellow"/>
        </w:rPr>
        <w:t>(int x=0; x&lt;=LARGEURFENETRE-LARGEURBOT; x = x + 5){</w:t>
      </w:r>
    </w:p>
    <w:p w14:paraId="472506AF" w14:textId="77777777" w:rsidR="001F6504" w:rsidRPr="00C268D1" w:rsidRDefault="001F6504" w:rsidP="001F6504">
      <w:pPr>
        <w:rPr>
          <w:rFonts w:ascii="Courier New" w:hAnsi="Courier New" w:cs="Courier New"/>
        </w:rPr>
      </w:pPr>
      <w:r w:rsidRPr="00C268D1">
        <w:rPr>
          <w:rFonts w:ascii="Courier New" w:hAnsi="Courier New" w:cs="Courier New"/>
        </w:rPr>
        <w:t xml:space="preserve">            </w:t>
      </w:r>
      <w:r w:rsidRPr="00C268D1">
        <w:rPr>
          <w:rFonts w:ascii="Courier New" w:hAnsi="Courier New" w:cs="Courier New"/>
          <w:highlight w:val="yellow"/>
        </w:rPr>
        <w:t>paintBot(g,x,HAUTEURFENETRE-2*HAUTEURBOT,LARGEURBOT,HAUTEURBOT);</w:t>
      </w:r>
    </w:p>
    <w:p w14:paraId="727E4EAC" w14:textId="77777777" w:rsidR="001F6504" w:rsidRPr="00C268D1" w:rsidRDefault="001F6504" w:rsidP="001F6504">
      <w:pPr>
        <w:rPr>
          <w:rFonts w:ascii="Courier New" w:hAnsi="Courier New" w:cs="Courier New"/>
          <w:lang w:val="en-CA"/>
        </w:rPr>
      </w:pPr>
      <w:r w:rsidRPr="00C268D1">
        <w:rPr>
          <w:rFonts w:ascii="Courier New" w:hAnsi="Courier New" w:cs="Courier New"/>
        </w:rPr>
        <w:t xml:space="preserve">            </w:t>
      </w:r>
      <w:r w:rsidRPr="00C268D1">
        <w:rPr>
          <w:rFonts w:ascii="Courier New" w:hAnsi="Courier New" w:cs="Courier New"/>
          <w:lang w:val="en-CA"/>
        </w:rPr>
        <w:t>try {</w:t>
      </w:r>
    </w:p>
    <w:p w14:paraId="729D1A49"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w:t>
      </w:r>
      <w:r w:rsidRPr="00C268D1">
        <w:rPr>
          <w:rFonts w:ascii="Courier New" w:hAnsi="Courier New" w:cs="Courier New"/>
          <w:highlight w:val="yellow"/>
          <w:lang w:val="en-CA"/>
        </w:rPr>
        <w:t>Thread.sleep(50)</w:t>
      </w:r>
      <w:r w:rsidRPr="00C268D1">
        <w:rPr>
          <w:rFonts w:ascii="Courier New" w:hAnsi="Courier New" w:cs="Courier New"/>
          <w:lang w:val="en-CA"/>
        </w:rPr>
        <w:t>;</w:t>
      </w:r>
    </w:p>
    <w:p w14:paraId="100661D3"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w:t>
      </w:r>
    </w:p>
    <w:p w14:paraId="5FE3A681"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catch(InterruptedException uneException){</w:t>
      </w:r>
    </w:p>
    <w:p w14:paraId="3B778E50"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System.err.println(uneException.toString());             }</w:t>
      </w:r>
    </w:p>
    <w:p w14:paraId="749B58AB"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w:t>
      </w:r>
    </w:p>
    <w:p w14:paraId="06A58E83"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w:t>
      </w:r>
    </w:p>
    <w:p w14:paraId="1858EAC5" w14:textId="77777777" w:rsidR="001F6504" w:rsidRPr="00C268D1" w:rsidRDefault="001F6504" w:rsidP="001F6504">
      <w:pPr>
        <w:rPr>
          <w:rFonts w:ascii="Courier New" w:hAnsi="Courier New" w:cs="Courier New"/>
          <w:lang w:val="en-CA"/>
        </w:rPr>
      </w:pPr>
    </w:p>
    <w:p w14:paraId="26333D5E" w14:textId="77777777" w:rsidR="001F6504" w:rsidRPr="00C268D1" w:rsidRDefault="001F6504" w:rsidP="001F6504">
      <w:pPr>
        <w:rPr>
          <w:rFonts w:ascii="Courier New" w:hAnsi="Courier New" w:cs="Courier New"/>
          <w:lang w:val="en-CA"/>
        </w:rPr>
      </w:pPr>
      <w:r w:rsidRPr="00C268D1">
        <w:rPr>
          <w:rFonts w:ascii="Courier New" w:hAnsi="Courier New" w:cs="Courier New"/>
          <w:lang w:val="en-CA"/>
        </w:rPr>
        <w:t xml:space="preserve">    public static void main (String args</w:t>
      </w:r>
      <w:smartTag w:uri="isiresearchsoft-com/cwyw" w:element="citation">
        <w:r w:rsidRPr="00C268D1">
          <w:rPr>
            <w:rFonts w:ascii="Courier New" w:hAnsi="Courier New" w:cs="Courier New"/>
            <w:lang w:val="en-CA"/>
          </w:rPr>
          <w:t>[]</w:t>
        </w:r>
      </w:smartTag>
      <w:r w:rsidRPr="00C268D1">
        <w:rPr>
          <w:rFonts w:ascii="Courier New" w:hAnsi="Courier New" w:cs="Courier New"/>
          <w:lang w:val="en-CA"/>
        </w:rPr>
        <w:t>) {</w:t>
      </w:r>
    </w:p>
    <w:p w14:paraId="16C602A9" w14:textId="77777777" w:rsidR="001F6504" w:rsidRPr="00C268D1" w:rsidRDefault="001F6504" w:rsidP="001F6504">
      <w:pPr>
        <w:rPr>
          <w:rFonts w:ascii="Courier New" w:hAnsi="Courier New" w:cs="Courier New"/>
        </w:rPr>
      </w:pPr>
      <w:r w:rsidRPr="00C268D1">
        <w:rPr>
          <w:rFonts w:ascii="Courier New" w:hAnsi="Courier New" w:cs="Courier New"/>
          <w:lang w:val="en-CA"/>
        </w:rPr>
        <w:t xml:space="preserve">        </w:t>
      </w:r>
      <w:r w:rsidRPr="00C268D1">
        <w:rPr>
          <w:rFonts w:ascii="Courier New" w:hAnsi="Courier New" w:cs="Courier New"/>
        </w:rPr>
        <w:t>new ExempleJFrameAvecAnimationRatee();</w:t>
      </w:r>
    </w:p>
    <w:p w14:paraId="4560DA1F" w14:textId="77777777" w:rsidR="001F6504" w:rsidRPr="00C268D1" w:rsidRDefault="001F6504" w:rsidP="001F6504">
      <w:pPr>
        <w:rPr>
          <w:rFonts w:ascii="Courier New" w:hAnsi="Courier New" w:cs="Courier New"/>
        </w:rPr>
      </w:pPr>
      <w:r w:rsidRPr="00C268D1">
        <w:rPr>
          <w:rFonts w:ascii="Courier New" w:hAnsi="Courier New" w:cs="Courier New"/>
        </w:rPr>
        <w:lastRenderedPageBreak/>
        <w:t xml:space="preserve">    }</w:t>
      </w:r>
    </w:p>
    <w:p w14:paraId="2F9CB11A" w14:textId="77777777" w:rsidR="001F6504" w:rsidRPr="00C268D1" w:rsidRDefault="001F6504" w:rsidP="001F6504">
      <w:pPr>
        <w:rPr>
          <w:rFonts w:ascii="Courier New" w:hAnsi="Courier New" w:cs="Courier New"/>
        </w:rPr>
      </w:pPr>
      <w:r w:rsidRPr="00C268D1">
        <w:rPr>
          <w:rFonts w:ascii="Courier New" w:hAnsi="Courier New" w:cs="Courier New"/>
        </w:rPr>
        <w:t>}</w:t>
      </w:r>
    </w:p>
    <w:p w14:paraId="2943041E" w14:textId="77777777" w:rsidR="001F6504" w:rsidRDefault="001F6504" w:rsidP="001F6504">
      <w:pPr>
        <w:pStyle w:val="Corpsdetexte"/>
      </w:pP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60BFECB4" w14:textId="07C7F439"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throws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xml:space="preserve">. Une exception vérifiée exige que l’appel de la méthode se fasse de manière à prévoir la possibilité d’une exception. Ceci peut être fait en encadrant l’appel dans un énoncé </w:t>
      </w:r>
      <w:r>
        <w:rPr>
          <w:i/>
          <w:iCs/>
        </w:rPr>
        <w:t>try</w:t>
      </w:r>
      <w:r>
        <w:t xml:space="preserve">. Par exemple, la méthode </w:t>
      </w:r>
      <w:r>
        <w:rPr>
          <w:i/>
          <w:iCs/>
        </w:rPr>
        <w:t>Thread.sleep</w:t>
      </w:r>
      <w:r>
        <w:t xml:space="preserve">() peut soulever une exception dans la catégorie vérifiée. La méthode qui contient l’appel </w:t>
      </w:r>
      <w:r>
        <w:rPr>
          <w:i/>
          <w:iCs/>
        </w:rPr>
        <w:t>Thread.sleep</w:t>
      </w:r>
      <w:r>
        <w:t xml:space="preserve">() </w:t>
      </w:r>
      <w:r w:rsidR="008C3619">
        <w:t>attrape</w:t>
      </w:r>
      <w:r>
        <w:t xml:space="preserve"> l’exception avec un énoncé </w:t>
      </w:r>
      <w:r>
        <w:rPr>
          <w:i/>
          <w:iCs/>
        </w:rPr>
        <w:t xml:space="preserve">try. </w:t>
      </w:r>
      <w:r>
        <w:t xml:space="preserve">Il y a aussi une autre possibilité qui consiste à passer automatiquement l’exception avec une clause </w:t>
      </w:r>
      <w:r>
        <w:rPr>
          <w:i/>
          <w:iCs/>
        </w:rPr>
        <w:t>throws</w:t>
      </w:r>
      <w:r>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573CCA" w:rsidP="001F6504">
      <w:pPr>
        <w:pStyle w:val="Corpsdetexte"/>
        <w:pBdr>
          <w:top w:val="single" w:sz="4" w:space="1" w:color="auto"/>
          <w:left w:val="single" w:sz="4" w:space="4" w:color="auto"/>
          <w:bottom w:val="single" w:sz="4" w:space="1" w:color="auto"/>
          <w:right w:val="single" w:sz="4" w:space="4" w:color="auto"/>
        </w:pBdr>
      </w:pPr>
      <w:r>
        <w:object w:dxaOrig="10983" w:dyaOrig="1678" w14:anchorId="63B6E42D">
          <v:shape id="_x0000_i1072" type="#_x0000_t75" style="width:394.1pt;height:60.65pt" o:ole="">
            <v:imagedata r:id="rId340" o:title=""/>
          </v:shape>
          <o:OLEObject Type="Embed" ProgID="Visio.Drawing.11" ShapeID="_x0000_i1072" DrawAspect="Content" ObjectID="_1650868788" r:id="rId341"/>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C230F"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CA"/>
        </w:rPr>
      </w:pPr>
      <w:r w:rsidRPr="00DE55C5">
        <w:rPr>
          <w:rFonts w:ascii="Courier New" w:hAnsi="Courier New" w:cs="Courier New"/>
          <w:lang w:val="fr-CA"/>
        </w:rPr>
        <w:t xml:space="preserve">     </w:t>
      </w:r>
      <w:r w:rsidRPr="008C230F">
        <w:rPr>
          <w:rFonts w:ascii="Courier New" w:hAnsi="Courier New" w:cs="Courier New"/>
          <w:lang w:val="en-CA"/>
        </w:rPr>
        <w:t>System.err.println(uneException.toString());             }</w:t>
      </w:r>
    </w:p>
    <w:p w14:paraId="47EDB9E5" w14:textId="77777777" w:rsidR="001F6504" w:rsidRPr="00E9250E" w:rsidRDefault="001F6504" w:rsidP="001F6504">
      <w:pPr>
        <w:pStyle w:val="Corpsdetexte"/>
        <w:pBdr>
          <w:top w:val="single" w:sz="4" w:space="1" w:color="auto"/>
          <w:left w:val="single" w:sz="4" w:space="4" w:color="auto"/>
          <w:bottom w:val="single" w:sz="4" w:space="1" w:color="auto"/>
          <w:right w:val="single" w:sz="4" w:space="4" w:color="auto"/>
        </w:pBdr>
        <w:rPr>
          <w:lang w:val="en-CA"/>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rPr>
        <w:drawing>
          <wp:inline distT="0" distB="0" distL="0" distR="0" wp14:anchorId="7A5C7AA5" wp14:editId="57DC5F89">
            <wp:extent cx="2954622" cy="2954622"/>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956187" cy="2956187"/>
                    </a:xfrm>
                    <a:prstGeom prst="rect">
                      <a:avLst/>
                    </a:prstGeom>
                    <a:noFill/>
                    <a:ln>
                      <a:noFill/>
                    </a:ln>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7E63D37A" w14:textId="77777777" w:rsidR="001F6504" w:rsidRPr="00A45A85" w:rsidRDefault="001F6504" w:rsidP="001F6504">
      <w:pPr>
        <w:rPr>
          <w:rFonts w:ascii="Courier New" w:hAnsi="Courier New" w:cs="Courier New"/>
        </w:rPr>
      </w:pPr>
      <w:r w:rsidRPr="00A45A85">
        <w:rPr>
          <w:rFonts w:ascii="Courier New" w:hAnsi="Courier New" w:cs="Courier New"/>
        </w:rPr>
        <w:t xml:space="preserve">    public void paint (Graphics g) {</w:t>
      </w:r>
    </w:p>
    <w:p w14:paraId="56B4FBBC" w14:textId="77777777" w:rsidR="001F6504" w:rsidRPr="00A45A85" w:rsidRDefault="001F6504" w:rsidP="001F6504">
      <w:pPr>
        <w:rPr>
          <w:rFonts w:ascii="Courier New" w:hAnsi="Courier New" w:cs="Courier New"/>
        </w:rPr>
      </w:pPr>
      <w:r w:rsidRPr="00A45A85">
        <w:rPr>
          <w:rFonts w:ascii="Courier New" w:hAnsi="Courier New" w:cs="Courier New"/>
        </w:rPr>
        <w:t xml:space="preserve">        super.paint(g);</w:t>
      </w:r>
    </w:p>
    <w:p w14:paraId="782A446B" w14:textId="77777777" w:rsidR="001F6504" w:rsidRPr="00A45A85" w:rsidRDefault="001F6504" w:rsidP="001F6504">
      <w:pPr>
        <w:rPr>
          <w:rFonts w:ascii="Courier New" w:hAnsi="Courier New" w:cs="Courier New"/>
        </w:rPr>
      </w:pPr>
      <w:r w:rsidRPr="00A45A85">
        <w:rPr>
          <w:rFonts w:ascii="Courier New" w:hAnsi="Courier New" w:cs="Courier New"/>
        </w:rPr>
        <w:t xml:space="preserve">        for(int x=0; x&lt;=LARGEURFENETRE-LARGEURBOT; x = x + 5){</w:t>
      </w:r>
    </w:p>
    <w:p w14:paraId="088FB702" w14:textId="77777777" w:rsidR="001F6504" w:rsidRPr="00A45A85" w:rsidRDefault="001F6504" w:rsidP="001F6504">
      <w:pPr>
        <w:rPr>
          <w:rFonts w:ascii="Courier New" w:hAnsi="Courier New" w:cs="Courier New"/>
        </w:rPr>
      </w:pPr>
      <w:r w:rsidRPr="00A45A85">
        <w:rPr>
          <w:rFonts w:ascii="Courier New" w:hAnsi="Courier New" w:cs="Courier New"/>
        </w:rPr>
        <w:t xml:space="preserve">            paintBot(g,x,HAUTEURFENETRE-2*HAUTEURBOT,LARGEURBOT,HAUTEURBOT);</w:t>
      </w:r>
    </w:p>
    <w:p w14:paraId="0C6C7E34" w14:textId="77777777" w:rsidR="001F6504" w:rsidRPr="00A45A85" w:rsidRDefault="001F6504" w:rsidP="001F6504">
      <w:pPr>
        <w:rPr>
          <w:rFonts w:ascii="Courier New" w:hAnsi="Courier New" w:cs="Courier New"/>
          <w:lang w:val="en-CA"/>
        </w:rPr>
      </w:pPr>
      <w:r w:rsidRPr="00A45A85">
        <w:rPr>
          <w:rFonts w:ascii="Courier New" w:hAnsi="Courier New" w:cs="Courier New"/>
        </w:rPr>
        <w:t xml:space="preserve">            </w:t>
      </w:r>
      <w:r w:rsidRPr="00A45A85">
        <w:rPr>
          <w:rFonts w:ascii="Courier New" w:hAnsi="Courier New" w:cs="Courier New"/>
          <w:lang w:val="en-CA"/>
        </w:rPr>
        <w:t>try {</w:t>
      </w:r>
    </w:p>
    <w:p w14:paraId="39324664" w14:textId="77777777" w:rsidR="001F6504" w:rsidRPr="00A45A85" w:rsidRDefault="001F6504" w:rsidP="001F6504">
      <w:pPr>
        <w:rPr>
          <w:rFonts w:ascii="Courier New" w:hAnsi="Courier New" w:cs="Courier New"/>
          <w:lang w:val="en-CA"/>
        </w:rPr>
      </w:pPr>
      <w:r w:rsidRPr="00A45A85">
        <w:rPr>
          <w:rFonts w:ascii="Courier New" w:hAnsi="Courier New" w:cs="Courier New"/>
          <w:lang w:val="en-CA"/>
        </w:rPr>
        <w:t xml:space="preserve">                Thread.sleep(50);</w:t>
      </w:r>
    </w:p>
    <w:p w14:paraId="58C33854" w14:textId="77777777" w:rsidR="001F6504" w:rsidRPr="00A45A85" w:rsidRDefault="001F6504" w:rsidP="001F6504">
      <w:pPr>
        <w:rPr>
          <w:rFonts w:ascii="Courier New" w:hAnsi="Courier New" w:cs="Courier New"/>
          <w:lang w:val="en-CA"/>
        </w:rPr>
      </w:pPr>
      <w:r w:rsidRPr="00A45A85">
        <w:rPr>
          <w:rFonts w:ascii="Courier New" w:hAnsi="Courier New" w:cs="Courier New"/>
          <w:lang w:val="en-CA"/>
        </w:rPr>
        <w:t xml:space="preserve">            }</w:t>
      </w:r>
    </w:p>
    <w:p w14:paraId="5454CBBA" w14:textId="77777777" w:rsidR="001F6504" w:rsidRPr="00A45A85" w:rsidRDefault="001F6504" w:rsidP="001F6504">
      <w:pPr>
        <w:rPr>
          <w:rFonts w:ascii="Courier New" w:hAnsi="Courier New" w:cs="Courier New"/>
          <w:lang w:val="en-CA"/>
        </w:rPr>
      </w:pPr>
      <w:r w:rsidRPr="00A45A85">
        <w:rPr>
          <w:rFonts w:ascii="Courier New" w:hAnsi="Courier New" w:cs="Courier New"/>
          <w:lang w:val="en-CA"/>
        </w:rPr>
        <w:t xml:space="preserve">            catch(InterruptedException uneException){</w:t>
      </w:r>
    </w:p>
    <w:p w14:paraId="541876E9" w14:textId="77777777" w:rsidR="001F6504" w:rsidRPr="00A45A85" w:rsidRDefault="001F6504" w:rsidP="001F6504">
      <w:pPr>
        <w:rPr>
          <w:rFonts w:ascii="Courier New" w:hAnsi="Courier New" w:cs="Courier New"/>
          <w:lang w:val="en-CA"/>
        </w:rPr>
      </w:pPr>
      <w:r w:rsidRPr="00A45A85">
        <w:rPr>
          <w:rFonts w:ascii="Courier New" w:hAnsi="Courier New" w:cs="Courier New"/>
          <w:lang w:val="en-CA"/>
        </w:rPr>
        <w:t xml:space="preserve">                System.out.println(uneException.toString()); </w:t>
      </w:r>
    </w:p>
    <w:p w14:paraId="4996A867" w14:textId="77777777" w:rsidR="001F6504" w:rsidRPr="00A45A85" w:rsidRDefault="001F6504" w:rsidP="001F6504">
      <w:pPr>
        <w:rPr>
          <w:rFonts w:ascii="Courier New" w:hAnsi="Courier New" w:cs="Courier New"/>
        </w:rPr>
      </w:pPr>
      <w:r w:rsidRPr="00A45A85">
        <w:rPr>
          <w:rFonts w:ascii="Courier New" w:hAnsi="Courier New" w:cs="Courier New"/>
          <w:lang w:val="en-CA"/>
        </w:rPr>
        <w:t xml:space="preserve">            </w:t>
      </w:r>
      <w:r w:rsidRPr="00A45A85">
        <w:rPr>
          <w:rFonts w:ascii="Courier New" w:hAnsi="Courier New" w:cs="Courier New"/>
        </w:rPr>
        <w:t>}</w:t>
      </w:r>
    </w:p>
    <w:p w14:paraId="33C75681" w14:textId="77777777" w:rsidR="001F6504" w:rsidRPr="00A45A85" w:rsidRDefault="001F6504" w:rsidP="001F6504">
      <w:pPr>
        <w:rPr>
          <w:rFonts w:ascii="Courier New" w:hAnsi="Courier New" w:cs="Courier New"/>
        </w:rPr>
      </w:pPr>
      <w:r w:rsidRPr="00A45A85">
        <w:rPr>
          <w:rFonts w:ascii="Courier New" w:hAnsi="Courier New" w:cs="Courier New"/>
        </w:rPr>
        <w:t xml:space="preserve">            </w:t>
      </w:r>
      <w:r w:rsidRPr="00A45A85">
        <w:rPr>
          <w:rFonts w:ascii="Courier New" w:hAnsi="Courier New" w:cs="Courier New"/>
          <w:highlight w:val="yellow"/>
        </w:rPr>
        <w:t>g.clearRect(x,HAUTEURFENETRE-2*HAUTEURBOT,LARGEURBOT,HAUTEURBOT);</w:t>
      </w:r>
    </w:p>
    <w:p w14:paraId="014E599A" w14:textId="77777777" w:rsidR="001F6504" w:rsidRPr="00A45A85" w:rsidRDefault="001F6504" w:rsidP="001F6504">
      <w:pPr>
        <w:rPr>
          <w:rFonts w:ascii="Courier New" w:hAnsi="Courier New" w:cs="Courier New"/>
        </w:rPr>
      </w:pPr>
      <w:r w:rsidRPr="00A45A85">
        <w:rPr>
          <w:rFonts w:ascii="Courier New" w:hAnsi="Courier New" w:cs="Courier New"/>
        </w:rPr>
        <w:t xml:space="preserve">        }</w:t>
      </w:r>
    </w:p>
    <w:p w14:paraId="35D0080B" w14:textId="77777777" w:rsidR="001F6504" w:rsidRPr="00A45A85" w:rsidRDefault="001F6504" w:rsidP="001F6504">
      <w:pPr>
        <w:rPr>
          <w:rFonts w:ascii="Courier New" w:hAnsi="Courier New" w:cs="Courier New"/>
        </w:rPr>
      </w:pPr>
      <w:r w:rsidRPr="00A45A85">
        <w:rPr>
          <w:rFonts w:ascii="Courier New" w:hAnsi="Courier New" w:cs="Courier New"/>
        </w:rPr>
        <w:t xml:space="preserve">    }</w:t>
      </w:r>
    </w:p>
    <w:p w14:paraId="08D15016" w14:textId="77777777" w:rsidR="001F6504" w:rsidRDefault="001F6504" w:rsidP="001F6504">
      <w:pPr>
        <w:pStyle w:val="Corpsdetexte"/>
      </w:pP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94" w:name="_Toc84220795"/>
      <w:bookmarkStart w:id="95" w:name="_Toc10533522"/>
      <w:r>
        <w:t>Animation par double tampon</w:t>
      </w:r>
      <w:bookmarkEnd w:id="94"/>
      <w:bookmarkEnd w:id="95"/>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1F6504" w:rsidP="001F6504">
      <w:pPr>
        <w:pStyle w:val="Corpsdetexte"/>
        <w:jc w:val="center"/>
      </w:pPr>
      <w:r>
        <w:object w:dxaOrig="16932" w:dyaOrig="12180" w14:anchorId="48DA0626">
          <v:shape id="_x0000_i1073" type="#_x0000_t75" style="width:454.75pt;height:325.9pt" o:ole="">
            <v:imagedata r:id="rId343" o:title=""/>
          </v:shape>
          <o:OLEObject Type="Embed" ProgID="Visio.Drawing.11" ShapeID="_x0000_i1073" DrawAspect="Content" ObjectID="_1650868789" r:id="rId344"/>
        </w:object>
      </w:r>
    </w:p>
    <w:p w14:paraId="086E1C3D" w14:textId="5D57A44D" w:rsidR="001F6504" w:rsidRDefault="001F6504" w:rsidP="001F6504">
      <w:pPr>
        <w:pStyle w:val="Lgende"/>
        <w:jc w:val="center"/>
      </w:pPr>
      <w:r>
        <w:t xml:space="preserve">Figure </w:t>
      </w:r>
      <w:r>
        <w:fldChar w:fldCharType="begin"/>
      </w:r>
      <w:r>
        <w:instrText xml:space="preserve"> SEQ Figure \* ARABIC </w:instrText>
      </w:r>
      <w:r>
        <w:fldChar w:fldCharType="separate"/>
      </w:r>
      <w:r w:rsidR="007A6118">
        <w:rPr>
          <w:noProof/>
        </w:rPr>
        <w:t>21</w:t>
      </w:r>
      <w:r>
        <w:fldChar w:fldCharType="end"/>
      </w:r>
      <w:r>
        <w:t>. Double tampon.</w:t>
      </w:r>
    </w:p>
    <w:p w14:paraId="033E17DF" w14:textId="77777777" w:rsidR="001F6504" w:rsidRDefault="001F6504" w:rsidP="001F6504">
      <w:pPr>
        <w:pStyle w:val="Corpsdetexte"/>
      </w:pPr>
      <w:r>
        <w:t>Les opérations de dessin sont effectuées dans le deuxième contexte graphique. La position du Bot est légèrement décalée vers la droite dans le tampon.</w:t>
      </w:r>
    </w:p>
    <w:p w14:paraId="002672F9" w14:textId="77777777" w:rsidR="001F6504" w:rsidRDefault="001F6504" w:rsidP="001F6504">
      <w:pPr>
        <w:pStyle w:val="Corpsdetexte"/>
        <w:jc w:val="center"/>
      </w:pPr>
      <w:r>
        <w:object w:dxaOrig="8466" w:dyaOrig="19005" w14:anchorId="6F2AC388">
          <v:shape id="_x0000_i1074" type="#_x0000_t75" style="width:280.4pt;height:632.85pt" o:ole="">
            <v:imagedata r:id="rId345" o:title=""/>
          </v:shape>
          <o:OLEObject Type="Embed" ProgID="Visio.Drawing.11" ShapeID="_x0000_i1074" DrawAspect="Content" ObjectID="_1650868790" r:id="rId346"/>
        </w:object>
      </w:r>
    </w:p>
    <w:p w14:paraId="5E156D56" w14:textId="53D0B185" w:rsidR="001F6504" w:rsidRDefault="001F6504" w:rsidP="001F6504">
      <w:pPr>
        <w:pStyle w:val="Lgende"/>
        <w:jc w:val="center"/>
      </w:pPr>
      <w:r>
        <w:lastRenderedPageBreak/>
        <w:t xml:space="preserve">Figure </w:t>
      </w:r>
      <w:r>
        <w:fldChar w:fldCharType="begin"/>
      </w:r>
      <w:r>
        <w:instrText xml:space="preserve"> SEQ Figure \* ARABIC </w:instrText>
      </w:r>
      <w:r>
        <w:fldChar w:fldCharType="separate"/>
      </w:r>
      <w:r w:rsidR="007A6118">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1F6504" w:rsidP="001F6504">
      <w:pPr>
        <w:pStyle w:val="Corpsdetexte"/>
        <w:jc w:val="center"/>
      </w:pPr>
      <w:r>
        <w:object w:dxaOrig="16932" w:dyaOrig="25050" w14:anchorId="569C2F8B">
          <v:shape id="_x0000_i1075" type="#_x0000_t75" style="width:310.75pt;height:454.75pt" o:ole="">
            <v:imagedata r:id="rId347" o:title=""/>
          </v:shape>
          <o:OLEObject Type="Embed" ProgID="Visio.Drawing.11" ShapeID="_x0000_i1075" DrawAspect="Content" ObjectID="_1650868791" r:id="rId348"/>
        </w:object>
      </w:r>
    </w:p>
    <w:p w14:paraId="5657126F" w14:textId="407E7B4D" w:rsidR="001F6504" w:rsidRDefault="001F6504" w:rsidP="001F6504">
      <w:pPr>
        <w:pStyle w:val="Lgende"/>
        <w:jc w:val="center"/>
      </w:pPr>
      <w:r>
        <w:t xml:space="preserve">Figure </w:t>
      </w:r>
      <w:r>
        <w:fldChar w:fldCharType="begin"/>
      </w:r>
      <w:r>
        <w:instrText xml:space="preserve"> SEQ Figure \* ARABIC </w:instrText>
      </w:r>
      <w:r>
        <w:fldChar w:fldCharType="separate"/>
      </w:r>
      <w:r w:rsidR="007A6118">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1F6504">
      <w:pPr>
        <w:pStyle w:val="Corpsdetexte"/>
        <w:pBdr>
          <w:top w:val="single" w:sz="4" w:space="1" w:color="auto"/>
          <w:left w:val="single" w:sz="4" w:space="4" w:color="auto"/>
          <w:bottom w:val="single" w:sz="4" w:space="1" w:color="auto"/>
          <w:right w:val="single" w:sz="4" w:space="4" w:color="auto"/>
        </w:pBdr>
        <w:rPr>
          <w:b/>
          <w:bCs/>
        </w:rPr>
      </w:pPr>
      <w:r w:rsidRPr="007611E7">
        <w:rPr>
          <w:b/>
          <w:bCs/>
          <w:i/>
        </w:rPr>
        <w:t>Alternance de</w:t>
      </w:r>
      <w:r>
        <w:rPr>
          <w:b/>
          <w:bCs/>
          <w:i/>
          <w:iCs/>
        </w:rPr>
        <w:t xml:space="preserve"> tampon</w:t>
      </w:r>
      <w:r>
        <w:rPr>
          <w:b/>
          <w:bCs/>
          <w:iCs/>
        </w:rPr>
        <w:t xml:space="preserve"> (</w:t>
      </w:r>
      <w:r w:rsidRPr="007611E7">
        <w:rPr>
          <w:b/>
          <w:bCs/>
          <w:i/>
          <w:iCs/>
        </w:rPr>
        <w:t>page flipping</w:t>
      </w:r>
      <w:r>
        <w:rPr>
          <w:b/>
          <w:bCs/>
          <w:iCs/>
        </w:rPr>
        <w:t>)</w:t>
      </w:r>
    </w:p>
    <w:p w14:paraId="5506745F" w14:textId="6BC441CE"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très rapide. Ceci évite l’étape de copie. Les deux contextes graphiques </w:t>
      </w:r>
      <w:r>
        <w:lastRenderedPageBreak/>
        <w:t>ont ainsi un rôle symétrique. Il est possible de réaliser cette stratégie d’animation en Java si la carte graphique le permet. Nous reviendrons sur ces détails d’implémentation par la suite.</w:t>
      </w:r>
    </w:p>
    <w:p w14:paraId="73AB33D4" w14:textId="77777777" w:rsidR="001F6504" w:rsidRDefault="001F6504" w:rsidP="001F6504">
      <w:pPr>
        <w:pStyle w:val="Corpsdetexte"/>
      </w:pPr>
      <w:r>
        <w:rPr>
          <w:b/>
          <w:bCs/>
        </w:rPr>
        <w:t>Exemple</w:t>
      </w:r>
      <w:r>
        <w:t xml:space="preserve">. </w:t>
      </w:r>
      <w:hyperlink r:id="rId349"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ExempleJFrameAnimationDoubleTampon.java</w:t>
      </w:r>
    </w:p>
    <w:p w14:paraId="09F04B9F" w14:textId="77777777" w:rsidR="001F6504" w:rsidRDefault="001F6504" w:rsidP="001F6504">
      <w:pPr>
        <w:pStyle w:val="Corpsdetexte"/>
      </w:pPr>
      <w:r>
        <w:t xml:space="preserve">Le programme suivant produit l’animation du Bot par double tampon. </w:t>
      </w:r>
    </w:p>
    <w:p w14:paraId="6291D320" w14:textId="77777777" w:rsidR="001F6504" w:rsidRPr="00E67047" w:rsidRDefault="001F6504" w:rsidP="001F6504">
      <w:pPr>
        <w:rPr>
          <w:rFonts w:ascii="Courier New" w:hAnsi="Courier New" w:cs="Courier New"/>
        </w:rPr>
      </w:pPr>
      <w:r w:rsidRPr="00E67047">
        <w:rPr>
          <w:rFonts w:ascii="Courier New" w:hAnsi="Courier New" w:cs="Courier New"/>
        </w:rPr>
        <w:t>// Animation par double tampon</w:t>
      </w:r>
    </w:p>
    <w:p w14:paraId="0F5D4D97" w14:textId="77777777" w:rsidR="001F6504" w:rsidRPr="00E67047" w:rsidRDefault="001F6504" w:rsidP="001F6504">
      <w:pPr>
        <w:rPr>
          <w:rFonts w:ascii="Courier New" w:hAnsi="Courier New" w:cs="Courier New"/>
        </w:rPr>
      </w:pPr>
      <w:r w:rsidRPr="00E67047">
        <w:rPr>
          <w:rFonts w:ascii="Courier New" w:hAnsi="Courier New" w:cs="Courier New"/>
        </w:rPr>
        <w:t>import java.awt.*;</w:t>
      </w:r>
    </w:p>
    <w:p w14:paraId="097660F7" w14:textId="77777777" w:rsidR="001F6504" w:rsidRPr="00E67047" w:rsidRDefault="001F6504" w:rsidP="001F6504">
      <w:pPr>
        <w:rPr>
          <w:rFonts w:ascii="Courier New" w:hAnsi="Courier New" w:cs="Courier New"/>
        </w:rPr>
      </w:pPr>
      <w:r w:rsidRPr="00E67047">
        <w:rPr>
          <w:rFonts w:ascii="Courier New" w:hAnsi="Courier New" w:cs="Courier New"/>
        </w:rPr>
        <w:t>import javax.swing.*;</w:t>
      </w:r>
    </w:p>
    <w:p w14:paraId="1D72A5AB" w14:textId="77777777" w:rsidR="001F6504" w:rsidRPr="00E67047" w:rsidRDefault="001F6504" w:rsidP="001F6504">
      <w:pPr>
        <w:rPr>
          <w:rFonts w:ascii="Courier New" w:hAnsi="Courier New" w:cs="Courier New"/>
        </w:rPr>
      </w:pPr>
      <w:r w:rsidRPr="00E67047">
        <w:rPr>
          <w:rFonts w:ascii="Courier New" w:hAnsi="Courier New" w:cs="Courier New"/>
        </w:rPr>
        <w:t>import java.awt.event.*;</w:t>
      </w:r>
    </w:p>
    <w:p w14:paraId="524A64F7" w14:textId="77777777" w:rsidR="001F6504" w:rsidRPr="00E67047" w:rsidRDefault="001F6504" w:rsidP="001F6504">
      <w:pPr>
        <w:rPr>
          <w:rFonts w:ascii="Courier New" w:hAnsi="Courier New" w:cs="Courier New"/>
        </w:rPr>
      </w:pPr>
    </w:p>
    <w:p w14:paraId="0B103B63" w14:textId="77777777" w:rsidR="001F6504" w:rsidRPr="00FF5E45" w:rsidRDefault="001F6504" w:rsidP="001F6504">
      <w:pPr>
        <w:rPr>
          <w:rFonts w:ascii="Courier New" w:hAnsi="Courier New" w:cs="Courier New"/>
          <w:lang w:val="fr-CA"/>
        </w:rPr>
      </w:pPr>
      <w:r w:rsidRPr="00FF5E45">
        <w:rPr>
          <w:rFonts w:ascii="Courier New" w:hAnsi="Courier New" w:cs="Courier New"/>
          <w:lang w:val="fr-CA"/>
        </w:rPr>
        <w:t>public class ExempleJFrameAnimationDoubleTampon extends JFrame {</w:t>
      </w:r>
    </w:p>
    <w:p w14:paraId="08C30EC6" w14:textId="77777777" w:rsidR="001F6504" w:rsidRPr="00FF5E45" w:rsidRDefault="001F6504" w:rsidP="001F6504">
      <w:pPr>
        <w:rPr>
          <w:rFonts w:ascii="Courier New" w:hAnsi="Courier New" w:cs="Courier New"/>
          <w:lang w:val="fr-CA"/>
        </w:rPr>
      </w:pPr>
    </w:p>
    <w:p w14:paraId="3E1A722F" w14:textId="77777777" w:rsidR="001F6504" w:rsidRPr="00E67047" w:rsidRDefault="001F6504" w:rsidP="001F6504">
      <w:pPr>
        <w:rPr>
          <w:rFonts w:ascii="Courier New" w:hAnsi="Courier New" w:cs="Courier New"/>
        </w:rPr>
      </w:pPr>
      <w:r w:rsidRPr="00FF5E45">
        <w:rPr>
          <w:rFonts w:ascii="Courier New" w:hAnsi="Courier New" w:cs="Courier New"/>
          <w:lang w:val="fr-CA"/>
        </w:rPr>
        <w:t xml:space="preserve">    </w:t>
      </w:r>
      <w:r w:rsidRPr="00E67047">
        <w:rPr>
          <w:rFonts w:ascii="Courier New" w:hAnsi="Courier New" w:cs="Courier New"/>
        </w:rPr>
        <w:t>// Constantes pour la taille de la fenetre et du Bot</w:t>
      </w:r>
    </w:p>
    <w:p w14:paraId="179B4E04" w14:textId="77777777" w:rsidR="001F6504" w:rsidRPr="00E67047" w:rsidRDefault="001F6504" w:rsidP="001F6504">
      <w:pPr>
        <w:rPr>
          <w:rFonts w:ascii="Courier New" w:hAnsi="Courier New" w:cs="Courier New"/>
          <w:lang w:val="en-CA"/>
        </w:rPr>
      </w:pPr>
      <w:r w:rsidRPr="00E67047">
        <w:rPr>
          <w:rFonts w:ascii="Courier New" w:hAnsi="Courier New" w:cs="Courier New"/>
        </w:rPr>
        <w:t xml:space="preserve">    </w:t>
      </w:r>
      <w:r w:rsidRPr="00E67047">
        <w:rPr>
          <w:rFonts w:ascii="Courier New" w:hAnsi="Courier New" w:cs="Courier New"/>
          <w:lang w:val="en-CA"/>
        </w:rPr>
        <w:t>private static final int LARGEURFENETRE = 400;</w:t>
      </w:r>
    </w:p>
    <w:p w14:paraId="3C0CBA3B"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private static final int HAUTEURFENETRE = 400;</w:t>
      </w:r>
    </w:p>
    <w:p w14:paraId="4F514DE9"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private static final int LARGEURBOT = LARGEURFENETRE/4;</w:t>
      </w:r>
    </w:p>
    <w:p w14:paraId="7D26D3BC" w14:textId="77777777" w:rsidR="001F6504" w:rsidRPr="00E67047" w:rsidRDefault="001F6504" w:rsidP="001F6504">
      <w:pPr>
        <w:rPr>
          <w:rFonts w:ascii="Courier New" w:hAnsi="Courier New" w:cs="Courier New"/>
          <w:lang w:val="de-DE"/>
        </w:rPr>
      </w:pPr>
      <w:r w:rsidRPr="00E67047">
        <w:rPr>
          <w:rFonts w:ascii="Courier New" w:hAnsi="Courier New" w:cs="Courier New"/>
          <w:lang w:val="en-CA"/>
        </w:rPr>
        <w:t xml:space="preserve">    </w:t>
      </w:r>
      <w:r w:rsidRPr="00E67047">
        <w:rPr>
          <w:rFonts w:ascii="Courier New" w:hAnsi="Courier New" w:cs="Courier New"/>
          <w:lang w:val="de-DE"/>
        </w:rPr>
        <w:t>private static final int HAUTEURBOT = HAUTEURFENETRE/3;</w:t>
      </w:r>
    </w:p>
    <w:p w14:paraId="5595C94F" w14:textId="77777777" w:rsidR="001F6504" w:rsidRPr="00E67047" w:rsidRDefault="001F6504" w:rsidP="001F6504">
      <w:pPr>
        <w:rPr>
          <w:rFonts w:ascii="Courier New" w:hAnsi="Courier New" w:cs="Courier New"/>
          <w:lang w:val="de-DE"/>
        </w:rPr>
      </w:pPr>
    </w:p>
    <w:p w14:paraId="6E58B8D5" w14:textId="77777777" w:rsidR="001F6504" w:rsidRPr="00E67047" w:rsidRDefault="001F6504" w:rsidP="001F6504">
      <w:pPr>
        <w:rPr>
          <w:rFonts w:ascii="Courier New" w:hAnsi="Courier New" w:cs="Courier New"/>
        </w:rPr>
      </w:pPr>
      <w:r w:rsidRPr="00E67047">
        <w:rPr>
          <w:rFonts w:ascii="Courier New" w:hAnsi="Courier New" w:cs="Courier New"/>
          <w:lang w:val="de-DE"/>
        </w:rPr>
        <w:t xml:space="preserve">    </w:t>
      </w:r>
      <w:r w:rsidRPr="00E67047">
        <w:rPr>
          <w:rFonts w:ascii="Courier New" w:hAnsi="Courier New" w:cs="Courier New"/>
        </w:rPr>
        <w:t>// Tampon pour construire l'image avant d'afficher</w:t>
      </w:r>
    </w:p>
    <w:p w14:paraId="5CB7BB1D"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Graphics tamponGraphics</w:t>
      </w:r>
      <w:r w:rsidRPr="00E67047">
        <w:rPr>
          <w:rFonts w:ascii="Courier New" w:hAnsi="Courier New" w:cs="Courier New"/>
        </w:rPr>
        <w:t xml:space="preserve">; </w:t>
      </w:r>
    </w:p>
    <w:p w14:paraId="0F922B91"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Image tamponImage</w:t>
      </w:r>
      <w:r w:rsidRPr="00E67047">
        <w:rPr>
          <w:rFonts w:ascii="Courier New" w:hAnsi="Courier New" w:cs="Courier New"/>
        </w:rPr>
        <w:t>;</w:t>
      </w:r>
    </w:p>
    <w:p w14:paraId="759E1FF5"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p>
    <w:p w14:paraId="4E3CE261" w14:textId="77777777" w:rsidR="001F6504" w:rsidRPr="00E67047" w:rsidRDefault="001F6504" w:rsidP="001F6504">
      <w:pPr>
        <w:rPr>
          <w:rFonts w:ascii="Courier New" w:hAnsi="Courier New" w:cs="Courier New"/>
        </w:rPr>
      </w:pPr>
    </w:p>
    <w:p w14:paraId="10C57E21" w14:textId="77777777" w:rsidR="001F6504" w:rsidRPr="00E67047" w:rsidRDefault="001F6504" w:rsidP="001F6504">
      <w:pPr>
        <w:rPr>
          <w:rFonts w:ascii="Courier New" w:hAnsi="Courier New" w:cs="Courier New"/>
        </w:rPr>
      </w:pPr>
      <w:r w:rsidRPr="00E67047">
        <w:rPr>
          <w:rFonts w:ascii="Courier New" w:hAnsi="Courier New" w:cs="Courier New"/>
        </w:rPr>
        <w:t xml:space="preserve">    public ExempleJFrameAnimationDoubleTampon() {</w:t>
      </w:r>
    </w:p>
    <w:p w14:paraId="03847822" w14:textId="77777777" w:rsidR="001F6504" w:rsidRPr="00E67047" w:rsidRDefault="001F6504" w:rsidP="001F6504">
      <w:pPr>
        <w:rPr>
          <w:rFonts w:ascii="Courier New" w:hAnsi="Courier New" w:cs="Courier New"/>
        </w:rPr>
      </w:pPr>
      <w:r w:rsidRPr="00E67047">
        <w:rPr>
          <w:rFonts w:ascii="Courier New" w:hAnsi="Courier New" w:cs="Courier New"/>
        </w:rPr>
        <w:t xml:space="preserve">        super("Exemple d'animation par double tampon");</w:t>
      </w:r>
    </w:p>
    <w:p w14:paraId="0C01500D" w14:textId="77777777" w:rsidR="001F6504" w:rsidRPr="00E67047" w:rsidRDefault="001F6504" w:rsidP="001F6504">
      <w:pPr>
        <w:rPr>
          <w:rFonts w:ascii="Courier New" w:hAnsi="Courier New" w:cs="Courier New"/>
          <w:lang w:val="en-CA"/>
        </w:rPr>
      </w:pPr>
      <w:r w:rsidRPr="00E67047">
        <w:rPr>
          <w:rFonts w:ascii="Courier New" w:hAnsi="Courier New" w:cs="Courier New"/>
        </w:rPr>
        <w:t xml:space="preserve">        </w:t>
      </w:r>
      <w:r w:rsidRPr="00E67047">
        <w:rPr>
          <w:rFonts w:ascii="Courier New" w:hAnsi="Courier New" w:cs="Courier New"/>
          <w:lang w:val="en-CA"/>
        </w:rPr>
        <w:t>this.setDefaultCloseOperation(EXIT_ON_CLOSE);</w:t>
      </w:r>
    </w:p>
    <w:p w14:paraId="2968AFD5"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this.setSize(LARGEURFENETRE,HAUTEURFENETRE);</w:t>
      </w:r>
    </w:p>
    <w:p w14:paraId="302E3F31"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this.setVisible(true);</w:t>
      </w:r>
    </w:p>
    <w:p w14:paraId="793B1935" w14:textId="77777777" w:rsidR="001F6504" w:rsidRPr="00E67047" w:rsidRDefault="001F6504" w:rsidP="001F6504">
      <w:pPr>
        <w:rPr>
          <w:rFonts w:ascii="Courier New" w:hAnsi="Courier New" w:cs="Courier New"/>
        </w:rPr>
      </w:pPr>
      <w:r w:rsidRPr="00E67047">
        <w:rPr>
          <w:rFonts w:ascii="Courier New" w:hAnsi="Courier New" w:cs="Courier New"/>
          <w:lang w:val="en-CA"/>
        </w:rPr>
        <w:t xml:space="preserve">    </w:t>
      </w:r>
      <w:r w:rsidRPr="00E67047">
        <w:rPr>
          <w:rFonts w:ascii="Courier New" w:hAnsi="Courier New" w:cs="Courier New"/>
        </w:rPr>
        <w:t>}</w:t>
      </w:r>
    </w:p>
    <w:p w14:paraId="6B43015C"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p>
    <w:p w14:paraId="0498110C" w14:textId="77777777" w:rsidR="001F6504" w:rsidRPr="00E67047" w:rsidRDefault="001F6504" w:rsidP="001F6504">
      <w:pPr>
        <w:rPr>
          <w:rFonts w:ascii="Courier New" w:hAnsi="Courier New" w:cs="Courier New"/>
        </w:rPr>
      </w:pPr>
      <w:r w:rsidRPr="00E67047">
        <w:rPr>
          <w:rFonts w:ascii="Courier New" w:hAnsi="Courier New" w:cs="Courier New"/>
        </w:rPr>
        <w:t xml:space="preserve">    // Méthode qui dessine un Bot dans un objet Graphics g</w:t>
      </w:r>
    </w:p>
    <w:p w14:paraId="58D2BF1E" w14:textId="77777777" w:rsidR="001F6504" w:rsidRPr="00E67047" w:rsidRDefault="001F6504" w:rsidP="001F6504">
      <w:pPr>
        <w:rPr>
          <w:rFonts w:ascii="Courier New" w:hAnsi="Courier New" w:cs="Courier New"/>
        </w:rPr>
      </w:pPr>
      <w:r w:rsidRPr="00E67047">
        <w:rPr>
          <w:rFonts w:ascii="Courier New" w:hAnsi="Courier New" w:cs="Courier New"/>
        </w:rPr>
        <w:t xml:space="preserve">    // à l'échelle dans un rectangle englobant de paramètres x,y,largeur,hauteur</w:t>
      </w:r>
    </w:p>
    <w:p w14:paraId="27FABFDC" w14:textId="77777777" w:rsidR="001F6504" w:rsidRPr="00E67047" w:rsidRDefault="001F6504" w:rsidP="001F6504">
      <w:pPr>
        <w:rPr>
          <w:rFonts w:ascii="Courier New" w:hAnsi="Courier New" w:cs="Courier New"/>
        </w:rPr>
      </w:pPr>
      <w:r w:rsidRPr="00E67047">
        <w:rPr>
          <w:rFonts w:ascii="Courier New" w:hAnsi="Courier New" w:cs="Courier New"/>
        </w:rPr>
        <w:t xml:space="preserve">    public void paintBot (Graphics g, int x, int y, int largeur, int hauteur) {</w:t>
      </w:r>
    </w:p>
    <w:p w14:paraId="599F2C38" w14:textId="77777777" w:rsidR="001F6504" w:rsidRPr="00E67047" w:rsidRDefault="001F6504" w:rsidP="001F6504">
      <w:pPr>
        <w:rPr>
          <w:rFonts w:ascii="Courier New" w:hAnsi="Courier New" w:cs="Courier New"/>
        </w:rPr>
      </w:pPr>
      <w:r w:rsidRPr="00E67047">
        <w:rPr>
          <w:rFonts w:ascii="Courier New" w:hAnsi="Courier New" w:cs="Courier New"/>
        </w:rPr>
        <w:t xml:space="preserve">        g.setColor(Color.green);</w:t>
      </w:r>
    </w:p>
    <w:p w14:paraId="4A703D41" w14:textId="77777777" w:rsidR="001F6504" w:rsidRPr="00E67047" w:rsidRDefault="001F6504" w:rsidP="001F6504">
      <w:pPr>
        <w:rPr>
          <w:rFonts w:ascii="Courier New" w:hAnsi="Courier New" w:cs="Courier New"/>
        </w:rPr>
      </w:pPr>
      <w:r w:rsidRPr="00E67047">
        <w:rPr>
          <w:rFonts w:ascii="Courier New" w:hAnsi="Courier New" w:cs="Courier New"/>
        </w:rPr>
        <w:t xml:space="preserve">        g.fillOval(x,y,largeur,hauteur/2); // La tête</w:t>
      </w:r>
    </w:p>
    <w:p w14:paraId="4EEAC971" w14:textId="77777777" w:rsidR="001F6504" w:rsidRPr="00E67047" w:rsidRDefault="001F6504" w:rsidP="001F6504">
      <w:pPr>
        <w:rPr>
          <w:rFonts w:ascii="Courier New" w:hAnsi="Courier New" w:cs="Courier New"/>
        </w:rPr>
      </w:pPr>
    </w:p>
    <w:p w14:paraId="203EE44C" w14:textId="77777777" w:rsidR="001F6504" w:rsidRPr="00E67047" w:rsidRDefault="001F6504" w:rsidP="001F6504">
      <w:pPr>
        <w:rPr>
          <w:rFonts w:ascii="Courier New" w:hAnsi="Courier New" w:cs="Courier New"/>
        </w:rPr>
      </w:pPr>
      <w:r w:rsidRPr="00E67047">
        <w:rPr>
          <w:rFonts w:ascii="Courier New" w:hAnsi="Courier New" w:cs="Courier New"/>
        </w:rPr>
        <w:t xml:space="preserve">        g.setColor(Color.black);</w:t>
      </w:r>
    </w:p>
    <w:p w14:paraId="27C8EED5" w14:textId="77777777" w:rsidR="001F6504" w:rsidRPr="00E67047" w:rsidRDefault="001F6504" w:rsidP="001F6504">
      <w:pPr>
        <w:rPr>
          <w:rFonts w:ascii="Courier New" w:hAnsi="Courier New" w:cs="Courier New"/>
        </w:rPr>
      </w:pPr>
      <w:r w:rsidRPr="00E67047">
        <w:rPr>
          <w:rFonts w:ascii="Courier New" w:hAnsi="Courier New" w:cs="Courier New"/>
        </w:rPr>
        <w:t xml:space="preserve">        g.fillRect(x+largeur/4,y+hauteur/8,largeur/10,hauteur/20); // L'oeil gauche</w:t>
      </w:r>
    </w:p>
    <w:p w14:paraId="627F3632" w14:textId="77777777" w:rsidR="001F6504" w:rsidRPr="00E67047" w:rsidRDefault="001F6504" w:rsidP="001F6504">
      <w:pPr>
        <w:rPr>
          <w:rFonts w:ascii="Courier New" w:hAnsi="Courier New" w:cs="Courier New"/>
        </w:rPr>
      </w:pPr>
      <w:r w:rsidRPr="00E67047">
        <w:rPr>
          <w:rFonts w:ascii="Courier New" w:hAnsi="Courier New" w:cs="Courier New"/>
        </w:rPr>
        <w:t xml:space="preserve">        g.fillRect(x+largeur*3/4-largeur/10,y+hauteur/8,largeur/10,hauteur/20); // L'oeil droit</w:t>
      </w:r>
    </w:p>
    <w:p w14:paraId="454F0DAE" w14:textId="77777777" w:rsidR="001F6504" w:rsidRPr="00E67047" w:rsidRDefault="001F6504" w:rsidP="001F6504">
      <w:pPr>
        <w:rPr>
          <w:rFonts w:ascii="Courier New" w:hAnsi="Courier New" w:cs="Courier New"/>
        </w:rPr>
      </w:pPr>
      <w:r w:rsidRPr="00E67047">
        <w:rPr>
          <w:rFonts w:ascii="Courier New" w:hAnsi="Courier New" w:cs="Courier New"/>
        </w:rPr>
        <w:t xml:space="preserve">        g.drawLine(x+largeur/4,y+hauteur*3/8,x+largeur*3/4,y+hauteur*3/8); // La bouche</w:t>
      </w:r>
    </w:p>
    <w:p w14:paraId="04CCAD2C"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p>
    <w:p w14:paraId="3B1C261C" w14:textId="77777777" w:rsidR="001F6504" w:rsidRPr="00E67047" w:rsidRDefault="001F6504" w:rsidP="001F6504">
      <w:pPr>
        <w:rPr>
          <w:rFonts w:ascii="Courier New" w:hAnsi="Courier New" w:cs="Courier New"/>
        </w:rPr>
      </w:pPr>
      <w:r w:rsidRPr="00E67047">
        <w:rPr>
          <w:rFonts w:ascii="Courier New" w:hAnsi="Courier New" w:cs="Courier New"/>
        </w:rPr>
        <w:t xml:space="preserve">        g.setColor(Color.red);</w:t>
      </w:r>
    </w:p>
    <w:p w14:paraId="41EED1B2" w14:textId="77777777" w:rsidR="001F6504" w:rsidRPr="00E67047" w:rsidRDefault="001F6504" w:rsidP="001F6504">
      <w:pPr>
        <w:rPr>
          <w:rFonts w:ascii="Courier New" w:hAnsi="Courier New" w:cs="Courier New"/>
        </w:rPr>
      </w:pPr>
      <w:r w:rsidRPr="00E67047">
        <w:rPr>
          <w:rFonts w:ascii="Courier New" w:hAnsi="Courier New" w:cs="Courier New"/>
        </w:rPr>
        <w:t xml:space="preserve">        g.fillRect(x,y+hauteur/2,largeur,hauteur/2); // Le corps</w:t>
      </w:r>
    </w:p>
    <w:p w14:paraId="01EF651F"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p>
    <w:p w14:paraId="5807065D" w14:textId="77777777" w:rsidR="001F6504" w:rsidRPr="00E67047" w:rsidRDefault="001F6504" w:rsidP="001F6504">
      <w:pPr>
        <w:rPr>
          <w:rFonts w:ascii="Courier New" w:hAnsi="Courier New" w:cs="Courier New"/>
        </w:rPr>
      </w:pPr>
    </w:p>
    <w:p w14:paraId="208C0F28" w14:textId="77777777" w:rsidR="001F6504" w:rsidRPr="00E67047" w:rsidRDefault="001F6504" w:rsidP="001F6504">
      <w:pPr>
        <w:rPr>
          <w:rFonts w:ascii="Courier New" w:hAnsi="Courier New" w:cs="Courier New"/>
        </w:rPr>
      </w:pPr>
      <w:r w:rsidRPr="00E67047">
        <w:rPr>
          <w:rFonts w:ascii="Courier New" w:hAnsi="Courier New" w:cs="Courier New"/>
        </w:rPr>
        <w:t xml:space="preserve">    public void paint (Graphics g) {</w:t>
      </w:r>
    </w:p>
    <w:p w14:paraId="382E3531" w14:textId="77777777" w:rsidR="001F6504" w:rsidRPr="00E67047" w:rsidRDefault="001F6504" w:rsidP="001F6504">
      <w:pPr>
        <w:rPr>
          <w:rFonts w:ascii="Courier New" w:hAnsi="Courier New" w:cs="Courier New"/>
        </w:rPr>
      </w:pPr>
      <w:r w:rsidRPr="00E67047">
        <w:rPr>
          <w:rFonts w:ascii="Courier New" w:hAnsi="Courier New" w:cs="Courier New"/>
        </w:rPr>
        <w:t xml:space="preserve">        super.paint(g);</w:t>
      </w:r>
    </w:p>
    <w:p w14:paraId="5FBB7376"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tamponImage = createImage(LARGEURFENETRE,HAUTEURFENETRE)</w:t>
      </w:r>
      <w:r w:rsidRPr="00E67047">
        <w:rPr>
          <w:rFonts w:ascii="Courier New" w:hAnsi="Courier New" w:cs="Courier New"/>
        </w:rPr>
        <w:t>;</w:t>
      </w:r>
    </w:p>
    <w:p w14:paraId="35496DD4"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tamponGraphics = tamponImage.getGraphics()</w:t>
      </w:r>
      <w:r w:rsidRPr="00E67047">
        <w:rPr>
          <w:rFonts w:ascii="Courier New" w:hAnsi="Courier New" w:cs="Courier New"/>
        </w:rPr>
        <w:t>;</w:t>
      </w:r>
    </w:p>
    <w:p w14:paraId="5D07306F" w14:textId="77777777" w:rsidR="001F6504" w:rsidRPr="00E67047" w:rsidRDefault="001F6504" w:rsidP="001F6504">
      <w:pPr>
        <w:rPr>
          <w:rFonts w:ascii="Courier New" w:hAnsi="Courier New" w:cs="Courier New"/>
        </w:rPr>
      </w:pPr>
      <w:r w:rsidRPr="00E67047">
        <w:rPr>
          <w:rFonts w:ascii="Courier New" w:hAnsi="Courier New" w:cs="Courier New"/>
        </w:rPr>
        <w:t xml:space="preserve">        for(int x=0; x&lt;=LARGEURFENETRE-LARGEURBOT; x = x + 5){</w:t>
      </w:r>
    </w:p>
    <w:p w14:paraId="77DA0B08" w14:textId="77777777" w:rsidR="001F6504" w:rsidRPr="00E67047" w:rsidRDefault="001F6504" w:rsidP="001F6504">
      <w:pPr>
        <w:rPr>
          <w:rFonts w:ascii="Courier New" w:hAnsi="Courier New" w:cs="Courier New"/>
        </w:rPr>
      </w:pPr>
      <w:r w:rsidRPr="00E67047">
        <w:rPr>
          <w:rFonts w:ascii="Courier New" w:hAnsi="Courier New" w:cs="Courier New"/>
        </w:rPr>
        <w:t xml:space="preserve">            // Dessine le Bot dans le tampon</w:t>
      </w:r>
    </w:p>
    <w:p w14:paraId="02E623A7" w14:textId="77777777" w:rsidR="001F6504" w:rsidRPr="00E67047" w:rsidRDefault="001F6504" w:rsidP="001F6504">
      <w:pPr>
        <w:rPr>
          <w:rFonts w:ascii="Courier New" w:hAnsi="Courier New" w:cs="Courier New"/>
        </w:rPr>
      </w:pPr>
      <w:r w:rsidRPr="00E67047">
        <w:rPr>
          <w:rFonts w:ascii="Courier New" w:hAnsi="Courier New" w:cs="Courier New"/>
        </w:rPr>
        <w:t xml:space="preserve">            paintBot(</w:t>
      </w:r>
      <w:r w:rsidRPr="00E67047">
        <w:rPr>
          <w:rFonts w:ascii="Courier New" w:hAnsi="Courier New" w:cs="Courier New"/>
          <w:highlight w:val="yellow"/>
        </w:rPr>
        <w:t>tamponGraphics</w:t>
      </w:r>
      <w:r w:rsidRPr="00E67047">
        <w:rPr>
          <w:rFonts w:ascii="Courier New" w:hAnsi="Courier New" w:cs="Courier New"/>
        </w:rPr>
        <w:t>,x,HAUTEURFENETRE-2*HAUTEURBOT,LARGEURBOT,HAUTEURBOT);</w:t>
      </w:r>
    </w:p>
    <w:p w14:paraId="51F266F4" w14:textId="77777777" w:rsidR="001F6504" w:rsidRPr="00E67047" w:rsidRDefault="001F6504" w:rsidP="001F6504">
      <w:pPr>
        <w:rPr>
          <w:rFonts w:ascii="Courier New" w:hAnsi="Courier New" w:cs="Courier New"/>
        </w:rPr>
      </w:pPr>
      <w:r w:rsidRPr="00E67047">
        <w:rPr>
          <w:rFonts w:ascii="Courier New" w:hAnsi="Courier New" w:cs="Courier New"/>
        </w:rPr>
        <w:t xml:space="preserve">            //Copie le tampon dans le contexte graphique de la fenetre</w:t>
      </w:r>
    </w:p>
    <w:p w14:paraId="5B647BB4" w14:textId="77777777" w:rsidR="001F6504" w:rsidRPr="00E67047" w:rsidRDefault="001F6504" w:rsidP="001F6504">
      <w:pPr>
        <w:rPr>
          <w:rFonts w:ascii="Courier New" w:hAnsi="Courier New" w:cs="Courier New"/>
          <w:lang w:val="en-CA"/>
        </w:rPr>
      </w:pPr>
      <w:r w:rsidRPr="00E67047">
        <w:rPr>
          <w:rFonts w:ascii="Courier New" w:hAnsi="Courier New" w:cs="Courier New"/>
        </w:rPr>
        <w:t xml:space="preserve">            </w:t>
      </w:r>
      <w:r w:rsidRPr="00E67047">
        <w:rPr>
          <w:rFonts w:ascii="Courier New" w:hAnsi="Courier New" w:cs="Courier New"/>
          <w:highlight w:val="yellow"/>
          <w:lang w:val="en-CA"/>
        </w:rPr>
        <w:t>g.drawImage(tamponImage,0,0,this)</w:t>
      </w:r>
      <w:r w:rsidRPr="00E67047">
        <w:rPr>
          <w:rFonts w:ascii="Courier New" w:hAnsi="Courier New" w:cs="Courier New"/>
          <w:lang w:val="en-CA"/>
        </w:rPr>
        <w:t>;</w:t>
      </w:r>
    </w:p>
    <w:p w14:paraId="38EA89CC"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try {</w:t>
      </w:r>
    </w:p>
    <w:p w14:paraId="18B5360C"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Thread.sleep(50);</w:t>
      </w:r>
    </w:p>
    <w:p w14:paraId="7AE72327"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w:t>
      </w:r>
    </w:p>
    <w:p w14:paraId="103C833C"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catch(InterruptedException uneException){</w:t>
      </w:r>
    </w:p>
    <w:p w14:paraId="7C835635"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System.out.println(uneException.toString()); </w:t>
      </w:r>
    </w:p>
    <w:p w14:paraId="558F1F0C" w14:textId="77777777" w:rsidR="001F6504" w:rsidRPr="00E67047" w:rsidRDefault="001F6504" w:rsidP="001F6504">
      <w:pPr>
        <w:rPr>
          <w:rFonts w:ascii="Courier New" w:hAnsi="Courier New" w:cs="Courier New"/>
        </w:rPr>
      </w:pPr>
      <w:r w:rsidRPr="00E67047">
        <w:rPr>
          <w:rFonts w:ascii="Courier New" w:hAnsi="Courier New" w:cs="Courier New"/>
          <w:lang w:val="en-CA"/>
        </w:rPr>
        <w:t xml:space="preserve">            </w:t>
      </w:r>
      <w:r w:rsidRPr="00E67047">
        <w:rPr>
          <w:rFonts w:ascii="Courier New" w:hAnsi="Courier New" w:cs="Courier New"/>
        </w:rPr>
        <w:t>}</w:t>
      </w:r>
    </w:p>
    <w:p w14:paraId="6EA6E97F" w14:textId="77777777" w:rsidR="001F6504" w:rsidRPr="00E67047" w:rsidRDefault="001F6504" w:rsidP="001F6504">
      <w:pPr>
        <w:rPr>
          <w:rFonts w:ascii="Courier New" w:hAnsi="Courier New" w:cs="Courier New"/>
        </w:rPr>
      </w:pPr>
      <w:r w:rsidRPr="00E67047">
        <w:rPr>
          <w:rFonts w:ascii="Courier New" w:hAnsi="Courier New" w:cs="Courier New"/>
        </w:rPr>
        <w:t xml:space="preserve">            // Efface le Bot</w:t>
      </w:r>
    </w:p>
    <w:p w14:paraId="14589AAF" w14:textId="77777777" w:rsidR="001F6504" w:rsidRPr="00E67047" w:rsidRDefault="001F6504" w:rsidP="001F6504">
      <w:pPr>
        <w:rPr>
          <w:rFonts w:ascii="Courier New" w:hAnsi="Courier New" w:cs="Courier New"/>
        </w:rPr>
      </w:pPr>
      <w:r w:rsidRPr="00E67047">
        <w:rPr>
          <w:rFonts w:ascii="Courier New" w:hAnsi="Courier New" w:cs="Courier New"/>
        </w:rPr>
        <w:t xml:space="preserve">            </w:t>
      </w:r>
      <w:r w:rsidRPr="00E67047">
        <w:rPr>
          <w:rFonts w:ascii="Courier New" w:hAnsi="Courier New" w:cs="Courier New"/>
          <w:highlight w:val="yellow"/>
        </w:rPr>
        <w:t>tamponGraphics</w:t>
      </w:r>
      <w:r w:rsidRPr="00E67047">
        <w:rPr>
          <w:rFonts w:ascii="Courier New" w:hAnsi="Courier New" w:cs="Courier New"/>
        </w:rPr>
        <w:t>.clearRect(x,HAUTEURFENETRE-2*HAUTEURBOT,LARGEURBOT,HAUTEURBOT);</w:t>
      </w:r>
    </w:p>
    <w:p w14:paraId="2632F4A2" w14:textId="77777777" w:rsidR="001F6504" w:rsidRPr="00E67047" w:rsidRDefault="001F6504" w:rsidP="001F6504">
      <w:pPr>
        <w:rPr>
          <w:rFonts w:ascii="Courier New" w:hAnsi="Courier New" w:cs="Courier New"/>
          <w:lang w:val="en-CA"/>
        </w:rPr>
      </w:pPr>
      <w:r w:rsidRPr="00E67047">
        <w:rPr>
          <w:rFonts w:ascii="Courier New" w:hAnsi="Courier New" w:cs="Courier New"/>
        </w:rPr>
        <w:t xml:space="preserve">        </w:t>
      </w:r>
      <w:r w:rsidRPr="00E67047">
        <w:rPr>
          <w:rFonts w:ascii="Courier New" w:hAnsi="Courier New" w:cs="Courier New"/>
          <w:lang w:val="en-CA"/>
        </w:rPr>
        <w:t>}</w:t>
      </w:r>
    </w:p>
    <w:p w14:paraId="0BDFA227"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w:t>
      </w:r>
    </w:p>
    <w:p w14:paraId="1D5C6798" w14:textId="77777777" w:rsidR="001F6504" w:rsidRPr="00E67047" w:rsidRDefault="001F6504" w:rsidP="001F6504">
      <w:pPr>
        <w:rPr>
          <w:rFonts w:ascii="Courier New" w:hAnsi="Courier New" w:cs="Courier New"/>
          <w:lang w:val="en-CA"/>
        </w:rPr>
      </w:pPr>
    </w:p>
    <w:p w14:paraId="7CFEF93F" w14:textId="77777777" w:rsidR="001F6504" w:rsidRPr="00E67047" w:rsidRDefault="001F6504" w:rsidP="001F6504">
      <w:pPr>
        <w:rPr>
          <w:rFonts w:ascii="Courier New" w:hAnsi="Courier New" w:cs="Courier New"/>
          <w:lang w:val="en-CA"/>
        </w:rPr>
      </w:pPr>
      <w:r w:rsidRPr="00E67047">
        <w:rPr>
          <w:rFonts w:ascii="Courier New" w:hAnsi="Courier New" w:cs="Courier New"/>
          <w:lang w:val="en-CA"/>
        </w:rPr>
        <w:t xml:space="preserve">    public static void main (String args</w:t>
      </w:r>
      <w:smartTag w:uri="isiresearchsoft-com/cwyw" w:element="citation">
        <w:r w:rsidRPr="00E67047">
          <w:rPr>
            <w:rFonts w:ascii="Courier New" w:hAnsi="Courier New" w:cs="Courier New"/>
            <w:lang w:val="en-CA"/>
          </w:rPr>
          <w:t>[]</w:t>
        </w:r>
      </w:smartTag>
      <w:r w:rsidRPr="00E67047">
        <w:rPr>
          <w:rFonts w:ascii="Courier New" w:hAnsi="Courier New" w:cs="Courier New"/>
          <w:lang w:val="en-CA"/>
        </w:rPr>
        <w:t>) {</w:t>
      </w:r>
    </w:p>
    <w:p w14:paraId="5CACED95" w14:textId="77777777" w:rsidR="001F6504" w:rsidRPr="00E67047" w:rsidRDefault="001F6504" w:rsidP="001F6504">
      <w:pPr>
        <w:rPr>
          <w:rFonts w:ascii="Courier New" w:hAnsi="Courier New" w:cs="Courier New"/>
          <w:lang w:val="fr-CA"/>
        </w:rPr>
      </w:pPr>
      <w:r w:rsidRPr="00E67047">
        <w:rPr>
          <w:rFonts w:ascii="Courier New" w:hAnsi="Courier New" w:cs="Courier New"/>
          <w:lang w:val="en-CA"/>
        </w:rPr>
        <w:lastRenderedPageBreak/>
        <w:t xml:space="preserve">        </w:t>
      </w:r>
      <w:r w:rsidRPr="00E67047">
        <w:rPr>
          <w:rFonts w:ascii="Courier New" w:hAnsi="Courier New" w:cs="Courier New"/>
          <w:lang w:val="fr-CA"/>
        </w:rPr>
        <w:t>new ExempleJFrameAnimationDoubleTampon();</w:t>
      </w:r>
    </w:p>
    <w:p w14:paraId="7123452B" w14:textId="77777777" w:rsidR="001F6504" w:rsidRPr="00E67047" w:rsidRDefault="001F6504" w:rsidP="001F6504">
      <w:pPr>
        <w:rPr>
          <w:rFonts w:ascii="Courier New" w:hAnsi="Courier New" w:cs="Courier New"/>
        </w:rPr>
      </w:pPr>
      <w:r w:rsidRPr="00E67047">
        <w:rPr>
          <w:rFonts w:ascii="Courier New" w:hAnsi="Courier New" w:cs="Courier New"/>
          <w:lang w:val="fr-CA"/>
        </w:rPr>
        <w:t xml:space="preserve">    </w:t>
      </w:r>
      <w:r w:rsidRPr="00E67047">
        <w:rPr>
          <w:rFonts w:ascii="Courier New" w:hAnsi="Courier New" w:cs="Courier New"/>
        </w:rPr>
        <w:t>}</w:t>
      </w:r>
    </w:p>
    <w:p w14:paraId="71216CDE" w14:textId="77777777" w:rsidR="001F6504" w:rsidRPr="00E67047" w:rsidRDefault="001F6504" w:rsidP="001F6504">
      <w:pPr>
        <w:rPr>
          <w:rFonts w:ascii="Courier New" w:hAnsi="Courier New" w:cs="Courier New"/>
        </w:rPr>
      </w:pPr>
      <w:r w:rsidRPr="00E67047">
        <w:rPr>
          <w:rFonts w:ascii="Courier New" w:hAnsi="Courier New" w:cs="Courier New"/>
        </w:rPr>
        <w:t>}</w:t>
      </w: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77777777" w:rsidR="001F6504" w:rsidRPr="008C04BA" w:rsidRDefault="001F6504" w:rsidP="001F6504">
      <w:pPr>
        <w:pStyle w:val="Corpsdetexte"/>
        <w:rPr>
          <w:b/>
          <w:bCs/>
        </w:rPr>
      </w:pPr>
      <w:r>
        <w:rPr>
          <w:b/>
          <w:bCs/>
        </w:rPr>
        <w:t xml:space="preserve">Solution. </w:t>
      </w:r>
      <w:hyperlink r:id="rId350"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ExerciceJFrameAvecBotRebondissant.java</w:t>
      </w:r>
    </w:p>
    <w:p w14:paraId="30F5619F" w14:textId="77777777" w:rsidR="001F6504" w:rsidRPr="00977388" w:rsidRDefault="001F6504" w:rsidP="001F6504">
      <w:pPr>
        <w:rPr>
          <w:rFonts w:ascii="Courier New" w:hAnsi="Courier New" w:cs="Courier New"/>
        </w:rPr>
      </w:pPr>
      <w:r w:rsidRPr="00977388">
        <w:rPr>
          <w:rFonts w:ascii="Courier New" w:hAnsi="Courier New" w:cs="Courier New"/>
        </w:rPr>
        <w:t>// Animation par double tampon</w:t>
      </w:r>
    </w:p>
    <w:p w14:paraId="50AED5EB" w14:textId="77777777" w:rsidR="001F6504" w:rsidRPr="00977388" w:rsidRDefault="001F6504" w:rsidP="001F6504">
      <w:pPr>
        <w:rPr>
          <w:rFonts w:ascii="Courier New" w:hAnsi="Courier New" w:cs="Courier New"/>
        </w:rPr>
      </w:pPr>
      <w:r w:rsidRPr="00977388">
        <w:rPr>
          <w:rFonts w:ascii="Courier New" w:hAnsi="Courier New" w:cs="Courier New"/>
        </w:rPr>
        <w:t>// Le Bot rebondit lorsqu'il atteint le bord de la fenêtre</w:t>
      </w:r>
    </w:p>
    <w:p w14:paraId="5E518B4F" w14:textId="77777777" w:rsidR="001F6504" w:rsidRPr="00977388" w:rsidRDefault="001F6504" w:rsidP="001F6504">
      <w:pPr>
        <w:rPr>
          <w:rFonts w:ascii="Courier New" w:hAnsi="Courier New" w:cs="Courier New"/>
        </w:rPr>
      </w:pPr>
      <w:r w:rsidRPr="00977388">
        <w:rPr>
          <w:rFonts w:ascii="Courier New" w:hAnsi="Courier New" w:cs="Courier New"/>
        </w:rPr>
        <w:t>import java.awt.*;</w:t>
      </w:r>
    </w:p>
    <w:p w14:paraId="795A47F6" w14:textId="77777777" w:rsidR="001F6504" w:rsidRPr="00977388" w:rsidRDefault="001F6504" w:rsidP="001F6504">
      <w:pPr>
        <w:rPr>
          <w:rFonts w:ascii="Courier New" w:hAnsi="Courier New" w:cs="Courier New"/>
        </w:rPr>
      </w:pPr>
      <w:r w:rsidRPr="00977388">
        <w:rPr>
          <w:rFonts w:ascii="Courier New" w:hAnsi="Courier New" w:cs="Courier New"/>
        </w:rPr>
        <w:t>import javax.swing.*;</w:t>
      </w:r>
    </w:p>
    <w:p w14:paraId="1787A8A6" w14:textId="77777777" w:rsidR="001F6504" w:rsidRPr="00977388" w:rsidRDefault="001F6504" w:rsidP="001F6504">
      <w:pPr>
        <w:rPr>
          <w:rFonts w:ascii="Courier New" w:hAnsi="Courier New" w:cs="Courier New"/>
        </w:rPr>
      </w:pPr>
      <w:r w:rsidRPr="00977388">
        <w:rPr>
          <w:rFonts w:ascii="Courier New" w:hAnsi="Courier New" w:cs="Courier New"/>
        </w:rPr>
        <w:t>import java.awt.event.*;</w:t>
      </w:r>
    </w:p>
    <w:p w14:paraId="4A5D9A95" w14:textId="77777777" w:rsidR="001F6504" w:rsidRPr="00977388" w:rsidRDefault="001F6504" w:rsidP="001F6504">
      <w:pPr>
        <w:rPr>
          <w:rFonts w:ascii="Courier New" w:hAnsi="Courier New" w:cs="Courier New"/>
        </w:rPr>
      </w:pPr>
    </w:p>
    <w:p w14:paraId="04001B67" w14:textId="77777777" w:rsidR="001F6504" w:rsidRPr="00977388" w:rsidRDefault="001F6504" w:rsidP="001F6504">
      <w:pPr>
        <w:rPr>
          <w:rFonts w:ascii="Courier New" w:hAnsi="Courier New" w:cs="Courier New"/>
        </w:rPr>
      </w:pPr>
      <w:r w:rsidRPr="00977388">
        <w:rPr>
          <w:rFonts w:ascii="Courier New" w:hAnsi="Courier New" w:cs="Courier New"/>
        </w:rPr>
        <w:t>public class ExerciceJFrameAvecBotRebondissant extends JFrame {</w:t>
      </w:r>
    </w:p>
    <w:p w14:paraId="1327E6A8" w14:textId="77777777" w:rsidR="001F6504" w:rsidRPr="00977388" w:rsidRDefault="001F6504" w:rsidP="001F6504">
      <w:pPr>
        <w:rPr>
          <w:rFonts w:ascii="Courier New" w:hAnsi="Courier New" w:cs="Courier New"/>
        </w:rPr>
      </w:pPr>
    </w:p>
    <w:p w14:paraId="7CC88342" w14:textId="77777777" w:rsidR="001F6504" w:rsidRPr="00977388" w:rsidRDefault="001F6504" w:rsidP="001F6504">
      <w:pPr>
        <w:rPr>
          <w:rFonts w:ascii="Courier New" w:hAnsi="Courier New" w:cs="Courier New"/>
        </w:rPr>
      </w:pPr>
      <w:r w:rsidRPr="00977388">
        <w:rPr>
          <w:rFonts w:ascii="Courier New" w:hAnsi="Courier New" w:cs="Courier New"/>
        </w:rPr>
        <w:t xml:space="preserve">    // Constantes pour la taille de la fenetre et du Bot</w:t>
      </w:r>
    </w:p>
    <w:p w14:paraId="33607F14" w14:textId="77777777" w:rsidR="001F6504" w:rsidRPr="00977388" w:rsidRDefault="001F6504" w:rsidP="001F6504">
      <w:pPr>
        <w:rPr>
          <w:rFonts w:ascii="Courier New" w:hAnsi="Courier New" w:cs="Courier New"/>
          <w:lang w:val="en-CA"/>
        </w:rPr>
      </w:pPr>
      <w:r w:rsidRPr="00977388">
        <w:rPr>
          <w:rFonts w:ascii="Courier New" w:hAnsi="Courier New" w:cs="Courier New"/>
        </w:rPr>
        <w:t xml:space="preserve">    </w:t>
      </w:r>
      <w:r w:rsidRPr="00977388">
        <w:rPr>
          <w:rFonts w:ascii="Courier New" w:hAnsi="Courier New" w:cs="Courier New"/>
          <w:lang w:val="en-CA"/>
        </w:rPr>
        <w:t>private static final int LARGEURFENETRE = 400;</w:t>
      </w:r>
    </w:p>
    <w:p w14:paraId="17F7DEBC"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private static final int HAUTEURFENETRE = 400;</w:t>
      </w:r>
    </w:p>
    <w:p w14:paraId="1B289C2E"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private static final int LARGEURBOT = LARGEURFENETRE/4;</w:t>
      </w:r>
    </w:p>
    <w:p w14:paraId="7FFC47EE" w14:textId="77777777" w:rsidR="001F6504" w:rsidRPr="00977388" w:rsidRDefault="001F6504" w:rsidP="001F6504">
      <w:pPr>
        <w:rPr>
          <w:rFonts w:ascii="Courier New" w:hAnsi="Courier New" w:cs="Courier New"/>
          <w:lang w:val="de-DE"/>
        </w:rPr>
      </w:pPr>
      <w:r w:rsidRPr="00977388">
        <w:rPr>
          <w:rFonts w:ascii="Courier New" w:hAnsi="Courier New" w:cs="Courier New"/>
          <w:lang w:val="en-CA"/>
        </w:rPr>
        <w:t xml:space="preserve">    </w:t>
      </w:r>
      <w:r w:rsidRPr="00977388">
        <w:rPr>
          <w:rFonts w:ascii="Courier New" w:hAnsi="Courier New" w:cs="Courier New"/>
          <w:lang w:val="de-DE"/>
        </w:rPr>
        <w:t>private static final int HAUTEURBOT = HAUTEURFENETRE/3;</w:t>
      </w:r>
    </w:p>
    <w:p w14:paraId="0C6070A6" w14:textId="77777777" w:rsidR="001F6504" w:rsidRPr="00977388" w:rsidRDefault="001F6504" w:rsidP="001F6504">
      <w:pPr>
        <w:rPr>
          <w:rFonts w:ascii="Courier New" w:hAnsi="Courier New" w:cs="Courier New"/>
          <w:lang w:val="de-DE"/>
        </w:rPr>
      </w:pPr>
    </w:p>
    <w:p w14:paraId="6ACE3518" w14:textId="77777777" w:rsidR="001F6504" w:rsidRPr="00977388" w:rsidRDefault="001F6504" w:rsidP="001F6504">
      <w:pPr>
        <w:rPr>
          <w:rFonts w:ascii="Courier New" w:hAnsi="Courier New" w:cs="Courier New"/>
        </w:rPr>
      </w:pPr>
      <w:r w:rsidRPr="00977388">
        <w:rPr>
          <w:rFonts w:ascii="Courier New" w:hAnsi="Courier New" w:cs="Courier New"/>
          <w:lang w:val="de-DE"/>
        </w:rPr>
        <w:t xml:space="preserve">    </w:t>
      </w:r>
      <w:r w:rsidRPr="00977388">
        <w:rPr>
          <w:rFonts w:ascii="Courier New" w:hAnsi="Courier New" w:cs="Courier New"/>
        </w:rPr>
        <w:t>// Tampon pour construire l'image avant d'afficher</w:t>
      </w:r>
    </w:p>
    <w:p w14:paraId="03D7BAAE" w14:textId="77777777" w:rsidR="001F6504" w:rsidRPr="00977388" w:rsidRDefault="001F6504" w:rsidP="001F6504">
      <w:pPr>
        <w:rPr>
          <w:rFonts w:ascii="Courier New" w:hAnsi="Courier New" w:cs="Courier New"/>
        </w:rPr>
      </w:pPr>
      <w:r w:rsidRPr="00977388">
        <w:rPr>
          <w:rFonts w:ascii="Courier New" w:hAnsi="Courier New" w:cs="Courier New"/>
        </w:rPr>
        <w:t xml:space="preserve">    Graphics tamponGraphics; </w:t>
      </w:r>
    </w:p>
    <w:p w14:paraId="06215A7D" w14:textId="77777777" w:rsidR="001F6504" w:rsidRPr="00977388" w:rsidRDefault="001F6504" w:rsidP="001F6504">
      <w:pPr>
        <w:rPr>
          <w:rFonts w:ascii="Courier New" w:hAnsi="Courier New" w:cs="Courier New"/>
        </w:rPr>
      </w:pPr>
      <w:r w:rsidRPr="00977388">
        <w:rPr>
          <w:rFonts w:ascii="Courier New" w:hAnsi="Courier New" w:cs="Courier New"/>
        </w:rPr>
        <w:t xml:space="preserve">    Image tamponImage;</w:t>
      </w:r>
    </w:p>
    <w:p w14:paraId="48992681"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36670C70" w14:textId="77777777" w:rsidR="001F6504" w:rsidRPr="00977388" w:rsidRDefault="001F6504" w:rsidP="001F6504">
      <w:pPr>
        <w:rPr>
          <w:rFonts w:ascii="Courier New" w:hAnsi="Courier New" w:cs="Courier New"/>
        </w:rPr>
      </w:pPr>
    </w:p>
    <w:p w14:paraId="2A54FBE8" w14:textId="77777777" w:rsidR="001F6504" w:rsidRPr="00977388" w:rsidRDefault="001F6504" w:rsidP="001F6504">
      <w:pPr>
        <w:rPr>
          <w:rFonts w:ascii="Courier New" w:hAnsi="Courier New" w:cs="Courier New"/>
        </w:rPr>
      </w:pPr>
      <w:r w:rsidRPr="00977388">
        <w:rPr>
          <w:rFonts w:ascii="Courier New" w:hAnsi="Courier New" w:cs="Courier New"/>
        </w:rPr>
        <w:t xml:space="preserve">    public ExerciceJFrameAvecBotRebondissant() {</w:t>
      </w:r>
    </w:p>
    <w:p w14:paraId="1950B73E" w14:textId="77777777" w:rsidR="001F6504" w:rsidRPr="00977388" w:rsidRDefault="001F6504" w:rsidP="001F6504">
      <w:pPr>
        <w:rPr>
          <w:rFonts w:ascii="Courier New" w:hAnsi="Courier New" w:cs="Courier New"/>
          <w:lang w:val="en-CA"/>
        </w:rPr>
      </w:pPr>
      <w:r w:rsidRPr="00977388">
        <w:rPr>
          <w:rFonts w:ascii="Courier New" w:hAnsi="Courier New" w:cs="Courier New"/>
        </w:rPr>
        <w:t xml:space="preserve">        </w:t>
      </w:r>
      <w:r w:rsidRPr="00977388">
        <w:rPr>
          <w:rFonts w:ascii="Courier New" w:hAnsi="Courier New" w:cs="Courier New"/>
          <w:lang w:val="en-CA"/>
        </w:rPr>
        <w:t>super("Bot rebondissant");</w:t>
      </w:r>
    </w:p>
    <w:p w14:paraId="489295B2"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this.setDefaultCloseOperation(EXIT_ON_CLOSE);</w:t>
      </w:r>
    </w:p>
    <w:p w14:paraId="3A85B524"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this.setSize(LARGEURFENETRE,HAUTEURFENETRE);</w:t>
      </w:r>
    </w:p>
    <w:p w14:paraId="3682FA00"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this.setVisible(true);</w:t>
      </w:r>
    </w:p>
    <w:p w14:paraId="59BD9642" w14:textId="77777777" w:rsidR="001F6504" w:rsidRPr="00977388" w:rsidRDefault="001F6504" w:rsidP="001F6504">
      <w:pPr>
        <w:rPr>
          <w:rFonts w:ascii="Courier New" w:hAnsi="Courier New" w:cs="Courier New"/>
        </w:rPr>
      </w:pPr>
      <w:r w:rsidRPr="00977388">
        <w:rPr>
          <w:rFonts w:ascii="Courier New" w:hAnsi="Courier New" w:cs="Courier New"/>
          <w:lang w:val="en-CA"/>
        </w:rPr>
        <w:t xml:space="preserve">    </w:t>
      </w:r>
      <w:r w:rsidRPr="00977388">
        <w:rPr>
          <w:rFonts w:ascii="Courier New" w:hAnsi="Courier New" w:cs="Courier New"/>
        </w:rPr>
        <w:t>}</w:t>
      </w:r>
    </w:p>
    <w:p w14:paraId="593A4E06"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2CD0132C" w14:textId="77777777" w:rsidR="001F6504" w:rsidRPr="00977388" w:rsidRDefault="001F6504" w:rsidP="001F6504">
      <w:pPr>
        <w:rPr>
          <w:rFonts w:ascii="Courier New" w:hAnsi="Courier New" w:cs="Courier New"/>
        </w:rPr>
      </w:pPr>
      <w:r w:rsidRPr="00977388">
        <w:rPr>
          <w:rFonts w:ascii="Courier New" w:hAnsi="Courier New" w:cs="Courier New"/>
        </w:rPr>
        <w:t xml:space="preserve">    // Méthode qui dessine un Bot dans un objet Graphics g</w:t>
      </w:r>
    </w:p>
    <w:p w14:paraId="457C5467" w14:textId="77777777" w:rsidR="001F6504" w:rsidRPr="00977388" w:rsidRDefault="001F6504" w:rsidP="001F6504">
      <w:pPr>
        <w:rPr>
          <w:rFonts w:ascii="Courier New" w:hAnsi="Courier New" w:cs="Courier New"/>
        </w:rPr>
      </w:pPr>
      <w:r w:rsidRPr="00977388">
        <w:rPr>
          <w:rFonts w:ascii="Courier New" w:hAnsi="Courier New" w:cs="Courier New"/>
        </w:rPr>
        <w:t xml:space="preserve">    // à l'échelle dans un rectangle englobant de paramètres x,y,largeur,hauteur</w:t>
      </w:r>
    </w:p>
    <w:p w14:paraId="4DBECFF4" w14:textId="77777777" w:rsidR="001F6504" w:rsidRPr="00977388" w:rsidRDefault="001F6504" w:rsidP="001F6504">
      <w:pPr>
        <w:rPr>
          <w:rFonts w:ascii="Courier New" w:hAnsi="Courier New" w:cs="Courier New"/>
        </w:rPr>
      </w:pPr>
      <w:r w:rsidRPr="00977388">
        <w:rPr>
          <w:rFonts w:ascii="Courier New" w:hAnsi="Courier New" w:cs="Courier New"/>
        </w:rPr>
        <w:t xml:space="preserve">    public void paintBot (Graphics g, int x, int y, int largeur, int hauteur) {</w:t>
      </w:r>
    </w:p>
    <w:p w14:paraId="2C3CA9FF" w14:textId="77777777" w:rsidR="001F6504" w:rsidRPr="00977388" w:rsidRDefault="001F6504" w:rsidP="001F6504">
      <w:pPr>
        <w:rPr>
          <w:rFonts w:ascii="Courier New" w:hAnsi="Courier New" w:cs="Courier New"/>
        </w:rPr>
      </w:pPr>
      <w:r w:rsidRPr="00977388">
        <w:rPr>
          <w:rFonts w:ascii="Courier New" w:hAnsi="Courier New" w:cs="Courier New"/>
        </w:rPr>
        <w:t xml:space="preserve">        g.setColor(Color.green);</w:t>
      </w:r>
    </w:p>
    <w:p w14:paraId="2E5253C2" w14:textId="77777777" w:rsidR="001F6504" w:rsidRPr="00977388" w:rsidRDefault="001F6504" w:rsidP="001F6504">
      <w:pPr>
        <w:rPr>
          <w:rFonts w:ascii="Courier New" w:hAnsi="Courier New" w:cs="Courier New"/>
        </w:rPr>
      </w:pPr>
      <w:r w:rsidRPr="00977388">
        <w:rPr>
          <w:rFonts w:ascii="Courier New" w:hAnsi="Courier New" w:cs="Courier New"/>
        </w:rPr>
        <w:t xml:space="preserve">        g.fillOval(x,y,largeur,hauteur/2); // La tête</w:t>
      </w:r>
    </w:p>
    <w:p w14:paraId="27641531" w14:textId="77777777" w:rsidR="001F6504" w:rsidRPr="00977388" w:rsidRDefault="001F6504" w:rsidP="001F6504">
      <w:pPr>
        <w:rPr>
          <w:rFonts w:ascii="Courier New" w:hAnsi="Courier New" w:cs="Courier New"/>
        </w:rPr>
      </w:pPr>
    </w:p>
    <w:p w14:paraId="458DB8DD" w14:textId="77777777" w:rsidR="001F6504" w:rsidRPr="00977388" w:rsidRDefault="001F6504" w:rsidP="001F6504">
      <w:pPr>
        <w:rPr>
          <w:rFonts w:ascii="Courier New" w:hAnsi="Courier New" w:cs="Courier New"/>
        </w:rPr>
      </w:pPr>
      <w:r w:rsidRPr="00977388">
        <w:rPr>
          <w:rFonts w:ascii="Courier New" w:hAnsi="Courier New" w:cs="Courier New"/>
        </w:rPr>
        <w:t xml:space="preserve">        g.setColor(Color.black);</w:t>
      </w:r>
    </w:p>
    <w:p w14:paraId="68F9DBBC" w14:textId="77777777" w:rsidR="001F6504" w:rsidRPr="00977388" w:rsidRDefault="001F6504" w:rsidP="001F6504">
      <w:pPr>
        <w:rPr>
          <w:rFonts w:ascii="Courier New" w:hAnsi="Courier New" w:cs="Courier New"/>
        </w:rPr>
      </w:pPr>
      <w:r w:rsidRPr="00977388">
        <w:rPr>
          <w:rFonts w:ascii="Courier New" w:hAnsi="Courier New" w:cs="Courier New"/>
        </w:rPr>
        <w:t xml:space="preserve">        g.fillRect(x+largeur/4,y+hauteur/8,largeur/10,hauteur/20); // L'oeil gauche</w:t>
      </w:r>
    </w:p>
    <w:p w14:paraId="546FB940" w14:textId="77777777" w:rsidR="001F6504" w:rsidRPr="00977388" w:rsidRDefault="001F6504" w:rsidP="001F6504">
      <w:pPr>
        <w:rPr>
          <w:rFonts w:ascii="Courier New" w:hAnsi="Courier New" w:cs="Courier New"/>
        </w:rPr>
      </w:pPr>
      <w:r w:rsidRPr="00977388">
        <w:rPr>
          <w:rFonts w:ascii="Courier New" w:hAnsi="Courier New" w:cs="Courier New"/>
        </w:rPr>
        <w:t xml:space="preserve">        g.fillRect(x+largeur*3/4-largeur/10,y+hauteur/8,largeur/10,hauteur/20); // L'oeil droit</w:t>
      </w:r>
    </w:p>
    <w:p w14:paraId="5D22B30D" w14:textId="77777777" w:rsidR="001F6504" w:rsidRPr="00977388" w:rsidRDefault="001F6504" w:rsidP="001F6504">
      <w:pPr>
        <w:rPr>
          <w:rFonts w:ascii="Courier New" w:hAnsi="Courier New" w:cs="Courier New"/>
        </w:rPr>
      </w:pPr>
      <w:r w:rsidRPr="00977388">
        <w:rPr>
          <w:rFonts w:ascii="Courier New" w:hAnsi="Courier New" w:cs="Courier New"/>
        </w:rPr>
        <w:t xml:space="preserve">        g.drawLine(x+largeur/4,y+hauteur*3/8,x+largeur*3/4,y+hauteur*3/8); // La bouche</w:t>
      </w:r>
    </w:p>
    <w:p w14:paraId="173BDBA8"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6E667F04" w14:textId="77777777" w:rsidR="001F6504" w:rsidRPr="00977388" w:rsidRDefault="001F6504" w:rsidP="001F6504">
      <w:pPr>
        <w:rPr>
          <w:rFonts w:ascii="Courier New" w:hAnsi="Courier New" w:cs="Courier New"/>
        </w:rPr>
      </w:pPr>
      <w:r w:rsidRPr="00977388">
        <w:rPr>
          <w:rFonts w:ascii="Courier New" w:hAnsi="Courier New" w:cs="Courier New"/>
        </w:rPr>
        <w:t xml:space="preserve">        g.setColor(Color.red);</w:t>
      </w:r>
    </w:p>
    <w:p w14:paraId="6D23A520" w14:textId="77777777" w:rsidR="001F6504" w:rsidRPr="00977388" w:rsidRDefault="001F6504" w:rsidP="001F6504">
      <w:pPr>
        <w:rPr>
          <w:rFonts w:ascii="Courier New" w:hAnsi="Courier New" w:cs="Courier New"/>
        </w:rPr>
      </w:pPr>
      <w:r w:rsidRPr="00977388">
        <w:rPr>
          <w:rFonts w:ascii="Courier New" w:hAnsi="Courier New" w:cs="Courier New"/>
        </w:rPr>
        <w:t xml:space="preserve">        g.fillRect(x,y+hauteur/2,largeur,hauteur/2); // Le corps</w:t>
      </w:r>
    </w:p>
    <w:p w14:paraId="0B82B364"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3028B30F" w14:textId="77777777" w:rsidR="001F6504" w:rsidRPr="00977388" w:rsidRDefault="001F6504" w:rsidP="001F6504">
      <w:pPr>
        <w:rPr>
          <w:rFonts w:ascii="Courier New" w:hAnsi="Courier New" w:cs="Courier New"/>
        </w:rPr>
      </w:pPr>
    </w:p>
    <w:p w14:paraId="246A14FA" w14:textId="77777777" w:rsidR="001F6504" w:rsidRPr="00977388" w:rsidRDefault="001F6504" w:rsidP="001F6504">
      <w:pPr>
        <w:rPr>
          <w:rFonts w:ascii="Courier New" w:hAnsi="Courier New" w:cs="Courier New"/>
        </w:rPr>
      </w:pPr>
      <w:r w:rsidRPr="00977388">
        <w:rPr>
          <w:rFonts w:ascii="Courier New" w:hAnsi="Courier New" w:cs="Courier New"/>
        </w:rPr>
        <w:t xml:space="preserve">    public void paint (Graphics g) {</w:t>
      </w:r>
    </w:p>
    <w:p w14:paraId="14B37C16" w14:textId="77777777" w:rsidR="001F6504" w:rsidRPr="00977388" w:rsidRDefault="001F6504" w:rsidP="001F6504">
      <w:pPr>
        <w:rPr>
          <w:rFonts w:ascii="Courier New" w:hAnsi="Courier New" w:cs="Courier New"/>
        </w:rPr>
      </w:pPr>
      <w:r w:rsidRPr="00977388">
        <w:rPr>
          <w:rFonts w:ascii="Courier New" w:hAnsi="Courier New" w:cs="Courier New"/>
        </w:rPr>
        <w:t xml:space="preserve">        super.paint(g);</w:t>
      </w:r>
    </w:p>
    <w:p w14:paraId="44AC137C" w14:textId="77777777" w:rsidR="001F6504" w:rsidRPr="00977388" w:rsidRDefault="001F6504" w:rsidP="001F6504">
      <w:pPr>
        <w:rPr>
          <w:rFonts w:ascii="Courier New" w:hAnsi="Courier New" w:cs="Courier New"/>
        </w:rPr>
      </w:pPr>
    </w:p>
    <w:p w14:paraId="18745E6E" w14:textId="77777777" w:rsidR="001F6504" w:rsidRPr="00977388" w:rsidRDefault="001F6504" w:rsidP="001F6504">
      <w:pPr>
        <w:rPr>
          <w:rFonts w:ascii="Courier New" w:hAnsi="Courier New" w:cs="Courier New"/>
        </w:rPr>
      </w:pPr>
      <w:r w:rsidRPr="00977388">
        <w:rPr>
          <w:rFonts w:ascii="Courier New" w:hAnsi="Courier New" w:cs="Courier New"/>
        </w:rPr>
        <w:t xml:space="preserve">        tamponImage = createImage(LARGEURFENETRE,HAUTEURFENETRE);</w:t>
      </w:r>
    </w:p>
    <w:p w14:paraId="43576865" w14:textId="77777777" w:rsidR="001F6504" w:rsidRPr="00977388" w:rsidRDefault="001F6504" w:rsidP="001F6504">
      <w:pPr>
        <w:rPr>
          <w:rFonts w:ascii="Courier New" w:hAnsi="Courier New" w:cs="Courier New"/>
        </w:rPr>
      </w:pPr>
      <w:r w:rsidRPr="00977388">
        <w:rPr>
          <w:rFonts w:ascii="Courier New" w:hAnsi="Courier New" w:cs="Courier New"/>
        </w:rPr>
        <w:t xml:space="preserve">        tamponGraphics = tamponImage.getGraphics();</w:t>
      </w:r>
    </w:p>
    <w:p w14:paraId="0B4CBAA5"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int x = 0</w:t>
      </w:r>
      <w:r w:rsidRPr="00977388">
        <w:rPr>
          <w:rFonts w:ascii="Courier New" w:hAnsi="Courier New" w:cs="Courier New"/>
        </w:rPr>
        <w:t>; // Coordonnée x du Bot</w:t>
      </w:r>
    </w:p>
    <w:p w14:paraId="19A0F827"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int directionBot = 1</w:t>
      </w:r>
      <w:r w:rsidRPr="00977388">
        <w:rPr>
          <w:rFonts w:ascii="Courier New" w:hAnsi="Courier New" w:cs="Courier New"/>
        </w:rPr>
        <w:t>; //+1 vers la droite et -1 vers la gauche</w:t>
      </w:r>
    </w:p>
    <w:p w14:paraId="4F5CAA16"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int vitesseBot = 5</w:t>
      </w:r>
      <w:r w:rsidRPr="00977388">
        <w:rPr>
          <w:rFonts w:ascii="Courier New" w:hAnsi="Courier New" w:cs="Courier New"/>
        </w:rPr>
        <w:t>; //nombre d'unités de déplacement à chaque itération de la boucle</w:t>
      </w:r>
    </w:p>
    <w:p w14:paraId="30F5F77E"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while(true)</w:t>
      </w:r>
      <w:r w:rsidRPr="00977388">
        <w:rPr>
          <w:rFonts w:ascii="Courier New" w:hAnsi="Courier New" w:cs="Courier New"/>
        </w:rPr>
        <w:t>{</w:t>
      </w:r>
    </w:p>
    <w:p w14:paraId="67246D05" w14:textId="77777777" w:rsidR="001F6504" w:rsidRPr="00977388" w:rsidRDefault="001F6504" w:rsidP="001F6504">
      <w:pPr>
        <w:rPr>
          <w:rFonts w:ascii="Courier New" w:hAnsi="Courier New" w:cs="Courier New"/>
        </w:rPr>
      </w:pPr>
      <w:r w:rsidRPr="00977388">
        <w:rPr>
          <w:rFonts w:ascii="Courier New" w:hAnsi="Courier New" w:cs="Courier New"/>
        </w:rPr>
        <w:t xml:space="preserve">            // Dessine le Bot dans le tampon</w:t>
      </w:r>
    </w:p>
    <w:p w14:paraId="7B774742" w14:textId="77777777" w:rsidR="001F6504" w:rsidRPr="00977388" w:rsidRDefault="001F6504" w:rsidP="001F6504">
      <w:pPr>
        <w:rPr>
          <w:rFonts w:ascii="Courier New" w:hAnsi="Courier New" w:cs="Courier New"/>
        </w:rPr>
      </w:pPr>
      <w:r w:rsidRPr="00977388">
        <w:rPr>
          <w:rFonts w:ascii="Courier New" w:hAnsi="Courier New" w:cs="Courier New"/>
        </w:rPr>
        <w:t xml:space="preserve">            paintBot(tamponGraphics,x,HAUTEURFENETRE-2*HAUTEURBOT,LARGEURBOT,HAUTEURBOT);</w:t>
      </w:r>
    </w:p>
    <w:p w14:paraId="29F5A524" w14:textId="77777777" w:rsidR="001F6504" w:rsidRPr="00977388" w:rsidRDefault="001F6504" w:rsidP="001F6504">
      <w:pPr>
        <w:rPr>
          <w:rFonts w:ascii="Courier New" w:hAnsi="Courier New" w:cs="Courier New"/>
        </w:rPr>
      </w:pPr>
      <w:r w:rsidRPr="00977388">
        <w:rPr>
          <w:rFonts w:ascii="Courier New" w:hAnsi="Courier New" w:cs="Courier New"/>
        </w:rPr>
        <w:t xml:space="preserve">            //Copie le tampon dans le contexte graphique de la fenetre</w:t>
      </w:r>
    </w:p>
    <w:p w14:paraId="4FCD1AC9" w14:textId="77777777" w:rsidR="001F6504" w:rsidRPr="00977388" w:rsidRDefault="001F6504" w:rsidP="001F6504">
      <w:pPr>
        <w:rPr>
          <w:rFonts w:ascii="Courier New" w:hAnsi="Courier New" w:cs="Courier New"/>
          <w:lang w:val="en-CA"/>
        </w:rPr>
      </w:pPr>
      <w:r w:rsidRPr="00977388">
        <w:rPr>
          <w:rFonts w:ascii="Courier New" w:hAnsi="Courier New" w:cs="Courier New"/>
        </w:rPr>
        <w:t xml:space="preserve">            </w:t>
      </w:r>
      <w:r w:rsidRPr="00977388">
        <w:rPr>
          <w:rFonts w:ascii="Courier New" w:hAnsi="Courier New" w:cs="Courier New"/>
          <w:lang w:val="en-CA"/>
        </w:rPr>
        <w:t>g.drawImage(tamponImage,0,0,this);</w:t>
      </w:r>
    </w:p>
    <w:p w14:paraId="0A898084"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try {</w:t>
      </w:r>
    </w:p>
    <w:p w14:paraId="58140638"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Thread.sleep(50);</w:t>
      </w:r>
    </w:p>
    <w:p w14:paraId="133F6A03"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w:t>
      </w:r>
    </w:p>
    <w:p w14:paraId="02D2BC80"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catch(InterruptedException uneException){</w:t>
      </w:r>
    </w:p>
    <w:p w14:paraId="699631F2"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System.out.println(uneException.toString()); </w:t>
      </w:r>
    </w:p>
    <w:p w14:paraId="4206FAA4" w14:textId="77777777" w:rsidR="001F6504" w:rsidRPr="00977388" w:rsidRDefault="001F6504" w:rsidP="001F6504">
      <w:pPr>
        <w:rPr>
          <w:rFonts w:ascii="Courier New" w:hAnsi="Courier New" w:cs="Courier New"/>
        </w:rPr>
      </w:pPr>
      <w:r w:rsidRPr="00977388">
        <w:rPr>
          <w:rFonts w:ascii="Courier New" w:hAnsi="Courier New" w:cs="Courier New"/>
          <w:lang w:val="en-CA"/>
        </w:rPr>
        <w:t xml:space="preserve">            </w:t>
      </w:r>
      <w:r w:rsidRPr="00977388">
        <w:rPr>
          <w:rFonts w:ascii="Courier New" w:hAnsi="Courier New" w:cs="Courier New"/>
        </w:rPr>
        <w:t>}</w:t>
      </w:r>
    </w:p>
    <w:p w14:paraId="20CA3B60" w14:textId="77777777" w:rsidR="001F6504" w:rsidRPr="00977388" w:rsidRDefault="001F6504" w:rsidP="001F6504">
      <w:pPr>
        <w:rPr>
          <w:rFonts w:ascii="Courier New" w:hAnsi="Courier New" w:cs="Courier New"/>
        </w:rPr>
      </w:pPr>
      <w:r w:rsidRPr="00977388">
        <w:rPr>
          <w:rFonts w:ascii="Courier New" w:hAnsi="Courier New" w:cs="Courier New"/>
        </w:rPr>
        <w:t xml:space="preserve">            // Efface le Bot</w:t>
      </w:r>
    </w:p>
    <w:p w14:paraId="09548488" w14:textId="77777777" w:rsidR="001F6504" w:rsidRPr="00977388" w:rsidRDefault="001F6504" w:rsidP="001F6504">
      <w:pPr>
        <w:rPr>
          <w:rFonts w:ascii="Courier New" w:hAnsi="Courier New" w:cs="Courier New"/>
        </w:rPr>
      </w:pPr>
      <w:r w:rsidRPr="00977388">
        <w:rPr>
          <w:rFonts w:ascii="Courier New" w:hAnsi="Courier New" w:cs="Courier New"/>
        </w:rPr>
        <w:t xml:space="preserve">            tamponGraphics.clearRect(x,HAUTEURFENETRE-2*HAUTEURBOT,LARGEURBOT,HAUTEURBOT);</w:t>
      </w:r>
    </w:p>
    <w:p w14:paraId="0A6D00CB" w14:textId="77777777" w:rsidR="001F6504" w:rsidRPr="00977388" w:rsidRDefault="001F6504" w:rsidP="001F6504">
      <w:pPr>
        <w:rPr>
          <w:rFonts w:ascii="Courier New" w:hAnsi="Courier New" w:cs="Courier New"/>
        </w:rPr>
      </w:pPr>
      <w:r w:rsidRPr="00977388">
        <w:rPr>
          <w:rFonts w:ascii="Courier New" w:hAnsi="Courier New" w:cs="Courier New"/>
        </w:rPr>
        <w:t xml:space="preserve">            // Déplace le Bot</w:t>
      </w:r>
    </w:p>
    <w:p w14:paraId="12C425BE"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if (x+LARGEURBOT&gt;=LARGEURFENETRE | x &lt; 0)</w:t>
      </w:r>
      <w:r w:rsidRPr="00977388">
        <w:rPr>
          <w:rFonts w:ascii="Courier New" w:hAnsi="Courier New" w:cs="Courier New"/>
        </w:rPr>
        <w:t xml:space="preserve"> // Si atteint le bord</w:t>
      </w:r>
    </w:p>
    <w:p w14:paraId="09E8B422"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directionBot = -directionBot;</w:t>
      </w:r>
      <w:r w:rsidRPr="00977388">
        <w:rPr>
          <w:rFonts w:ascii="Courier New" w:hAnsi="Courier New" w:cs="Courier New"/>
        </w:rPr>
        <w:t xml:space="preserve"> // Inverser la direction</w:t>
      </w:r>
    </w:p>
    <w:p w14:paraId="3F53221E"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r w:rsidRPr="00977388">
        <w:rPr>
          <w:rFonts w:ascii="Courier New" w:hAnsi="Courier New" w:cs="Courier New"/>
          <w:highlight w:val="yellow"/>
        </w:rPr>
        <w:t>x = x + vitesseBot*directionBot;</w:t>
      </w:r>
      <w:r w:rsidRPr="00977388">
        <w:rPr>
          <w:rFonts w:ascii="Courier New" w:hAnsi="Courier New" w:cs="Courier New"/>
        </w:rPr>
        <w:t xml:space="preserve"> // Déplacement du Bot       </w:t>
      </w:r>
    </w:p>
    <w:p w14:paraId="7350A15A" w14:textId="77777777" w:rsidR="001F6504" w:rsidRPr="00977388" w:rsidRDefault="001F6504" w:rsidP="001F6504">
      <w:pPr>
        <w:rPr>
          <w:rFonts w:ascii="Courier New" w:hAnsi="Courier New" w:cs="Courier New"/>
          <w:lang w:val="en-CA"/>
        </w:rPr>
      </w:pPr>
      <w:r w:rsidRPr="00977388">
        <w:rPr>
          <w:rFonts w:ascii="Courier New" w:hAnsi="Courier New" w:cs="Courier New"/>
        </w:rPr>
        <w:t xml:space="preserve">        </w:t>
      </w:r>
      <w:r w:rsidRPr="00977388">
        <w:rPr>
          <w:rFonts w:ascii="Courier New" w:hAnsi="Courier New" w:cs="Courier New"/>
          <w:lang w:val="en-CA"/>
        </w:rPr>
        <w:t>}</w:t>
      </w:r>
    </w:p>
    <w:p w14:paraId="774AEC55"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w:t>
      </w:r>
    </w:p>
    <w:p w14:paraId="105975CA" w14:textId="77777777" w:rsidR="001F6504" w:rsidRPr="00977388" w:rsidRDefault="001F6504" w:rsidP="001F6504">
      <w:pPr>
        <w:rPr>
          <w:rFonts w:ascii="Courier New" w:hAnsi="Courier New" w:cs="Courier New"/>
          <w:lang w:val="en-CA"/>
        </w:rPr>
      </w:pPr>
    </w:p>
    <w:p w14:paraId="53087211" w14:textId="77777777" w:rsidR="001F6504" w:rsidRPr="00977388" w:rsidRDefault="001F6504" w:rsidP="001F6504">
      <w:pPr>
        <w:rPr>
          <w:rFonts w:ascii="Courier New" w:hAnsi="Courier New" w:cs="Courier New"/>
          <w:lang w:val="en-CA"/>
        </w:rPr>
      </w:pPr>
      <w:r w:rsidRPr="00977388">
        <w:rPr>
          <w:rFonts w:ascii="Courier New" w:hAnsi="Courier New" w:cs="Courier New"/>
          <w:lang w:val="en-CA"/>
        </w:rPr>
        <w:t xml:space="preserve">    public static void main (String args</w:t>
      </w:r>
      <w:smartTag w:uri="isiresearchsoft-com/cwyw" w:element="citation">
        <w:r w:rsidRPr="00977388">
          <w:rPr>
            <w:rFonts w:ascii="Courier New" w:hAnsi="Courier New" w:cs="Courier New"/>
            <w:lang w:val="en-CA"/>
          </w:rPr>
          <w:t>[]</w:t>
        </w:r>
      </w:smartTag>
      <w:r w:rsidRPr="00977388">
        <w:rPr>
          <w:rFonts w:ascii="Courier New" w:hAnsi="Courier New" w:cs="Courier New"/>
          <w:lang w:val="en-CA"/>
        </w:rPr>
        <w:t>) {</w:t>
      </w:r>
    </w:p>
    <w:p w14:paraId="060CCC0C" w14:textId="77777777" w:rsidR="001F6504" w:rsidRPr="00977388" w:rsidRDefault="001F6504" w:rsidP="001F6504">
      <w:pPr>
        <w:rPr>
          <w:rFonts w:ascii="Courier New" w:hAnsi="Courier New" w:cs="Courier New"/>
        </w:rPr>
      </w:pPr>
      <w:r w:rsidRPr="00977388">
        <w:rPr>
          <w:rFonts w:ascii="Courier New" w:hAnsi="Courier New" w:cs="Courier New"/>
          <w:lang w:val="en-CA"/>
        </w:rPr>
        <w:t xml:space="preserve">        </w:t>
      </w:r>
      <w:r w:rsidRPr="00977388">
        <w:rPr>
          <w:rFonts w:ascii="Courier New" w:hAnsi="Courier New" w:cs="Courier New"/>
        </w:rPr>
        <w:t>new ExerciceJFrameAvecBotRebondissant();</w:t>
      </w:r>
    </w:p>
    <w:p w14:paraId="33FCA1FB" w14:textId="77777777" w:rsidR="001F6504" w:rsidRPr="00977388" w:rsidRDefault="001F6504" w:rsidP="001F6504">
      <w:pPr>
        <w:rPr>
          <w:rFonts w:ascii="Courier New" w:hAnsi="Courier New" w:cs="Courier New"/>
        </w:rPr>
      </w:pPr>
      <w:r w:rsidRPr="00977388">
        <w:rPr>
          <w:rFonts w:ascii="Courier New" w:hAnsi="Courier New" w:cs="Courier New"/>
        </w:rPr>
        <w:t xml:space="preserve">    }</w:t>
      </w:r>
    </w:p>
    <w:p w14:paraId="7DDEE7CE" w14:textId="77777777" w:rsidR="001F6504" w:rsidRPr="00977388" w:rsidRDefault="001F6504" w:rsidP="001F6504">
      <w:pPr>
        <w:rPr>
          <w:rFonts w:ascii="Courier New" w:hAnsi="Courier New" w:cs="Courier New"/>
        </w:rPr>
      </w:pPr>
      <w:r w:rsidRPr="00977388">
        <w:rPr>
          <w:rFonts w:ascii="Courier New" w:hAnsi="Courier New" w:cs="Courier New"/>
        </w:rPr>
        <w:t>}</w:t>
      </w: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réelle.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13"/>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77777777" w:rsidR="001F6504" w:rsidRDefault="001F6504" w:rsidP="001F6504">
      <w:pPr>
        <w:pStyle w:val="Corpsdetexte"/>
      </w:pPr>
      <w:r w:rsidRPr="006A47A6">
        <w:rPr>
          <w:b/>
        </w:rPr>
        <w:t>Solution</w:t>
      </w:r>
      <w:r>
        <w:t xml:space="preserve">. </w:t>
      </w:r>
      <w:hyperlink r:id="rId351"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ExerciceJFrameAvecItiRebondissant.java</w:t>
      </w:r>
    </w:p>
    <w:p w14:paraId="77940BB4" w14:textId="77777777" w:rsidR="001F6504" w:rsidRPr="00D24C4C" w:rsidRDefault="001F6504" w:rsidP="001F6504">
      <w:pPr>
        <w:rPr>
          <w:rFonts w:ascii="Courier New" w:hAnsi="Courier New" w:cs="Courier New"/>
        </w:rPr>
      </w:pPr>
      <w:r w:rsidRPr="00D24C4C">
        <w:rPr>
          <w:rFonts w:ascii="Courier New" w:hAnsi="Courier New" w:cs="Courier New"/>
        </w:rPr>
        <w:lastRenderedPageBreak/>
        <w:t>// Animation par double tampon</w:t>
      </w:r>
    </w:p>
    <w:p w14:paraId="0591FE37" w14:textId="77777777" w:rsidR="001F6504" w:rsidRPr="00D24C4C" w:rsidRDefault="001F6504" w:rsidP="001F6504">
      <w:pPr>
        <w:rPr>
          <w:rFonts w:ascii="Courier New" w:hAnsi="Courier New" w:cs="Courier New"/>
        </w:rPr>
      </w:pPr>
      <w:r w:rsidRPr="00D24C4C">
        <w:rPr>
          <w:rFonts w:ascii="Courier New" w:hAnsi="Courier New" w:cs="Courier New"/>
        </w:rPr>
        <w:t>// Le Iti se déplace à la verticale</w:t>
      </w:r>
    </w:p>
    <w:p w14:paraId="4CD24757" w14:textId="77777777" w:rsidR="001F6504" w:rsidRPr="00D24C4C" w:rsidRDefault="001F6504" w:rsidP="001F6504">
      <w:pPr>
        <w:rPr>
          <w:rFonts w:ascii="Courier New" w:hAnsi="Courier New" w:cs="Courier New"/>
        </w:rPr>
      </w:pPr>
      <w:r w:rsidRPr="00D24C4C">
        <w:rPr>
          <w:rFonts w:ascii="Courier New" w:hAnsi="Courier New" w:cs="Courier New"/>
        </w:rPr>
        <w:t>import java.awt.*;</w:t>
      </w:r>
    </w:p>
    <w:p w14:paraId="3A07B9C2" w14:textId="77777777" w:rsidR="001F6504" w:rsidRPr="00D24C4C" w:rsidRDefault="001F6504" w:rsidP="001F6504">
      <w:pPr>
        <w:rPr>
          <w:rFonts w:ascii="Courier New" w:hAnsi="Courier New" w:cs="Courier New"/>
        </w:rPr>
      </w:pPr>
      <w:r w:rsidRPr="00D24C4C">
        <w:rPr>
          <w:rFonts w:ascii="Courier New" w:hAnsi="Courier New" w:cs="Courier New"/>
        </w:rPr>
        <w:t>import javax.swing.*;</w:t>
      </w:r>
    </w:p>
    <w:p w14:paraId="556E298F" w14:textId="77777777" w:rsidR="001F6504" w:rsidRPr="00D24C4C" w:rsidRDefault="001F6504" w:rsidP="001F6504">
      <w:pPr>
        <w:rPr>
          <w:rFonts w:ascii="Courier New" w:hAnsi="Courier New" w:cs="Courier New"/>
        </w:rPr>
      </w:pPr>
      <w:r w:rsidRPr="00D24C4C">
        <w:rPr>
          <w:rFonts w:ascii="Courier New" w:hAnsi="Courier New" w:cs="Courier New"/>
        </w:rPr>
        <w:t>import java.awt.event.*;</w:t>
      </w:r>
    </w:p>
    <w:p w14:paraId="7E3D23DE" w14:textId="77777777" w:rsidR="001F6504" w:rsidRPr="00D24C4C" w:rsidRDefault="001F6504" w:rsidP="001F6504">
      <w:pPr>
        <w:rPr>
          <w:rFonts w:ascii="Courier New" w:hAnsi="Courier New" w:cs="Courier New"/>
        </w:rPr>
      </w:pPr>
    </w:p>
    <w:p w14:paraId="0A960273" w14:textId="77777777" w:rsidR="001F6504" w:rsidRPr="00D24C4C" w:rsidRDefault="001F6504" w:rsidP="001F6504">
      <w:pPr>
        <w:rPr>
          <w:rFonts w:ascii="Courier New" w:hAnsi="Courier New" w:cs="Courier New"/>
        </w:rPr>
      </w:pPr>
      <w:r w:rsidRPr="00D24C4C">
        <w:rPr>
          <w:rFonts w:ascii="Courier New" w:hAnsi="Courier New" w:cs="Courier New"/>
        </w:rPr>
        <w:t>public class ExerciceJFrameAvecItiRebondissant extends JFrame {</w:t>
      </w:r>
    </w:p>
    <w:p w14:paraId="37E8A090" w14:textId="77777777" w:rsidR="001F6504" w:rsidRPr="00D24C4C" w:rsidRDefault="001F6504" w:rsidP="001F6504">
      <w:pPr>
        <w:rPr>
          <w:rFonts w:ascii="Courier New" w:hAnsi="Courier New" w:cs="Courier New"/>
        </w:rPr>
      </w:pPr>
    </w:p>
    <w:p w14:paraId="72648349" w14:textId="77777777" w:rsidR="001F6504" w:rsidRPr="00D24C4C" w:rsidRDefault="001F6504" w:rsidP="001F6504">
      <w:pPr>
        <w:rPr>
          <w:rFonts w:ascii="Courier New" w:hAnsi="Courier New" w:cs="Courier New"/>
        </w:rPr>
      </w:pPr>
      <w:r w:rsidRPr="00D24C4C">
        <w:rPr>
          <w:rFonts w:ascii="Courier New" w:hAnsi="Courier New" w:cs="Courier New"/>
        </w:rPr>
        <w:t xml:space="preserve">    // Constantes pour la taille de la fenetre et du Iti</w:t>
      </w:r>
    </w:p>
    <w:p w14:paraId="150D7298" w14:textId="77777777" w:rsidR="001F6504" w:rsidRPr="00D24C4C" w:rsidRDefault="001F6504" w:rsidP="001F6504">
      <w:pPr>
        <w:rPr>
          <w:rFonts w:ascii="Courier New" w:hAnsi="Courier New" w:cs="Courier New"/>
          <w:lang w:val="en-CA"/>
        </w:rPr>
      </w:pPr>
      <w:r w:rsidRPr="00D24C4C">
        <w:rPr>
          <w:rFonts w:ascii="Courier New" w:hAnsi="Courier New" w:cs="Courier New"/>
        </w:rPr>
        <w:t xml:space="preserve">    </w:t>
      </w:r>
      <w:r w:rsidRPr="00D24C4C">
        <w:rPr>
          <w:rFonts w:ascii="Courier New" w:hAnsi="Courier New" w:cs="Courier New"/>
          <w:lang w:val="en-CA"/>
        </w:rPr>
        <w:t>private static final int LARGEURFENETRE = 400;</w:t>
      </w:r>
    </w:p>
    <w:p w14:paraId="3FF1FA6D"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private static final int HAUTEURFENETRE = 400;</w:t>
      </w:r>
    </w:p>
    <w:p w14:paraId="4120ECD5" w14:textId="77777777" w:rsidR="001F6504" w:rsidRPr="00D24C4C" w:rsidRDefault="001F6504" w:rsidP="001F6504">
      <w:pPr>
        <w:rPr>
          <w:rFonts w:ascii="Courier New" w:hAnsi="Courier New" w:cs="Courier New"/>
          <w:highlight w:val="yellow"/>
          <w:lang w:val="fr-CA"/>
        </w:rPr>
      </w:pPr>
      <w:r w:rsidRPr="00D24C4C">
        <w:rPr>
          <w:rFonts w:ascii="Courier New" w:hAnsi="Courier New" w:cs="Courier New"/>
          <w:lang w:val="en-CA"/>
        </w:rPr>
        <w:t xml:space="preserve">    </w:t>
      </w:r>
      <w:r w:rsidRPr="00D24C4C">
        <w:rPr>
          <w:rFonts w:ascii="Courier New" w:hAnsi="Courier New" w:cs="Courier New"/>
          <w:highlight w:val="yellow"/>
          <w:lang w:val="fr-CA"/>
        </w:rPr>
        <w:t>private static final int LARGEURITI = LARGEURFENETRE/5;</w:t>
      </w:r>
    </w:p>
    <w:p w14:paraId="272A7AED" w14:textId="77777777" w:rsidR="001F6504" w:rsidRPr="00D24C4C" w:rsidRDefault="001F6504" w:rsidP="001F6504">
      <w:pPr>
        <w:rPr>
          <w:rFonts w:ascii="Courier New" w:hAnsi="Courier New" w:cs="Courier New"/>
        </w:rPr>
      </w:pPr>
      <w:r w:rsidRPr="00D24C4C">
        <w:rPr>
          <w:rFonts w:ascii="Courier New" w:hAnsi="Courier New" w:cs="Courier New"/>
          <w:highlight w:val="yellow"/>
          <w:lang w:val="fr-CA"/>
        </w:rPr>
        <w:t xml:space="preserve">    </w:t>
      </w:r>
      <w:r w:rsidRPr="00D24C4C">
        <w:rPr>
          <w:rFonts w:ascii="Courier New" w:hAnsi="Courier New" w:cs="Courier New"/>
          <w:highlight w:val="yellow"/>
        </w:rPr>
        <w:t>private static final int HAUTEURITI = HAUTEURFENETRE/4;</w:t>
      </w:r>
    </w:p>
    <w:p w14:paraId="23BA9DE2" w14:textId="77777777" w:rsidR="001F6504" w:rsidRPr="00D24C4C" w:rsidRDefault="001F6504" w:rsidP="001F6504">
      <w:pPr>
        <w:rPr>
          <w:rFonts w:ascii="Courier New" w:hAnsi="Courier New" w:cs="Courier New"/>
        </w:rPr>
      </w:pPr>
    </w:p>
    <w:p w14:paraId="49479B07" w14:textId="77777777" w:rsidR="001F6504" w:rsidRPr="00D24C4C" w:rsidRDefault="001F6504" w:rsidP="001F6504">
      <w:pPr>
        <w:rPr>
          <w:rFonts w:ascii="Courier New" w:hAnsi="Courier New" w:cs="Courier New"/>
        </w:rPr>
      </w:pPr>
      <w:r w:rsidRPr="00D24C4C">
        <w:rPr>
          <w:rFonts w:ascii="Courier New" w:hAnsi="Courier New" w:cs="Courier New"/>
        </w:rPr>
        <w:t xml:space="preserve">    // Tampon pour construire l'image avant d'afficher</w:t>
      </w:r>
    </w:p>
    <w:p w14:paraId="5B1330A9" w14:textId="77777777" w:rsidR="001F6504" w:rsidRPr="00D24C4C" w:rsidRDefault="001F6504" w:rsidP="001F6504">
      <w:pPr>
        <w:rPr>
          <w:rFonts w:ascii="Courier New" w:hAnsi="Courier New" w:cs="Courier New"/>
        </w:rPr>
      </w:pPr>
      <w:r w:rsidRPr="00D24C4C">
        <w:rPr>
          <w:rFonts w:ascii="Courier New" w:hAnsi="Courier New" w:cs="Courier New"/>
        </w:rPr>
        <w:t xml:space="preserve">    Graphics tamponGraphics; </w:t>
      </w:r>
    </w:p>
    <w:p w14:paraId="0A3EAA6D" w14:textId="77777777" w:rsidR="001F6504" w:rsidRPr="00D24C4C" w:rsidRDefault="001F6504" w:rsidP="001F6504">
      <w:pPr>
        <w:rPr>
          <w:rFonts w:ascii="Courier New" w:hAnsi="Courier New" w:cs="Courier New"/>
        </w:rPr>
      </w:pPr>
      <w:r w:rsidRPr="00D24C4C">
        <w:rPr>
          <w:rFonts w:ascii="Courier New" w:hAnsi="Courier New" w:cs="Courier New"/>
        </w:rPr>
        <w:t xml:space="preserve">    Image tamponImage;</w:t>
      </w:r>
    </w:p>
    <w:p w14:paraId="211CC1B6"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p>
    <w:p w14:paraId="674019BD" w14:textId="77777777" w:rsidR="001F6504" w:rsidRPr="00D24C4C" w:rsidRDefault="001F6504" w:rsidP="001F6504">
      <w:pPr>
        <w:rPr>
          <w:rFonts w:ascii="Courier New" w:hAnsi="Courier New" w:cs="Courier New"/>
        </w:rPr>
      </w:pPr>
    </w:p>
    <w:p w14:paraId="21285176" w14:textId="77777777" w:rsidR="001F6504" w:rsidRPr="00D24C4C" w:rsidRDefault="001F6504" w:rsidP="001F6504">
      <w:pPr>
        <w:rPr>
          <w:rFonts w:ascii="Courier New" w:hAnsi="Courier New" w:cs="Courier New"/>
        </w:rPr>
      </w:pPr>
      <w:r w:rsidRPr="00D24C4C">
        <w:rPr>
          <w:rFonts w:ascii="Courier New" w:hAnsi="Courier New" w:cs="Courier New"/>
        </w:rPr>
        <w:t xml:space="preserve">    public ExerciceJFrameAvecItiRebondissant() {</w:t>
      </w:r>
    </w:p>
    <w:p w14:paraId="22C9E1A1" w14:textId="77777777" w:rsidR="001F6504" w:rsidRPr="00D24C4C" w:rsidRDefault="001F6504" w:rsidP="001F6504">
      <w:pPr>
        <w:rPr>
          <w:rFonts w:ascii="Courier New" w:hAnsi="Courier New" w:cs="Courier New"/>
          <w:lang w:val="en-CA"/>
        </w:rPr>
      </w:pPr>
      <w:r w:rsidRPr="00D24C4C">
        <w:rPr>
          <w:rFonts w:ascii="Courier New" w:hAnsi="Courier New" w:cs="Courier New"/>
        </w:rPr>
        <w:t xml:space="preserve">        </w:t>
      </w:r>
      <w:r w:rsidRPr="00D24C4C">
        <w:rPr>
          <w:rFonts w:ascii="Courier New" w:hAnsi="Courier New" w:cs="Courier New"/>
          <w:lang w:val="en-CA"/>
        </w:rPr>
        <w:t>super("Iti rebondissant");</w:t>
      </w:r>
    </w:p>
    <w:p w14:paraId="35E19516"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this.setDefaultCloseOperation(EXIT_ON_CLOSE);</w:t>
      </w:r>
    </w:p>
    <w:p w14:paraId="2A213E4B"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this.setSize(LARGEURFENETRE,HAUTEURFENETRE);</w:t>
      </w:r>
    </w:p>
    <w:p w14:paraId="585F79CB"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this.setVisible(true);</w:t>
      </w:r>
    </w:p>
    <w:p w14:paraId="61D04393" w14:textId="77777777" w:rsidR="001F6504" w:rsidRPr="00D24C4C" w:rsidRDefault="001F6504" w:rsidP="001F6504">
      <w:pPr>
        <w:rPr>
          <w:rFonts w:ascii="Courier New" w:hAnsi="Courier New" w:cs="Courier New"/>
        </w:rPr>
      </w:pPr>
      <w:r w:rsidRPr="00D24C4C">
        <w:rPr>
          <w:rFonts w:ascii="Courier New" w:hAnsi="Courier New" w:cs="Courier New"/>
          <w:lang w:val="en-CA"/>
        </w:rPr>
        <w:t xml:space="preserve">    </w:t>
      </w:r>
      <w:r w:rsidRPr="00D24C4C">
        <w:rPr>
          <w:rFonts w:ascii="Courier New" w:hAnsi="Courier New" w:cs="Courier New"/>
        </w:rPr>
        <w:t>}</w:t>
      </w:r>
    </w:p>
    <w:p w14:paraId="0DBD4EA6"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p>
    <w:p w14:paraId="327EED87" w14:textId="77777777" w:rsidR="001F6504" w:rsidRPr="00D24C4C" w:rsidRDefault="001F6504" w:rsidP="001F6504">
      <w:pPr>
        <w:rPr>
          <w:rFonts w:ascii="Courier New" w:hAnsi="Courier New" w:cs="Courier New"/>
        </w:rPr>
      </w:pPr>
      <w:r w:rsidRPr="00D24C4C">
        <w:rPr>
          <w:rFonts w:ascii="Courier New" w:hAnsi="Courier New" w:cs="Courier New"/>
        </w:rPr>
        <w:t xml:space="preserve">    // Méthode qui dessine un Iti dans un objet Graphics g</w:t>
      </w:r>
    </w:p>
    <w:p w14:paraId="4A6B28DD" w14:textId="77777777" w:rsidR="001F6504" w:rsidRPr="00D24C4C" w:rsidRDefault="001F6504" w:rsidP="001F6504">
      <w:pPr>
        <w:rPr>
          <w:rFonts w:ascii="Courier New" w:hAnsi="Courier New" w:cs="Courier New"/>
        </w:rPr>
      </w:pPr>
      <w:r w:rsidRPr="00D24C4C">
        <w:rPr>
          <w:rFonts w:ascii="Courier New" w:hAnsi="Courier New" w:cs="Courier New"/>
        </w:rPr>
        <w:t xml:space="preserve">    // à l'échelle dans un rectangle englobant de paramètres x,y,largeur,hauteur</w:t>
      </w:r>
    </w:p>
    <w:p w14:paraId="0C0B7171" w14:textId="77777777" w:rsidR="001F6504" w:rsidRPr="00D24C4C" w:rsidRDefault="001F6504" w:rsidP="001F6504">
      <w:pPr>
        <w:rPr>
          <w:rFonts w:ascii="Courier New" w:hAnsi="Courier New" w:cs="Courier New"/>
        </w:rPr>
      </w:pPr>
      <w:r w:rsidRPr="00D24C4C">
        <w:rPr>
          <w:rFonts w:ascii="Courier New" w:hAnsi="Courier New" w:cs="Courier New"/>
        </w:rPr>
        <w:t xml:space="preserve">    public static void </w:t>
      </w:r>
      <w:r w:rsidRPr="00D24C4C">
        <w:rPr>
          <w:rFonts w:ascii="Courier New" w:hAnsi="Courier New" w:cs="Courier New"/>
          <w:highlight w:val="yellow"/>
        </w:rPr>
        <w:t>paintIti</w:t>
      </w:r>
      <w:r w:rsidRPr="00D24C4C">
        <w:rPr>
          <w:rFonts w:ascii="Courier New" w:hAnsi="Courier New" w:cs="Courier New"/>
        </w:rPr>
        <w:t xml:space="preserve"> (Graphics g, int x, int y, int largeur, int hauteur) {</w:t>
      </w:r>
    </w:p>
    <w:p w14:paraId="2E0BB6A5" w14:textId="77777777" w:rsidR="001F6504" w:rsidRPr="00D24C4C" w:rsidRDefault="001F6504" w:rsidP="001F6504">
      <w:pPr>
        <w:rPr>
          <w:rFonts w:ascii="Courier New" w:hAnsi="Courier New" w:cs="Courier New"/>
        </w:rPr>
      </w:pPr>
      <w:r w:rsidRPr="00D24C4C">
        <w:rPr>
          <w:rFonts w:ascii="Courier New" w:hAnsi="Courier New" w:cs="Courier New"/>
        </w:rPr>
        <w:t xml:space="preserve">        // Coordonnées du milieu du rectangle englobant pour faciliter les calculs</w:t>
      </w:r>
    </w:p>
    <w:p w14:paraId="126AB36F" w14:textId="77777777" w:rsidR="001F6504" w:rsidRPr="00D24C4C" w:rsidRDefault="001F6504" w:rsidP="001F6504">
      <w:pPr>
        <w:rPr>
          <w:rFonts w:ascii="Courier New" w:hAnsi="Courier New" w:cs="Courier New"/>
        </w:rPr>
      </w:pPr>
      <w:r w:rsidRPr="00D24C4C">
        <w:rPr>
          <w:rFonts w:ascii="Courier New" w:hAnsi="Courier New" w:cs="Courier New"/>
        </w:rPr>
        <w:t xml:space="preserve">        int milieux = x + largeur/2;</w:t>
      </w:r>
    </w:p>
    <w:p w14:paraId="2272547C" w14:textId="77777777" w:rsidR="001F6504" w:rsidRPr="00D24C4C" w:rsidRDefault="001F6504" w:rsidP="001F6504">
      <w:pPr>
        <w:rPr>
          <w:rFonts w:ascii="Courier New" w:hAnsi="Courier New" w:cs="Courier New"/>
        </w:rPr>
      </w:pPr>
      <w:r w:rsidRPr="00D24C4C">
        <w:rPr>
          <w:rFonts w:ascii="Courier New" w:hAnsi="Courier New" w:cs="Courier New"/>
        </w:rPr>
        <w:t xml:space="preserve">        int milieuy = y + hauteur/2;</w:t>
      </w:r>
    </w:p>
    <w:p w14:paraId="171FE481" w14:textId="77777777" w:rsidR="001F6504" w:rsidRPr="00D24C4C" w:rsidRDefault="001F6504" w:rsidP="001F6504">
      <w:pPr>
        <w:rPr>
          <w:rFonts w:ascii="Courier New" w:hAnsi="Courier New" w:cs="Courier New"/>
        </w:rPr>
      </w:pPr>
      <w:r w:rsidRPr="00D24C4C">
        <w:rPr>
          <w:rFonts w:ascii="Courier New" w:hAnsi="Courier New" w:cs="Courier New"/>
        </w:rPr>
        <w:t xml:space="preserve">        // La tête</w:t>
      </w:r>
    </w:p>
    <w:p w14:paraId="3D8DD8F8" w14:textId="77777777" w:rsidR="001F6504" w:rsidRPr="00D24C4C" w:rsidRDefault="001F6504" w:rsidP="001F6504">
      <w:pPr>
        <w:rPr>
          <w:rFonts w:ascii="Courier New" w:hAnsi="Courier New" w:cs="Courier New"/>
        </w:rPr>
      </w:pPr>
      <w:r w:rsidRPr="00D24C4C">
        <w:rPr>
          <w:rFonts w:ascii="Courier New" w:hAnsi="Courier New" w:cs="Courier New"/>
        </w:rPr>
        <w:t xml:space="preserve">        g.setColor(Color.pink);</w:t>
      </w:r>
    </w:p>
    <w:p w14:paraId="05C96D1A" w14:textId="77777777" w:rsidR="001F6504" w:rsidRPr="00D24C4C" w:rsidRDefault="001F6504" w:rsidP="001F6504">
      <w:pPr>
        <w:rPr>
          <w:rFonts w:ascii="Courier New" w:hAnsi="Courier New" w:cs="Courier New"/>
        </w:rPr>
      </w:pPr>
      <w:r w:rsidRPr="00D24C4C">
        <w:rPr>
          <w:rFonts w:ascii="Courier New" w:hAnsi="Courier New" w:cs="Courier New"/>
        </w:rPr>
        <w:t xml:space="preserve">        g.fillOval(x+largeur/3,y,largeur/3,hauteur/4);</w:t>
      </w:r>
    </w:p>
    <w:p w14:paraId="1B6B2B1B" w14:textId="77777777" w:rsidR="001F6504" w:rsidRPr="00D24C4C" w:rsidRDefault="001F6504" w:rsidP="001F6504">
      <w:pPr>
        <w:rPr>
          <w:rFonts w:ascii="Courier New" w:hAnsi="Courier New" w:cs="Courier New"/>
        </w:rPr>
      </w:pPr>
      <w:r w:rsidRPr="00D24C4C">
        <w:rPr>
          <w:rFonts w:ascii="Courier New" w:hAnsi="Courier New" w:cs="Courier New"/>
        </w:rPr>
        <w:t xml:space="preserve">        // Le sourire</w:t>
      </w:r>
    </w:p>
    <w:p w14:paraId="7961682C" w14:textId="77777777" w:rsidR="001F6504" w:rsidRPr="00D24C4C" w:rsidRDefault="001F6504" w:rsidP="001F6504">
      <w:pPr>
        <w:rPr>
          <w:rFonts w:ascii="Courier New" w:hAnsi="Courier New" w:cs="Courier New"/>
        </w:rPr>
      </w:pPr>
      <w:r w:rsidRPr="00D24C4C">
        <w:rPr>
          <w:rFonts w:ascii="Courier New" w:hAnsi="Courier New" w:cs="Courier New"/>
        </w:rPr>
        <w:t xml:space="preserve">        g.setColor(Color.black);</w:t>
      </w:r>
    </w:p>
    <w:p w14:paraId="28E6571F"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g.drawArc(x+largeur/3,y-hauteur/12,largeur/3,hauteur/4,-125,70);</w:t>
      </w:r>
    </w:p>
    <w:p w14:paraId="27A912E9" w14:textId="77777777" w:rsidR="001F6504" w:rsidRPr="00D24C4C" w:rsidRDefault="001F6504" w:rsidP="001F6504">
      <w:pPr>
        <w:rPr>
          <w:rFonts w:ascii="Courier New" w:hAnsi="Courier New" w:cs="Courier New"/>
        </w:rPr>
      </w:pPr>
      <w:r w:rsidRPr="00D24C4C">
        <w:rPr>
          <w:rFonts w:ascii="Courier New" w:hAnsi="Courier New" w:cs="Courier New"/>
        </w:rPr>
        <w:t xml:space="preserve">        // Les yeux </w:t>
      </w:r>
    </w:p>
    <w:p w14:paraId="1C473589" w14:textId="77777777" w:rsidR="001F6504" w:rsidRPr="00D24C4C" w:rsidRDefault="001F6504" w:rsidP="001F6504">
      <w:pPr>
        <w:rPr>
          <w:rFonts w:ascii="Courier New" w:hAnsi="Courier New" w:cs="Courier New"/>
        </w:rPr>
      </w:pPr>
      <w:r w:rsidRPr="00D24C4C">
        <w:rPr>
          <w:rFonts w:ascii="Courier New" w:hAnsi="Courier New" w:cs="Courier New"/>
        </w:rPr>
        <w:t xml:space="preserve">        g.fillOval(milieux-largeur/8,y+hauteur/12,largeur/12,hauteur/24);</w:t>
      </w:r>
    </w:p>
    <w:p w14:paraId="72DD87C8" w14:textId="77777777" w:rsidR="001F6504" w:rsidRPr="00D24C4C" w:rsidRDefault="001F6504" w:rsidP="001F6504">
      <w:pPr>
        <w:rPr>
          <w:rFonts w:ascii="Courier New" w:hAnsi="Courier New" w:cs="Courier New"/>
        </w:rPr>
      </w:pPr>
      <w:r w:rsidRPr="00D24C4C">
        <w:rPr>
          <w:rFonts w:ascii="Courier New" w:hAnsi="Courier New" w:cs="Courier New"/>
        </w:rPr>
        <w:t xml:space="preserve">        g.fillOval(milieux+largeur/8-largeur/12,y+hauteur/12,largeur/12,hauteur/24);</w:t>
      </w:r>
    </w:p>
    <w:p w14:paraId="37AEFAA5" w14:textId="77777777" w:rsidR="001F6504" w:rsidRPr="00D24C4C" w:rsidRDefault="001F6504" w:rsidP="001F6504">
      <w:pPr>
        <w:rPr>
          <w:rFonts w:ascii="Courier New" w:hAnsi="Courier New" w:cs="Courier New"/>
        </w:rPr>
      </w:pPr>
      <w:r w:rsidRPr="00D24C4C">
        <w:rPr>
          <w:rFonts w:ascii="Courier New" w:hAnsi="Courier New" w:cs="Courier New"/>
        </w:rPr>
        <w:t xml:space="preserve">        // Le corps</w:t>
      </w:r>
    </w:p>
    <w:p w14:paraId="4ED25080"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g.drawLine(milieux,y+hauteur/4,milieux,y+hauteur*3/4);</w:t>
      </w:r>
    </w:p>
    <w:p w14:paraId="7567200E" w14:textId="77777777" w:rsidR="001F6504" w:rsidRPr="00D24C4C" w:rsidRDefault="001F6504" w:rsidP="001F6504">
      <w:pPr>
        <w:rPr>
          <w:rFonts w:ascii="Courier New" w:hAnsi="Courier New" w:cs="Courier New"/>
        </w:rPr>
      </w:pPr>
      <w:r w:rsidRPr="00D24C4C">
        <w:rPr>
          <w:rFonts w:ascii="Courier New" w:hAnsi="Courier New" w:cs="Courier New"/>
        </w:rPr>
        <w:t xml:space="preserve">        // Les bras</w:t>
      </w:r>
    </w:p>
    <w:p w14:paraId="1045A5F6"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g.drawLine(x+1,y+hauteur/4,milieux,milieuy);</w:t>
      </w:r>
    </w:p>
    <w:p w14:paraId="5AFC7EFF"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g.drawLine(x+largeur-1,y+hauteur/4,milieux,milieuy);</w:t>
      </w:r>
    </w:p>
    <w:p w14:paraId="23A0D20F" w14:textId="77777777" w:rsidR="001F6504" w:rsidRPr="00D24C4C" w:rsidRDefault="001F6504" w:rsidP="001F6504">
      <w:pPr>
        <w:rPr>
          <w:rFonts w:ascii="Courier New" w:hAnsi="Courier New" w:cs="Courier New"/>
        </w:rPr>
      </w:pPr>
      <w:r w:rsidRPr="00D24C4C">
        <w:rPr>
          <w:rFonts w:ascii="Courier New" w:hAnsi="Courier New" w:cs="Courier New"/>
        </w:rPr>
        <w:t xml:space="preserve">        // Les jambes</w:t>
      </w:r>
    </w:p>
    <w:p w14:paraId="6BA73F9F"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g.drawLine(x+1,y+hauteur-1,milieux,y+hauteur*3/4);</w:t>
      </w:r>
    </w:p>
    <w:p w14:paraId="0A409D1E" w14:textId="77777777" w:rsidR="001F6504" w:rsidRPr="00D24C4C" w:rsidRDefault="001F6504" w:rsidP="001F6504">
      <w:pPr>
        <w:rPr>
          <w:rFonts w:ascii="Courier New" w:hAnsi="Courier New" w:cs="Courier New"/>
        </w:rPr>
      </w:pPr>
      <w:r w:rsidRPr="00D24C4C">
        <w:rPr>
          <w:rFonts w:ascii="Courier New" w:hAnsi="Courier New" w:cs="Courier New"/>
        </w:rPr>
        <w:t xml:space="preserve">        g.drawLine(x+largeur-1,y+hauteur-1,milieux,y+hauteur*3/4);</w:t>
      </w:r>
    </w:p>
    <w:p w14:paraId="6BD8402B"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p>
    <w:p w14:paraId="62229B45" w14:textId="77777777" w:rsidR="001F6504" w:rsidRPr="00D24C4C" w:rsidRDefault="001F6504" w:rsidP="001F6504">
      <w:pPr>
        <w:rPr>
          <w:rFonts w:ascii="Courier New" w:hAnsi="Courier New" w:cs="Courier New"/>
        </w:rPr>
      </w:pPr>
    </w:p>
    <w:p w14:paraId="64AB8466" w14:textId="77777777" w:rsidR="001F6504" w:rsidRPr="00D24C4C" w:rsidRDefault="001F6504" w:rsidP="001F6504">
      <w:pPr>
        <w:rPr>
          <w:rFonts w:ascii="Courier New" w:hAnsi="Courier New" w:cs="Courier New"/>
        </w:rPr>
      </w:pPr>
      <w:r w:rsidRPr="00D24C4C">
        <w:rPr>
          <w:rFonts w:ascii="Courier New" w:hAnsi="Courier New" w:cs="Courier New"/>
        </w:rPr>
        <w:t xml:space="preserve">    public void paint (Graphics g) {</w:t>
      </w:r>
    </w:p>
    <w:p w14:paraId="23033132" w14:textId="77777777" w:rsidR="001F6504" w:rsidRPr="00D24C4C" w:rsidRDefault="001F6504" w:rsidP="001F6504">
      <w:pPr>
        <w:rPr>
          <w:rFonts w:ascii="Courier New" w:hAnsi="Courier New" w:cs="Courier New"/>
        </w:rPr>
      </w:pPr>
      <w:r w:rsidRPr="00D24C4C">
        <w:rPr>
          <w:rFonts w:ascii="Courier New" w:hAnsi="Courier New" w:cs="Courier New"/>
        </w:rPr>
        <w:t xml:space="preserve">        super.paint(g);</w:t>
      </w:r>
    </w:p>
    <w:p w14:paraId="4C831378" w14:textId="77777777" w:rsidR="001F6504" w:rsidRPr="00D24C4C" w:rsidRDefault="001F6504" w:rsidP="001F6504">
      <w:pPr>
        <w:rPr>
          <w:rFonts w:ascii="Courier New" w:hAnsi="Courier New" w:cs="Courier New"/>
        </w:rPr>
      </w:pPr>
      <w:r w:rsidRPr="00D24C4C">
        <w:rPr>
          <w:rFonts w:ascii="Courier New" w:hAnsi="Courier New" w:cs="Courier New"/>
        </w:rPr>
        <w:t xml:space="preserve">        tamponImage = createImage(LARGEURFENETRE,HAUTEURFENETRE);</w:t>
      </w:r>
    </w:p>
    <w:p w14:paraId="5B8EC74C" w14:textId="77777777" w:rsidR="001F6504" w:rsidRPr="00D24C4C" w:rsidRDefault="001F6504" w:rsidP="001F6504">
      <w:pPr>
        <w:rPr>
          <w:rFonts w:ascii="Courier New" w:hAnsi="Courier New" w:cs="Courier New"/>
        </w:rPr>
      </w:pPr>
      <w:r w:rsidRPr="00D24C4C">
        <w:rPr>
          <w:rFonts w:ascii="Courier New" w:hAnsi="Courier New" w:cs="Courier New"/>
        </w:rPr>
        <w:t xml:space="preserve">        tamponGraphics = tamponImage.getGraphics();</w:t>
      </w:r>
    </w:p>
    <w:p w14:paraId="0F808D3F" w14:textId="77777777" w:rsidR="001F6504" w:rsidRPr="00D24C4C" w:rsidRDefault="001F6504" w:rsidP="001F6504">
      <w:pPr>
        <w:rPr>
          <w:rFonts w:ascii="Courier New" w:hAnsi="Courier New" w:cs="Courier New"/>
          <w:highlight w:val="yellow"/>
        </w:rPr>
      </w:pPr>
      <w:r w:rsidRPr="00D24C4C">
        <w:rPr>
          <w:rFonts w:ascii="Courier New" w:hAnsi="Courier New" w:cs="Courier New"/>
        </w:rPr>
        <w:t xml:space="preserve">        </w:t>
      </w:r>
      <w:r w:rsidRPr="00D24C4C">
        <w:rPr>
          <w:rFonts w:ascii="Courier New" w:hAnsi="Courier New" w:cs="Courier New"/>
          <w:highlight w:val="yellow"/>
        </w:rPr>
        <w:t>int y = 0; // Coordonnée y du Iti</w:t>
      </w:r>
    </w:p>
    <w:p w14:paraId="51B76D2C"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t xml:space="preserve">        int directionIti = 1; //+1 vers la droite et -1 vers la gauche</w:t>
      </w:r>
    </w:p>
    <w:p w14:paraId="04E40F2C" w14:textId="77777777" w:rsidR="001F6504" w:rsidRPr="00D24C4C" w:rsidRDefault="001F6504" w:rsidP="001F6504">
      <w:pPr>
        <w:rPr>
          <w:rFonts w:ascii="Courier New" w:hAnsi="Courier New" w:cs="Courier New"/>
        </w:rPr>
      </w:pPr>
      <w:r w:rsidRPr="00D24C4C">
        <w:rPr>
          <w:rFonts w:ascii="Courier New" w:hAnsi="Courier New" w:cs="Courier New"/>
          <w:highlight w:val="yellow"/>
        </w:rPr>
        <w:t xml:space="preserve">        int vitesseIti = 5; //nombre d'unités de déplacement à chaque itération de la boucle</w:t>
      </w:r>
    </w:p>
    <w:p w14:paraId="3C26CAD3" w14:textId="77777777" w:rsidR="001F6504" w:rsidRPr="00D24C4C" w:rsidRDefault="001F6504" w:rsidP="001F6504">
      <w:pPr>
        <w:rPr>
          <w:rFonts w:ascii="Courier New" w:hAnsi="Courier New" w:cs="Courier New"/>
        </w:rPr>
      </w:pPr>
      <w:r w:rsidRPr="00D24C4C">
        <w:rPr>
          <w:rFonts w:ascii="Courier New" w:hAnsi="Courier New" w:cs="Courier New"/>
        </w:rPr>
        <w:t xml:space="preserve">        while(true){</w:t>
      </w:r>
    </w:p>
    <w:p w14:paraId="373FD133" w14:textId="77777777" w:rsidR="001F6504" w:rsidRPr="00D24C4C" w:rsidRDefault="001F6504" w:rsidP="001F6504">
      <w:pPr>
        <w:rPr>
          <w:rFonts w:ascii="Courier New" w:hAnsi="Courier New" w:cs="Courier New"/>
        </w:rPr>
      </w:pPr>
      <w:r w:rsidRPr="00D24C4C">
        <w:rPr>
          <w:rFonts w:ascii="Courier New" w:hAnsi="Courier New" w:cs="Courier New"/>
        </w:rPr>
        <w:t xml:space="preserve">            // Dessine le Iti dans le tampon</w:t>
      </w:r>
    </w:p>
    <w:p w14:paraId="2649757C"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r w:rsidRPr="00D24C4C">
        <w:rPr>
          <w:rFonts w:ascii="Courier New" w:hAnsi="Courier New" w:cs="Courier New"/>
          <w:highlight w:val="yellow"/>
        </w:rPr>
        <w:t>paintIti(tamponGraphics,LARGEURFENETRE-3*LARGEURITI,y,LARGEURITI,HAUTEURITI);</w:t>
      </w:r>
    </w:p>
    <w:p w14:paraId="6B2CD55C" w14:textId="77777777" w:rsidR="001F6504" w:rsidRPr="00D24C4C" w:rsidRDefault="001F6504" w:rsidP="001F6504">
      <w:pPr>
        <w:rPr>
          <w:rFonts w:ascii="Courier New" w:hAnsi="Courier New" w:cs="Courier New"/>
        </w:rPr>
      </w:pPr>
      <w:r w:rsidRPr="00D24C4C">
        <w:rPr>
          <w:rFonts w:ascii="Courier New" w:hAnsi="Courier New" w:cs="Courier New"/>
        </w:rPr>
        <w:t xml:space="preserve">            //Copie le tampon dans le contexte graphique de la fenetre</w:t>
      </w:r>
    </w:p>
    <w:p w14:paraId="320216EB" w14:textId="77777777" w:rsidR="001F6504" w:rsidRPr="00D24C4C" w:rsidRDefault="001F6504" w:rsidP="001F6504">
      <w:pPr>
        <w:rPr>
          <w:rFonts w:ascii="Courier New" w:hAnsi="Courier New" w:cs="Courier New"/>
          <w:lang w:val="en-CA"/>
        </w:rPr>
      </w:pPr>
      <w:r w:rsidRPr="00D24C4C">
        <w:rPr>
          <w:rFonts w:ascii="Courier New" w:hAnsi="Courier New" w:cs="Courier New"/>
        </w:rPr>
        <w:t xml:space="preserve">            </w:t>
      </w:r>
      <w:r w:rsidRPr="00D24C4C">
        <w:rPr>
          <w:rFonts w:ascii="Courier New" w:hAnsi="Courier New" w:cs="Courier New"/>
          <w:lang w:val="en-CA"/>
        </w:rPr>
        <w:t>g.drawImage(tamponImage,0,0,this);</w:t>
      </w:r>
    </w:p>
    <w:p w14:paraId="15360FD0"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try {</w:t>
      </w:r>
    </w:p>
    <w:p w14:paraId="56095B41"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Thread.sleep(50);</w:t>
      </w:r>
    </w:p>
    <w:p w14:paraId="3FFEAB66"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w:t>
      </w:r>
    </w:p>
    <w:p w14:paraId="28023947"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catch(InterruptedException uneException){</w:t>
      </w:r>
    </w:p>
    <w:p w14:paraId="785C2EBC"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System.out.println(uneException.toString()); </w:t>
      </w:r>
    </w:p>
    <w:p w14:paraId="0379C941" w14:textId="77777777" w:rsidR="001F6504" w:rsidRPr="00D24C4C" w:rsidRDefault="001F6504" w:rsidP="001F6504">
      <w:pPr>
        <w:rPr>
          <w:rFonts w:ascii="Courier New" w:hAnsi="Courier New" w:cs="Courier New"/>
        </w:rPr>
      </w:pPr>
      <w:r w:rsidRPr="00D24C4C">
        <w:rPr>
          <w:rFonts w:ascii="Courier New" w:hAnsi="Courier New" w:cs="Courier New"/>
          <w:lang w:val="en-CA"/>
        </w:rPr>
        <w:t xml:space="preserve">            </w:t>
      </w:r>
      <w:r w:rsidRPr="00D24C4C">
        <w:rPr>
          <w:rFonts w:ascii="Courier New" w:hAnsi="Courier New" w:cs="Courier New"/>
        </w:rPr>
        <w:t>}</w:t>
      </w:r>
    </w:p>
    <w:p w14:paraId="722A65E7" w14:textId="77777777" w:rsidR="001F6504" w:rsidRPr="00D24C4C" w:rsidRDefault="001F6504" w:rsidP="001F6504">
      <w:pPr>
        <w:rPr>
          <w:rFonts w:ascii="Courier New" w:hAnsi="Courier New" w:cs="Courier New"/>
          <w:highlight w:val="yellow"/>
        </w:rPr>
      </w:pPr>
      <w:r w:rsidRPr="00D24C4C">
        <w:rPr>
          <w:rFonts w:ascii="Courier New" w:hAnsi="Courier New" w:cs="Courier New"/>
        </w:rPr>
        <w:t xml:space="preserve">            </w:t>
      </w:r>
      <w:r w:rsidRPr="00D24C4C">
        <w:rPr>
          <w:rFonts w:ascii="Courier New" w:hAnsi="Courier New" w:cs="Courier New"/>
          <w:highlight w:val="yellow"/>
        </w:rPr>
        <w:t>// Efface le Iti</w:t>
      </w:r>
    </w:p>
    <w:p w14:paraId="5F943DF6"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t xml:space="preserve">            tamponGraphics.clearRect(LARGEURFENETRE-3*LARGEURITI,y,LARGEURITI,HAUTEURITI);</w:t>
      </w:r>
    </w:p>
    <w:p w14:paraId="5519E7B3"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lastRenderedPageBreak/>
        <w:t xml:space="preserve">            // Déplace le Iti</w:t>
      </w:r>
    </w:p>
    <w:p w14:paraId="5DDA95FE"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t xml:space="preserve">            if (y+HAUTEURITI&gt;=HAUTEURFENETRE | y &lt; 0) // Si atteint le bord</w:t>
      </w:r>
    </w:p>
    <w:p w14:paraId="25B9148E" w14:textId="77777777" w:rsidR="001F6504" w:rsidRPr="00D24C4C" w:rsidRDefault="001F6504" w:rsidP="001F6504">
      <w:pPr>
        <w:rPr>
          <w:rFonts w:ascii="Courier New" w:hAnsi="Courier New" w:cs="Courier New"/>
          <w:highlight w:val="yellow"/>
        </w:rPr>
      </w:pPr>
      <w:r w:rsidRPr="00D24C4C">
        <w:rPr>
          <w:rFonts w:ascii="Courier New" w:hAnsi="Courier New" w:cs="Courier New"/>
          <w:highlight w:val="yellow"/>
        </w:rPr>
        <w:t xml:space="preserve">              directionIti = -directionIti; // Inverser la direction</w:t>
      </w:r>
    </w:p>
    <w:p w14:paraId="485658E9" w14:textId="77777777" w:rsidR="001F6504" w:rsidRPr="00D24C4C" w:rsidRDefault="001F6504" w:rsidP="001F6504">
      <w:pPr>
        <w:rPr>
          <w:rFonts w:ascii="Courier New" w:hAnsi="Courier New" w:cs="Courier New"/>
        </w:rPr>
      </w:pPr>
      <w:r w:rsidRPr="00D24C4C">
        <w:rPr>
          <w:rFonts w:ascii="Courier New" w:hAnsi="Courier New" w:cs="Courier New"/>
          <w:highlight w:val="yellow"/>
        </w:rPr>
        <w:t xml:space="preserve">            y = y + vitesseIti*directionIti; // Déplacement du Iti</w:t>
      </w:r>
      <w:r w:rsidRPr="00D24C4C">
        <w:rPr>
          <w:rFonts w:ascii="Courier New" w:hAnsi="Courier New" w:cs="Courier New"/>
        </w:rPr>
        <w:t xml:space="preserve">       </w:t>
      </w:r>
    </w:p>
    <w:p w14:paraId="339DCDDE" w14:textId="77777777" w:rsidR="001F6504" w:rsidRPr="00D24C4C" w:rsidRDefault="001F6504" w:rsidP="001F6504">
      <w:pPr>
        <w:rPr>
          <w:rFonts w:ascii="Courier New" w:hAnsi="Courier New" w:cs="Courier New"/>
          <w:lang w:val="en-CA"/>
        </w:rPr>
      </w:pPr>
      <w:r w:rsidRPr="00D24C4C">
        <w:rPr>
          <w:rFonts w:ascii="Courier New" w:hAnsi="Courier New" w:cs="Courier New"/>
        </w:rPr>
        <w:t xml:space="preserve">        </w:t>
      </w:r>
      <w:r w:rsidRPr="00D24C4C">
        <w:rPr>
          <w:rFonts w:ascii="Courier New" w:hAnsi="Courier New" w:cs="Courier New"/>
          <w:lang w:val="en-CA"/>
        </w:rPr>
        <w:t>}</w:t>
      </w:r>
    </w:p>
    <w:p w14:paraId="47EF94B7"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w:t>
      </w:r>
    </w:p>
    <w:p w14:paraId="4D290CDE" w14:textId="77777777" w:rsidR="001F6504" w:rsidRPr="00D24C4C" w:rsidRDefault="001F6504" w:rsidP="001F6504">
      <w:pPr>
        <w:rPr>
          <w:rFonts w:ascii="Courier New" w:hAnsi="Courier New" w:cs="Courier New"/>
          <w:lang w:val="en-CA"/>
        </w:rPr>
      </w:pPr>
    </w:p>
    <w:p w14:paraId="3ADF7911" w14:textId="77777777" w:rsidR="001F6504" w:rsidRPr="00D24C4C" w:rsidRDefault="001F6504" w:rsidP="001F6504">
      <w:pPr>
        <w:rPr>
          <w:rFonts w:ascii="Courier New" w:hAnsi="Courier New" w:cs="Courier New"/>
          <w:lang w:val="en-CA"/>
        </w:rPr>
      </w:pPr>
      <w:r w:rsidRPr="00D24C4C">
        <w:rPr>
          <w:rFonts w:ascii="Courier New" w:hAnsi="Courier New" w:cs="Courier New"/>
          <w:lang w:val="en-CA"/>
        </w:rPr>
        <w:t xml:space="preserve">    public static void main (String args</w:t>
      </w:r>
      <w:smartTag w:uri="isiresearchsoft-com/cwyw" w:element="citation">
        <w:r w:rsidRPr="00D24C4C">
          <w:rPr>
            <w:rFonts w:ascii="Courier New" w:hAnsi="Courier New" w:cs="Courier New"/>
            <w:lang w:val="en-CA"/>
          </w:rPr>
          <w:t>[]</w:t>
        </w:r>
      </w:smartTag>
      <w:r w:rsidRPr="00D24C4C">
        <w:rPr>
          <w:rFonts w:ascii="Courier New" w:hAnsi="Courier New" w:cs="Courier New"/>
          <w:lang w:val="en-CA"/>
        </w:rPr>
        <w:t>) {</w:t>
      </w:r>
    </w:p>
    <w:p w14:paraId="2A34418A" w14:textId="77777777" w:rsidR="001F6504" w:rsidRPr="00D24C4C" w:rsidRDefault="001F6504" w:rsidP="001F6504">
      <w:pPr>
        <w:rPr>
          <w:rFonts w:ascii="Courier New" w:hAnsi="Courier New" w:cs="Courier New"/>
        </w:rPr>
      </w:pPr>
      <w:r w:rsidRPr="00D24C4C">
        <w:rPr>
          <w:rFonts w:ascii="Courier New" w:hAnsi="Courier New" w:cs="Courier New"/>
          <w:lang w:val="en-CA"/>
        </w:rPr>
        <w:t xml:space="preserve">        </w:t>
      </w:r>
      <w:r w:rsidRPr="00D24C4C">
        <w:rPr>
          <w:rFonts w:ascii="Courier New" w:hAnsi="Courier New" w:cs="Courier New"/>
        </w:rPr>
        <w:t>new ExerciceJFrameAvecItiRebondissant();</w:t>
      </w:r>
    </w:p>
    <w:p w14:paraId="31C32619" w14:textId="77777777" w:rsidR="001F6504" w:rsidRPr="00D24C4C" w:rsidRDefault="001F6504" w:rsidP="001F6504">
      <w:pPr>
        <w:rPr>
          <w:rFonts w:ascii="Courier New" w:hAnsi="Courier New" w:cs="Courier New"/>
        </w:rPr>
      </w:pPr>
      <w:r w:rsidRPr="00D24C4C">
        <w:rPr>
          <w:rFonts w:ascii="Courier New" w:hAnsi="Courier New" w:cs="Courier New"/>
        </w:rPr>
        <w:t xml:space="preserve">    }</w:t>
      </w:r>
    </w:p>
    <w:p w14:paraId="26995431" w14:textId="77777777" w:rsidR="001F6504" w:rsidRPr="00D24C4C" w:rsidRDefault="001F6504" w:rsidP="001F6504">
      <w:pPr>
        <w:rPr>
          <w:rFonts w:ascii="Courier New" w:hAnsi="Courier New" w:cs="Courier New"/>
        </w:rPr>
      </w:pPr>
      <w:r w:rsidRPr="00D24C4C">
        <w:rPr>
          <w:rFonts w:ascii="Courier New" w:hAnsi="Courier New" w:cs="Courier New"/>
        </w:rPr>
        <w:t>}</w:t>
      </w:r>
    </w:p>
    <w:p w14:paraId="633F9DBC" w14:textId="77777777" w:rsidR="001F6504" w:rsidRDefault="001F6504" w:rsidP="001F6504">
      <w:pPr>
        <w:pStyle w:val="Corpsdetexte"/>
      </w:pPr>
    </w:p>
    <w:p w14:paraId="1A932F82"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Note : partie supérieure du contexte graphique cachée par la barre de titre</w:t>
      </w:r>
    </w:p>
    <w:p w14:paraId="1B924B8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77777777" w:rsidR="001F6504" w:rsidRDefault="001F6504" w:rsidP="001F6504">
      <w:pPr>
        <w:pStyle w:val="Corpsdetexte"/>
      </w:pPr>
      <w:r>
        <w:rPr>
          <w:b/>
          <w:bCs/>
        </w:rPr>
        <w:t>Exercice</w:t>
      </w:r>
      <w:r>
        <w:t xml:space="preserve">. </w:t>
      </w:r>
      <w:hyperlink r:id="rId352"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
          <w:bCs/>
          <w:color w:val="586069"/>
          <w:lang w:val="fr-CA"/>
        </w:rPr>
        <w:t>ExerciceJFrameAvecPingPongBot.java</w:t>
      </w:r>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6AC62EAD" w14:textId="77777777" w:rsidR="001F6504" w:rsidRPr="00F35DF3" w:rsidRDefault="001F6504" w:rsidP="001F6504">
      <w:pPr>
        <w:rPr>
          <w:rFonts w:ascii="Courier New" w:hAnsi="Courier New" w:cs="Courier New"/>
        </w:rPr>
      </w:pPr>
      <w:r w:rsidRPr="00F35DF3">
        <w:rPr>
          <w:rFonts w:ascii="Courier New" w:hAnsi="Courier New" w:cs="Courier New"/>
        </w:rPr>
        <w:t>// Bot se déplace en diagonale</w:t>
      </w:r>
    </w:p>
    <w:p w14:paraId="4FF99410" w14:textId="77777777" w:rsidR="001F6504" w:rsidRPr="00F35DF3" w:rsidRDefault="001F6504" w:rsidP="001F6504">
      <w:pPr>
        <w:rPr>
          <w:rFonts w:ascii="Courier New" w:hAnsi="Courier New" w:cs="Courier New"/>
        </w:rPr>
      </w:pPr>
      <w:r w:rsidRPr="00F35DF3">
        <w:rPr>
          <w:rFonts w:ascii="Courier New" w:hAnsi="Courier New" w:cs="Courier New"/>
        </w:rPr>
        <w:t>import java.awt.*;</w:t>
      </w:r>
    </w:p>
    <w:p w14:paraId="34B21556" w14:textId="77777777" w:rsidR="001F6504" w:rsidRPr="00F35DF3" w:rsidRDefault="001F6504" w:rsidP="001F6504">
      <w:pPr>
        <w:rPr>
          <w:rFonts w:ascii="Courier New" w:hAnsi="Courier New" w:cs="Courier New"/>
        </w:rPr>
      </w:pPr>
      <w:r w:rsidRPr="00F35DF3">
        <w:rPr>
          <w:rFonts w:ascii="Courier New" w:hAnsi="Courier New" w:cs="Courier New"/>
        </w:rPr>
        <w:t>import javax.swing.*;</w:t>
      </w:r>
    </w:p>
    <w:p w14:paraId="2EE950D2" w14:textId="77777777" w:rsidR="001F6504" w:rsidRPr="00F35DF3" w:rsidRDefault="001F6504" w:rsidP="001F6504">
      <w:pPr>
        <w:rPr>
          <w:rFonts w:ascii="Courier New" w:hAnsi="Courier New" w:cs="Courier New"/>
        </w:rPr>
      </w:pPr>
      <w:r w:rsidRPr="00F35DF3">
        <w:rPr>
          <w:rFonts w:ascii="Courier New" w:hAnsi="Courier New" w:cs="Courier New"/>
        </w:rPr>
        <w:t>import java.awt.event.*;</w:t>
      </w:r>
    </w:p>
    <w:p w14:paraId="47CE5431" w14:textId="77777777" w:rsidR="001F6504" w:rsidRPr="00F35DF3" w:rsidRDefault="001F6504" w:rsidP="001F6504">
      <w:pPr>
        <w:rPr>
          <w:rFonts w:ascii="Courier New" w:hAnsi="Courier New" w:cs="Courier New"/>
        </w:rPr>
      </w:pPr>
    </w:p>
    <w:p w14:paraId="5180B5B7" w14:textId="77777777" w:rsidR="001F6504" w:rsidRPr="00FF5E45" w:rsidRDefault="001F6504" w:rsidP="001F6504">
      <w:pPr>
        <w:rPr>
          <w:rFonts w:ascii="Courier New" w:hAnsi="Courier New" w:cs="Courier New"/>
          <w:lang w:val="fr-CA"/>
        </w:rPr>
      </w:pPr>
      <w:r w:rsidRPr="00FF5E45">
        <w:rPr>
          <w:rFonts w:ascii="Courier New" w:hAnsi="Courier New" w:cs="Courier New"/>
          <w:lang w:val="fr-CA"/>
        </w:rPr>
        <w:t>public class ExerciceJFrameAvecPingPongBot extends JFrame {</w:t>
      </w:r>
    </w:p>
    <w:p w14:paraId="51C8061F" w14:textId="77777777" w:rsidR="001F6504" w:rsidRPr="00FF5E45" w:rsidRDefault="001F6504" w:rsidP="001F6504">
      <w:pPr>
        <w:rPr>
          <w:rFonts w:ascii="Courier New" w:hAnsi="Courier New" w:cs="Courier New"/>
          <w:lang w:val="fr-CA"/>
        </w:rPr>
      </w:pPr>
    </w:p>
    <w:p w14:paraId="019FA889" w14:textId="77777777" w:rsidR="001F6504" w:rsidRPr="00F35DF3" w:rsidRDefault="001F6504" w:rsidP="001F6504">
      <w:pPr>
        <w:rPr>
          <w:rFonts w:ascii="Courier New" w:hAnsi="Courier New" w:cs="Courier New"/>
        </w:rPr>
      </w:pPr>
      <w:r w:rsidRPr="00FF5E45">
        <w:rPr>
          <w:rFonts w:ascii="Courier New" w:hAnsi="Courier New" w:cs="Courier New"/>
          <w:lang w:val="fr-CA"/>
        </w:rPr>
        <w:t xml:space="preserve">    </w:t>
      </w:r>
      <w:r w:rsidRPr="00F35DF3">
        <w:rPr>
          <w:rFonts w:ascii="Courier New" w:hAnsi="Courier New" w:cs="Courier New"/>
        </w:rPr>
        <w:t>// Constantes pour la taille de la fenetre et du Bot</w:t>
      </w:r>
    </w:p>
    <w:p w14:paraId="65113801" w14:textId="77777777" w:rsidR="001F6504" w:rsidRPr="00F35DF3" w:rsidRDefault="001F6504" w:rsidP="001F6504">
      <w:pPr>
        <w:rPr>
          <w:rFonts w:ascii="Courier New" w:hAnsi="Courier New" w:cs="Courier New"/>
          <w:lang w:val="en-CA"/>
        </w:rPr>
      </w:pPr>
      <w:r w:rsidRPr="00F35DF3">
        <w:rPr>
          <w:rFonts w:ascii="Courier New" w:hAnsi="Courier New" w:cs="Courier New"/>
        </w:rPr>
        <w:t xml:space="preserve">    </w:t>
      </w:r>
      <w:r w:rsidRPr="00F35DF3">
        <w:rPr>
          <w:rFonts w:ascii="Courier New" w:hAnsi="Courier New" w:cs="Courier New"/>
          <w:lang w:val="en-CA"/>
        </w:rPr>
        <w:t>private static final int LARGEURFENETRE = 400;</w:t>
      </w:r>
    </w:p>
    <w:p w14:paraId="609E6CF5"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private static final int HAUTEURFENETRE = 400;</w:t>
      </w:r>
    </w:p>
    <w:p w14:paraId="38C6DC34"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private static final int LARGEURBOT = LARGEURFENETRE/4;</w:t>
      </w:r>
    </w:p>
    <w:p w14:paraId="3FFA91A1" w14:textId="77777777" w:rsidR="001F6504" w:rsidRPr="00F35DF3" w:rsidRDefault="001F6504" w:rsidP="001F6504">
      <w:pPr>
        <w:rPr>
          <w:rFonts w:ascii="Courier New" w:hAnsi="Courier New" w:cs="Courier New"/>
          <w:lang w:val="de-DE"/>
        </w:rPr>
      </w:pPr>
      <w:r w:rsidRPr="00F35DF3">
        <w:rPr>
          <w:rFonts w:ascii="Courier New" w:hAnsi="Courier New" w:cs="Courier New"/>
          <w:lang w:val="en-CA"/>
        </w:rPr>
        <w:t xml:space="preserve">    </w:t>
      </w:r>
      <w:r w:rsidRPr="00F35DF3">
        <w:rPr>
          <w:rFonts w:ascii="Courier New" w:hAnsi="Courier New" w:cs="Courier New"/>
          <w:lang w:val="de-DE"/>
        </w:rPr>
        <w:t>private static final int HAUTEURBOT = HAUTEURFENETRE/3;</w:t>
      </w:r>
    </w:p>
    <w:p w14:paraId="0AB1A60F" w14:textId="77777777" w:rsidR="001F6504" w:rsidRPr="00F35DF3" w:rsidRDefault="001F6504" w:rsidP="001F6504">
      <w:pPr>
        <w:rPr>
          <w:rFonts w:ascii="Courier New" w:hAnsi="Courier New" w:cs="Courier New"/>
          <w:lang w:val="de-DE"/>
        </w:rPr>
      </w:pPr>
    </w:p>
    <w:p w14:paraId="5C3C3562" w14:textId="77777777" w:rsidR="001F6504" w:rsidRPr="00F35DF3" w:rsidRDefault="001F6504" w:rsidP="001F6504">
      <w:pPr>
        <w:rPr>
          <w:rFonts w:ascii="Courier New" w:hAnsi="Courier New" w:cs="Courier New"/>
        </w:rPr>
      </w:pPr>
      <w:r w:rsidRPr="00F35DF3">
        <w:rPr>
          <w:rFonts w:ascii="Courier New" w:hAnsi="Courier New" w:cs="Courier New"/>
          <w:lang w:val="de-DE"/>
        </w:rPr>
        <w:t xml:space="preserve">    </w:t>
      </w:r>
      <w:r w:rsidRPr="00F35DF3">
        <w:rPr>
          <w:rFonts w:ascii="Courier New" w:hAnsi="Courier New" w:cs="Courier New"/>
        </w:rPr>
        <w:t>// Tampon pour construire l'image avant d'afficher</w:t>
      </w:r>
    </w:p>
    <w:p w14:paraId="0CD8E9B0" w14:textId="77777777" w:rsidR="001F6504" w:rsidRPr="00F35DF3" w:rsidRDefault="001F6504" w:rsidP="001F6504">
      <w:pPr>
        <w:rPr>
          <w:rFonts w:ascii="Courier New" w:hAnsi="Courier New" w:cs="Courier New"/>
        </w:rPr>
      </w:pPr>
      <w:r w:rsidRPr="00F35DF3">
        <w:rPr>
          <w:rFonts w:ascii="Courier New" w:hAnsi="Courier New" w:cs="Courier New"/>
        </w:rPr>
        <w:t xml:space="preserve">    Graphics tamponGraphics; </w:t>
      </w:r>
    </w:p>
    <w:p w14:paraId="7889CCCA" w14:textId="77777777" w:rsidR="001F6504" w:rsidRPr="00F35DF3" w:rsidRDefault="001F6504" w:rsidP="001F6504">
      <w:pPr>
        <w:rPr>
          <w:rFonts w:ascii="Courier New" w:hAnsi="Courier New" w:cs="Courier New"/>
        </w:rPr>
      </w:pPr>
      <w:r w:rsidRPr="00F35DF3">
        <w:rPr>
          <w:rFonts w:ascii="Courier New" w:hAnsi="Courier New" w:cs="Courier New"/>
        </w:rPr>
        <w:t xml:space="preserve">    Image tamponImage;</w:t>
      </w:r>
    </w:p>
    <w:p w14:paraId="59826900"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7B031C82" w14:textId="77777777" w:rsidR="001F6504" w:rsidRPr="00F35DF3" w:rsidRDefault="001F6504" w:rsidP="001F6504">
      <w:pPr>
        <w:rPr>
          <w:rFonts w:ascii="Courier New" w:hAnsi="Courier New" w:cs="Courier New"/>
        </w:rPr>
      </w:pPr>
    </w:p>
    <w:p w14:paraId="41699C91" w14:textId="77777777" w:rsidR="001F6504" w:rsidRPr="00F35DF3" w:rsidRDefault="001F6504" w:rsidP="001F6504">
      <w:pPr>
        <w:rPr>
          <w:rFonts w:ascii="Courier New" w:hAnsi="Courier New" w:cs="Courier New"/>
        </w:rPr>
      </w:pPr>
      <w:r w:rsidRPr="00F35DF3">
        <w:rPr>
          <w:rFonts w:ascii="Courier New" w:hAnsi="Courier New" w:cs="Courier New"/>
        </w:rPr>
        <w:t xml:space="preserve">    public ExerciceJFrameAvecPingPongBot() {</w:t>
      </w:r>
    </w:p>
    <w:p w14:paraId="0BA82B8A" w14:textId="77777777" w:rsidR="001F6504" w:rsidRPr="00F35DF3" w:rsidRDefault="001F6504" w:rsidP="001F6504">
      <w:pPr>
        <w:rPr>
          <w:rFonts w:ascii="Courier New" w:hAnsi="Courier New" w:cs="Courier New"/>
          <w:lang w:val="en-CA"/>
        </w:rPr>
      </w:pPr>
      <w:r w:rsidRPr="00F35DF3">
        <w:rPr>
          <w:rFonts w:ascii="Courier New" w:hAnsi="Courier New" w:cs="Courier New"/>
        </w:rPr>
        <w:t xml:space="preserve">        </w:t>
      </w:r>
      <w:r w:rsidRPr="00F35DF3">
        <w:rPr>
          <w:rFonts w:ascii="Courier New" w:hAnsi="Courier New" w:cs="Courier New"/>
          <w:lang w:val="en-CA"/>
        </w:rPr>
        <w:t>super("</w:t>
      </w:r>
      <w:smartTag w:uri="urn:schemas-microsoft-com:office:smarttags" w:element="place">
        <w:r w:rsidRPr="00F35DF3">
          <w:rPr>
            <w:rFonts w:ascii="Courier New" w:hAnsi="Courier New" w:cs="Courier New"/>
            <w:lang w:val="en-CA"/>
          </w:rPr>
          <w:t>Ping</w:t>
        </w:r>
      </w:smartTag>
      <w:r w:rsidRPr="00F35DF3">
        <w:rPr>
          <w:rFonts w:ascii="Courier New" w:hAnsi="Courier New" w:cs="Courier New"/>
          <w:lang w:val="en-CA"/>
        </w:rPr>
        <w:t xml:space="preserve"> pong Bot");</w:t>
      </w:r>
    </w:p>
    <w:p w14:paraId="4D9AFDD6"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this.setDefaultCloseOperation(EXIT_ON_CLOSE);</w:t>
      </w:r>
    </w:p>
    <w:p w14:paraId="4E08D721"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this.setSize(LARGEURFENETRE,HAUTEURFENETRE);</w:t>
      </w:r>
    </w:p>
    <w:p w14:paraId="4431E567"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this.setVisible(true);</w:t>
      </w:r>
    </w:p>
    <w:p w14:paraId="493A8725" w14:textId="77777777" w:rsidR="001F6504" w:rsidRPr="00F35DF3" w:rsidRDefault="001F6504" w:rsidP="001F6504">
      <w:pPr>
        <w:rPr>
          <w:rFonts w:ascii="Courier New" w:hAnsi="Courier New" w:cs="Courier New"/>
        </w:rPr>
      </w:pPr>
      <w:r w:rsidRPr="00F35DF3">
        <w:rPr>
          <w:rFonts w:ascii="Courier New" w:hAnsi="Courier New" w:cs="Courier New"/>
          <w:lang w:val="en-CA"/>
        </w:rPr>
        <w:t xml:space="preserve">    </w:t>
      </w:r>
      <w:r w:rsidRPr="00F35DF3">
        <w:rPr>
          <w:rFonts w:ascii="Courier New" w:hAnsi="Courier New" w:cs="Courier New"/>
        </w:rPr>
        <w:t>}</w:t>
      </w:r>
    </w:p>
    <w:p w14:paraId="655F7167"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198E69E4" w14:textId="77777777" w:rsidR="001F6504" w:rsidRPr="00F35DF3" w:rsidRDefault="001F6504" w:rsidP="001F6504">
      <w:pPr>
        <w:rPr>
          <w:rFonts w:ascii="Courier New" w:hAnsi="Courier New" w:cs="Courier New"/>
        </w:rPr>
      </w:pPr>
      <w:r w:rsidRPr="00F35DF3">
        <w:rPr>
          <w:rFonts w:ascii="Courier New" w:hAnsi="Courier New" w:cs="Courier New"/>
        </w:rPr>
        <w:t xml:space="preserve">    // Méthode qui dessine un Bot dans un objet Graphics g</w:t>
      </w:r>
    </w:p>
    <w:p w14:paraId="078111C5" w14:textId="77777777" w:rsidR="001F6504" w:rsidRPr="00F35DF3" w:rsidRDefault="001F6504" w:rsidP="001F6504">
      <w:pPr>
        <w:rPr>
          <w:rFonts w:ascii="Courier New" w:hAnsi="Courier New" w:cs="Courier New"/>
        </w:rPr>
      </w:pPr>
      <w:r w:rsidRPr="00F35DF3">
        <w:rPr>
          <w:rFonts w:ascii="Courier New" w:hAnsi="Courier New" w:cs="Courier New"/>
        </w:rPr>
        <w:t xml:space="preserve">    // à l'échelle dans un rectangle englobant de paramètres x,y,largeur,hauteur</w:t>
      </w:r>
    </w:p>
    <w:p w14:paraId="7D93600B" w14:textId="77777777" w:rsidR="001F6504" w:rsidRPr="00F35DF3" w:rsidRDefault="001F6504" w:rsidP="001F6504">
      <w:pPr>
        <w:rPr>
          <w:rFonts w:ascii="Courier New" w:hAnsi="Courier New" w:cs="Courier New"/>
        </w:rPr>
      </w:pPr>
      <w:r w:rsidRPr="00F35DF3">
        <w:rPr>
          <w:rFonts w:ascii="Courier New" w:hAnsi="Courier New" w:cs="Courier New"/>
        </w:rPr>
        <w:t xml:space="preserve">    public void paintBot (Graphics g, int x, int y, int largeur, int hauteur) {</w:t>
      </w:r>
    </w:p>
    <w:p w14:paraId="19D89004" w14:textId="77777777" w:rsidR="001F6504" w:rsidRPr="00F35DF3" w:rsidRDefault="001F6504" w:rsidP="001F6504">
      <w:pPr>
        <w:rPr>
          <w:rFonts w:ascii="Courier New" w:hAnsi="Courier New" w:cs="Courier New"/>
        </w:rPr>
      </w:pPr>
      <w:r w:rsidRPr="00F35DF3">
        <w:rPr>
          <w:rFonts w:ascii="Courier New" w:hAnsi="Courier New" w:cs="Courier New"/>
        </w:rPr>
        <w:t xml:space="preserve">        g.setColor(Color.green);</w:t>
      </w:r>
    </w:p>
    <w:p w14:paraId="2419B369" w14:textId="77777777" w:rsidR="001F6504" w:rsidRPr="00F35DF3" w:rsidRDefault="001F6504" w:rsidP="001F6504">
      <w:pPr>
        <w:rPr>
          <w:rFonts w:ascii="Courier New" w:hAnsi="Courier New" w:cs="Courier New"/>
        </w:rPr>
      </w:pPr>
      <w:r w:rsidRPr="00F35DF3">
        <w:rPr>
          <w:rFonts w:ascii="Courier New" w:hAnsi="Courier New" w:cs="Courier New"/>
        </w:rPr>
        <w:t xml:space="preserve">        g.fillOval(x,y,largeur,hauteur/2); // La tête</w:t>
      </w:r>
    </w:p>
    <w:p w14:paraId="09048157" w14:textId="77777777" w:rsidR="001F6504" w:rsidRPr="00F35DF3" w:rsidRDefault="001F6504" w:rsidP="001F6504">
      <w:pPr>
        <w:rPr>
          <w:rFonts w:ascii="Courier New" w:hAnsi="Courier New" w:cs="Courier New"/>
        </w:rPr>
      </w:pPr>
    </w:p>
    <w:p w14:paraId="0CE290F2" w14:textId="77777777" w:rsidR="001F6504" w:rsidRPr="00F35DF3" w:rsidRDefault="001F6504" w:rsidP="001F6504">
      <w:pPr>
        <w:rPr>
          <w:rFonts w:ascii="Courier New" w:hAnsi="Courier New" w:cs="Courier New"/>
        </w:rPr>
      </w:pPr>
      <w:r w:rsidRPr="00F35DF3">
        <w:rPr>
          <w:rFonts w:ascii="Courier New" w:hAnsi="Courier New" w:cs="Courier New"/>
        </w:rPr>
        <w:t xml:space="preserve">        g.setColor(Color.black);</w:t>
      </w:r>
    </w:p>
    <w:p w14:paraId="6ADF3914" w14:textId="77777777" w:rsidR="001F6504" w:rsidRPr="00F35DF3" w:rsidRDefault="001F6504" w:rsidP="001F6504">
      <w:pPr>
        <w:rPr>
          <w:rFonts w:ascii="Courier New" w:hAnsi="Courier New" w:cs="Courier New"/>
        </w:rPr>
      </w:pPr>
      <w:r w:rsidRPr="00F35DF3">
        <w:rPr>
          <w:rFonts w:ascii="Courier New" w:hAnsi="Courier New" w:cs="Courier New"/>
        </w:rPr>
        <w:t xml:space="preserve">        g.fillRect(x+largeur/4,y+hauteur/8,largeur/10,hauteur/20); // L'oeil gauche</w:t>
      </w:r>
    </w:p>
    <w:p w14:paraId="109D91B4" w14:textId="77777777" w:rsidR="001F6504" w:rsidRPr="00F35DF3" w:rsidRDefault="001F6504" w:rsidP="001F6504">
      <w:pPr>
        <w:rPr>
          <w:rFonts w:ascii="Courier New" w:hAnsi="Courier New" w:cs="Courier New"/>
        </w:rPr>
      </w:pPr>
      <w:r w:rsidRPr="00F35DF3">
        <w:rPr>
          <w:rFonts w:ascii="Courier New" w:hAnsi="Courier New" w:cs="Courier New"/>
        </w:rPr>
        <w:t xml:space="preserve">        g.fillRect(x+largeur*3/4-largeur/10,y+hauteur/8,largeur/10,hauteur/20); // L'oeil droit</w:t>
      </w:r>
    </w:p>
    <w:p w14:paraId="07EB6D5A" w14:textId="77777777" w:rsidR="001F6504" w:rsidRPr="00F35DF3" w:rsidRDefault="001F6504" w:rsidP="001F6504">
      <w:pPr>
        <w:rPr>
          <w:rFonts w:ascii="Courier New" w:hAnsi="Courier New" w:cs="Courier New"/>
        </w:rPr>
      </w:pPr>
      <w:r w:rsidRPr="00F35DF3">
        <w:rPr>
          <w:rFonts w:ascii="Courier New" w:hAnsi="Courier New" w:cs="Courier New"/>
        </w:rPr>
        <w:t xml:space="preserve">        g.drawLine(x+largeur/4,y+hauteur*3/8,x+largeur*3/4,y+hauteur*3/8); // La bouche</w:t>
      </w:r>
    </w:p>
    <w:p w14:paraId="6DCEC9B1"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311C8DC1" w14:textId="77777777" w:rsidR="001F6504" w:rsidRPr="00F35DF3" w:rsidRDefault="001F6504" w:rsidP="001F6504">
      <w:pPr>
        <w:rPr>
          <w:rFonts w:ascii="Courier New" w:hAnsi="Courier New" w:cs="Courier New"/>
        </w:rPr>
      </w:pPr>
      <w:r w:rsidRPr="00F35DF3">
        <w:rPr>
          <w:rFonts w:ascii="Courier New" w:hAnsi="Courier New" w:cs="Courier New"/>
        </w:rPr>
        <w:lastRenderedPageBreak/>
        <w:t xml:space="preserve">        g.setColor(Color.red);</w:t>
      </w:r>
    </w:p>
    <w:p w14:paraId="2F76E1BB" w14:textId="77777777" w:rsidR="001F6504" w:rsidRPr="00F35DF3" w:rsidRDefault="001F6504" w:rsidP="001F6504">
      <w:pPr>
        <w:rPr>
          <w:rFonts w:ascii="Courier New" w:hAnsi="Courier New" w:cs="Courier New"/>
        </w:rPr>
      </w:pPr>
      <w:r w:rsidRPr="00F35DF3">
        <w:rPr>
          <w:rFonts w:ascii="Courier New" w:hAnsi="Courier New" w:cs="Courier New"/>
        </w:rPr>
        <w:t xml:space="preserve">        g.fillRect(x,y+hauteur/2,largeur,hauteur/2); // Le corps</w:t>
      </w:r>
    </w:p>
    <w:p w14:paraId="7EBE9ABF"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71438D17" w14:textId="77777777" w:rsidR="001F6504" w:rsidRPr="00F35DF3" w:rsidRDefault="001F6504" w:rsidP="001F6504">
      <w:pPr>
        <w:rPr>
          <w:rFonts w:ascii="Courier New" w:hAnsi="Courier New" w:cs="Courier New"/>
        </w:rPr>
      </w:pPr>
    </w:p>
    <w:p w14:paraId="4788A75D" w14:textId="77777777" w:rsidR="001F6504" w:rsidRPr="00F35DF3" w:rsidRDefault="001F6504" w:rsidP="001F6504">
      <w:pPr>
        <w:rPr>
          <w:rFonts w:ascii="Courier New" w:hAnsi="Courier New" w:cs="Courier New"/>
        </w:rPr>
      </w:pPr>
      <w:r w:rsidRPr="00F35DF3">
        <w:rPr>
          <w:rFonts w:ascii="Courier New" w:hAnsi="Courier New" w:cs="Courier New"/>
        </w:rPr>
        <w:t xml:space="preserve">    public void paint (Graphics g) {</w:t>
      </w:r>
    </w:p>
    <w:p w14:paraId="608965F0" w14:textId="77777777" w:rsidR="001F6504" w:rsidRPr="00F35DF3" w:rsidRDefault="001F6504" w:rsidP="001F6504">
      <w:pPr>
        <w:rPr>
          <w:rFonts w:ascii="Courier New" w:hAnsi="Courier New" w:cs="Courier New"/>
        </w:rPr>
      </w:pPr>
      <w:r w:rsidRPr="00F35DF3">
        <w:rPr>
          <w:rFonts w:ascii="Courier New" w:hAnsi="Courier New" w:cs="Courier New"/>
        </w:rPr>
        <w:t xml:space="preserve">        super.paint(g);</w:t>
      </w:r>
    </w:p>
    <w:p w14:paraId="12188926" w14:textId="77777777" w:rsidR="001F6504" w:rsidRPr="00F35DF3" w:rsidRDefault="001F6504" w:rsidP="001F6504">
      <w:pPr>
        <w:rPr>
          <w:rFonts w:ascii="Courier New" w:hAnsi="Courier New" w:cs="Courier New"/>
        </w:rPr>
      </w:pPr>
      <w:r w:rsidRPr="00F35DF3">
        <w:rPr>
          <w:rFonts w:ascii="Courier New" w:hAnsi="Courier New" w:cs="Courier New"/>
        </w:rPr>
        <w:t xml:space="preserve">        tamponImage = createImage(LARGEURFENETRE,HAUTEURFENETRE);</w:t>
      </w:r>
    </w:p>
    <w:p w14:paraId="52522BEE" w14:textId="77777777" w:rsidR="001F6504" w:rsidRPr="00F35DF3" w:rsidRDefault="001F6504" w:rsidP="001F6504">
      <w:pPr>
        <w:rPr>
          <w:rFonts w:ascii="Courier New" w:hAnsi="Courier New" w:cs="Courier New"/>
        </w:rPr>
      </w:pPr>
      <w:r w:rsidRPr="00F35DF3">
        <w:rPr>
          <w:rFonts w:ascii="Courier New" w:hAnsi="Courier New" w:cs="Courier New"/>
        </w:rPr>
        <w:t xml:space="preserve">        tamponGraphics = tamponImage.getGraphics();</w:t>
      </w:r>
    </w:p>
    <w:p w14:paraId="356C1AFC"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0F540101"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int xBot = 0; // Coordonnées du Bot</w:t>
      </w:r>
    </w:p>
    <w:p w14:paraId="24B73378"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int yBot = 0;</w:t>
      </w:r>
      <w:r w:rsidRPr="00F35DF3">
        <w:rPr>
          <w:rFonts w:ascii="Courier New" w:hAnsi="Courier New" w:cs="Courier New"/>
        </w:rPr>
        <w:t xml:space="preserve"> </w:t>
      </w:r>
    </w:p>
    <w:p w14:paraId="233E4D99"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int vitesseXBot = 5; // Vitesse du Bot</w:t>
      </w:r>
    </w:p>
    <w:p w14:paraId="2833B99B"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int vitesseYBot = 10;</w:t>
      </w:r>
    </w:p>
    <w:p w14:paraId="63642CAC"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1512B9A0" w14:textId="77777777" w:rsidR="001F6504" w:rsidRPr="00F35DF3" w:rsidRDefault="001F6504" w:rsidP="001F6504">
      <w:pPr>
        <w:rPr>
          <w:rFonts w:ascii="Courier New" w:hAnsi="Courier New" w:cs="Courier New"/>
        </w:rPr>
      </w:pPr>
      <w:r w:rsidRPr="00F35DF3">
        <w:rPr>
          <w:rFonts w:ascii="Courier New" w:hAnsi="Courier New" w:cs="Courier New"/>
        </w:rPr>
        <w:t xml:space="preserve">        while(true){</w:t>
      </w:r>
    </w:p>
    <w:p w14:paraId="0A67DB43" w14:textId="77777777" w:rsidR="001F6504" w:rsidRPr="00F35DF3" w:rsidRDefault="001F6504" w:rsidP="001F6504">
      <w:pPr>
        <w:rPr>
          <w:rFonts w:ascii="Courier New" w:hAnsi="Courier New" w:cs="Courier New"/>
        </w:rPr>
      </w:pPr>
      <w:r w:rsidRPr="00F35DF3">
        <w:rPr>
          <w:rFonts w:ascii="Courier New" w:hAnsi="Courier New" w:cs="Courier New"/>
        </w:rPr>
        <w:t xml:space="preserve">            // Dessine le Bot dans le tampon</w:t>
      </w:r>
    </w:p>
    <w:p w14:paraId="4D534C4A" w14:textId="77777777" w:rsidR="001F6504" w:rsidRPr="00F35DF3" w:rsidRDefault="001F6504" w:rsidP="001F6504">
      <w:pPr>
        <w:rPr>
          <w:rFonts w:ascii="Courier New" w:hAnsi="Courier New" w:cs="Courier New"/>
        </w:rPr>
      </w:pPr>
      <w:r w:rsidRPr="00F35DF3">
        <w:rPr>
          <w:rFonts w:ascii="Courier New" w:hAnsi="Courier New" w:cs="Courier New"/>
        </w:rPr>
        <w:t xml:space="preserve">            paintBot(tamponGraphics,</w:t>
      </w:r>
      <w:r w:rsidRPr="00F35DF3">
        <w:rPr>
          <w:rFonts w:ascii="Courier New" w:hAnsi="Courier New" w:cs="Courier New"/>
          <w:highlight w:val="yellow"/>
        </w:rPr>
        <w:t>xBot,yBot</w:t>
      </w:r>
      <w:r w:rsidRPr="00F35DF3">
        <w:rPr>
          <w:rFonts w:ascii="Courier New" w:hAnsi="Courier New" w:cs="Courier New"/>
        </w:rPr>
        <w:t>,LARGEURBOT,HAUTEURBOT);</w:t>
      </w:r>
    </w:p>
    <w:p w14:paraId="0FA2A082" w14:textId="77777777" w:rsidR="001F6504" w:rsidRPr="00F35DF3" w:rsidRDefault="001F6504" w:rsidP="001F6504">
      <w:pPr>
        <w:rPr>
          <w:rFonts w:ascii="Courier New" w:hAnsi="Courier New" w:cs="Courier New"/>
        </w:rPr>
      </w:pPr>
      <w:r w:rsidRPr="00F35DF3">
        <w:rPr>
          <w:rFonts w:ascii="Courier New" w:hAnsi="Courier New" w:cs="Courier New"/>
        </w:rPr>
        <w:t xml:space="preserve">            //Copie le tampon dans le contexte graphique de la fenetre</w:t>
      </w:r>
    </w:p>
    <w:p w14:paraId="6CF444BC" w14:textId="77777777" w:rsidR="001F6504" w:rsidRPr="00F35DF3" w:rsidRDefault="001F6504" w:rsidP="001F6504">
      <w:pPr>
        <w:rPr>
          <w:rFonts w:ascii="Courier New" w:hAnsi="Courier New" w:cs="Courier New"/>
          <w:lang w:val="en-CA"/>
        </w:rPr>
      </w:pPr>
      <w:r w:rsidRPr="00F35DF3">
        <w:rPr>
          <w:rFonts w:ascii="Courier New" w:hAnsi="Courier New" w:cs="Courier New"/>
        </w:rPr>
        <w:t xml:space="preserve">            </w:t>
      </w:r>
      <w:r w:rsidRPr="00F35DF3">
        <w:rPr>
          <w:rFonts w:ascii="Courier New" w:hAnsi="Courier New" w:cs="Courier New"/>
          <w:lang w:val="en-CA"/>
        </w:rPr>
        <w:t>g.drawImage(tamponImage,0,0,this);</w:t>
      </w:r>
    </w:p>
    <w:p w14:paraId="71FDD243"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try {</w:t>
      </w:r>
    </w:p>
    <w:p w14:paraId="317838D2"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Thread.sleep(50);</w:t>
      </w:r>
    </w:p>
    <w:p w14:paraId="6C289A17"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w:t>
      </w:r>
    </w:p>
    <w:p w14:paraId="6CAC6155"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catch(InterruptedException uneException){</w:t>
      </w:r>
    </w:p>
    <w:p w14:paraId="2C1EF92F"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System.out.println(uneException.toString()); </w:t>
      </w:r>
    </w:p>
    <w:p w14:paraId="3B4A4AEE" w14:textId="77777777" w:rsidR="001F6504" w:rsidRPr="00F35DF3" w:rsidRDefault="001F6504" w:rsidP="001F6504">
      <w:pPr>
        <w:rPr>
          <w:rFonts w:ascii="Courier New" w:hAnsi="Courier New" w:cs="Courier New"/>
          <w:lang w:val="fr-CA"/>
        </w:rPr>
      </w:pPr>
      <w:r w:rsidRPr="00F35DF3">
        <w:rPr>
          <w:rFonts w:ascii="Courier New" w:hAnsi="Courier New" w:cs="Courier New"/>
          <w:lang w:val="en-CA"/>
        </w:rPr>
        <w:t xml:space="preserve">            </w:t>
      </w:r>
      <w:r w:rsidRPr="00F35DF3">
        <w:rPr>
          <w:rFonts w:ascii="Courier New" w:hAnsi="Courier New" w:cs="Courier New"/>
          <w:lang w:val="fr-CA"/>
        </w:rPr>
        <w:t>}</w:t>
      </w:r>
    </w:p>
    <w:p w14:paraId="2C29518C" w14:textId="77777777" w:rsidR="001F6504" w:rsidRPr="00F35DF3" w:rsidRDefault="001F6504" w:rsidP="001F6504">
      <w:pPr>
        <w:rPr>
          <w:rFonts w:ascii="Courier New" w:hAnsi="Courier New" w:cs="Courier New"/>
          <w:lang w:val="fr-CA"/>
        </w:rPr>
      </w:pPr>
      <w:r w:rsidRPr="00F35DF3">
        <w:rPr>
          <w:rFonts w:ascii="Courier New" w:hAnsi="Courier New" w:cs="Courier New"/>
          <w:lang w:val="fr-CA"/>
        </w:rPr>
        <w:t xml:space="preserve">            // Efface le Bot</w:t>
      </w:r>
    </w:p>
    <w:p w14:paraId="482A2D78" w14:textId="77777777" w:rsidR="001F6504" w:rsidRPr="00F35DF3" w:rsidRDefault="001F6504" w:rsidP="001F6504">
      <w:pPr>
        <w:rPr>
          <w:rFonts w:ascii="Courier New" w:hAnsi="Courier New" w:cs="Courier New"/>
          <w:lang w:val="fr-CA"/>
        </w:rPr>
      </w:pPr>
      <w:r w:rsidRPr="00F35DF3">
        <w:rPr>
          <w:rFonts w:ascii="Courier New" w:hAnsi="Courier New" w:cs="Courier New"/>
          <w:lang w:val="fr-CA"/>
        </w:rPr>
        <w:t xml:space="preserve">            tamponGraphics.clearRect(</w:t>
      </w:r>
      <w:r w:rsidRPr="00F35DF3">
        <w:rPr>
          <w:rFonts w:ascii="Courier New" w:hAnsi="Courier New" w:cs="Courier New"/>
          <w:highlight w:val="yellow"/>
          <w:lang w:val="fr-CA"/>
        </w:rPr>
        <w:t>xBot,yBot</w:t>
      </w:r>
      <w:r w:rsidRPr="00F35DF3">
        <w:rPr>
          <w:rFonts w:ascii="Courier New" w:hAnsi="Courier New" w:cs="Courier New"/>
          <w:lang w:val="fr-CA"/>
        </w:rPr>
        <w:t>,LARGEURBOT,HAUTEURBOT);</w:t>
      </w:r>
    </w:p>
    <w:p w14:paraId="151F249F" w14:textId="77777777" w:rsidR="001F6504" w:rsidRPr="00F35DF3" w:rsidRDefault="001F6504" w:rsidP="001F6504">
      <w:pPr>
        <w:rPr>
          <w:rFonts w:ascii="Courier New" w:hAnsi="Courier New" w:cs="Courier New"/>
        </w:rPr>
      </w:pPr>
      <w:r w:rsidRPr="00F35DF3">
        <w:rPr>
          <w:rFonts w:ascii="Courier New" w:hAnsi="Courier New" w:cs="Courier New"/>
          <w:lang w:val="fr-CA"/>
        </w:rPr>
        <w:t xml:space="preserve">            </w:t>
      </w:r>
      <w:r w:rsidRPr="00F35DF3">
        <w:rPr>
          <w:rFonts w:ascii="Courier New" w:hAnsi="Courier New" w:cs="Courier New"/>
        </w:rPr>
        <w:t>// Déplace le Bot</w:t>
      </w:r>
    </w:p>
    <w:p w14:paraId="66CC9AF0"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if (xBot+LARGEURBOT&gt;=LARGEURFENETRE | xBot &lt; 0) // Si atteint le bord</w:t>
      </w:r>
    </w:p>
    <w:p w14:paraId="5260C559"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vitesseXBot = -vitesseXBot; // Inverser la direction selon x</w:t>
      </w:r>
    </w:p>
    <w:p w14:paraId="657FD134"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xBot = xBot + vitesseXBot; // Déplacement du Bot selon x</w:t>
      </w:r>
      <w:r w:rsidRPr="00F35DF3">
        <w:rPr>
          <w:rFonts w:ascii="Courier New" w:hAnsi="Courier New" w:cs="Courier New"/>
        </w:rPr>
        <w:t xml:space="preserve">     </w:t>
      </w:r>
    </w:p>
    <w:p w14:paraId="7389AAFA"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if (yBot+HAUTEURBOT&gt;=HAUTEURFENETRE | yBot &lt; 0) // Si atteint le bord</w:t>
      </w:r>
    </w:p>
    <w:p w14:paraId="03713907"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vitesseYBot = -vitesseYBot; // Inverser la direction selon y</w:t>
      </w:r>
    </w:p>
    <w:p w14:paraId="29A56CEE"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r w:rsidRPr="00F35DF3">
        <w:rPr>
          <w:rFonts w:ascii="Courier New" w:hAnsi="Courier New" w:cs="Courier New"/>
          <w:highlight w:val="yellow"/>
        </w:rPr>
        <w:t>yBot = yBot + vitesseYBot; // Déplacement du Bot selon y</w:t>
      </w:r>
      <w:r w:rsidRPr="00F35DF3">
        <w:rPr>
          <w:rFonts w:ascii="Courier New" w:hAnsi="Courier New" w:cs="Courier New"/>
        </w:rPr>
        <w:t xml:space="preserve">       </w:t>
      </w:r>
    </w:p>
    <w:p w14:paraId="4A50A075" w14:textId="77777777" w:rsidR="001F6504" w:rsidRPr="00F35DF3" w:rsidRDefault="001F6504" w:rsidP="001F6504">
      <w:pPr>
        <w:rPr>
          <w:rFonts w:ascii="Courier New" w:hAnsi="Courier New" w:cs="Courier New"/>
          <w:lang w:val="en-CA"/>
        </w:rPr>
      </w:pPr>
      <w:r w:rsidRPr="00F35DF3">
        <w:rPr>
          <w:rFonts w:ascii="Courier New" w:hAnsi="Courier New" w:cs="Courier New"/>
        </w:rPr>
        <w:t xml:space="preserve">        </w:t>
      </w:r>
      <w:r w:rsidRPr="00F35DF3">
        <w:rPr>
          <w:rFonts w:ascii="Courier New" w:hAnsi="Courier New" w:cs="Courier New"/>
          <w:lang w:val="en-CA"/>
        </w:rPr>
        <w:t>}</w:t>
      </w:r>
    </w:p>
    <w:p w14:paraId="1228729C"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w:t>
      </w:r>
    </w:p>
    <w:p w14:paraId="34C196CD" w14:textId="77777777" w:rsidR="001F6504" w:rsidRPr="00F35DF3" w:rsidRDefault="001F6504" w:rsidP="001F6504">
      <w:pPr>
        <w:rPr>
          <w:rFonts w:ascii="Courier New" w:hAnsi="Courier New" w:cs="Courier New"/>
          <w:lang w:val="en-CA"/>
        </w:rPr>
      </w:pPr>
    </w:p>
    <w:p w14:paraId="01C2FEEF" w14:textId="77777777" w:rsidR="001F6504" w:rsidRPr="00F35DF3" w:rsidRDefault="001F6504" w:rsidP="001F6504">
      <w:pPr>
        <w:rPr>
          <w:rFonts w:ascii="Courier New" w:hAnsi="Courier New" w:cs="Courier New"/>
          <w:lang w:val="en-CA"/>
        </w:rPr>
      </w:pPr>
      <w:r w:rsidRPr="00F35DF3">
        <w:rPr>
          <w:rFonts w:ascii="Courier New" w:hAnsi="Courier New" w:cs="Courier New"/>
          <w:lang w:val="en-CA"/>
        </w:rPr>
        <w:t xml:space="preserve">    public static void main (String args</w:t>
      </w:r>
      <w:smartTag w:uri="isiresearchsoft-com/cwyw" w:element="citation">
        <w:r w:rsidRPr="00F35DF3">
          <w:rPr>
            <w:rFonts w:ascii="Courier New" w:hAnsi="Courier New" w:cs="Courier New"/>
            <w:lang w:val="en-CA"/>
          </w:rPr>
          <w:t>[]</w:t>
        </w:r>
      </w:smartTag>
      <w:r w:rsidRPr="00F35DF3">
        <w:rPr>
          <w:rFonts w:ascii="Courier New" w:hAnsi="Courier New" w:cs="Courier New"/>
          <w:lang w:val="en-CA"/>
        </w:rPr>
        <w:t>) {</w:t>
      </w:r>
    </w:p>
    <w:p w14:paraId="30BABCBD" w14:textId="77777777" w:rsidR="001F6504" w:rsidRPr="00F35DF3" w:rsidRDefault="001F6504" w:rsidP="001F6504">
      <w:pPr>
        <w:rPr>
          <w:rFonts w:ascii="Courier New" w:hAnsi="Courier New" w:cs="Courier New"/>
        </w:rPr>
      </w:pPr>
      <w:r w:rsidRPr="00F35DF3">
        <w:rPr>
          <w:rFonts w:ascii="Courier New" w:hAnsi="Courier New" w:cs="Courier New"/>
          <w:lang w:val="en-CA"/>
        </w:rPr>
        <w:t xml:space="preserve">        </w:t>
      </w:r>
      <w:r w:rsidRPr="00F35DF3">
        <w:rPr>
          <w:rFonts w:ascii="Courier New" w:hAnsi="Courier New" w:cs="Courier New"/>
        </w:rPr>
        <w:t>new ExerciceJFrameAvecPingPongBot();</w:t>
      </w:r>
    </w:p>
    <w:p w14:paraId="06E7750F" w14:textId="77777777" w:rsidR="001F6504" w:rsidRPr="00F35DF3" w:rsidRDefault="001F6504" w:rsidP="001F6504">
      <w:pPr>
        <w:rPr>
          <w:rFonts w:ascii="Courier New" w:hAnsi="Courier New" w:cs="Courier New"/>
        </w:rPr>
      </w:pPr>
      <w:r w:rsidRPr="00F35DF3">
        <w:rPr>
          <w:rFonts w:ascii="Courier New" w:hAnsi="Courier New" w:cs="Courier New"/>
        </w:rPr>
        <w:t xml:space="preserve">    }</w:t>
      </w:r>
    </w:p>
    <w:p w14:paraId="7882751F" w14:textId="77777777" w:rsidR="001F6504" w:rsidRPr="00F35DF3" w:rsidRDefault="001F6504" w:rsidP="001F6504">
      <w:pPr>
        <w:rPr>
          <w:rFonts w:ascii="Courier New" w:hAnsi="Courier New" w:cs="Courier New"/>
        </w:rPr>
      </w:pPr>
      <w:r w:rsidRPr="00F35DF3">
        <w:rPr>
          <w:rFonts w:ascii="Courier New" w:hAnsi="Courier New" w:cs="Courier New"/>
        </w:rPr>
        <w:t>}</w:t>
      </w:r>
    </w:p>
    <w:p w14:paraId="3FD41AB3" w14:textId="77777777" w:rsidR="001F6504" w:rsidRDefault="001F6504" w:rsidP="001F6504">
      <w:pPr>
        <w:pStyle w:val="Corpsdetexte"/>
        <w:rPr>
          <w:b/>
          <w:bCs/>
        </w:rPr>
      </w:pPr>
    </w:p>
    <w:p w14:paraId="4711295B" w14:textId="77777777"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77777777" w:rsidR="001F6504" w:rsidRPr="006A47A6" w:rsidRDefault="001F6504" w:rsidP="001F6504">
      <w:pPr>
        <w:pStyle w:val="Corpsdetexte"/>
        <w:rPr>
          <w:b/>
        </w:rPr>
      </w:pPr>
      <w:r w:rsidRPr="006A47A6">
        <w:rPr>
          <w:b/>
        </w:rPr>
        <w:t xml:space="preserve">Solution. </w:t>
      </w:r>
      <w:hyperlink r:id="rId353" w:history="1">
        <w:r w:rsidRPr="00E9250E">
          <w:rPr>
            <w:rFonts w:ascii="Segoe UI" w:hAnsi="Segoe UI" w:cs="Segoe UI"/>
            <w:color w:val="0366D6"/>
            <w:lang w:val="fr-CA"/>
          </w:rPr>
          <w:t>JavaPasAPas</w:t>
        </w:r>
      </w:hyperlink>
      <w:r w:rsidRPr="00E9250E">
        <w:rPr>
          <w:rFonts w:ascii="Segoe UI" w:hAnsi="Segoe UI" w:cs="Segoe UI"/>
          <w:color w:val="586069"/>
          <w:lang w:val="fr-CA"/>
        </w:rPr>
        <w:t>/</w:t>
      </w:r>
      <w:r w:rsidRPr="00E9250E">
        <w:rPr>
          <w:rFonts w:ascii="Segoe UI" w:hAnsi="Segoe UI" w:cs="Segoe UI"/>
          <w:bCs/>
          <w:color w:val="586069"/>
          <w:lang w:val="fr-CA"/>
        </w:rPr>
        <w:t>ExerciceJFrameAvecPingPongBotsEtItis.java</w:t>
      </w:r>
    </w:p>
    <w:p w14:paraId="723397DE" w14:textId="77777777" w:rsidR="001F6504" w:rsidRPr="00C81DE7" w:rsidRDefault="001F6504" w:rsidP="001F6504">
      <w:pPr>
        <w:rPr>
          <w:rFonts w:ascii="Courier New" w:hAnsi="Courier New" w:cs="Courier New"/>
        </w:rPr>
      </w:pPr>
      <w:r w:rsidRPr="00C81DE7">
        <w:rPr>
          <w:rFonts w:ascii="Courier New" w:hAnsi="Courier New" w:cs="Courier New"/>
        </w:rPr>
        <w:t>// Plusieurs Bot et Iti qui bougent</w:t>
      </w:r>
    </w:p>
    <w:p w14:paraId="40562266" w14:textId="77777777" w:rsidR="001F6504" w:rsidRPr="00C81DE7" w:rsidRDefault="001F6504" w:rsidP="001F6504">
      <w:pPr>
        <w:rPr>
          <w:rFonts w:ascii="Courier New" w:hAnsi="Courier New" w:cs="Courier New"/>
        </w:rPr>
      </w:pPr>
      <w:r w:rsidRPr="00C81DE7">
        <w:rPr>
          <w:rFonts w:ascii="Courier New" w:hAnsi="Courier New" w:cs="Courier New"/>
        </w:rPr>
        <w:t>import java.awt.*;</w:t>
      </w:r>
    </w:p>
    <w:p w14:paraId="43727B8C" w14:textId="77777777" w:rsidR="001F6504" w:rsidRPr="00C81DE7" w:rsidRDefault="001F6504" w:rsidP="001F6504">
      <w:pPr>
        <w:rPr>
          <w:rFonts w:ascii="Courier New" w:hAnsi="Courier New" w:cs="Courier New"/>
        </w:rPr>
      </w:pPr>
      <w:r w:rsidRPr="00C81DE7">
        <w:rPr>
          <w:rFonts w:ascii="Courier New" w:hAnsi="Courier New" w:cs="Courier New"/>
        </w:rPr>
        <w:t>import javax.swing.*;</w:t>
      </w:r>
    </w:p>
    <w:p w14:paraId="19FA7132" w14:textId="77777777" w:rsidR="001F6504" w:rsidRPr="00C81DE7" w:rsidRDefault="001F6504" w:rsidP="001F6504">
      <w:pPr>
        <w:rPr>
          <w:rFonts w:ascii="Courier New" w:hAnsi="Courier New" w:cs="Courier New"/>
        </w:rPr>
      </w:pPr>
      <w:r w:rsidRPr="00C81DE7">
        <w:rPr>
          <w:rFonts w:ascii="Courier New" w:hAnsi="Courier New" w:cs="Courier New"/>
        </w:rPr>
        <w:t>import java.awt.event.*;</w:t>
      </w:r>
    </w:p>
    <w:p w14:paraId="37D53BA5" w14:textId="77777777" w:rsidR="001F6504" w:rsidRPr="00C81DE7" w:rsidRDefault="001F6504" w:rsidP="001F6504">
      <w:pPr>
        <w:rPr>
          <w:rFonts w:ascii="Courier New" w:hAnsi="Courier New" w:cs="Courier New"/>
        </w:rPr>
      </w:pPr>
    </w:p>
    <w:p w14:paraId="0A5DF06D" w14:textId="77777777" w:rsidR="001F6504" w:rsidRPr="00FF5E45" w:rsidRDefault="001F6504" w:rsidP="001F6504">
      <w:pPr>
        <w:rPr>
          <w:rFonts w:ascii="Courier New" w:hAnsi="Courier New" w:cs="Courier New"/>
        </w:rPr>
      </w:pPr>
      <w:r w:rsidRPr="00FF5E45">
        <w:rPr>
          <w:rFonts w:ascii="Courier New" w:hAnsi="Courier New" w:cs="Courier New"/>
        </w:rPr>
        <w:t>public class ExerciceJFrameAvecPingPongBotsEtItis extends JFrame {</w:t>
      </w:r>
    </w:p>
    <w:p w14:paraId="50DD4403" w14:textId="77777777" w:rsidR="001F6504" w:rsidRPr="00FF5E45" w:rsidRDefault="001F6504" w:rsidP="001F6504">
      <w:pPr>
        <w:rPr>
          <w:rFonts w:ascii="Courier New" w:hAnsi="Courier New" w:cs="Courier New"/>
        </w:rPr>
      </w:pPr>
    </w:p>
    <w:p w14:paraId="53870CB1" w14:textId="77777777" w:rsidR="001F6504" w:rsidRPr="00C81DE7" w:rsidRDefault="001F6504" w:rsidP="001F6504">
      <w:pPr>
        <w:rPr>
          <w:rFonts w:ascii="Courier New" w:hAnsi="Courier New" w:cs="Courier New"/>
        </w:rPr>
      </w:pPr>
      <w:r w:rsidRPr="00FF5E45">
        <w:rPr>
          <w:rFonts w:ascii="Courier New" w:hAnsi="Courier New" w:cs="Courier New"/>
        </w:rPr>
        <w:t xml:space="preserve">    </w:t>
      </w:r>
      <w:r w:rsidRPr="00C81DE7">
        <w:rPr>
          <w:rFonts w:ascii="Courier New" w:hAnsi="Courier New" w:cs="Courier New"/>
        </w:rPr>
        <w:t>// Constantes pour la taille de la fenetre et du Bot</w:t>
      </w:r>
    </w:p>
    <w:p w14:paraId="7EFEC7D3" w14:textId="77777777" w:rsidR="001F6504" w:rsidRPr="00C81DE7" w:rsidRDefault="001F6504" w:rsidP="001F6504">
      <w:pPr>
        <w:rPr>
          <w:rFonts w:ascii="Courier New" w:hAnsi="Courier New" w:cs="Courier New"/>
          <w:lang w:val="en-CA"/>
        </w:rPr>
      </w:pPr>
      <w:r w:rsidRPr="00C81DE7">
        <w:rPr>
          <w:rFonts w:ascii="Courier New" w:hAnsi="Courier New" w:cs="Courier New"/>
        </w:rPr>
        <w:t xml:space="preserve">    </w:t>
      </w:r>
      <w:r w:rsidRPr="00C81DE7">
        <w:rPr>
          <w:rFonts w:ascii="Courier New" w:hAnsi="Courier New" w:cs="Courier New"/>
          <w:lang w:val="en-CA"/>
        </w:rPr>
        <w:t>private static final int LARGEURFENETRE = 400;</w:t>
      </w:r>
    </w:p>
    <w:p w14:paraId="0F44EE94"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private static final int HAUTEURFENETRE = 400;</w:t>
      </w:r>
    </w:p>
    <w:p w14:paraId="6281603B" w14:textId="77777777" w:rsidR="001F6504" w:rsidRPr="00C81DE7" w:rsidRDefault="001F6504" w:rsidP="001F6504">
      <w:pPr>
        <w:rPr>
          <w:rFonts w:ascii="Courier New" w:hAnsi="Courier New" w:cs="Courier New"/>
          <w:lang w:val="en-CA"/>
        </w:rPr>
      </w:pPr>
    </w:p>
    <w:p w14:paraId="1855A7AE" w14:textId="77777777" w:rsidR="001F6504" w:rsidRPr="00C81DE7" w:rsidRDefault="001F6504" w:rsidP="001F6504">
      <w:pPr>
        <w:rPr>
          <w:rFonts w:ascii="Courier New" w:hAnsi="Courier New" w:cs="Courier New"/>
        </w:rPr>
      </w:pPr>
      <w:r w:rsidRPr="00C81DE7">
        <w:rPr>
          <w:rFonts w:ascii="Courier New" w:hAnsi="Courier New" w:cs="Courier New"/>
          <w:lang w:val="en-CA"/>
        </w:rPr>
        <w:t xml:space="preserve">    </w:t>
      </w:r>
      <w:r w:rsidRPr="00C81DE7">
        <w:rPr>
          <w:rFonts w:ascii="Courier New" w:hAnsi="Courier New" w:cs="Courier New"/>
        </w:rPr>
        <w:t>// Tampon pour construire l'image avant d'afficher</w:t>
      </w:r>
    </w:p>
    <w:p w14:paraId="290E756F" w14:textId="77777777" w:rsidR="001F6504" w:rsidRPr="00C81DE7" w:rsidRDefault="001F6504" w:rsidP="001F6504">
      <w:pPr>
        <w:rPr>
          <w:rFonts w:ascii="Courier New" w:hAnsi="Courier New" w:cs="Courier New"/>
        </w:rPr>
      </w:pPr>
      <w:r w:rsidRPr="00C81DE7">
        <w:rPr>
          <w:rFonts w:ascii="Courier New" w:hAnsi="Courier New" w:cs="Courier New"/>
        </w:rPr>
        <w:t xml:space="preserve">    Graphics tamponGraphics; </w:t>
      </w:r>
    </w:p>
    <w:p w14:paraId="2ABBF825" w14:textId="77777777" w:rsidR="001F6504" w:rsidRPr="00C81DE7" w:rsidRDefault="001F6504" w:rsidP="001F6504">
      <w:pPr>
        <w:rPr>
          <w:rFonts w:ascii="Courier New" w:hAnsi="Courier New" w:cs="Courier New"/>
        </w:rPr>
      </w:pPr>
      <w:r w:rsidRPr="00C81DE7">
        <w:rPr>
          <w:rFonts w:ascii="Courier New" w:hAnsi="Courier New" w:cs="Courier New"/>
        </w:rPr>
        <w:t xml:space="preserve">    Image tamponImage;</w:t>
      </w:r>
    </w:p>
    <w:p w14:paraId="082B6E99"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053E9E2E" w14:textId="77777777" w:rsidR="001F6504" w:rsidRPr="00C81DE7" w:rsidRDefault="001F6504" w:rsidP="001F6504">
      <w:pPr>
        <w:rPr>
          <w:rFonts w:ascii="Courier New" w:hAnsi="Courier New" w:cs="Courier New"/>
        </w:rPr>
      </w:pPr>
    </w:p>
    <w:p w14:paraId="4E46FFD6" w14:textId="77777777" w:rsidR="001F6504" w:rsidRPr="00C81DE7" w:rsidRDefault="001F6504" w:rsidP="001F6504">
      <w:pPr>
        <w:rPr>
          <w:rFonts w:ascii="Courier New" w:hAnsi="Courier New" w:cs="Courier New"/>
        </w:rPr>
      </w:pPr>
      <w:r w:rsidRPr="00C81DE7">
        <w:rPr>
          <w:rFonts w:ascii="Courier New" w:hAnsi="Courier New" w:cs="Courier New"/>
        </w:rPr>
        <w:t xml:space="preserve">    public ExerciceJFrameAvecPingPongBotsEtItis() {</w:t>
      </w:r>
    </w:p>
    <w:p w14:paraId="14D18644" w14:textId="77777777" w:rsidR="001F6504" w:rsidRPr="00C81DE7" w:rsidRDefault="001F6504" w:rsidP="001F6504">
      <w:pPr>
        <w:rPr>
          <w:rFonts w:ascii="Courier New" w:hAnsi="Courier New" w:cs="Courier New"/>
          <w:lang w:val="en-CA"/>
        </w:rPr>
      </w:pPr>
      <w:r w:rsidRPr="00C81DE7">
        <w:rPr>
          <w:rFonts w:ascii="Courier New" w:hAnsi="Courier New" w:cs="Courier New"/>
        </w:rPr>
        <w:t xml:space="preserve">        </w:t>
      </w:r>
      <w:r w:rsidRPr="00C81DE7">
        <w:rPr>
          <w:rFonts w:ascii="Courier New" w:hAnsi="Courier New" w:cs="Courier New"/>
          <w:lang w:val="en-CA"/>
        </w:rPr>
        <w:t>super("</w:t>
      </w:r>
      <w:smartTag w:uri="urn:schemas-microsoft-com:office:smarttags" w:element="place">
        <w:r w:rsidRPr="00C81DE7">
          <w:rPr>
            <w:rFonts w:ascii="Courier New" w:hAnsi="Courier New" w:cs="Courier New"/>
            <w:lang w:val="en-CA"/>
          </w:rPr>
          <w:t>Ping</w:t>
        </w:r>
      </w:smartTag>
      <w:r w:rsidRPr="00C81DE7">
        <w:rPr>
          <w:rFonts w:ascii="Courier New" w:hAnsi="Courier New" w:cs="Courier New"/>
          <w:lang w:val="en-CA"/>
        </w:rPr>
        <w:t xml:space="preserve"> pong Bots et Itis");</w:t>
      </w:r>
    </w:p>
    <w:p w14:paraId="4518AA28"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this.setDefaultCloseOperation(EXIT_ON_CLOSE);</w:t>
      </w:r>
    </w:p>
    <w:p w14:paraId="5E4496FF"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this.setSize(LARGEURFENETRE,HAUTEURFENETRE);</w:t>
      </w:r>
    </w:p>
    <w:p w14:paraId="0861A602"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lastRenderedPageBreak/>
        <w:t xml:space="preserve">        this.setVisible(true);</w:t>
      </w:r>
    </w:p>
    <w:p w14:paraId="252A4763" w14:textId="77777777" w:rsidR="001F6504" w:rsidRPr="00C81DE7" w:rsidRDefault="001F6504" w:rsidP="001F6504">
      <w:pPr>
        <w:rPr>
          <w:rFonts w:ascii="Courier New" w:hAnsi="Courier New" w:cs="Courier New"/>
        </w:rPr>
      </w:pPr>
      <w:r w:rsidRPr="00C81DE7">
        <w:rPr>
          <w:rFonts w:ascii="Courier New" w:hAnsi="Courier New" w:cs="Courier New"/>
          <w:lang w:val="en-CA"/>
        </w:rPr>
        <w:t xml:space="preserve">    </w:t>
      </w:r>
      <w:r w:rsidRPr="00C81DE7">
        <w:rPr>
          <w:rFonts w:ascii="Courier New" w:hAnsi="Courier New" w:cs="Courier New"/>
        </w:rPr>
        <w:t>}</w:t>
      </w:r>
    </w:p>
    <w:p w14:paraId="62015E54"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698CB3A6" w14:textId="77777777" w:rsidR="001F6504" w:rsidRPr="00C81DE7" w:rsidRDefault="001F6504" w:rsidP="001F6504">
      <w:pPr>
        <w:rPr>
          <w:rFonts w:ascii="Courier New" w:hAnsi="Courier New" w:cs="Courier New"/>
        </w:rPr>
      </w:pPr>
      <w:r w:rsidRPr="00C81DE7">
        <w:rPr>
          <w:rFonts w:ascii="Courier New" w:hAnsi="Courier New" w:cs="Courier New"/>
        </w:rPr>
        <w:t xml:space="preserve">    // Méthode qui dessine un Bot dans un objet Graphics g</w:t>
      </w:r>
    </w:p>
    <w:p w14:paraId="55D4E02A" w14:textId="77777777" w:rsidR="001F6504" w:rsidRPr="00C81DE7" w:rsidRDefault="001F6504" w:rsidP="001F6504">
      <w:pPr>
        <w:rPr>
          <w:rFonts w:ascii="Courier New" w:hAnsi="Courier New" w:cs="Courier New"/>
        </w:rPr>
      </w:pPr>
      <w:r w:rsidRPr="00C81DE7">
        <w:rPr>
          <w:rFonts w:ascii="Courier New" w:hAnsi="Courier New" w:cs="Courier New"/>
        </w:rPr>
        <w:t xml:space="preserve">    // à l'échelle dans un rectangle englobant de paramètres x,y,largeur,hauteur</w:t>
      </w:r>
    </w:p>
    <w:p w14:paraId="62A88492" w14:textId="77777777" w:rsidR="001F6504" w:rsidRPr="00C81DE7" w:rsidRDefault="001F6504" w:rsidP="001F6504">
      <w:pPr>
        <w:rPr>
          <w:rFonts w:ascii="Courier New" w:hAnsi="Courier New" w:cs="Courier New"/>
        </w:rPr>
      </w:pPr>
      <w:r w:rsidRPr="00C81DE7">
        <w:rPr>
          <w:rFonts w:ascii="Courier New" w:hAnsi="Courier New" w:cs="Courier New"/>
        </w:rPr>
        <w:t xml:space="preserve">    public void paintBot (Graphics g, int x, int y, int largeur, int hauteur) {</w:t>
      </w:r>
    </w:p>
    <w:p w14:paraId="75F2C2A8"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g.setColor(Color.green);</w:t>
      </w:r>
    </w:p>
    <w:p w14:paraId="7D229D44"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g.fillOval(x,y,largeur,hauteur/2); // La tête</w:t>
      </w:r>
    </w:p>
    <w:p w14:paraId="33F82BD2" w14:textId="77777777" w:rsidR="001F6504" w:rsidRPr="00C81DE7" w:rsidRDefault="001F6504" w:rsidP="001F6504">
      <w:pPr>
        <w:rPr>
          <w:rFonts w:ascii="Courier New" w:hAnsi="Courier New" w:cs="Courier New"/>
        </w:rPr>
      </w:pPr>
    </w:p>
    <w:p w14:paraId="52B5E357"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g.setColor(Color.black);</w:t>
      </w:r>
    </w:p>
    <w:p w14:paraId="26DF6875"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g.fillRect(x+largeur/4,y+hauteur/8,largeur/10,hauteur/20); // L'oeil gauche</w:t>
      </w:r>
    </w:p>
    <w:p w14:paraId="63B720E6"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g.fillRect(x+largeur*3/4-largeur/10,y+hauteur/8,largeur/10,hauteur/20); // L'oeil droit</w:t>
      </w:r>
    </w:p>
    <w:p w14:paraId="037613F1"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g.drawLine(x+largeur/4,y+hauteur*3/8,x+largeur*3/4,y+hauteur*3/8); // La bouche</w:t>
      </w:r>
    </w:p>
    <w:p w14:paraId="63E7A5BE"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48CE55C5"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g.setColor(Color.red);</w:t>
      </w:r>
    </w:p>
    <w:p w14:paraId="2EBD480D"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g.fillRect(x,y+hauteur/2,largeur,hauteur/2); // Le corps</w:t>
      </w:r>
    </w:p>
    <w:p w14:paraId="2E81DA43"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469F1761" w14:textId="77777777" w:rsidR="001F6504" w:rsidRPr="00C81DE7" w:rsidRDefault="001F6504" w:rsidP="001F6504">
      <w:pPr>
        <w:rPr>
          <w:rFonts w:ascii="Courier New" w:hAnsi="Courier New" w:cs="Courier New"/>
        </w:rPr>
      </w:pPr>
    </w:p>
    <w:p w14:paraId="6050B250" w14:textId="77777777" w:rsidR="001F6504" w:rsidRPr="00C81DE7" w:rsidRDefault="001F6504" w:rsidP="001F6504">
      <w:pPr>
        <w:rPr>
          <w:rFonts w:ascii="Courier New" w:hAnsi="Courier New" w:cs="Courier New"/>
        </w:rPr>
      </w:pPr>
      <w:r w:rsidRPr="00C81DE7">
        <w:rPr>
          <w:rFonts w:ascii="Courier New" w:hAnsi="Courier New" w:cs="Courier New"/>
        </w:rPr>
        <w:t xml:space="preserve">    // Méthode qui dessine un Iti dans un objet Graphics g</w:t>
      </w:r>
    </w:p>
    <w:p w14:paraId="12D58B3F" w14:textId="77777777" w:rsidR="001F6504" w:rsidRPr="00C81DE7" w:rsidRDefault="001F6504" w:rsidP="001F6504">
      <w:pPr>
        <w:rPr>
          <w:rFonts w:ascii="Courier New" w:hAnsi="Courier New" w:cs="Courier New"/>
        </w:rPr>
      </w:pPr>
      <w:r w:rsidRPr="00C81DE7">
        <w:rPr>
          <w:rFonts w:ascii="Courier New" w:hAnsi="Courier New" w:cs="Courier New"/>
        </w:rPr>
        <w:t xml:space="preserve">    // à l'échelle dans un rectangle englobant de paramètres x,y,largeur,hauteur</w:t>
      </w:r>
    </w:p>
    <w:p w14:paraId="254B9DBF" w14:textId="77777777" w:rsidR="001F6504" w:rsidRPr="00C81DE7" w:rsidRDefault="001F6504" w:rsidP="001F6504">
      <w:pPr>
        <w:rPr>
          <w:rFonts w:ascii="Courier New" w:hAnsi="Courier New" w:cs="Courier New"/>
        </w:rPr>
      </w:pPr>
      <w:r w:rsidRPr="00C81DE7">
        <w:rPr>
          <w:rFonts w:ascii="Courier New" w:hAnsi="Courier New" w:cs="Courier New"/>
        </w:rPr>
        <w:t xml:space="preserve">    // Méthode qui dessine un Iti dans un objet Graphics g</w:t>
      </w:r>
    </w:p>
    <w:p w14:paraId="60EF6228" w14:textId="77777777" w:rsidR="001F6504" w:rsidRPr="00C81DE7" w:rsidRDefault="001F6504" w:rsidP="001F6504">
      <w:pPr>
        <w:rPr>
          <w:rFonts w:ascii="Courier New" w:hAnsi="Courier New" w:cs="Courier New"/>
        </w:rPr>
      </w:pPr>
      <w:r w:rsidRPr="00C81DE7">
        <w:rPr>
          <w:rFonts w:ascii="Courier New" w:hAnsi="Courier New" w:cs="Courier New"/>
        </w:rPr>
        <w:t xml:space="preserve">    // à l'échelle dans un rectangle englobant de paramètres x,y,largeur,hauteur</w:t>
      </w:r>
    </w:p>
    <w:p w14:paraId="5A957418" w14:textId="77777777" w:rsidR="001F6504" w:rsidRPr="00C81DE7" w:rsidRDefault="001F6504" w:rsidP="001F6504">
      <w:pPr>
        <w:rPr>
          <w:rFonts w:ascii="Courier New" w:hAnsi="Courier New" w:cs="Courier New"/>
        </w:rPr>
      </w:pPr>
      <w:r w:rsidRPr="00C81DE7">
        <w:rPr>
          <w:rFonts w:ascii="Courier New" w:hAnsi="Courier New" w:cs="Courier New"/>
        </w:rPr>
        <w:t xml:space="preserve">    // Méthode qui dessine un Iti dans un objet Graphics g</w:t>
      </w:r>
    </w:p>
    <w:p w14:paraId="32939536" w14:textId="77777777" w:rsidR="001F6504" w:rsidRPr="00C81DE7" w:rsidRDefault="001F6504" w:rsidP="001F6504">
      <w:pPr>
        <w:rPr>
          <w:rFonts w:ascii="Courier New" w:hAnsi="Courier New" w:cs="Courier New"/>
        </w:rPr>
      </w:pPr>
      <w:r w:rsidRPr="00C81DE7">
        <w:rPr>
          <w:rFonts w:ascii="Courier New" w:hAnsi="Courier New" w:cs="Courier New"/>
        </w:rPr>
        <w:t xml:space="preserve">    // à l'échelle dans un rectangle englobant de paramètres x,y,largeur,hauteur</w:t>
      </w:r>
    </w:p>
    <w:p w14:paraId="62CFFFF2" w14:textId="77777777" w:rsidR="001F6504" w:rsidRPr="00C81DE7" w:rsidRDefault="001F6504" w:rsidP="001F6504">
      <w:pPr>
        <w:rPr>
          <w:rFonts w:ascii="Courier New" w:hAnsi="Courier New" w:cs="Courier New"/>
        </w:rPr>
      </w:pPr>
      <w:r w:rsidRPr="00C81DE7">
        <w:rPr>
          <w:rFonts w:ascii="Courier New" w:hAnsi="Courier New" w:cs="Courier New"/>
        </w:rPr>
        <w:t xml:space="preserve">    public static void paintIti (Graphics g, int x, int y, int largeur, int hauteur) {</w:t>
      </w:r>
    </w:p>
    <w:p w14:paraId="609AE41E" w14:textId="77777777" w:rsidR="001F6504" w:rsidRPr="00C81DE7" w:rsidRDefault="001F6504" w:rsidP="001F6504">
      <w:pPr>
        <w:rPr>
          <w:rFonts w:ascii="Courier New" w:hAnsi="Courier New" w:cs="Courier New"/>
        </w:rPr>
      </w:pPr>
      <w:r w:rsidRPr="00C81DE7">
        <w:rPr>
          <w:rFonts w:ascii="Courier New" w:hAnsi="Courier New" w:cs="Courier New"/>
        </w:rPr>
        <w:t xml:space="preserve">        // Coordonnées du milieu du rectangle englobant pour faciliter les calculs</w:t>
      </w:r>
    </w:p>
    <w:p w14:paraId="312E40BF" w14:textId="77777777" w:rsidR="001F6504" w:rsidRPr="00C81DE7" w:rsidRDefault="001F6504" w:rsidP="001F6504">
      <w:pPr>
        <w:rPr>
          <w:rFonts w:ascii="Courier New" w:hAnsi="Courier New" w:cs="Courier New"/>
        </w:rPr>
      </w:pPr>
      <w:r w:rsidRPr="00C81DE7">
        <w:rPr>
          <w:rFonts w:ascii="Courier New" w:hAnsi="Courier New" w:cs="Courier New"/>
        </w:rPr>
        <w:t xml:space="preserve">        int milieux = x + largeur/2;</w:t>
      </w:r>
    </w:p>
    <w:p w14:paraId="56769DCD" w14:textId="77777777" w:rsidR="001F6504" w:rsidRPr="00C81DE7" w:rsidRDefault="001F6504" w:rsidP="001F6504">
      <w:pPr>
        <w:rPr>
          <w:rFonts w:ascii="Courier New" w:hAnsi="Courier New" w:cs="Courier New"/>
        </w:rPr>
      </w:pPr>
      <w:r w:rsidRPr="00C81DE7">
        <w:rPr>
          <w:rFonts w:ascii="Courier New" w:hAnsi="Courier New" w:cs="Courier New"/>
        </w:rPr>
        <w:t xml:space="preserve">        int milieuy = y + hauteur/2;</w:t>
      </w:r>
    </w:p>
    <w:p w14:paraId="1F90A714" w14:textId="77777777" w:rsidR="001F6504" w:rsidRPr="00C81DE7" w:rsidRDefault="001F6504" w:rsidP="001F6504">
      <w:pPr>
        <w:rPr>
          <w:rFonts w:ascii="Courier New" w:hAnsi="Courier New" w:cs="Courier New"/>
        </w:rPr>
      </w:pPr>
      <w:r w:rsidRPr="00C81DE7">
        <w:rPr>
          <w:rFonts w:ascii="Courier New" w:hAnsi="Courier New" w:cs="Courier New"/>
        </w:rPr>
        <w:t xml:space="preserve">        // La tête</w:t>
      </w:r>
    </w:p>
    <w:p w14:paraId="0B66696F"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g.setColor(Color.pink);</w:t>
      </w:r>
    </w:p>
    <w:p w14:paraId="72E77F85"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g.fillOval(x+largeur/3,y,largeur/3,hauteur/4);</w:t>
      </w:r>
    </w:p>
    <w:p w14:paraId="3613F3FF" w14:textId="77777777" w:rsidR="001F6504" w:rsidRPr="00C81DE7" w:rsidRDefault="001F6504" w:rsidP="001F6504">
      <w:pPr>
        <w:rPr>
          <w:rFonts w:ascii="Courier New" w:hAnsi="Courier New" w:cs="Courier New"/>
        </w:rPr>
      </w:pPr>
      <w:r w:rsidRPr="00C81DE7">
        <w:rPr>
          <w:rFonts w:ascii="Courier New" w:hAnsi="Courier New" w:cs="Courier New"/>
        </w:rPr>
        <w:t xml:space="preserve">        // Le sourire</w:t>
      </w:r>
    </w:p>
    <w:p w14:paraId="36846005" w14:textId="77777777" w:rsidR="001F6504" w:rsidRPr="00C81DE7" w:rsidRDefault="001F6504" w:rsidP="001F6504">
      <w:pPr>
        <w:rPr>
          <w:rFonts w:ascii="Courier New" w:hAnsi="Courier New" w:cs="Courier New"/>
        </w:rPr>
      </w:pPr>
      <w:r w:rsidRPr="00C81DE7">
        <w:rPr>
          <w:rFonts w:ascii="Courier New" w:hAnsi="Courier New" w:cs="Courier New"/>
        </w:rPr>
        <w:t xml:space="preserve">        g.setColor(Color.black);</w:t>
      </w:r>
    </w:p>
    <w:p w14:paraId="0F646641"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g.drawArc(x+largeur/3,y-hauteur/12,largeur/3,hauteur/4,-125,70);</w:t>
      </w:r>
    </w:p>
    <w:p w14:paraId="19B37533" w14:textId="77777777" w:rsidR="001F6504" w:rsidRPr="00C81DE7" w:rsidRDefault="001F6504" w:rsidP="001F6504">
      <w:pPr>
        <w:rPr>
          <w:rFonts w:ascii="Courier New" w:hAnsi="Courier New" w:cs="Courier New"/>
        </w:rPr>
      </w:pPr>
      <w:r w:rsidRPr="00C81DE7">
        <w:rPr>
          <w:rFonts w:ascii="Courier New" w:hAnsi="Courier New" w:cs="Courier New"/>
        </w:rPr>
        <w:t xml:space="preserve">        // Les yeux </w:t>
      </w:r>
    </w:p>
    <w:p w14:paraId="14A3F81A"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g.fillOval(milieux-largeur/8,y+hauteur/12,largeur/12,hauteur/24);</w:t>
      </w:r>
    </w:p>
    <w:p w14:paraId="7171B75D" w14:textId="77777777" w:rsidR="001F6504" w:rsidRPr="00C81DE7" w:rsidRDefault="001F6504" w:rsidP="001F6504">
      <w:pPr>
        <w:rPr>
          <w:rFonts w:ascii="Courier New" w:hAnsi="Courier New" w:cs="Courier New"/>
        </w:rPr>
      </w:pPr>
      <w:r w:rsidRPr="00C81DE7">
        <w:rPr>
          <w:rFonts w:ascii="Courier New" w:hAnsi="Courier New" w:cs="Courier New"/>
        </w:rPr>
        <w:t xml:space="preserve">        g.fillOval(milieux+largeur/8-largeur/12,y+hauteur/12,largeur/12,hauteur/24);</w:t>
      </w:r>
    </w:p>
    <w:p w14:paraId="32945449" w14:textId="77777777" w:rsidR="001F6504" w:rsidRPr="00C81DE7" w:rsidRDefault="001F6504" w:rsidP="001F6504">
      <w:pPr>
        <w:rPr>
          <w:rFonts w:ascii="Courier New" w:hAnsi="Courier New" w:cs="Courier New"/>
        </w:rPr>
      </w:pPr>
      <w:r w:rsidRPr="00C81DE7">
        <w:rPr>
          <w:rFonts w:ascii="Courier New" w:hAnsi="Courier New" w:cs="Courier New"/>
        </w:rPr>
        <w:t xml:space="preserve">        // Le corps</w:t>
      </w:r>
    </w:p>
    <w:p w14:paraId="7F7244C4"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g.drawLine(milieux,y+hauteur/4,milieux,y+hauteur*3/4);</w:t>
      </w:r>
    </w:p>
    <w:p w14:paraId="5DC501A5" w14:textId="77777777" w:rsidR="001F6504" w:rsidRPr="00C81DE7" w:rsidRDefault="001F6504" w:rsidP="001F6504">
      <w:pPr>
        <w:rPr>
          <w:rFonts w:ascii="Courier New" w:hAnsi="Courier New" w:cs="Courier New"/>
        </w:rPr>
      </w:pPr>
      <w:r w:rsidRPr="00C81DE7">
        <w:rPr>
          <w:rFonts w:ascii="Courier New" w:hAnsi="Courier New" w:cs="Courier New"/>
        </w:rPr>
        <w:t xml:space="preserve">        // Les bras</w:t>
      </w:r>
    </w:p>
    <w:p w14:paraId="69DD0D40"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g.drawLine(x+1,y+hauteur/4,milieux,milieuy);</w:t>
      </w:r>
    </w:p>
    <w:p w14:paraId="6052492F"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g.drawLine(x+largeur-1,y+hauteur/4,milieux,milieuy);</w:t>
      </w:r>
    </w:p>
    <w:p w14:paraId="4FCE705B" w14:textId="77777777" w:rsidR="001F6504" w:rsidRPr="00C81DE7" w:rsidRDefault="001F6504" w:rsidP="001F6504">
      <w:pPr>
        <w:rPr>
          <w:rFonts w:ascii="Courier New" w:hAnsi="Courier New" w:cs="Courier New"/>
        </w:rPr>
      </w:pPr>
      <w:r w:rsidRPr="00C81DE7">
        <w:rPr>
          <w:rFonts w:ascii="Courier New" w:hAnsi="Courier New" w:cs="Courier New"/>
        </w:rPr>
        <w:t xml:space="preserve">        // Les jambes</w:t>
      </w:r>
    </w:p>
    <w:p w14:paraId="3DB93C8F"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g.drawLine(x+1,y+hauteur-1,milieux,y+hauteur*3/4);</w:t>
      </w:r>
    </w:p>
    <w:p w14:paraId="06550A34" w14:textId="77777777" w:rsidR="001F6504" w:rsidRPr="00C81DE7" w:rsidRDefault="001F6504" w:rsidP="001F6504">
      <w:pPr>
        <w:rPr>
          <w:rFonts w:ascii="Courier New" w:hAnsi="Courier New" w:cs="Courier New"/>
        </w:rPr>
      </w:pPr>
      <w:r w:rsidRPr="00C81DE7">
        <w:rPr>
          <w:rFonts w:ascii="Courier New" w:hAnsi="Courier New" w:cs="Courier New"/>
        </w:rPr>
        <w:t xml:space="preserve">        g.drawLine(x+largeur-1,y+hauteur-1,milieux,y+hauteur*3/4);</w:t>
      </w:r>
    </w:p>
    <w:p w14:paraId="07750E9D"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30BE4679" w14:textId="77777777" w:rsidR="001F6504" w:rsidRPr="00C81DE7" w:rsidRDefault="001F6504" w:rsidP="001F6504">
      <w:pPr>
        <w:rPr>
          <w:rFonts w:ascii="Courier New" w:hAnsi="Courier New" w:cs="Courier New"/>
        </w:rPr>
      </w:pPr>
    </w:p>
    <w:p w14:paraId="0EA25498" w14:textId="77777777" w:rsidR="001F6504" w:rsidRPr="00C81DE7" w:rsidRDefault="001F6504" w:rsidP="001F6504">
      <w:pPr>
        <w:rPr>
          <w:rFonts w:ascii="Courier New" w:hAnsi="Courier New" w:cs="Courier New"/>
        </w:rPr>
      </w:pPr>
      <w:r w:rsidRPr="00C81DE7">
        <w:rPr>
          <w:rFonts w:ascii="Courier New" w:hAnsi="Courier New" w:cs="Courier New"/>
        </w:rPr>
        <w:t xml:space="preserve">    public void paint (Graphics g) {</w:t>
      </w:r>
    </w:p>
    <w:p w14:paraId="04940D62" w14:textId="77777777" w:rsidR="001F6504" w:rsidRPr="00C81DE7" w:rsidRDefault="001F6504" w:rsidP="001F6504">
      <w:pPr>
        <w:rPr>
          <w:rFonts w:ascii="Courier New" w:hAnsi="Courier New" w:cs="Courier New"/>
        </w:rPr>
      </w:pPr>
      <w:r w:rsidRPr="00C81DE7">
        <w:rPr>
          <w:rFonts w:ascii="Courier New" w:hAnsi="Courier New" w:cs="Courier New"/>
        </w:rPr>
        <w:t xml:space="preserve">        super.paint(g);</w:t>
      </w:r>
    </w:p>
    <w:p w14:paraId="3ED22AFD" w14:textId="77777777" w:rsidR="001F6504" w:rsidRPr="00C81DE7" w:rsidRDefault="001F6504" w:rsidP="001F6504">
      <w:pPr>
        <w:rPr>
          <w:rFonts w:ascii="Courier New" w:hAnsi="Courier New" w:cs="Courier New"/>
        </w:rPr>
      </w:pPr>
      <w:r w:rsidRPr="00C81DE7">
        <w:rPr>
          <w:rFonts w:ascii="Courier New" w:hAnsi="Courier New" w:cs="Courier New"/>
        </w:rPr>
        <w:t xml:space="preserve">        tamponImage = createImage(LARGEURFENETRE,HAUTEURFENETRE);</w:t>
      </w:r>
    </w:p>
    <w:p w14:paraId="1FC80334" w14:textId="77777777" w:rsidR="001F6504" w:rsidRPr="00C81DE7" w:rsidRDefault="001F6504" w:rsidP="001F6504">
      <w:pPr>
        <w:rPr>
          <w:rFonts w:ascii="Courier New" w:hAnsi="Courier New" w:cs="Courier New"/>
        </w:rPr>
      </w:pPr>
      <w:r w:rsidRPr="00C81DE7">
        <w:rPr>
          <w:rFonts w:ascii="Courier New" w:hAnsi="Courier New" w:cs="Courier New"/>
        </w:rPr>
        <w:t xml:space="preserve">        tamponGraphics = tamponImage.getGraphics();</w:t>
      </w:r>
    </w:p>
    <w:p w14:paraId="572FACD1"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5B05C057" w14:textId="77777777" w:rsidR="001F6504" w:rsidRPr="00C81DE7" w:rsidRDefault="001F6504" w:rsidP="001F6504">
      <w:pPr>
        <w:rPr>
          <w:rFonts w:ascii="Courier New" w:hAnsi="Courier New" w:cs="Courier New"/>
          <w:highlight w:val="yellow"/>
        </w:rPr>
      </w:pPr>
      <w:r w:rsidRPr="00C81DE7">
        <w:rPr>
          <w:rFonts w:ascii="Courier New" w:hAnsi="Courier New" w:cs="Courier New"/>
        </w:rPr>
        <w:t xml:space="preserve">        </w:t>
      </w:r>
      <w:r w:rsidRPr="00C81DE7">
        <w:rPr>
          <w:rFonts w:ascii="Courier New" w:hAnsi="Courier New" w:cs="Courier New"/>
          <w:highlight w:val="yellow"/>
        </w:rPr>
        <w:t>int xBot1 = 0; // Coordonnées du Bot1</w:t>
      </w:r>
    </w:p>
    <w:p w14:paraId="06B0B176"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yBot1 = 100; </w:t>
      </w:r>
    </w:p>
    <w:p w14:paraId="4394A5E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vitesseXBot1 = 5; // Vitesse du Bot1</w:t>
      </w:r>
    </w:p>
    <w:p w14:paraId="38AD64F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vitesseYBot1 = 0;</w:t>
      </w:r>
    </w:p>
    <w:p w14:paraId="6F0612B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largeurBot1 = 100; // Taille du Bot1</w:t>
      </w:r>
    </w:p>
    <w:p w14:paraId="5709EEC5"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hauteurBot1 = 150;</w:t>
      </w:r>
    </w:p>
    <w:p w14:paraId="3319DD33" w14:textId="77777777" w:rsidR="001F6504" w:rsidRPr="00C81DE7" w:rsidRDefault="001F6504" w:rsidP="001F6504">
      <w:pPr>
        <w:rPr>
          <w:rFonts w:ascii="Courier New" w:hAnsi="Courier New" w:cs="Courier New"/>
          <w:highlight w:val="yellow"/>
        </w:rPr>
      </w:pPr>
    </w:p>
    <w:p w14:paraId="0247BB02"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xBot2 = 100; // Coordonnées du Bot2</w:t>
      </w:r>
    </w:p>
    <w:p w14:paraId="14DDE829"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yBot2 = 100; </w:t>
      </w:r>
    </w:p>
    <w:p w14:paraId="20203BB9"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vitesseXBot2 = -10; // Vitesse du Bot2</w:t>
      </w:r>
    </w:p>
    <w:p w14:paraId="0F9FF5FC"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vitesseYBot2 = 5;</w:t>
      </w:r>
    </w:p>
    <w:p w14:paraId="06AC8CDB"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largeurBot2 = 75; // Taille du Bot2</w:t>
      </w:r>
    </w:p>
    <w:p w14:paraId="24A46BE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hauteurBot2 = 100;</w:t>
      </w:r>
    </w:p>
    <w:p w14:paraId="52CC3530" w14:textId="77777777" w:rsidR="001F6504" w:rsidRPr="00C81DE7" w:rsidRDefault="001F6504" w:rsidP="001F6504">
      <w:pPr>
        <w:rPr>
          <w:rFonts w:ascii="Courier New" w:hAnsi="Courier New" w:cs="Courier New"/>
          <w:highlight w:val="yellow"/>
        </w:rPr>
      </w:pPr>
    </w:p>
    <w:p w14:paraId="7F215C15"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xIti1 = 200; // Coordonnées du Iti1</w:t>
      </w:r>
    </w:p>
    <w:p w14:paraId="3DD6962D"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yIti1 = 300; </w:t>
      </w:r>
    </w:p>
    <w:p w14:paraId="6C4C229F"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vitesseXIti1 = 6; // Vitesse du Iti1</w:t>
      </w:r>
    </w:p>
    <w:p w14:paraId="3FD92BA4"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vitesseYIti1 = 6;</w:t>
      </w:r>
    </w:p>
    <w:p w14:paraId="096C126A"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largeurIti1 = 80; // Taille du Iti1</w:t>
      </w:r>
    </w:p>
    <w:p w14:paraId="120B2C3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lastRenderedPageBreak/>
        <w:t xml:space="preserve">        int hauteurIti1 = 80;</w:t>
      </w:r>
    </w:p>
    <w:p w14:paraId="51AB632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w:t>
      </w:r>
    </w:p>
    <w:p w14:paraId="370721EA"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xIti2 = 200; // Coordonnées du Iti2</w:t>
      </w:r>
    </w:p>
    <w:p w14:paraId="27ACCC9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yIti2 = 0; </w:t>
      </w:r>
    </w:p>
    <w:p w14:paraId="2B30F095"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vitesseXIti2 = 0; // Vitesse du Iti2</w:t>
      </w:r>
    </w:p>
    <w:p w14:paraId="0F8A3B0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vitesseYIti2 = 10;</w:t>
      </w:r>
    </w:p>
    <w:p w14:paraId="45084108"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int largeurIti2 = 50; // Taille du Iti2</w:t>
      </w:r>
    </w:p>
    <w:p w14:paraId="68B3AB8B" w14:textId="77777777" w:rsidR="001F6504" w:rsidRPr="00C81DE7" w:rsidRDefault="001F6504" w:rsidP="001F6504">
      <w:pPr>
        <w:rPr>
          <w:rFonts w:ascii="Courier New" w:hAnsi="Courier New" w:cs="Courier New"/>
        </w:rPr>
      </w:pPr>
      <w:r w:rsidRPr="00C81DE7">
        <w:rPr>
          <w:rFonts w:ascii="Courier New" w:hAnsi="Courier New" w:cs="Courier New"/>
          <w:highlight w:val="yellow"/>
        </w:rPr>
        <w:t xml:space="preserve">        int hauteurIti2 = 50;</w:t>
      </w:r>
    </w:p>
    <w:p w14:paraId="4FC8D2F4"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6651C436" w14:textId="77777777" w:rsidR="001F6504" w:rsidRPr="00C81DE7" w:rsidRDefault="001F6504" w:rsidP="001F6504">
      <w:pPr>
        <w:rPr>
          <w:rFonts w:ascii="Courier New" w:hAnsi="Courier New" w:cs="Courier New"/>
        </w:rPr>
      </w:pPr>
      <w:r w:rsidRPr="00C81DE7">
        <w:rPr>
          <w:rFonts w:ascii="Courier New" w:hAnsi="Courier New" w:cs="Courier New"/>
        </w:rPr>
        <w:t xml:space="preserve">        while(true){</w:t>
      </w:r>
    </w:p>
    <w:p w14:paraId="69E14932" w14:textId="77777777" w:rsidR="001F6504" w:rsidRPr="00C81DE7" w:rsidRDefault="001F6504" w:rsidP="001F6504">
      <w:pPr>
        <w:rPr>
          <w:rFonts w:ascii="Courier New" w:hAnsi="Courier New" w:cs="Courier New"/>
        </w:rPr>
      </w:pPr>
      <w:r w:rsidRPr="00C81DE7">
        <w:rPr>
          <w:rFonts w:ascii="Courier New" w:hAnsi="Courier New" w:cs="Courier New"/>
        </w:rPr>
        <w:t xml:space="preserve">            // Dessine les Bot et Iti</w:t>
      </w:r>
    </w:p>
    <w:p w14:paraId="02C1ED7E" w14:textId="77777777" w:rsidR="001F6504" w:rsidRPr="00C81DE7" w:rsidRDefault="001F6504" w:rsidP="001F6504">
      <w:pPr>
        <w:rPr>
          <w:rFonts w:ascii="Courier New" w:hAnsi="Courier New" w:cs="Courier New"/>
          <w:highlight w:val="yellow"/>
        </w:rPr>
      </w:pPr>
      <w:r w:rsidRPr="00C81DE7">
        <w:rPr>
          <w:rFonts w:ascii="Courier New" w:hAnsi="Courier New" w:cs="Courier New"/>
        </w:rPr>
        <w:t xml:space="preserve">            </w:t>
      </w:r>
      <w:r w:rsidRPr="00C81DE7">
        <w:rPr>
          <w:rFonts w:ascii="Courier New" w:hAnsi="Courier New" w:cs="Courier New"/>
          <w:highlight w:val="yellow"/>
        </w:rPr>
        <w:t>paintBot(tamponGraphics,xBot1,yBot1,largeurBot1,hauteurBot1);</w:t>
      </w:r>
    </w:p>
    <w:p w14:paraId="64C0A495"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paintBot(tamponGraphics,xBot2,yBot2,largeurBot2,hauteurBot2);</w:t>
      </w:r>
    </w:p>
    <w:p w14:paraId="4D76CF9B"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paintIti(tamponGraphics,xIti1,yIti1,largeurIti1,hauteurIti1);</w:t>
      </w:r>
    </w:p>
    <w:p w14:paraId="6207583B" w14:textId="77777777" w:rsidR="001F6504" w:rsidRPr="00C81DE7" w:rsidRDefault="001F6504" w:rsidP="001F6504">
      <w:pPr>
        <w:rPr>
          <w:rFonts w:ascii="Courier New" w:hAnsi="Courier New" w:cs="Courier New"/>
        </w:rPr>
      </w:pPr>
      <w:r w:rsidRPr="00C81DE7">
        <w:rPr>
          <w:rFonts w:ascii="Courier New" w:hAnsi="Courier New" w:cs="Courier New"/>
          <w:highlight w:val="yellow"/>
        </w:rPr>
        <w:t xml:space="preserve">            paintIti(tamponGraphics,xIti2,yIti2,largeurIti2,hauteurIti2);</w:t>
      </w:r>
    </w:p>
    <w:p w14:paraId="4ED0B0FD" w14:textId="77777777" w:rsidR="001F6504" w:rsidRPr="00C81DE7" w:rsidRDefault="001F6504" w:rsidP="001F6504">
      <w:pPr>
        <w:rPr>
          <w:rFonts w:ascii="Courier New" w:hAnsi="Courier New" w:cs="Courier New"/>
        </w:rPr>
      </w:pPr>
      <w:r w:rsidRPr="00C81DE7">
        <w:rPr>
          <w:rFonts w:ascii="Courier New" w:hAnsi="Courier New" w:cs="Courier New"/>
        </w:rPr>
        <w:t xml:space="preserve">            //Copie le tampon dans le contexte graphique de la fenetre</w:t>
      </w:r>
    </w:p>
    <w:p w14:paraId="3722C6C8" w14:textId="77777777" w:rsidR="001F6504" w:rsidRPr="00C81DE7" w:rsidRDefault="001F6504" w:rsidP="001F6504">
      <w:pPr>
        <w:rPr>
          <w:rFonts w:ascii="Courier New" w:hAnsi="Courier New" w:cs="Courier New"/>
          <w:lang w:val="en-CA"/>
        </w:rPr>
      </w:pPr>
      <w:r w:rsidRPr="00C81DE7">
        <w:rPr>
          <w:rFonts w:ascii="Courier New" w:hAnsi="Courier New" w:cs="Courier New"/>
        </w:rPr>
        <w:t xml:space="preserve">            </w:t>
      </w:r>
      <w:r w:rsidRPr="00C81DE7">
        <w:rPr>
          <w:rFonts w:ascii="Courier New" w:hAnsi="Courier New" w:cs="Courier New"/>
          <w:lang w:val="en-CA"/>
        </w:rPr>
        <w:t>g.drawImage(tamponImage,0,0,this);</w:t>
      </w:r>
    </w:p>
    <w:p w14:paraId="4C30BD93"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try {</w:t>
      </w:r>
    </w:p>
    <w:p w14:paraId="04E57EDB"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Thread.sleep(50);</w:t>
      </w:r>
    </w:p>
    <w:p w14:paraId="734051DA"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w:t>
      </w:r>
    </w:p>
    <w:p w14:paraId="0590FE2D"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catch(InterruptedException uneException){</w:t>
      </w:r>
    </w:p>
    <w:p w14:paraId="2673C011"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System.out.println(uneException.toString()); </w:t>
      </w:r>
    </w:p>
    <w:p w14:paraId="419C1D19" w14:textId="77777777" w:rsidR="001F6504" w:rsidRPr="00C81DE7" w:rsidRDefault="001F6504" w:rsidP="001F6504">
      <w:pPr>
        <w:rPr>
          <w:rFonts w:ascii="Courier New" w:hAnsi="Courier New" w:cs="Courier New"/>
        </w:rPr>
      </w:pPr>
      <w:r w:rsidRPr="00C81DE7">
        <w:rPr>
          <w:rFonts w:ascii="Courier New" w:hAnsi="Courier New" w:cs="Courier New"/>
          <w:lang w:val="en-CA"/>
        </w:rPr>
        <w:t xml:space="preserve">            </w:t>
      </w:r>
      <w:r w:rsidRPr="00C81DE7">
        <w:rPr>
          <w:rFonts w:ascii="Courier New" w:hAnsi="Courier New" w:cs="Courier New"/>
        </w:rPr>
        <w:t>}</w:t>
      </w:r>
    </w:p>
    <w:p w14:paraId="1D152884" w14:textId="77777777" w:rsidR="001F6504" w:rsidRPr="00C81DE7" w:rsidRDefault="001F6504" w:rsidP="001F6504">
      <w:pPr>
        <w:rPr>
          <w:rFonts w:ascii="Courier New" w:hAnsi="Courier New" w:cs="Courier New"/>
        </w:rPr>
      </w:pPr>
      <w:r w:rsidRPr="00C81DE7">
        <w:rPr>
          <w:rFonts w:ascii="Courier New" w:hAnsi="Courier New" w:cs="Courier New"/>
        </w:rPr>
        <w:t xml:space="preserve">            // Efface les Bot et Iti</w:t>
      </w:r>
    </w:p>
    <w:p w14:paraId="4FC02106" w14:textId="77777777" w:rsidR="001F6504" w:rsidRPr="00C81DE7" w:rsidRDefault="001F6504" w:rsidP="001F6504">
      <w:pPr>
        <w:rPr>
          <w:rFonts w:ascii="Courier New" w:hAnsi="Courier New" w:cs="Courier New"/>
          <w:highlight w:val="yellow"/>
        </w:rPr>
      </w:pPr>
      <w:r w:rsidRPr="00C81DE7">
        <w:rPr>
          <w:rFonts w:ascii="Courier New" w:hAnsi="Courier New" w:cs="Courier New"/>
        </w:rPr>
        <w:t xml:space="preserve">            </w:t>
      </w:r>
      <w:r w:rsidRPr="00C81DE7">
        <w:rPr>
          <w:rFonts w:ascii="Courier New" w:hAnsi="Courier New" w:cs="Courier New"/>
          <w:highlight w:val="yellow"/>
        </w:rPr>
        <w:t>tamponGraphics.clearRect(xBot1,yBot1,largeurBot1,hauteurBot1);</w:t>
      </w:r>
    </w:p>
    <w:p w14:paraId="18BFD18D"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tamponGraphics.clearRect(xBot2,yBot2,largeurBot2,hauteurBot2);</w:t>
      </w:r>
    </w:p>
    <w:p w14:paraId="11D6D70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tamponGraphics.clearRect(xIti1,yIti1,largeurIti1,hauteurIti1);</w:t>
      </w:r>
    </w:p>
    <w:p w14:paraId="7A04FCD7" w14:textId="77777777" w:rsidR="001F6504" w:rsidRPr="00C81DE7" w:rsidRDefault="001F6504" w:rsidP="001F6504">
      <w:pPr>
        <w:rPr>
          <w:rFonts w:ascii="Courier New" w:hAnsi="Courier New" w:cs="Courier New"/>
        </w:rPr>
      </w:pPr>
      <w:r w:rsidRPr="00C81DE7">
        <w:rPr>
          <w:rFonts w:ascii="Courier New" w:hAnsi="Courier New" w:cs="Courier New"/>
          <w:highlight w:val="yellow"/>
        </w:rPr>
        <w:t xml:space="preserve">            tamponGraphics.clearRect(xIti2,yIti2,largeurIti2,hauteurIti2);</w:t>
      </w:r>
    </w:p>
    <w:p w14:paraId="2C64AC42" w14:textId="77777777" w:rsidR="001F6504" w:rsidRPr="00C81DE7" w:rsidRDefault="001F6504" w:rsidP="001F6504">
      <w:pPr>
        <w:rPr>
          <w:rFonts w:ascii="Courier New" w:hAnsi="Courier New" w:cs="Courier New"/>
        </w:rPr>
      </w:pPr>
    </w:p>
    <w:p w14:paraId="2D312609" w14:textId="77777777" w:rsidR="001F6504" w:rsidRPr="00C81DE7" w:rsidRDefault="001F6504" w:rsidP="001F6504">
      <w:pPr>
        <w:rPr>
          <w:rFonts w:ascii="Courier New" w:hAnsi="Courier New" w:cs="Courier New"/>
        </w:rPr>
      </w:pPr>
      <w:r w:rsidRPr="00C81DE7">
        <w:rPr>
          <w:rFonts w:ascii="Courier New" w:hAnsi="Courier New" w:cs="Courier New"/>
        </w:rPr>
        <w:t xml:space="preserve">            // Déplace le Bot1</w:t>
      </w:r>
    </w:p>
    <w:p w14:paraId="518CFABD" w14:textId="77777777" w:rsidR="001F6504" w:rsidRPr="00C81DE7" w:rsidRDefault="001F6504" w:rsidP="001F6504">
      <w:pPr>
        <w:rPr>
          <w:rFonts w:ascii="Courier New" w:hAnsi="Courier New" w:cs="Courier New"/>
          <w:highlight w:val="yellow"/>
        </w:rPr>
      </w:pPr>
      <w:r w:rsidRPr="00C81DE7">
        <w:rPr>
          <w:rFonts w:ascii="Courier New" w:hAnsi="Courier New" w:cs="Courier New"/>
        </w:rPr>
        <w:t xml:space="preserve">            </w:t>
      </w:r>
      <w:r w:rsidRPr="00C81DE7">
        <w:rPr>
          <w:rFonts w:ascii="Courier New" w:hAnsi="Courier New" w:cs="Courier New"/>
          <w:highlight w:val="yellow"/>
        </w:rPr>
        <w:t>if (xBot1+largeurBot1&gt;=LARGEURFENETRE | xBot1 &lt; 0) // Si atteint le bord</w:t>
      </w:r>
    </w:p>
    <w:p w14:paraId="287C0BD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vitesseXBot1 = -vitesseXBot1; // Inverser la direction selon x</w:t>
      </w:r>
    </w:p>
    <w:p w14:paraId="39DEEF2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xBot1 = xBot1 + vitesseXBot1; // Déplacement du Bot selon x     </w:t>
      </w:r>
    </w:p>
    <w:p w14:paraId="38897FEA"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(yBot1+hauteurBot1&gt;=HAUTEURFENETRE | yBot1 &lt; 0) // Si atteint le bord</w:t>
      </w:r>
    </w:p>
    <w:p w14:paraId="0DFCF832"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vitesseYBot1 = -vitesseYBot1; // Inverser la direction selon y</w:t>
      </w:r>
    </w:p>
    <w:p w14:paraId="3CCA54E1"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yBot1 = yBot1 + vitesseYBot1; // Déplacement du Bot selon y       </w:t>
      </w:r>
    </w:p>
    <w:p w14:paraId="392716DA" w14:textId="77777777" w:rsidR="001F6504" w:rsidRPr="00C81DE7" w:rsidRDefault="001F6504" w:rsidP="001F6504">
      <w:pPr>
        <w:rPr>
          <w:rFonts w:ascii="Courier New" w:hAnsi="Courier New" w:cs="Courier New"/>
          <w:highlight w:val="yellow"/>
        </w:rPr>
      </w:pPr>
    </w:p>
    <w:p w14:paraId="2BA47E3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 Déplace le Bot2</w:t>
      </w:r>
    </w:p>
    <w:p w14:paraId="608BCA37"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(xBot2+largeurBot2&gt;=LARGEURFENETRE | xBot2 &lt; 0) // Si atteint le bord</w:t>
      </w:r>
    </w:p>
    <w:p w14:paraId="6DD99AEF"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vitesseXBot2 = -vitesseXBot2; // Inverser la direction selon x</w:t>
      </w:r>
    </w:p>
    <w:p w14:paraId="5019C5CC"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xBot2 = xBot2 + vitesseXBot2; // Déplacement du Bot selon x     </w:t>
      </w:r>
    </w:p>
    <w:p w14:paraId="07C6106F"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(yBot2+hauteurBot2&gt;=HAUTEURFENETRE | yBot2 &lt; 0) // Si atteint le bord</w:t>
      </w:r>
    </w:p>
    <w:p w14:paraId="5471265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vitesseYBot2 = -vitesseYBot2; // Inverser la direction selon y</w:t>
      </w:r>
    </w:p>
    <w:p w14:paraId="13D81A3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yBot2 = yBot2 + vitesseYBot2; // Déplacement du Bot selon y  </w:t>
      </w:r>
    </w:p>
    <w:p w14:paraId="6473791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w:t>
      </w:r>
    </w:p>
    <w:p w14:paraId="3CF85206"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 Déplace le Iti1</w:t>
      </w:r>
    </w:p>
    <w:p w14:paraId="1D6F89A6"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(xIti1+largeurIti1&gt;=LARGEURFENETRE | xIti1 &lt; 0) // Si atteint le bord</w:t>
      </w:r>
    </w:p>
    <w:p w14:paraId="5B005422"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vitesseXIti1 = -vitesseXIti1; // Inverser la direction selon x</w:t>
      </w:r>
    </w:p>
    <w:p w14:paraId="36A88A59"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xIti1 = xIti1 + vitesseXIti1; // Déplacement du Iti selon x     </w:t>
      </w:r>
    </w:p>
    <w:p w14:paraId="7AD044AE"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(yIti1+hauteurIti1&gt;=HAUTEURFENETRE | yIti1 &lt; 0) // Si atteint le bord</w:t>
      </w:r>
    </w:p>
    <w:p w14:paraId="22E7CAF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vitesseYIti1 = -vitesseYIti1; // Inverser la direction selon y</w:t>
      </w:r>
    </w:p>
    <w:p w14:paraId="31611941"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yIti1 = yIti1 + vitesseYIti1; // Déplacement du Iti selon y</w:t>
      </w:r>
    </w:p>
    <w:p w14:paraId="751291B3"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w:t>
      </w:r>
    </w:p>
    <w:p w14:paraId="646C7DFB"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 Déplace le Iti2</w:t>
      </w:r>
    </w:p>
    <w:p w14:paraId="3129ED1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(xIti2+largeurIti2&gt;=LARGEURFENETRE | xIti2 &lt; 0) // Si atteint le bord</w:t>
      </w:r>
    </w:p>
    <w:p w14:paraId="3078415A"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vitesseXIti2 = -vitesseXIti2; // Inverser la direction selon x</w:t>
      </w:r>
    </w:p>
    <w:p w14:paraId="106FD89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xIti2 = xIti2 + vitesseXIti2; // Déplacement du Iti selon x     </w:t>
      </w:r>
    </w:p>
    <w:p w14:paraId="2DD3CF00"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if (yIti2+hauteurIti2&gt;=HAUTEURFENETRE | yIti2 &lt; 0) // Si atteint le bord</w:t>
      </w:r>
    </w:p>
    <w:p w14:paraId="31B8FFCD" w14:textId="77777777" w:rsidR="001F6504" w:rsidRPr="00C81DE7" w:rsidRDefault="001F6504" w:rsidP="001F6504">
      <w:pPr>
        <w:rPr>
          <w:rFonts w:ascii="Courier New" w:hAnsi="Courier New" w:cs="Courier New"/>
          <w:highlight w:val="yellow"/>
        </w:rPr>
      </w:pPr>
      <w:r w:rsidRPr="00C81DE7">
        <w:rPr>
          <w:rFonts w:ascii="Courier New" w:hAnsi="Courier New" w:cs="Courier New"/>
          <w:highlight w:val="yellow"/>
        </w:rPr>
        <w:t xml:space="preserve">              vitesseYIti2 = -vitesseYIti2; // Inverser la direction selon y</w:t>
      </w:r>
    </w:p>
    <w:p w14:paraId="213A3C48" w14:textId="77777777" w:rsidR="001F6504" w:rsidRPr="00C81DE7" w:rsidRDefault="001F6504" w:rsidP="001F6504">
      <w:pPr>
        <w:rPr>
          <w:rFonts w:ascii="Courier New" w:hAnsi="Courier New" w:cs="Courier New"/>
        </w:rPr>
      </w:pPr>
      <w:r w:rsidRPr="00C81DE7">
        <w:rPr>
          <w:rFonts w:ascii="Courier New" w:hAnsi="Courier New" w:cs="Courier New"/>
          <w:highlight w:val="yellow"/>
        </w:rPr>
        <w:t xml:space="preserve">            yIti2 = yIti2 + vitesseYIti2; // Déplacement du Iti selon y</w:t>
      </w:r>
      <w:r w:rsidRPr="00C81DE7">
        <w:rPr>
          <w:rFonts w:ascii="Courier New" w:hAnsi="Courier New" w:cs="Courier New"/>
        </w:rPr>
        <w:t xml:space="preserve">       </w:t>
      </w:r>
    </w:p>
    <w:p w14:paraId="522763B5" w14:textId="77777777" w:rsidR="001F6504" w:rsidRPr="00C81DE7" w:rsidRDefault="001F6504" w:rsidP="001F6504">
      <w:pPr>
        <w:rPr>
          <w:rFonts w:ascii="Courier New" w:hAnsi="Courier New" w:cs="Courier New"/>
          <w:lang w:val="en-CA"/>
        </w:rPr>
      </w:pPr>
      <w:r w:rsidRPr="00C81DE7">
        <w:rPr>
          <w:rFonts w:ascii="Courier New" w:hAnsi="Courier New" w:cs="Courier New"/>
        </w:rPr>
        <w:t xml:space="preserve">        </w:t>
      </w:r>
      <w:r w:rsidRPr="00C81DE7">
        <w:rPr>
          <w:rFonts w:ascii="Courier New" w:hAnsi="Courier New" w:cs="Courier New"/>
          <w:lang w:val="en-CA"/>
        </w:rPr>
        <w:t>}</w:t>
      </w:r>
    </w:p>
    <w:p w14:paraId="4C28F085"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w:t>
      </w:r>
    </w:p>
    <w:p w14:paraId="599FE905" w14:textId="77777777" w:rsidR="001F6504" w:rsidRPr="00C81DE7" w:rsidRDefault="001F6504" w:rsidP="001F6504">
      <w:pPr>
        <w:rPr>
          <w:rFonts w:ascii="Courier New" w:hAnsi="Courier New" w:cs="Courier New"/>
          <w:lang w:val="en-CA"/>
        </w:rPr>
      </w:pPr>
    </w:p>
    <w:p w14:paraId="66BB4253" w14:textId="77777777" w:rsidR="001F6504" w:rsidRPr="00C81DE7" w:rsidRDefault="001F6504" w:rsidP="001F6504">
      <w:pPr>
        <w:rPr>
          <w:rFonts w:ascii="Courier New" w:hAnsi="Courier New" w:cs="Courier New"/>
          <w:lang w:val="en-CA"/>
        </w:rPr>
      </w:pPr>
      <w:r w:rsidRPr="00C81DE7">
        <w:rPr>
          <w:rFonts w:ascii="Courier New" w:hAnsi="Courier New" w:cs="Courier New"/>
          <w:lang w:val="en-CA"/>
        </w:rPr>
        <w:t xml:space="preserve">    public static void main (String args</w:t>
      </w:r>
      <w:smartTag w:uri="isiresearchsoft-com/cwyw" w:element="citation">
        <w:r w:rsidRPr="00C81DE7">
          <w:rPr>
            <w:rFonts w:ascii="Courier New" w:hAnsi="Courier New" w:cs="Courier New"/>
            <w:lang w:val="en-CA"/>
          </w:rPr>
          <w:t>[]</w:t>
        </w:r>
      </w:smartTag>
      <w:r w:rsidRPr="00C81DE7">
        <w:rPr>
          <w:rFonts w:ascii="Courier New" w:hAnsi="Courier New" w:cs="Courier New"/>
          <w:lang w:val="en-CA"/>
        </w:rPr>
        <w:t>) {</w:t>
      </w:r>
    </w:p>
    <w:p w14:paraId="38EC5E5E" w14:textId="77777777" w:rsidR="001F6504" w:rsidRPr="00C81DE7" w:rsidRDefault="001F6504" w:rsidP="001F6504">
      <w:pPr>
        <w:rPr>
          <w:rFonts w:ascii="Courier New" w:hAnsi="Courier New" w:cs="Courier New"/>
        </w:rPr>
      </w:pPr>
      <w:r w:rsidRPr="00C81DE7">
        <w:rPr>
          <w:rFonts w:ascii="Courier New" w:hAnsi="Courier New" w:cs="Courier New"/>
          <w:lang w:val="en-CA"/>
        </w:rPr>
        <w:t xml:space="preserve">        </w:t>
      </w:r>
      <w:r w:rsidRPr="00C81DE7">
        <w:rPr>
          <w:rFonts w:ascii="Courier New" w:hAnsi="Courier New" w:cs="Courier New"/>
        </w:rPr>
        <w:t>ExerciceJFrameAvecPingPongBotsEtItis laFenetre =</w:t>
      </w:r>
    </w:p>
    <w:p w14:paraId="5EED0B6C"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r w:rsidRPr="00C81DE7">
        <w:rPr>
          <w:rFonts w:ascii="Courier New" w:hAnsi="Courier New" w:cs="Courier New"/>
        </w:rPr>
        <w:tab/>
      </w:r>
      <w:r w:rsidRPr="00C81DE7">
        <w:rPr>
          <w:rFonts w:ascii="Courier New" w:hAnsi="Courier New" w:cs="Courier New"/>
        </w:rPr>
        <w:tab/>
        <w:t>new ExerciceJFrameAvecPingPongBotsEtItis();</w:t>
      </w:r>
    </w:p>
    <w:p w14:paraId="46DC0ED1" w14:textId="77777777" w:rsidR="001F6504" w:rsidRPr="00C81DE7" w:rsidRDefault="001F6504" w:rsidP="001F6504">
      <w:pPr>
        <w:rPr>
          <w:rFonts w:ascii="Courier New" w:hAnsi="Courier New" w:cs="Courier New"/>
        </w:rPr>
      </w:pPr>
      <w:r w:rsidRPr="00C81DE7">
        <w:rPr>
          <w:rFonts w:ascii="Courier New" w:hAnsi="Courier New" w:cs="Courier New"/>
        </w:rPr>
        <w:t xml:space="preserve">    }</w:t>
      </w:r>
    </w:p>
    <w:p w14:paraId="033146F0" w14:textId="77777777" w:rsidR="001F6504" w:rsidRPr="00C81DE7" w:rsidRDefault="001F6504" w:rsidP="001F6504">
      <w:pPr>
        <w:rPr>
          <w:rFonts w:ascii="Courier New" w:hAnsi="Courier New" w:cs="Courier New"/>
        </w:rPr>
      </w:pPr>
      <w:r w:rsidRPr="00C81DE7">
        <w:rPr>
          <w:rFonts w:ascii="Courier New" w:hAnsi="Courier New" w:cs="Courier New"/>
        </w:rPr>
        <w:t>}</w:t>
      </w:r>
    </w:p>
    <w:p w14:paraId="147B24F4" w14:textId="77777777" w:rsidR="001F6504" w:rsidRDefault="001F6504" w:rsidP="001F6504">
      <w:pPr>
        <w:pStyle w:val="Corpsdetexte"/>
        <w:rPr>
          <w:b/>
          <w:bCs/>
        </w:rPr>
      </w:pPr>
    </w:p>
    <w:p w14:paraId="53456E39" w14:textId="77777777" w:rsidR="001F6504" w:rsidRDefault="001F6504" w:rsidP="001F6504">
      <w:pPr>
        <w:pStyle w:val="Corpsdetexte"/>
      </w:pPr>
      <w:r>
        <w:lastRenderedPageBreak/>
        <w:t>Le programme de l’exercice précédent est assez compliqué et les possibilités d’erreurs de codage se multiplient ! 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96" w:name="_Toc84220827"/>
      <w:bookmarkStart w:id="97" w:name="_Toc10533523"/>
      <w:r w:rsidR="00494C92">
        <w:lastRenderedPageBreak/>
        <w:t>Développement de classes : conception objet</w:t>
      </w:r>
      <w:bookmarkEnd w:id="96"/>
      <w:bookmarkEnd w:id="97"/>
    </w:p>
    <w:p w14:paraId="6934B2B2" w14:textId="77777777" w:rsidR="00494C92" w:rsidRDefault="00494C92" w:rsidP="00494C92">
      <w:pPr>
        <w:pStyle w:val="Corpsdetexte"/>
      </w:pPr>
      <w:r>
        <w:t xml:space="preserve">La </w:t>
      </w:r>
      <w:r w:rsidRPr="00FE0E8F">
        <w:rPr>
          <w:i/>
        </w:rPr>
        <w:t>conception objet</w:t>
      </w:r>
      <w:r>
        <w:t xml:space="preserve"> désigne le problème de conception d’un programme objet. Un aspect particulièrement important à considérer est le découpage du programme en classes. Ce chapitre approfondie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98" w:name="_Toc84220828"/>
      <w:bookmarkStart w:id="99" w:name="_Toc10533524"/>
      <w:r>
        <w:t>Découpage d’un programme en classes</w:t>
      </w:r>
      <w:bookmarkEnd w:id="98"/>
      <w:bookmarkEnd w:id="99"/>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14"/>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77777777" w:rsidR="00494C92" w:rsidRPr="00F36EA9" w:rsidRDefault="0022135E" w:rsidP="00494C92">
      <w:pPr>
        <w:pStyle w:val="Corpsdetexte"/>
      </w:pPr>
      <w:hyperlink r:id="rId354"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BotRebondissant.java</w:t>
      </w:r>
    </w:p>
    <w:p w14:paraId="76D1AF0B" w14:textId="77777777" w:rsidR="00494C92" w:rsidRPr="00646969" w:rsidRDefault="00494C92" w:rsidP="00494C92">
      <w:pPr>
        <w:rPr>
          <w:rFonts w:ascii="Courier New" w:hAnsi="Courier New" w:cs="Courier New"/>
        </w:rPr>
      </w:pPr>
      <w:r w:rsidRPr="00646969">
        <w:rPr>
          <w:rFonts w:ascii="Courier New" w:hAnsi="Courier New" w:cs="Courier New"/>
        </w:rPr>
        <w:t>import java.awt.*;</w:t>
      </w:r>
    </w:p>
    <w:p w14:paraId="65353AB2" w14:textId="77777777" w:rsidR="00494C92" w:rsidRPr="00646969" w:rsidRDefault="00494C92" w:rsidP="00494C92">
      <w:pPr>
        <w:rPr>
          <w:rFonts w:ascii="Courier New" w:hAnsi="Courier New" w:cs="Courier New"/>
        </w:rPr>
      </w:pPr>
      <w:r w:rsidRPr="00646969">
        <w:rPr>
          <w:rFonts w:ascii="Courier New" w:hAnsi="Courier New" w:cs="Courier New"/>
        </w:rPr>
        <w:t xml:space="preserve">public class </w:t>
      </w:r>
      <w:r w:rsidRPr="00646969">
        <w:rPr>
          <w:rFonts w:ascii="Courier New" w:hAnsi="Courier New" w:cs="Courier New"/>
          <w:highlight w:val="yellow"/>
        </w:rPr>
        <w:t>BotRebondissant</w:t>
      </w:r>
      <w:r w:rsidRPr="00646969">
        <w:rPr>
          <w:rFonts w:ascii="Courier New" w:hAnsi="Courier New" w:cs="Courier New"/>
        </w:rPr>
        <w:t xml:space="preserve"> {</w:t>
      </w:r>
    </w:p>
    <w:p w14:paraId="4619A8B0" w14:textId="77777777" w:rsidR="00494C92" w:rsidRPr="00646969" w:rsidRDefault="00494C92" w:rsidP="00494C92">
      <w:pPr>
        <w:rPr>
          <w:rFonts w:ascii="Courier New" w:hAnsi="Courier New" w:cs="Courier New"/>
        </w:rPr>
      </w:pPr>
      <w:r w:rsidRPr="00646969">
        <w:rPr>
          <w:rFonts w:ascii="Courier New" w:hAnsi="Courier New" w:cs="Courier New"/>
        </w:rPr>
        <w:t xml:space="preserve">    // Variables d'objet qui décrivent l'état d'un objet BotRebondissant</w:t>
      </w:r>
    </w:p>
    <w:p w14:paraId="61694299" w14:textId="77777777" w:rsidR="00494C92" w:rsidRPr="00646969" w:rsidRDefault="00494C92" w:rsidP="00494C92">
      <w:pPr>
        <w:rPr>
          <w:rFonts w:ascii="Courier New" w:hAnsi="Courier New" w:cs="Courier New"/>
        </w:rPr>
      </w:pPr>
      <w:r w:rsidRPr="00646969">
        <w:rPr>
          <w:rFonts w:ascii="Courier New" w:hAnsi="Courier New" w:cs="Courier New"/>
        </w:rPr>
        <w:t xml:space="preserve">    private int </w:t>
      </w:r>
      <w:r w:rsidRPr="00646969">
        <w:rPr>
          <w:rFonts w:ascii="Courier New" w:hAnsi="Courier New" w:cs="Courier New"/>
          <w:highlight w:val="yellow"/>
        </w:rPr>
        <w:t>x,y</w:t>
      </w:r>
      <w:r w:rsidRPr="00646969">
        <w:rPr>
          <w:rFonts w:ascii="Courier New" w:hAnsi="Courier New" w:cs="Courier New"/>
        </w:rPr>
        <w:t>;              // Coordonnées x du Bot</w:t>
      </w:r>
    </w:p>
    <w:p w14:paraId="1E2CDF8B" w14:textId="77777777" w:rsidR="00494C92" w:rsidRPr="00646969" w:rsidRDefault="00494C92" w:rsidP="00494C92">
      <w:pPr>
        <w:rPr>
          <w:rFonts w:ascii="Courier New" w:hAnsi="Courier New" w:cs="Courier New"/>
        </w:rPr>
      </w:pPr>
      <w:r w:rsidRPr="00646969">
        <w:rPr>
          <w:rFonts w:ascii="Courier New" w:hAnsi="Courier New" w:cs="Courier New"/>
        </w:rPr>
        <w:t xml:space="preserve">    private int </w:t>
      </w:r>
      <w:r w:rsidRPr="00646969">
        <w:rPr>
          <w:rFonts w:ascii="Courier New" w:hAnsi="Courier New" w:cs="Courier New"/>
          <w:highlight w:val="yellow"/>
        </w:rPr>
        <w:t>largeur,hauteur</w:t>
      </w:r>
      <w:r w:rsidRPr="00646969">
        <w:rPr>
          <w:rFonts w:ascii="Courier New" w:hAnsi="Courier New" w:cs="Courier New"/>
        </w:rPr>
        <w:t>;  // Taille du Bot</w:t>
      </w:r>
    </w:p>
    <w:p w14:paraId="3A88A9EB" w14:textId="77777777" w:rsidR="00494C92" w:rsidRPr="00646969" w:rsidRDefault="00494C92" w:rsidP="00494C92">
      <w:pPr>
        <w:rPr>
          <w:rFonts w:ascii="Courier New" w:hAnsi="Courier New" w:cs="Courier New"/>
        </w:rPr>
      </w:pPr>
      <w:r w:rsidRPr="00646969">
        <w:rPr>
          <w:rFonts w:ascii="Courier New" w:hAnsi="Courier New" w:cs="Courier New"/>
        </w:rPr>
        <w:t xml:space="preserve">    private int </w:t>
      </w:r>
      <w:r w:rsidRPr="00646969">
        <w:rPr>
          <w:rFonts w:ascii="Courier New" w:hAnsi="Courier New" w:cs="Courier New"/>
          <w:highlight w:val="yellow"/>
        </w:rPr>
        <w:t>vitesseX</w:t>
      </w:r>
      <w:r w:rsidRPr="00646969">
        <w:rPr>
          <w:rFonts w:ascii="Courier New" w:hAnsi="Courier New" w:cs="Courier New"/>
        </w:rPr>
        <w:t xml:space="preserve">;         // Vitesse de déplacement dans l'axe x </w:t>
      </w:r>
    </w:p>
    <w:p w14:paraId="27EB6EB8" w14:textId="77777777" w:rsidR="00494C92" w:rsidRPr="00646969" w:rsidRDefault="00494C92" w:rsidP="00494C92">
      <w:pPr>
        <w:rPr>
          <w:rFonts w:ascii="Courier New" w:hAnsi="Courier New" w:cs="Courier New"/>
        </w:rPr>
      </w:pPr>
      <w:r w:rsidRPr="00646969">
        <w:rPr>
          <w:rFonts w:ascii="Courier New" w:hAnsi="Courier New" w:cs="Courier New"/>
        </w:rPr>
        <w:t xml:space="preserve">    private int </w:t>
      </w:r>
      <w:r w:rsidRPr="00646969">
        <w:rPr>
          <w:rFonts w:ascii="Courier New" w:hAnsi="Courier New" w:cs="Courier New"/>
          <w:highlight w:val="yellow"/>
        </w:rPr>
        <w:t>vitesseY</w:t>
      </w:r>
      <w:r w:rsidRPr="00646969">
        <w:rPr>
          <w:rFonts w:ascii="Courier New" w:hAnsi="Courier New" w:cs="Courier New"/>
        </w:rPr>
        <w:t>;         // Vitesse de déplacement dans l'axe y</w:t>
      </w:r>
    </w:p>
    <w:p w14:paraId="0E03543A"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30C2DE35" w14:textId="77777777" w:rsidR="00494C92" w:rsidRPr="00646969" w:rsidRDefault="00494C92" w:rsidP="00494C92">
      <w:pPr>
        <w:rPr>
          <w:rFonts w:ascii="Courier New" w:hAnsi="Courier New" w:cs="Courier New"/>
        </w:rPr>
      </w:pPr>
      <w:r w:rsidRPr="00646969">
        <w:rPr>
          <w:rFonts w:ascii="Courier New" w:hAnsi="Courier New" w:cs="Courier New"/>
        </w:rPr>
        <w:t xml:space="preserve">    // Constructeur pour initialiser l'état du BotRebondissant</w:t>
      </w:r>
    </w:p>
    <w:p w14:paraId="3ED36661" w14:textId="77777777" w:rsidR="00494C92" w:rsidRPr="00646969" w:rsidRDefault="00494C92" w:rsidP="00494C92">
      <w:pPr>
        <w:rPr>
          <w:rFonts w:ascii="Courier New" w:hAnsi="Courier New" w:cs="Courier New"/>
        </w:rPr>
      </w:pPr>
      <w:r w:rsidRPr="00646969">
        <w:rPr>
          <w:rFonts w:ascii="Courier New" w:hAnsi="Courier New" w:cs="Courier New"/>
        </w:rPr>
        <w:t xml:space="preserve">    public </w:t>
      </w:r>
      <w:r w:rsidRPr="00646969">
        <w:rPr>
          <w:rFonts w:ascii="Courier New" w:hAnsi="Courier New" w:cs="Courier New"/>
          <w:highlight w:val="yellow"/>
        </w:rPr>
        <w:t>BotRebondissant</w:t>
      </w:r>
      <w:r w:rsidRPr="00646969">
        <w:rPr>
          <w:rFonts w:ascii="Courier New" w:hAnsi="Courier New" w:cs="Courier New"/>
        </w:rPr>
        <w:t>(</w:t>
      </w:r>
    </w:p>
    <w:p w14:paraId="4F0B69E2" w14:textId="77777777" w:rsidR="00494C92" w:rsidRPr="00646969" w:rsidRDefault="00494C92" w:rsidP="00494C92">
      <w:pPr>
        <w:rPr>
          <w:rFonts w:ascii="Courier New" w:hAnsi="Courier New" w:cs="Courier New"/>
        </w:rPr>
      </w:pPr>
      <w:r w:rsidRPr="00646969">
        <w:rPr>
          <w:rFonts w:ascii="Courier New" w:hAnsi="Courier New" w:cs="Courier New"/>
        </w:rPr>
        <w:t xml:space="preserve">      int x, int y, int largeur, int hauteur,</w:t>
      </w:r>
    </w:p>
    <w:p w14:paraId="03E9EA5B" w14:textId="77777777" w:rsidR="00494C92" w:rsidRPr="00646969" w:rsidRDefault="00494C92" w:rsidP="00494C92">
      <w:pPr>
        <w:rPr>
          <w:rFonts w:ascii="Courier New" w:hAnsi="Courier New" w:cs="Courier New"/>
        </w:rPr>
      </w:pPr>
      <w:r w:rsidRPr="00646969">
        <w:rPr>
          <w:rFonts w:ascii="Courier New" w:hAnsi="Courier New" w:cs="Courier New"/>
        </w:rPr>
        <w:t xml:space="preserve">      int vitesseX,int vitesseY) {</w:t>
      </w:r>
    </w:p>
    <w:p w14:paraId="3FD06413" w14:textId="77777777" w:rsidR="00494C92" w:rsidRPr="00646969" w:rsidRDefault="00494C92" w:rsidP="00494C92">
      <w:pPr>
        <w:rPr>
          <w:rFonts w:ascii="Courier New" w:hAnsi="Courier New" w:cs="Courier New"/>
        </w:rPr>
      </w:pPr>
      <w:r w:rsidRPr="00646969">
        <w:rPr>
          <w:rFonts w:ascii="Courier New" w:hAnsi="Courier New" w:cs="Courier New"/>
        </w:rPr>
        <w:t xml:space="preserve">        this.x = x; this.y = y;</w:t>
      </w:r>
    </w:p>
    <w:p w14:paraId="389BFD87" w14:textId="77777777" w:rsidR="00494C92" w:rsidRPr="00646969" w:rsidRDefault="00494C92" w:rsidP="00494C92">
      <w:pPr>
        <w:rPr>
          <w:rFonts w:ascii="Courier New" w:hAnsi="Courier New" w:cs="Courier New"/>
        </w:rPr>
      </w:pPr>
      <w:r w:rsidRPr="00646969">
        <w:rPr>
          <w:rFonts w:ascii="Courier New" w:hAnsi="Courier New" w:cs="Courier New"/>
        </w:rPr>
        <w:t xml:space="preserve">        this.hauteur = hauteur; this.largeur = largeur;</w:t>
      </w:r>
    </w:p>
    <w:p w14:paraId="5359E89A" w14:textId="77777777" w:rsidR="00494C92" w:rsidRPr="00646969" w:rsidRDefault="00494C92" w:rsidP="00494C92">
      <w:pPr>
        <w:rPr>
          <w:rFonts w:ascii="Courier New" w:hAnsi="Courier New" w:cs="Courier New"/>
        </w:rPr>
      </w:pPr>
      <w:r w:rsidRPr="00646969">
        <w:rPr>
          <w:rFonts w:ascii="Courier New" w:hAnsi="Courier New" w:cs="Courier New"/>
        </w:rPr>
        <w:t xml:space="preserve">        this.vitesseX = vitesseX; this.vitesseY = vitesseY;</w:t>
      </w:r>
    </w:p>
    <w:p w14:paraId="3B3D3D81"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376D445F" w14:textId="77777777" w:rsidR="00494C92" w:rsidRPr="00646969" w:rsidRDefault="00494C92" w:rsidP="00494C92">
      <w:pPr>
        <w:rPr>
          <w:rFonts w:ascii="Courier New" w:hAnsi="Courier New" w:cs="Courier New"/>
        </w:rPr>
      </w:pPr>
    </w:p>
    <w:p w14:paraId="75E4C76D" w14:textId="77777777" w:rsidR="00494C92" w:rsidRPr="00646969" w:rsidRDefault="00494C92" w:rsidP="00494C92">
      <w:pPr>
        <w:rPr>
          <w:rFonts w:ascii="Courier New" w:hAnsi="Courier New" w:cs="Courier New"/>
        </w:rPr>
      </w:pPr>
      <w:r w:rsidRPr="00646969">
        <w:rPr>
          <w:rFonts w:ascii="Courier New" w:hAnsi="Courier New" w:cs="Courier New"/>
        </w:rPr>
        <w:t xml:space="preserve">    // Déplacement pour la prochaine itération</w:t>
      </w:r>
    </w:p>
    <w:p w14:paraId="64C39569" w14:textId="77777777" w:rsidR="00494C92" w:rsidRPr="00646969" w:rsidRDefault="00494C92" w:rsidP="00494C92">
      <w:pPr>
        <w:rPr>
          <w:rFonts w:ascii="Courier New" w:hAnsi="Courier New" w:cs="Courier New"/>
        </w:rPr>
      </w:pPr>
      <w:r w:rsidRPr="00646969">
        <w:rPr>
          <w:rFonts w:ascii="Courier New" w:hAnsi="Courier New" w:cs="Courier New"/>
        </w:rPr>
        <w:t xml:space="preserve">    public void </w:t>
      </w:r>
      <w:r w:rsidRPr="00646969">
        <w:rPr>
          <w:rFonts w:ascii="Courier New" w:hAnsi="Courier New" w:cs="Courier New"/>
          <w:highlight w:val="yellow"/>
        </w:rPr>
        <w:t>deplacer</w:t>
      </w:r>
      <w:r w:rsidRPr="00646969">
        <w:rPr>
          <w:rFonts w:ascii="Courier New" w:hAnsi="Courier New" w:cs="Courier New"/>
        </w:rPr>
        <w:t>(int largeurFenetre, int hauteurFenetre){</w:t>
      </w:r>
    </w:p>
    <w:p w14:paraId="3E47BDE1" w14:textId="77777777" w:rsidR="00494C92" w:rsidRPr="00646969" w:rsidRDefault="00494C92" w:rsidP="00494C92">
      <w:pPr>
        <w:rPr>
          <w:rFonts w:ascii="Courier New" w:hAnsi="Courier New" w:cs="Courier New"/>
        </w:rPr>
      </w:pPr>
      <w:r w:rsidRPr="00646969">
        <w:rPr>
          <w:rFonts w:ascii="Courier New" w:hAnsi="Courier New" w:cs="Courier New"/>
        </w:rPr>
        <w:t xml:space="preserve">      if (x+largeur&gt;=largeurFenetre | x &lt; 0) // Si atteint le bord selon x</w:t>
      </w:r>
    </w:p>
    <w:p w14:paraId="614C2752" w14:textId="77777777" w:rsidR="00494C92" w:rsidRPr="00646969" w:rsidRDefault="00494C92" w:rsidP="00494C92">
      <w:pPr>
        <w:rPr>
          <w:rFonts w:ascii="Courier New" w:hAnsi="Courier New" w:cs="Courier New"/>
        </w:rPr>
      </w:pPr>
      <w:r w:rsidRPr="00646969">
        <w:rPr>
          <w:rFonts w:ascii="Courier New" w:hAnsi="Courier New" w:cs="Courier New"/>
        </w:rPr>
        <w:t xml:space="preserve">        vitesseX = -vitesseX; // Inverser la direction selon x</w:t>
      </w:r>
    </w:p>
    <w:p w14:paraId="418D52AD" w14:textId="77777777" w:rsidR="00494C92" w:rsidRPr="00646969" w:rsidRDefault="00494C92" w:rsidP="00494C92">
      <w:pPr>
        <w:rPr>
          <w:rFonts w:ascii="Courier New" w:hAnsi="Courier New" w:cs="Courier New"/>
        </w:rPr>
      </w:pPr>
      <w:r w:rsidRPr="00646969">
        <w:rPr>
          <w:rFonts w:ascii="Courier New" w:hAnsi="Courier New" w:cs="Courier New"/>
        </w:rPr>
        <w:t xml:space="preserve">      x = x + vitesseX; // Déplacement selon x     </w:t>
      </w:r>
    </w:p>
    <w:p w14:paraId="65A9812D" w14:textId="77777777" w:rsidR="00494C92" w:rsidRPr="00646969" w:rsidRDefault="00494C92" w:rsidP="00494C92">
      <w:pPr>
        <w:rPr>
          <w:rFonts w:ascii="Courier New" w:hAnsi="Courier New" w:cs="Courier New"/>
        </w:rPr>
      </w:pPr>
      <w:r w:rsidRPr="00646969">
        <w:rPr>
          <w:rFonts w:ascii="Courier New" w:hAnsi="Courier New" w:cs="Courier New"/>
        </w:rPr>
        <w:t xml:space="preserve">      if (y+hauteur&gt;=hauteurFenetre | y &lt; 0) // Si atteint le bord selon y</w:t>
      </w:r>
    </w:p>
    <w:p w14:paraId="32CD7C62" w14:textId="77777777" w:rsidR="00494C92" w:rsidRPr="00646969" w:rsidRDefault="00494C92" w:rsidP="00494C92">
      <w:pPr>
        <w:rPr>
          <w:rFonts w:ascii="Courier New" w:hAnsi="Courier New" w:cs="Courier New"/>
        </w:rPr>
      </w:pPr>
      <w:r w:rsidRPr="00646969">
        <w:rPr>
          <w:rFonts w:ascii="Courier New" w:hAnsi="Courier New" w:cs="Courier New"/>
        </w:rPr>
        <w:t xml:space="preserve">        vitesseY = -vitesseY; // Inverser la direction selon y</w:t>
      </w:r>
    </w:p>
    <w:p w14:paraId="102977B3" w14:textId="77777777" w:rsidR="00494C92" w:rsidRPr="00646969" w:rsidRDefault="00494C92" w:rsidP="00494C92">
      <w:pPr>
        <w:rPr>
          <w:rFonts w:ascii="Courier New" w:hAnsi="Courier New" w:cs="Courier New"/>
        </w:rPr>
      </w:pPr>
      <w:r w:rsidRPr="00646969">
        <w:rPr>
          <w:rFonts w:ascii="Courier New" w:hAnsi="Courier New" w:cs="Courier New"/>
        </w:rPr>
        <w:t xml:space="preserve">      y = y + vitesseY; // Déplacement selon y           </w:t>
      </w:r>
    </w:p>
    <w:p w14:paraId="21E1B511" w14:textId="77777777" w:rsidR="00494C92" w:rsidRPr="00646969" w:rsidRDefault="00494C92" w:rsidP="00494C92">
      <w:pPr>
        <w:rPr>
          <w:rFonts w:ascii="Courier New" w:hAnsi="Courier New" w:cs="Courier New"/>
        </w:rPr>
      </w:pPr>
      <w:r w:rsidRPr="00646969">
        <w:rPr>
          <w:rFonts w:ascii="Courier New" w:hAnsi="Courier New" w:cs="Courier New"/>
        </w:rPr>
        <w:lastRenderedPageBreak/>
        <w:t xml:space="preserve">    }</w:t>
      </w:r>
    </w:p>
    <w:p w14:paraId="6AEC1900" w14:textId="77777777" w:rsidR="00494C92" w:rsidRPr="00646969" w:rsidRDefault="00494C92" w:rsidP="00494C92">
      <w:pPr>
        <w:rPr>
          <w:rFonts w:ascii="Courier New" w:hAnsi="Courier New" w:cs="Courier New"/>
        </w:rPr>
      </w:pPr>
    </w:p>
    <w:p w14:paraId="7E880E4E" w14:textId="77777777" w:rsidR="00494C92" w:rsidRPr="00646969" w:rsidRDefault="00494C92" w:rsidP="00494C92">
      <w:pPr>
        <w:rPr>
          <w:rFonts w:ascii="Courier New" w:hAnsi="Courier New" w:cs="Courier New"/>
        </w:rPr>
      </w:pPr>
      <w:r w:rsidRPr="00646969">
        <w:rPr>
          <w:rFonts w:ascii="Courier New" w:hAnsi="Courier New" w:cs="Courier New"/>
        </w:rPr>
        <w:t xml:space="preserve">    // Dessin du Bot</w:t>
      </w:r>
    </w:p>
    <w:p w14:paraId="4499C989" w14:textId="77777777" w:rsidR="00494C92" w:rsidRPr="0013554C" w:rsidRDefault="00494C92" w:rsidP="00494C92">
      <w:pPr>
        <w:rPr>
          <w:rFonts w:ascii="Courier New" w:hAnsi="Courier New" w:cs="Courier New"/>
          <w:lang w:val="en-CA"/>
        </w:rPr>
      </w:pPr>
      <w:r w:rsidRPr="00646969">
        <w:rPr>
          <w:rFonts w:ascii="Courier New" w:hAnsi="Courier New" w:cs="Courier New"/>
        </w:rPr>
        <w:t xml:space="preserve">    </w:t>
      </w:r>
      <w:r w:rsidRPr="0013554C">
        <w:rPr>
          <w:rFonts w:ascii="Courier New" w:hAnsi="Courier New" w:cs="Courier New"/>
          <w:lang w:val="en-CA"/>
        </w:rPr>
        <w:t xml:space="preserve">public void </w:t>
      </w:r>
      <w:r w:rsidRPr="0013554C">
        <w:rPr>
          <w:rFonts w:ascii="Courier New" w:hAnsi="Courier New" w:cs="Courier New"/>
          <w:highlight w:val="yellow"/>
          <w:lang w:val="en-CA"/>
        </w:rPr>
        <w:t>paint</w:t>
      </w:r>
      <w:r w:rsidRPr="0013554C">
        <w:rPr>
          <w:rFonts w:ascii="Courier New" w:hAnsi="Courier New" w:cs="Courier New"/>
          <w:lang w:val="en-CA"/>
        </w:rPr>
        <w:t xml:space="preserve"> (Graphics g) {</w:t>
      </w:r>
    </w:p>
    <w:p w14:paraId="5AD568B5" w14:textId="77777777" w:rsidR="00494C92" w:rsidRPr="0013554C" w:rsidRDefault="00494C92" w:rsidP="00494C92">
      <w:pPr>
        <w:rPr>
          <w:rFonts w:ascii="Courier New" w:hAnsi="Courier New" w:cs="Courier New"/>
          <w:lang w:val="en-CA"/>
        </w:rPr>
      </w:pPr>
      <w:r w:rsidRPr="0013554C">
        <w:rPr>
          <w:rFonts w:ascii="Courier New" w:hAnsi="Courier New" w:cs="Courier New"/>
          <w:lang w:val="en-CA"/>
        </w:rPr>
        <w:t xml:space="preserve">        g.setColor(Color.green);</w:t>
      </w:r>
    </w:p>
    <w:p w14:paraId="481EBCB9" w14:textId="77777777" w:rsidR="00494C92" w:rsidRPr="00646969" w:rsidRDefault="00494C92" w:rsidP="00494C92">
      <w:pPr>
        <w:rPr>
          <w:rFonts w:ascii="Courier New" w:hAnsi="Courier New" w:cs="Courier New"/>
        </w:rPr>
      </w:pPr>
      <w:r w:rsidRPr="0013554C">
        <w:rPr>
          <w:rFonts w:ascii="Courier New" w:hAnsi="Courier New" w:cs="Courier New"/>
          <w:lang w:val="en-CA"/>
        </w:rPr>
        <w:t xml:space="preserve">        </w:t>
      </w:r>
      <w:r w:rsidRPr="00646969">
        <w:rPr>
          <w:rFonts w:ascii="Courier New" w:hAnsi="Courier New" w:cs="Courier New"/>
        </w:rPr>
        <w:t>g.fillOval(x,y,largeur,hauteur/2); // La tête</w:t>
      </w:r>
    </w:p>
    <w:p w14:paraId="5E3ADE4C" w14:textId="77777777" w:rsidR="00494C92" w:rsidRPr="00646969" w:rsidRDefault="00494C92" w:rsidP="00494C92">
      <w:pPr>
        <w:rPr>
          <w:rFonts w:ascii="Courier New" w:hAnsi="Courier New" w:cs="Courier New"/>
        </w:rPr>
      </w:pPr>
    </w:p>
    <w:p w14:paraId="136EE254" w14:textId="77777777" w:rsidR="00494C92" w:rsidRPr="00646969" w:rsidRDefault="00494C92" w:rsidP="00494C92">
      <w:pPr>
        <w:rPr>
          <w:rFonts w:ascii="Courier New" w:hAnsi="Courier New" w:cs="Courier New"/>
        </w:rPr>
      </w:pPr>
      <w:r w:rsidRPr="00646969">
        <w:rPr>
          <w:rFonts w:ascii="Courier New" w:hAnsi="Courier New" w:cs="Courier New"/>
        </w:rPr>
        <w:t xml:space="preserve">        g.setColor(Color.black);</w:t>
      </w:r>
    </w:p>
    <w:p w14:paraId="1FED6664" w14:textId="77777777" w:rsidR="00494C92" w:rsidRPr="00646969" w:rsidRDefault="00494C92" w:rsidP="00494C92">
      <w:pPr>
        <w:rPr>
          <w:rFonts w:ascii="Courier New" w:hAnsi="Courier New" w:cs="Courier New"/>
        </w:rPr>
      </w:pPr>
      <w:r w:rsidRPr="00646969">
        <w:rPr>
          <w:rFonts w:ascii="Courier New" w:hAnsi="Courier New" w:cs="Courier New"/>
        </w:rPr>
        <w:t xml:space="preserve">        g.fillRect(x+largeur/4,y+hauteur/8,largeur/10,hauteur/20); // L'oeil gauche</w:t>
      </w:r>
    </w:p>
    <w:p w14:paraId="717DD4CE" w14:textId="77777777" w:rsidR="00494C92" w:rsidRPr="00646969" w:rsidRDefault="00494C92" w:rsidP="00494C92">
      <w:pPr>
        <w:rPr>
          <w:rFonts w:ascii="Courier New" w:hAnsi="Courier New" w:cs="Courier New"/>
        </w:rPr>
      </w:pPr>
      <w:r w:rsidRPr="00646969">
        <w:rPr>
          <w:rFonts w:ascii="Courier New" w:hAnsi="Courier New" w:cs="Courier New"/>
        </w:rPr>
        <w:t xml:space="preserve">        g.fillRect(x+largeur*3/4-largeur/10,y+hauteur/8,largeur/10,hauteur/20); // L'oeil droit</w:t>
      </w:r>
    </w:p>
    <w:p w14:paraId="0359D1CF" w14:textId="77777777" w:rsidR="00494C92" w:rsidRPr="00646969" w:rsidRDefault="00494C92" w:rsidP="00494C92">
      <w:pPr>
        <w:rPr>
          <w:rFonts w:ascii="Courier New" w:hAnsi="Courier New" w:cs="Courier New"/>
        </w:rPr>
      </w:pPr>
      <w:r w:rsidRPr="00646969">
        <w:rPr>
          <w:rFonts w:ascii="Courier New" w:hAnsi="Courier New" w:cs="Courier New"/>
        </w:rPr>
        <w:t xml:space="preserve">        g.drawLine(x+largeur/4,y+hauteur*3/8,x+largeur*3/4,y+hauteur*3/8); // La bouche</w:t>
      </w:r>
    </w:p>
    <w:p w14:paraId="27D2A620"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573BEEBE" w14:textId="77777777" w:rsidR="00494C92" w:rsidRPr="00646969" w:rsidRDefault="00494C92" w:rsidP="00494C92">
      <w:pPr>
        <w:rPr>
          <w:rFonts w:ascii="Courier New" w:hAnsi="Courier New" w:cs="Courier New"/>
        </w:rPr>
      </w:pPr>
      <w:r w:rsidRPr="00646969">
        <w:rPr>
          <w:rFonts w:ascii="Courier New" w:hAnsi="Courier New" w:cs="Courier New"/>
        </w:rPr>
        <w:t xml:space="preserve">        g.setColor(Color.red);</w:t>
      </w:r>
    </w:p>
    <w:p w14:paraId="3142D60D" w14:textId="77777777" w:rsidR="00494C92" w:rsidRPr="00646969" w:rsidRDefault="00494C92" w:rsidP="00494C92">
      <w:pPr>
        <w:rPr>
          <w:rFonts w:ascii="Courier New" w:hAnsi="Courier New" w:cs="Courier New"/>
        </w:rPr>
      </w:pPr>
      <w:r w:rsidRPr="00646969">
        <w:rPr>
          <w:rFonts w:ascii="Courier New" w:hAnsi="Courier New" w:cs="Courier New"/>
        </w:rPr>
        <w:t xml:space="preserve">        g.fillRect(x,y+hauteur/2,largeur,hauteur/2); // Le corps</w:t>
      </w:r>
    </w:p>
    <w:p w14:paraId="6C1A8131"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4FDB3826" w14:textId="77777777" w:rsidR="00494C92" w:rsidRPr="00646969" w:rsidRDefault="00494C92" w:rsidP="00494C92">
      <w:pPr>
        <w:rPr>
          <w:rFonts w:ascii="Courier New" w:hAnsi="Courier New" w:cs="Courier New"/>
        </w:rPr>
      </w:pPr>
      <w:r w:rsidRPr="00646969">
        <w:rPr>
          <w:rFonts w:ascii="Courier New" w:hAnsi="Courier New" w:cs="Courier New"/>
        </w:rPr>
        <w:t xml:space="preserve">    // Effacer le rectangle du Bot dans tamponGraphics</w:t>
      </w:r>
    </w:p>
    <w:p w14:paraId="2805F3AE" w14:textId="77777777" w:rsidR="00494C92" w:rsidRPr="00646969" w:rsidRDefault="00494C92" w:rsidP="00494C92">
      <w:pPr>
        <w:rPr>
          <w:rFonts w:ascii="Courier New" w:hAnsi="Courier New" w:cs="Courier New"/>
        </w:rPr>
      </w:pPr>
      <w:r w:rsidRPr="00646969">
        <w:rPr>
          <w:rFonts w:ascii="Courier New" w:hAnsi="Courier New" w:cs="Courier New"/>
        </w:rPr>
        <w:t xml:space="preserve">    public void </w:t>
      </w:r>
      <w:r w:rsidRPr="00646969">
        <w:rPr>
          <w:rFonts w:ascii="Courier New" w:hAnsi="Courier New" w:cs="Courier New"/>
          <w:highlight w:val="yellow"/>
        </w:rPr>
        <w:t>effacer</w:t>
      </w:r>
      <w:r w:rsidRPr="00646969">
        <w:rPr>
          <w:rFonts w:ascii="Courier New" w:hAnsi="Courier New" w:cs="Courier New"/>
        </w:rPr>
        <w:t>(Graphics tamponGraphics){</w:t>
      </w:r>
    </w:p>
    <w:p w14:paraId="076226F1" w14:textId="77777777" w:rsidR="00494C92" w:rsidRPr="00646969" w:rsidRDefault="00494C92" w:rsidP="00494C92">
      <w:pPr>
        <w:rPr>
          <w:rFonts w:ascii="Courier New" w:hAnsi="Courier New" w:cs="Courier New"/>
        </w:rPr>
      </w:pPr>
      <w:r w:rsidRPr="00646969">
        <w:rPr>
          <w:rFonts w:ascii="Courier New" w:hAnsi="Courier New" w:cs="Courier New"/>
        </w:rPr>
        <w:t xml:space="preserve">      tamponGraphics.clearRect(x,y,largeur,hauteur);</w:t>
      </w:r>
    </w:p>
    <w:p w14:paraId="5B7C9F06" w14:textId="77777777" w:rsidR="00494C92" w:rsidRPr="00646969" w:rsidRDefault="00494C92" w:rsidP="00494C92">
      <w:pPr>
        <w:rPr>
          <w:rFonts w:ascii="Courier New" w:hAnsi="Courier New" w:cs="Courier New"/>
        </w:rPr>
      </w:pPr>
      <w:r w:rsidRPr="00646969">
        <w:rPr>
          <w:rFonts w:ascii="Courier New" w:hAnsi="Courier New" w:cs="Courier New"/>
        </w:rPr>
        <w:t xml:space="preserve">    }</w:t>
      </w:r>
    </w:p>
    <w:p w14:paraId="56EDA137" w14:textId="77777777" w:rsidR="00494C92" w:rsidRPr="00646969" w:rsidRDefault="00494C92" w:rsidP="00494C92">
      <w:pPr>
        <w:rPr>
          <w:rFonts w:ascii="Courier New" w:hAnsi="Courier New" w:cs="Courier New"/>
        </w:rPr>
      </w:pPr>
      <w:r w:rsidRPr="00646969">
        <w:rPr>
          <w:rFonts w:ascii="Courier New" w:hAnsi="Courier New" w:cs="Courier New"/>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this.vitesseX = vitesseX; this.vitesseY = vitesseY;</w:t>
      </w:r>
    </w:p>
    <w:p w14:paraId="21D57AA0"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lastRenderedPageBreak/>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77777777" w:rsidR="00494C92" w:rsidRPr="00353F45" w:rsidRDefault="0022135E" w:rsidP="00494C92">
      <w:pPr>
        <w:pStyle w:val="Corpsdetexte"/>
      </w:pPr>
      <w:hyperlink r:id="rId35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BotRebondissant.java</w:t>
      </w:r>
    </w:p>
    <w:p w14:paraId="12647082" w14:textId="77777777" w:rsidR="00494C92" w:rsidRPr="000E2E5D" w:rsidRDefault="00494C92" w:rsidP="00494C92">
      <w:pPr>
        <w:rPr>
          <w:rFonts w:ascii="Courier New" w:hAnsi="Courier New" w:cs="Courier New"/>
        </w:rPr>
      </w:pPr>
      <w:r w:rsidRPr="000E2E5D">
        <w:rPr>
          <w:rFonts w:ascii="Courier New" w:hAnsi="Courier New" w:cs="Courier New"/>
        </w:rPr>
        <w:t>import java.awt.*;</w:t>
      </w:r>
    </w:p>
    <w:p w14:paraId="323CD39E" w14:textId="77777777" w:rsidR="00494C92" w:rsidRPr="000E2E5D" w:rsidRDefault="00494C92" w:rsidP="00494C92">
      <w:pPr>
        <w:rPr>
          <w:rFonts w:ascii="Courier New" w:hAnsi="Courier New" w:cs="Courier New"/>
        </w:rPr>
      </w:pPr>
      <w:r w:rsidRPr="000E2E5D">
        <w:rPr>
          <w:rFonts w:ascii="Courier New" w:hAnsi="Courier New" w:cs="Courier New"/>
        </w:rPr>
        <w:t>public class ItiRebondissant {</w:t>
      </w:r>
    </w:p>
    <w:p w14:paraId="628F1B34" w14:textId="77777777" w:rsidR="00494C92" w:rsidRPr="000E2E5D" w:rsidRDefault="00494C92" w:rsidP="00494C92">
      <w:pPr>
        <w:rPr>
          <w:rFonts w:ascii="Courier New" w:hAnsi="Courier New" w:cs="Courier New"/>
        </w:rPr>
      </w:pPr>
      <w:r w:rsidRPr="000E2E5D">
        <w:rPr>
          <w:rFonts w:ascii="Courier New" w:hAnsi="Courier New" w:cs="Courier New"/>
        </w:rPr>
        <w:t xml:space="preserve">    // Variables d'objet qui décrivent l'état d'un objet ItiRebondissant</w:t>
      </w:r>
    </w:p>
    <w:p w14:paraId="27138CAF" w14:textId="77777777" w:rsidR="00494C92" w:rsidRPr="000E2E5D" w:rsidRDefault="00494C92" w:rsidP="00494C92">
      <w:pPr>
        <w:rPr>
          <w:rFonts w:ascii="Courier New" w:hAnsi="Courier New" w:cs="Courier New"/>
        </w:rPr>
      </w:pPr>
      <w:r w:rsidRPr="000E2E5D">
        <w:rPr>
          <w:rFonts w:ascii="Courier New" w:hAnsi="Courier New" w:cs="Courier New"/>
        </w:rPr>
        <w:t xml:space="preserve">    private int x,y;              // Coordonnées x du Bot</w:t>
      </w:r>
    </w:p>
    <w:p w14:paraId="3408D38A" w14:textId="77777777" w:rsidR="00494C92" w:rsidRPr="000E2E5D" w:rsidRDefault="00494C92" w:rsidP="00494C92">
      <w:pPr>
        <w:rPr>
          <w:rFonts w:ascii="Courier New" w:hAnsi="Courier New" w:cs="Courier New"/>
        </w:rPr>
      </w:pPr>
      <w:r w:rsidRPr="000E2E5D">
        <w:rPr>
          <w:rFonts w:ascii="Courier New" w:hAnsi="Courier New" w:cs="Courier New"/>
        </w:rPr>
        <w:t xml:space="preserve">    private int largeur,hauteur;  // Taille du Bot</w:t>
      </w:r>
    </w:p>
    <w:p w14:paraId="51A8374A" w14:textId="77777777" w:rsidR="00494C92" w:rsidRPr="000E2E5D" w:rsidRDefault="00494C92" w:rsidP="00494C92">
      <w:pPr>
        <w:rPr>
          <w:rFonts w:ascii="Courier New" w:hAnsi="Courier New" w:cs="Courier New"/>
        </w:rPr>
      </w:pPr>
      <w:r w:rsidRPr="000E2E5D">
        <w:rPr>
          <w:rFonts w:ascii="Courier New" w:hAnsi="Courier New" w:cs="Courier New"/>
        </w:rPr>
        <w:t xml:space="preserve">    private int vitesseX;         // Vitesse de déplacement dans l'axe x </w:t>
      </w:r>
    </w:p>
    <w:p w14:paraId="3D5DE9C6" w14:textId="77777777" w:rsidR="00494C92" w:rsidRPr="000E2E5D" w:rsidRDefault="00494C92" w:rsidP="00494C92">
      <w:pPr>
        <w:rPr>
          <w:rFonts w:ascii="Courier New" w:hAnsi="Courier New" w:cs="Courier New"/>
        </w:rPr>
      </w:pPr>
      <w:r w:rsidRPr="000E2E5D">
        <w:rPr>
          <w:rFonts w:ascii="Courier New" w:hAnsi="Courier New" w:cs="Courier New"/>
        </w:rPr>
        <w:t xml:space="preserve">    private int vitesseY;         // Vitesse de déplacement dans l'axe y</w:t>
      </w:r>
    </w:p>
    <w:p w14:paraId="56DE2D3E" w14:textId="77777777" w:rsidR="00494C92" w:rsidRPr="000E2E5D" w:rsidRDefault="00494C92" w:rsidP="00494C92">
      <w:pPr>
        <w:rPr>
          <w:rFonts w:ascii="Courier New" w:hAnsi="Courier New" w:cs="Courier New"/>
        </w:rPr>
      </w:pPr>
      <w:r w:rsidRPr="000E2E5D">
        <w:rPr>
          <w:rFonts w:ascii="Courier New" w:hAnsi="Courier New" w:cs="Courier New"/>
        </w:rPr>
        <w:t xml:space="preserve">    </w:t>
      </w:r>
    </w:p>
    <w:p w14:paraId="247A74F9" w14:textId="77777777" w:rsidR="00494C92" w:rsidRPr="000E2E5D" w:rsidRDefault="00494C92" w:rsidP="00494C92">
      <w:pPr>
        <w:rPr>
          <w:rFonts w:ascii="Courier New" w:hAnsi="Courier New" w:cs="Courier New"/>
        </w:rPr>
      </w:pPr>
      <w:r w:rsidRPr="000E2E5D">
        <w:rPr>
          <w:rFonts w:ascii="Courier New" w:hAnsi="Courier New" w:cs="Courier New"/>
        </w:rPr>
        <w:t xml:space="preserve">    // Constructeur pour initialiser l'état du ItiRebondissant</w:t>
      </w:r>
    </w:p>
    <w:p w14:paraId="08E638F2" w14:textId="77777777" w:rsidR="00494C92" w:rsidRPr="000E2E5D" w:rsidRDefault="00494C92" w:rsidP="00494C92">
      <w:pPr>
        <w:rPr>
          <w:rFonts w:ascii="Courier New" w:hAnsi="Courier New" w:cs="Courier New"/>
        </w:rPr>
      </w:pPr>
      <w:r w:rsidRPr="000E2E5D">
        <w:rPr>
          <w:rFonts w:ascii="Courier New" w:hAnsi="Courier New" w:cs="Courier New"/>
        </w:rPr>
        <w:t xml:space="preserve">    public ItiRebondissant(</w:t>
      </w:r>
    </w:p>
    <w:p w14:paraId="03235025" w14:textId="77777777" w:rsidR="00494C92" w:rsidRPr="000E2E5D" w:rsidRDefault="00494C92" w:rsidP="00494C92">
      <w:pPr>
        <w:rPr>
          <w:rFonts w:ascii="Courier New" w:hAnsi="Courier New" w:cs="Courier New"/>
        </w:rPr>
      </w:pPr>
      <w:r w:rsidRPr="000E2E5D">
        <w:rPr>
          <w:rFonts w:ascii="Courier New" w:hAnsi="Courier New" w:cs="Courier New"/>
        </w:rPr>
        <w:t xml:space="preserve">      int x, int y, int largeur, int hauteur,</w:t>
      </w:r>
    </w:p>
    <w:p w14:paraId="7CC63FB4" w14:textId="77777777" w:rsidR="00494C92" w:rsidRPr="000E2E5D" w:rsidRDefault="00494C92" w:rsidP="00494C92">
      <w:pPr>
        <w:rPr>
          <w:rFonts w:ascii="Courier New" w:hAnsi="Courier New" w:cs="Courier New"/>
        </w:rPr>
      </w:pPr>
      <w:r w:rsidRPr="000E2E5D">
        <w:rPr>
          <w:rFonts w:ascii="Courier New" w:hAnsi="Courier New" w:cs="Courier New"/>
        </w:rPr>
        <w:t xml:space="preserve">      int vitesseX,int vitesseY) {</w:t>
      </w:r>
    </w:p>
    <w:p w14:paraId="5C86D94C" w14:textId="77777777" w:rsidR="00494C92" w:rsidRPr="000E2E5D" w:rsidRDefault="00494C92" w:rsidP="00494C92">
      <w:pPr>
        <w:rPr>
          <w:rFonts w:ascii="Courier New" w:hAnsi="Courier New" w:cs="Courier New"/>
        </w:rPr>
      </w:pPr>
      <w:r w:rsidRPr="000E2E5D">
        <w:rPr>
          <w:rFonts w:ascii="Courier New" w:hAnsi="Courier New" w:cs="Courier New"/>
        </w:rPr>
        <w:t xml:space="preserve">        this.x = x; this.y = y;</w:t>
      </w:r>
    </w:p>
    <w:p w14:paraId="3C4B2196" w14:textId="77777777" w:rsidR="00494C92" w:rsidRPr="000E2E5D" w:rsidRDefault="00494C92" w:rsidP="00494C92">
      <w:pPr>
        <w:rPr>
          <w:rFonts w:ascii="Courier New" w:hAnsi="Courier New" w:cs="Courier New"/>
        </w:rPr>
      </w:pPr>
      <w:r w:rsidRPr="000E2E5D">
        <w:rPr>
          <w:rFonts w:ascii="Courier New" w:hAnsi="Courier New" w:cs="Courier New"/>
        </w:rPr>
        <w:t xml:space="preserve">        this.hauteur = hauteur; this.largeur = largeur;</w:t>
      </w:r>
    </w:p>
    <w:p w14:paraId="29543D54" w14:textId="77777777" w:rsidR="00494C92" w:rsidRPr="000E2E5D" w:rsidRDefault="00494C92" w:rsidP="00494C92">
      <w:pPr>
        <w:rPr>
          <w:rFonts w:ascii="Courier New" w:hAnsi="Courier New" w:cs="Courier New"/>
          <w:lang w:val="fr-CA"/>
        </w:rPr>
      </w:pPr>
      <w:r w:rsidRPr="000E2E5D">
        <w:rPr>
          <w:rFonts w:ascii="Courier New" w:hAnsi="Courier New" w:cs="Courier New"/>
        </w:rPr>
        <w:t xml:space="preserve">        </w:t>
      </w:r>
      <w:r w:rsidRPr="000E2E5D">
        <w:rPr>
          <w:rFonts w:ascii="Courier New" w:hAnsi="Courier New" w:cs="Courier New"/>
          <w:lang w:val="fr-CA"/>
        </w:rPr>
        <w:t>this.vitesseX = vitesseX; this.vitesseY = vitesseY;</w:t>
      </w:r>
    </w:p>
    <w:p w14:paraId="1FC17E15" w14:textId="77777777" w:rsidR="00494C92" w:rsidRPr="000E2E5D" w:rsidRDefault="00494C92" w:rsidP="00494C92">
      <w:pPr>
        <w:rPr>
          <w:rFonts w:ascii="Courier New" w:hAnsi="Courier New" w:cs="Courier New"/>
        </w:rPr>
      </w:pPr>
      <w:r w:rsidRPr="000E2E5D">
        <w:rPr>
          <w:rFonts w:ascii="Courier New" w:hAnsi="Courier New" w:cs="Courier New"/>
          <w:lang w:val="fr-CA"/>
        </w:rPr>
        <w:t xml:space="preserve">    </w:t>
      </w:r>
      <w:r w:rsidRPr="000E2E5D">
        <w:rPr>
          <w:rFonts w:ascii="Courier New" w:hAnsi="Courier New" w:cs="Courier New"/>
        </w:rPr>
        <w:t>}</w:t>
      </w:r>
    </w:p>
    <w:p w14:paraId="5D0EB8CE" w14:textId="77777777" w:rsidR="00494C92" w:rsidRPr="000E2E5D" w:rsidRDefault="00494C92" w:rsidP="00494C92">
      <w:pPr>
        <w:rPr>
          <w:rFonts w:ascii="Courier New" w:hAnsi="Courier New" w:cs="Courier New"/>
        </w:rPr>
      </w:pPr>
    </w:p>
    <w:p w14:paraId="18D49420" w14:textId="77777777" w:rsidR="00494C92" w:rsidRPr="000E2E5D" w:rsidRDefault="00494C92" w:rsidP="00494C92">
      <w:pPr>
        <w:rPr>
          <w:rFonts w:ascii="Courier New" w:hAnsi="Courier New" w:cs="Courier New"/>
        </w:rPr>
      </w:pPr>
      <w:r w:rsidRPr="000E2E5D">
        <w:rPr>
          <w:rFonts w:ascii="Courier New" w:hAnsi="Courier New" w:cs="Courier New"/>
        </w:rPr>
        <w:t xml:space="preserve">    // Déplacement pour la prochaine itération</w:t>
      </w:r>
    </w:p>
    <w:p w14:paraId="2E434892" w14:textId="77777777" w:rsidR="00494C92" w:rsidRPr="000E2E5D" w:rsidRDefault="00494C92" w:rsidP="00494C92">
      <w:pPr>
        <w:rPr>
          <w:rFonts w:ascii="Courier New" w:hAnsi="Courier New" w:cs="Courier New"/>
        </w:rPr>
      </w:pPr>
      <w:r w:rsidRPr="000E2E5D">
        <w:rPr>
          <w:rFonts w:ascii="Courier New" w:hAnsi="Courier New" w:cs="Courier New"/>
        </w:rPr>
        <w:t xml:space="preserve">    public void deplacer(int largeurFenetre, int hauteurFenetre){</w:t>
      </w:r>
    </w:p>
    <w:p w14:paraId="6643E4AD" w14:textId="77777777" w:rsidR="00494C92" w:rsidRPr="000E2E5D" w:rsidRDefault="00494C92" w:rsidP="00494C92">
      <w:pPr>
        <w:rPr>
          <w:rFonts w:ascii="Courier New" w:hAnsi="Courier New" w:cs="Courier New"/>
        </w:rPr>
      </w:pPr>
      <w:r w:rsidRPr="000E2E5D">
        <w:rPr>
          <w:rFonts w:ascii="Courier New" w:hAnsi="Courier New" w:cs="Courier New"/>
        </w:rPr>
        <w:t xml:space="preserve">      if (x+largeur&gt;=largeurFenetre | x &lt; 0) // Si atteint le bord selon x</w:t>
      </w:r>
    </w:p>
    <w:p w14:paraId="55A8A04E" w14:textId="77777777" w:rsidR="00494C92" w:rsidRPr="000E2E5D" w:rsidRDefault="00494C92" w:rsidP="00494C92">
      <w:pPr>
        <w:rPr>
          <w:rFonts w:ascii="Courier New" w:hAnsi="Courier New" w:cs="Courier New"/>
        </w:rPr>
      </w:pPr>
      <w:r w:rsidRPr="000E2E5D">
        <w:rPr>
          <w:rFonts w:ascii="Courier New" w:hAnsi="Courier New" w:cs="Courier New"/>
        </w:rPr>
        <w:t xml:space="preserve">        vitesseX = -vitesseX; // Inverser la direction selon x</w:t>
      </w:r>
    </w:p>
    <w:p w14:paraId="411AB9E9" w14:textId="77777777" w:rsidR="00494C92" w:rsidRPr="000E2E5D" w:rsidRDefault="00494C92" w:rsidP="00494C92">
      <w:pPr>
        <w:rPr>
          <w:rFonts w:ascii="Courier New" w:hAnsi="Courier New" w:cs="Courier New"/>
        </w:rPr>
      </w:pPr>
      <w:r w:rsidRPr="000E2E5D">
        <w:rPr>
          <w:rFonts w:ascii="Courier New" w:hAnsi="Courier New" w:cs="Courier New"/>
        </w:rPr>
        <w:t xml:space="preserve">      x = x + vitesseX; // Déplacement selon x     </w:t>
      </w:r>
    </w:p>
    <w:p w14:paraId="395AF6DD" w14:textId="77777777" w:rsidR="00494C92" w:rsidRPr="000E2E5D" w:rsidRDefault="00494C92" w:rsidP="00494C92">
      <w:pPr>
        <w:rPr>
          <w:rFonts w:ascii="Courier New" w:hAnsi="Courier New" w:cs="Courier New"/>
        </w:rPr>
      </w:pPr>
      <w:r w:rsidRPr="000E2E5D">
        <w:rPr>
          <w:rFonts w:ascii="Courier New" w:hAnsi="Courier New" w:cs="Courier New"/>
        </w:rPr>
        <w:t xml:space="preserve">      if (y+hauteur&gt;=hauteurFenetre | y &lt; 0) // Si atteint le bord selon y</w:t>
      </w:r>
    </w:p>
    <w:p w14:paraId="71BD403E" w14:textId="77777777" w:rsidR="00494C92" w:rsidRPr="000E2E5D" w:rsidRDefault="00494C92" w:rsidP="00494C92">
      <w:pPr>
        <w:rPr>
          <w:rFonts w:ascii="Courier New" w:hAnsi="Courier New" w:cs="Courier New"/>
        </w:rPr>
      </w:pPr>
      <w:r w:rsidRPr="000E2E5D">
        <w:rPr>
          <w:rFonts w:ascii="Courier New" w:hAnsi="Courier New" w:cs="Courier New"/>
        </w:rPr>
        <w:t xml:space="preserve">        vitesseY = -vitesseY; // Inverser la direction selon y</w:t>
      </w:r>
    </w:p>
    <w:p w14:paraId="04568110" w14:textId="77777777" w:rsidR="00494C92" w:rsidRPr="000E2E5D" w:rsidRDefault="00494C92" w:rsidP="00494C92">
      <w:pPr>
        <w:rPr>
          <w:rFonts w:ascii="Courier New" w:hAnsi="Courier New" w:cs="Courier New"/>
        </w:rPr>
      </w:pPr>
      <w:r w:rsidRPr="000E2E5D">
        <w:rPr>
          <w:rFonts w:ascii="Courier New" w:hAnsi="Courier New" w:cs="Courier New"/>
        </w:rPr>
        <w:t xml:space="preserve">      y = y + vitesseY; // Déplacement selon y           </w:t>
      </w:r>
    </w:p>
    <w:p w14:paraId="05A20414" w14:textId="77777777" w:rsidR="00494C92" w:rsidRPr="000E2E5D" w:rsidRDefault="00494C92" w:rsidP="00494C92">
      <w:pPr>
        <w:rPr>
          <w:rFonts w:ascii="Courier New" w:hAnsi="Courier New" w:cs="Courier New"/>
        </w:rPr>
      </w:pPr>
      <w:r w:rsidRPr="000E2E5D">
        <w:rPr>
          <w:rFonts w:ascii="Courier New" w:hAnsi="Courier New" w:cs="Courier New"/>
        </w:rPr>
        <w:t xml:space="preserve">    }</w:t>
      </w:r>
    </w:p>
    <w:p w14:paraId="33832EC3" w14:textId="77777777" w:rsidR="00494C92" w:rsidRPr="000E2E5D" w:rsidRDefault="00494C92" w:rsidP="00494C92">
      <w:pPr>
        <w:rPr>
          <w:rFonts w:ascii="Courier New" w:hAnsi="Courier New" w:cs="Courier New"/>
        </w:rPr>
      </w:pPr>
    </w:p>
    <w:p w14:paraId="4AA5AADB" w14:textId="77777777" w:rsidR="00494C92" w:rsidRPr="000E2E5D" w:rsidRDefault="00494C92" w:rsidP="00494C92">
      <w:pPr>
        <w:rPr>
          <w:rFonts w:ascii="Courier New" w:hAnsi="Courier New" w:cs="Courier New"/>
        </w:rPr>
      </w:pPr>
      <w:r w:rsidRPr="000E2E5D">
        <w:rPr>
          <w:rFonts w:ascii="Courier New" w:hAnsi="Courier New" w:cs="Courier New"/>
        </w:rPr>
        <w:t xml:space="preserve">    // Dessin du Iti</w:t>
      </w:r>
    </w:p>
    <w:p w14:paraId="5098805B" w14:textId="77777777" w:rsidR="00494C92" w:rsidRPr="000E2E5D" w:rsidRDefault="00494C92" w:rsidP="00494C92">
      <w:pPr>
        <w:rPr>
          <w:rFonts w:ascii="Courier New" w:hAnsi="Courier New" w:cs="Courier New"/>
        </w:rPr>
      </w:pPr>
      <w:r w:rsidRPr="000E2E5D">
        <w:rPr>
          <w:rFonts w:ascii="Courier New" w:hAnsi="Courier New" w:cs="Courier New"/>
        </w:rPr>
        <w:t xml:space="preserve">    public void paint(Graphics g) {</w:t>
      </w:r>
    </w:p>
    <w:p w14:paraId="0580F303" w14:textId="77777777" w:rsidR="00494C92" w:rsidRPr="000E2E5D" w:rsidRDefault="00494C92" w:rsidP="00494C92">
      <w:pPr>
        <w:rPr>
          <w:rFonts w:ascii="Courier New" w:hAnsi="Courier New" w:cs="Courier New"/>
        </w:rPr>
      </w:pPr>
      <w:r w:rsidRPr="000E2E5D">
        <w:rPr>
          <w:rFonts w:ascii="Courier New" w:hAnsi="Courier New" w:cs="Courier New"/>
        </w:rPr>
        <w:t xml:space="preserve">        // Coordonnées du milieu du rectangle englobant pour faciliter les calculs</w:t>
      </w:r>
    </w:p>
    <w:p w14:paraId="3EF7664C" w14:textId="77777777" w:rsidR="00494C92" w:rsidRPr="000E2E5D" w:rsidRDefault="00494C92" w:rsidP="00494C92">
      <w:pPr>
        <w:rPr>
          <w:rFonts w:ascii="Courier New" w:hAnsi="Courier New" w:cs="Courier New"/>
        </w:rPr>
      </w:pPr>
      <w:r w:rsidRPr="000E2E5D">
        <w:rPr>
          <w:rFonts w:ascii="Courier New" w:hAnsi="Courier New" w:cs="Courier New"/>
        </w:rPr>
        <w:t xml:space="preserve">        int milieux = x + largeur/2;</w:t>
      </w:r>
    </w:p>
    <w:p w14:paraId="341C51E5" w14:textId="77777777" w:rsidR="00494C92" w:rsidRPr="000E2E5D" w:rsidRDefault="00494C92" w:rsidP="00494C92">
      <w:pPr>
        <w:rPr>
          <w:rFonts w:ascii="Courier New" w:hAnsi="Courier New" w:cs="Courier New"/>
        </w:rPr>
      </w:pPr>
      <w:r w:rsidRPr="000E2E5D">
        <w:rPr>
          <w:rFonts w:ascii="Courier New" w:hAnsi="Courier New" w:cs="Courier New"/>
        </w:rPr>
        <w:t xml:space="preserve">        int milieuy = y + hauteur/2;</w:t>
      </w:r>
    </w:p>
    <w:p w14:paraId="3D7E8154" w14:textId="77777777" w:rsidR="00494C92" w:rsidRPr="000E2E5D" w:rsidRDefault="00494C92" w:rsidP="00494C92">
      <w:pPr>
        <w:rPr>
          <w:rFonts w:ascii="Courier New" w:hAnsi="Courier New" w:cs="Courier New"/>
        </w:rPr>
      </w:pPr>
      <w:r w:rsidRPr="000E2E5D">
        <w:rPr>
          <w:rFonts w:ascii="Courier New" w:hAnsi="Courier New" w:cs="Courier New"/>
        </w:rPr>
        <w:t xml:space="preserve">        // La tête</w:t>
      </w:r>
    </w:p>
    <w:p w14:paraId="393443C4" w14:textId="77777777" w:rsidR="00494C92" w:rsidRPr="000E2E5D" w:rsidRDefault="00494C92" w:rsidP="00494C92">
      <w:pPr>
        <w:rPr>
          <w:rFonts w:ascii="Courier New" w:hAnsi="Courier New" w:cs="Courier New"/>
        </w:rPr>
      </w:pPr>
      <w:r w:rsidRPr="000E2E5D">
        <w:rPr>
          <w:rFonts w:ascii="Courier New" w:hAnsi="Courier New" w:cs="Courier New"/>
        </w:rPr>
        <w:t xml:space="preserve">        g.setColor(Color.pink);</w:t>
      </w:r>
    </w:p>
    <w:p w14:paraId="25187E49" w14:textId="77777777" w:rsidR="00494C92" w:rsidRPr="000E2E5D" w:rsidRDefault="00494C92" w:rsidP="00494C92">
      <w:pPr>
        <w:rPr>
          <w:rFonts w:ascii="Courier New" w:hAnsi="Courier New" w:cs="Courier New"/>
        </w:rPr>
      </w:pPr>
      <w:r w:rsidRPr="000E2E5D">
        <w:rPr>
          <w:rFonts w:ascii="Courier New" w:hAnsi="Courier New" w:cs="Courier New"/>
        </w:rPr>
        <w:t xml:space="preserve">        g.fillOval(x+largeur/3,y,largeur/3,hauteur/4);</w:t>
      </w:r>
    </w:p>
    <w:p w14:paraId="37B18652" w14:textId="77777777" w:rsidR="00494C92" w:rsidRPr="000E2E5D" w:rsidRDefault="00494C92" w:rsidP="00494C92">
      <w:pPr>
        <w:rPr>
          <w:rFonts w:ascii="Courier New" w:hAnsi="Courier New" w:cs="Courier New"/>
        </w:rPr>
      </w:pPr>
      <w:r w:rsidRPr="000E2E5D">
        <w:rPr>
          <w:rFonts w:ascii="Courier New" w:hAnsi="Courier New" w:cs="Courier New"/>
        </w:rPr>
        <w:t xml:space="preserve">        // Le sourire</w:t>
      </w:r>
    </w:p>
    <w:p w14:paraId="307ABC6D" w14:textId="77777777" w:rsidR="00494C92" w:rsidRPr="000E2E5D" w:rsidRDefault="00494C92" w:rsidP="00494C92">
      <w:pPr>
        <w:rPr>
          <w:rFonts w:ascii="Courier New" w:hAnsi="Courier New" w:cs="Courier New"/>
        </w:rPr>
      </w:pPr>
      <w:r w:rsidRPr="000E2E5D">
        <w:rPr>
          <w:rFonts w:ascii="Courier New" w:hAnsi="Courier New" w:cs="Courier New"/>
        </w:rPr>
        <w:t xml:space="preserve">        g.setColor(Color.black);</w:t>
      </w:r>
    </w:p>
    <w:p w14:paraId="6F9B63C2"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g.drawArc(x+largeur/3,y-hauteur/12,largeur/3,hauteur/4,-125,70);</w:t>
      </w:r>
    </w:p>
    <w:p w14:paraId="374EF23A" w14:textId="77777777" w:rsidR="00494C92" w:rsidRPr="000E2E5D" w:rsidRDefault="00494C92" w:rsidP="00494C92">
      <w:pPr>
        <w:rPr>
          <w:rFonts w:ascii="Courier New" w:hAnsi="Courier New" w:cs="Courier New"/>
        </w:rPr>
      </w:pPr>
      <w:r w:rsidRPr="000E2E5D">
        <w:rPr>
          <w:rFonts w:ascii="Courier New" w:hAnsi="Courier New" w:cs="Courier New"/>
        </w:rPr>
        <w:t xml:space="preserve">        // Les yeux </w:t>
      </w:r>
    </w:p>
    <w:p w14:paraId="6AAF7282" w14:textId="77777777" w:rsidR="00494C92" w:rsidRPr="000E2E5D" w:rsidRDefault="00494C92" w:rsidP="00494C92">
      <w:pPr>
        <w:rPr>
          <w:rFonts w:ascii="Courier New" w:hAnsi="Courier New" w:cs="Courier New"/>
        </w:rPr>
      </w:pPr>
      <w:r w:rsidRPr="000E2E5D">
        <w:rPr>
          <w:rFonts w:ascii="Courier New" w:hAnsi="Courier New" w:cs="Courier New"/>
        </w:rPr>
        <w:t xml:space="preserve">        g.fillOval(milieux-largeur/8,y+hauteur/12,largeur/12,hauteur/24);</w:t>
      </w:r>
    </w:p>
    <w:p w14:paraId="67C8E474" w14:textId="77777777" w:rsidR="00494C92" w:rsidRPr="000E2E5D" w:rsidRDefault="00494C92" w:rsidP="00494C92">
      <w:pPr>
        <w:rPr>
          <w:rFonts w:ascii="Courier New" w:hAnsi="Courier New" w:cs="Courier New"/>
        </w:rPr>
      </w:pPr>
      <w:r w:rsidRPr="000E2E5D">
        <w:rPr>
          <w:rFonts w:ascii="Courier New" w:hAnsi="Courier New" w:cs="Courier New"/>
        </w:rPr>
        <w:t xml:space="preserve">        g.fillOval(milieux+largeur/8-largeur/12,y+hauteur/12,largeur/12,hauteur/24);</w:t>
      </w:r>
    </w:p>
    <w:p w14:paraId="20F12051" w14:textId="77777777" w:rsidR="00494C92" w:rsidRPr="000E2E5D" w:rsidRDefault="00494C92" w:rsidP="00494C92">
      <w:pPr>
        <w:rPr>
          <w:rFonts w:ascii="Courier New" w:hAnsi="Courier New" w:cs="Courier New"/>
        </w:rPr>
      </w:pPr>
      <w:r w:rsidRPr="000E2E5D">
        <w:rPr>
          <w:rFonts w:ascii="Courier New" w:hAnsi="Courier New" w:cs="Courier New"/>
        </w:rPr>
        <w:t xml:space="preserve">        // Le corps</w:t>
      </w:r>
    </w:p>
    <w:p w14:paraId="5D7185A9"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g.drawLine(milieux,y+hauteur/4,milieux,y+hauteur*3/4);</w:t>
      </w:r>
    </w:p>
    <w:p w14:paraId="6721941C" w14:textId="77777777" w:rsidR="00494C92" w:rsidRPr="000E2E5D" w:rsidRDefault="00494C92" w:rsidP="00494C92">
      <w:pPr>
        <w:rPr>
          <w:rFonts w:ascii="Courier New" w:hAnsi="Courier New" w:cs="Courier New"/>
        </w:rPr>
      </w:pPr>
      <w:r w:rsidRPr="000E2E5D">
        <w:rPr>
          <w:rFonts w:ascii="Courier New" w:hAnsi="Courier New" w:cs="Courier New"/>
        </w:rPr>
        <w:t xml:space="preserve">        // Les bras</w:t>
      </w:r>
    </w:p>
    <w:p w14:paraId="0E3BEFB5"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g.drawLine(x+1,y+hauteur/4,milieux,milieuy);</w:t>
      </w:r>
    </w:p>
    <w:p w14:paraId="2C67BE0F" w14:textId="77777777" w:rsidR="00494C92" w:rsidRPr="000E2E5D" w:rsidRDefault="00494C92" w:rsidP="00494C92">
      <w:pPr>
        <w:rPr>
          <w:rFonts w:ascii="Courier New" w:hAnsi="Courier New" w:cs="Courier New"/>
        </w:rPr>
      </w:pPr>
      <w:r w:rsidRPr="000E2E5D">
        <w:rPr>
          <w:rFonts w:ascii="Courier New" w:hAnsi="Courier New" w:cs="Courier New"/>
        </w:rPr>
        <w:lastRenderedPageBreak/>
        <w:t xml:space="preserve">        g.drawLine(x+largeur-1,y+hauteur/4,milieux,milieuy);</w:t>
      </w:r>
    </w:p>
    <w:p w14:paraId="22F30DFB" w14:textId="77777777" w:rsidR="00494C92" w:rsidRPr="000E2E5D" w:rsidRDefault="00494C92" w:rsidP="00494C92">
      <w:pPr>
        <w:rPr>
          <w:rFonts w:ascii="Courier New" w:hAnsi="Courier New" w:cs="Courier New"/>
        </w:rPr>
      </w:pPr>
      <w:r w:rsidRPr="000E2E5D">
        <w:rPr>
          <w:rFonts w:ascii="Courier New" w:hAnsi="Courier New" w:cs="Courier New"/>
        </w:rPr>
        <w:t xml:space="preserve">        // Les jambes</w:t>
      </w:r>
    </w:p>
    <w:p w14:paraId="616C296D"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g.drawLine(x+1,y+hauteur-1,milieux,y+hauteur*3/4);</w:t>
      </w:r>
    </w:p>
    <w:p w14:paraId="0D7E333C" w14:textId="77777777" w:rsidR="00494C92" w:rsidRPr="000E2E5D" w:rsidRDefault="00494C92" w:rsidP="00494C92">
      <w:pPr>
        <w:rPr>
          <w:rFonts w:ascii="Courier New" w:hAnsi="Courier New" w:cs="Courier New"/>
        </w:rPr>
      </w:pPr>
      <w:r w:rsidRPr="000E2E5D">
        <w:rPr>
          <w:rFonts w:ascii="Courier New" w:hAnsi="Courier New" w:cs="Courier New"/>
        </w:rPr>
        <w:t xml:space="preserve">        g.drawLine(x+largeur-1,y+hauteur-1,milieux,y+hauteur*3/4);</w:t>
      </w:r>
    </w:p>
    <w:p w14:paraId="3D804935" w14:textId="77777777" w:rsidR="00494C92" w:rsidRPr="000E2E5D" w:rsidRDefault="00494C92" w:rsidP="00494C92">
      <w:pPr>
        <w:rPr>
          <w:rFonts w:ascii="Courier New" w:hAnsi="Courier New" w:cs="Courier New"/>
        </w:rPr>
      </w:pPr>
      <w:r w:rsidRPr="000E2E5D">
        <w:rPr>
          <w:rFonts w:ascii="Courier New" w:hAnsi="Courier New" w:cs="Courier New"/>
        </w:rPr>
        <w:t xml:space="preserve">    }</w:t>
      </w:r>
    </w:p>
    <w:p w14:paraId="7D8549DF" w14:textId="77777777" w:rsidR="00494C92" w:rsidRPr="000E2E5D" w:rsidRDefault="00494C92" w:rsidP="00494C92">
      <w:pPr>
        <w:rPr>
          <w:rFonts w:ascii="Courier New" w:hAnsi="Courier New" w:cs="Courier New"/>
        </w:rPr>
      </w:pPr>
    </w:p>
    <w:p w14:paraId="7D6FE51F" w14:textId="77777777" w:rsidR="00494C92" w:rsidRPr="000E2E5D" w:rsidRDefault="00494C92" w:rsidP="00494C92">
      <w:pPr>
        <w:rPr>
          <w:rFonts w:ascii="Courier New" w:hAnsi="Courier New" w:cs="Courier New"/>
        </w:rPr>
      </w:pPr>
      <w:r w:rsidRPr="000E2E5D">
        <w:rPr>
          <w:rFonts w:ascii="Courier New" w:hAnsi="Courier New" w:cs="Courier New"/>
        </w:rPr>
        <w:t xml:space="preserve">    // Effacer le rectangle du Iti dans tamponGraphics</w:t>
      </w:r>
    </w:p>
    <w:p w14:paraId="48B5D2DE" w14:textId="77777777" w:rsidR="00494C92" w:rsidRPr="000E2E5D" w:rsidRDefault="00494C92" w:rsidP="00494C92">
      <w:pPr>
        <w:rPr>
          <w:rFonts w:ascii="Courier New" w:hAnsi="Courier New" w:cs="Courier New"/>
        </w:rPr>
      </w:pPr>
      <w:r w:rsidRPr="000E2E5D">
        <w:rPr>
          <w:rFonts w:ascii="Courier New" w:hAnsi="Courier New" w:cs="Courier New"/>
        </w:rPr>
        <w:t xml:space="preserve">    public void effacer(Graphics tamponGraphics){</w:t>
      </w:r>
    </w:p>
    <w:p w14:paraId="02676B30" w14:textId="77777777" w:rsidR="00494C92" w:rsidRPr="000E2E5D" w:rsidRDefault="00494C92" w:rsidP="00494C92">
      <w:pPr>
        <w:rPr>
          <w:rFonts w:ascii="Courier New" w:hAnsi="Courier New" w:cs="Courier New"/>
        </w:rPr>
      </w:pPr>
      <w:r w:rsidRPr="000E2E5D">
        <w:rPr>
          <w:rFonts w:ascii="Courier New" w:hAnsi="Courier New" w:cs="Courier New"/>
        </w:rPr>
        <w:t xml:space="preserve">      tamponGraphics.clearRect(x,y,largeur,hauteur);</w:t>
      </w:r>
    </w:p>
    <w:p w14:paraId="5487D06D" w14:textId="77777777" w:rsidR="00494C92" w:rsidRPr="000E2E5D" w:rsidRDefault="00494C92" w:rsidP="00494C92">
      <w:pPr>
        <w:rPr>
          <w:rFonts w:ascii="Courier New" w:hAnsi="Courier New" w:cs="Courier New"/>
        </w:rPr>
      </w:pPr>
      <w:r w:rsidRPr="000E2E5D">
        <w:rPr>
          <w:rFonts w:ascii="Courier New" w:hAnsi="Courier New" w:cs="Courier New"/>
        </w:rPr>
        <w:t xml:space="preserve">    }</w:t>
      </w:r>
    </w:p>
    <w:p w14:paraId="7953C415" w14:textId="77777777" w:rsidR="00494C92" w:rsidRPr="000E2E5D" w:rsidRDefault="00494C92" w:rsidP="00494C92">
      <w:pPr>
        <w:rPr>
          <w:rFonts w:ascii="Courier New" w:hAnsi="Courier New" w:cs="Courier New"/>
        </w:rPr>
      </w:pPr>
      <w:r w:rsidRPr="000E2E5D">
        <w:rPr>
          <w:rFonts w:ascii="Courier New" w:hAnsi="Courier New" w:cs="Courier New"/>
        </w:rPr>
        <w:t>}</w:t>
      </w:r>
    </w:p>
    <w:p w14:paraId="1D964C59" w14:textId="77777777" w:rsidR="00494C92" w:rsidRDefault="00494C92" w:rsidP="00494C92">
      <w:pPr>
        <w:pStyle w:val="Corpsdetexte"/>
      </w:pP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77777777" w:rsidR="00494C92" w:rsidRPr="00354BB3" w:rsidRDefault="0022135E" w:rsidP="00494C92">
      <w:pPr>
        <w:pStyle w:val="Corpsdetexte"/>
      </w:pPr>
      <w:hyperlink r:id="rId35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ExempleJFrameAvecClassesPourBotEtIti.java</w:t>
      </w:r>
    </w:p>
    <w:p w14:paraId="03786A28" w14:textId="77777777" w:rsidR="00494C92" w:rsidRPr="00DA789A" w:rsidRDefault="00494C92" w:rsidP="00494C92">
      <w:pPr>
        <w:rPr>
          <w:rFonts w:ascii="Courier New" w:hAnsi="Courier New" w:cs="Courier New"/>
        </w:rPr>
      </w:pPr>
      <w:r w:rsidRPr="00DA789A">
        <w:rPr>
          <w:rFonts w:ascii="Courier New" w:hAnsi="Courier New" w:cs="Courier New"/>
        </w:rPr>
        <w:t>// Plusieurs Bot et Iti qui bougent</w:t>
      </w:r>
    </w:p>
    <w:p w14:paraId="3D8D3A60" w14:textId="77777777" w:rsidR="00494C92" w:rsidRPr="00DA789A" w:rsidRDefault="00494C92" w:rsidP="00494C92">
      <w:pPr>
        <w:rPr>
          <w:rFonts w:ascii="Courier New" w:hAnsi="Courier New" w:cs="Courier New"/>
        </w:rPr>
      </w:pPr>
      <w:r w:rsidRPr="00DA789A">
        <w:rPr>
          <w:rFonts w:ascii="Courier New" w:hAnsi="Courier New" w:cs="Courier New"/>
        </w:rPr>
        <w:t>// Utilise les classes BotRebondissant et ItiRebondissant</w:t>
      </w:r>
    </w:p>
    <w:p w14:paraId="6E055767" w14:textId="77777777" w:rsidR="00494C92" w:rsidRPr="00DA789A" w:rsidRDefault="00494C92" w:rsidP="00494C92">
      <w:pPr>
        <w:rPr>
          <w:rFonts w:ascii="Courier New" w:hAnsi="Courier New" w:cs="Courier New"/>
        </w:rPr>
      </w:pPr>
      <w:r w:rsidRPr="00DA789A">
        <w:rPr>
          <w:rFonts w:ascii="Courier New" w:hAnsi="Courier New" w:cs="Courier New"/>
        </w:rPr>
        <w:t>import java.awt.*;</w:t>
      </w:r>
    </w:p>
    <w:p w14:paraId="5DF70526" w14:textId="77777777" w:rsidR="00494C92" w:rsidRPr="00DA789A" w:rsidRDefault="00494C92" w:rsidP="00494C92">
      <w:pPr>
        <w:rPr>
          <w:rFonts w:ascii="Courier New" w:hAnsi="Courier New" w:cs="Courier New"/>
        </w:rPr>
      </w:pPr>
      <w:r w:rsidRPr="00DA789A">
        <w:rPr>
          <w:rFonts w:ascii="Courier New" w:hAnsi="Courier New" w:cs="Courier New"/>
        </w:rPr>
        <w:t>import javax.swing.*;</w:t>
      </w:r>
    </w:p>
    <w:p w14:paraId="688D7106" w14:textId="77777777" w:rsidR="00494C92" w:rsidRPr="00DA789A" w:rsidRDefault="00494C92" w:rsidP="00494C92">
      <w:pPr>
        <w:rPr>
          <w:rFonts w:ascii="Courier New" w:hAnsi="Courier New" w:cs="Courier New"/>
        </w:rPr>
      </w:pPr>
      <w:r w:rsidRPr="00DA789A">
        <w:rPr>
          <w:rFonts w:ascii="Courier New" w:hAnsi="Courier New" w:cs="Courier New"/>
        </w:rPr>
        <w:t>import java.awt.event.*;</w:t>
      </w:r>
    </w:p>
    <w:p w14:paraId="1535D471" w14:textId="77777777" w:rsidR="00494C92" w:rsidRPr="00DA789A" w:rsidRDefault="00494C92" w:rsidP="00494C92">
      <w:pPr>
        <w:rPr>
          <w:rFonts w:ascii="Courier New" w:hAnsi="Courier New" w:cs="Courier New"/>
        </w:rPr>
      </w:pPr>
    </w:p>
    <w:p w14:paraId="4D239DAF" w14:textId="77777777" w:rsidR="00494C92" w:rsidRPr="00DA789A" w:rsidRDefault="00494C92" w:rsidP="00494C92">
      <w:pPr>
        <w:rPr>
          <w:rFonts w:ascii="Courier New" w:hAnsi="Courier New" w:cs="Courier New"/>
        </w:rPr>
      </w:pPr>
      <w:r w:rsidRPr="00DA789A">
        <w:rPr>
          <w:rFonts w:ascii="Courier New" w:hAnsi="Courier New" w:cs="Courier New"/>
        </w:rPr>
        <w:t>public class ExempleJFrameAvecClassesPourBotEtIti extends JFrame {</w:t>
      </w:r>
    </w:p>
    <w:p w14:paraId="6A6529F9" w14:textId="77777777" w:rsidR="00494C92" w:rsidRPr="00DA789A" w:rsidRDefault="00494C92" w:rsidP="00494C92">
      <w:pPr>
        <w:rPr>
          <w:rFonts w:ascii="Courier New" w:hAnsi="Courier New" w:cs="Courier New"/>
        </w:rPr>
      </w:pPr>
    </w:p>
    <w:p w14:paraId="460828C6" w14:textId="77777777" w:rsidR="00494C92" w:rsidRPr="00DA789A" w:rsidRDefault="00494C92" w:rsidP="00494C92">
      <w:pPr>
        <w:rPr>
          <w:rFonts w:ascii="Courier New" w:hAnsi="Courier New" w:cs="Courier New"/>
        </w:rPr>
      </w:pPr>
      <w:r w:rsidRPr="00DA789A">
        <w:rPr>
          <w:rFonts w:ascii="Courier New" w:hAnsi="Courier New" w:cs="Courier New"/>
        </w:rPr>
        <w:t xml:space="preserve">    // Constantes pour la taille de la fenetre et du Bot</w:t>
      </w:r>
    </w:p>
    <w:p w14:paraId="4210FC50" w14:textId="77777777" w:rsidR="00494C92" w:rsidRPr="00DA789A" w:rsidRDefault="00494C92" w:rsidP="00494C92">
      <w:pPr>
        <w:rPr>
          <w:rFonts w:ascii="Courier New" w:hAnsi="Courier New" w:cs="Courier New"/>
          <w:lang w:val="en-CA"/>
        </w:rPr>
      </w:pPr>
      <w:r w:rsidRPr="00DA789A">
        <w:rPr>
          <w:rFonts w:ascii="Courier New" w:hAnsi="Courier New" w:cs="Courier New"/>
        </w:rPr>
        <w:t xml:space="preserve">    </w:t>
      </w:r>
      <w:r w:rsidRPr="00DA789A">
        <w:rPr>
          <w:rFonts w:ascii="Courier New" w:hAnsi="Courier New" w:cs="Courier New"/>
          <w:lang w:val="en-CA"/>
        </w:rPr>
        <w:t>private static final int LARGEURFENETRE = 400;</w:t>
      </w:r>
    </w:p>
    <w:p w14:paraId="20AC4E60"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private static final int HAUTEURFENETRE = 400;</w:t>
      </w:r>
    </w:p>
    <w:p w14:paraId="0D476D07" w14:textId="77777777" w:rsidR="00494C92" w:rsidRPr="00DA789A" w:rsidRDefault="00494C92" w:rsidP="00494C92">
      <w:pPr>
        <w:rPr>
          <w:rFonts w:ascii="Courier New" w:hAnsi="Courier New" w:cs="Courier New"/>
          <w:lang w:val="en-CA"/>
        </w:rPr>
      </w:pPr>
    </w:p>
    <w:p w14:paraId="082E6935" w14:textId="77777777" w:rsidR="00494C92" w:rsidRPr="00DA789A" w:rsidRDefault="00494C92" w:rsidP="00494C92">
      <w:pPr>
        <w:rPr>
          <w:rFonts w:ascii="Courier New" w:hAnsi="Courier New" w:cs="Courier New"/>
        </w:rPr>
      </w:pPr>
      <w:r w:rsidRPr="00DA789A">
        <w:rPr>
          <w:rFonts w:ascii="Courier New" w:hAnsi="Courier New" w:cs="Courier New"/>
          <w:lang w:val="en-CA"/>
        </w:rPr>
        <w:t xml:space="preserve">    </w:t>
      </w:r>
      <w:r w:rsidRPr="00DA789A">
        <w:rPr>
          <w:rFonts w:ascii="Courier New" w:hAnsi="Courier New" w:cs="Courier New"/>
        </w:rPr>
        <w:t>// Tampon pour construire l'image avant d'afficher</w:t>
      </w:r>
    </w:p>
    <w:p w14:paraId="7786CA8D" w14:textId="77777777" w:rsidR="00494C92" w:rsidRPr="00DA789A" w:rsidRDefault="00494C92" w:rsidP="00494C92">
      <w:pPr>
        <w:rPr>
          <w:rFonts w:ascii="Courier New" w:hAnsi="Courier New" w:cs="Courier New"/>
        </w:rPr>
      </w:pPr>
      <w:r w:rsidRPr="00DA789A">
        <w:rPr>
          <w:rFonts w:ascii="Courier New" w:hAnsi="Courier New" w:cs="Courier New"/>
        </w:rPr>
        <w:t xml:space="preserve">    Graphics tamponGraphics; </w:t>
      </w:r>
    </w:p>
    <w:p w14:paraId="09157B30" w14:textId="77777777" w:rsidR="00494C92" w:rsidRPr="00DA789A" w:rsidRDefault="00494C92" w:rsidP="00494C92">
      <w:pPr>
        <w:rPr>
          <w:rFonts w:ascii="Courier New" w:hAnsi="Courier New" w:cs="Courier New"/>
        </w:rPr>
      </w:pPr>
      <w:r w:rsidRPr="00DA789A">
        <w:rPr>
          <w:rFonts w:ascii="Courier New" w:hAnsi="Courier New" w:cs="Courier New"/>
        </w:rPr>
        <w:t xml:space="preserve">    Image tamponImage;</w:t>
      </w:r>
    </w:p>
    <w:p w14:paraId="18238C93"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p>
    <w:p w14:paraId="26D4965B" w14:textId="77777777" w:rsidR="00494C92" w:rsidRPr="00DA789A" w:rsidRDefault="00494C92" w:rsidP="00494C92">
      <w:pPr>
        <w:rPr>
          <w:rFonts w:ascii="Courier New" w:hAnsi="Courier New" w:cs="Courier New"/>
        </w:rPr>
      </w:pPr>
    </w:p>
    <w:p w14:paraId="4498E851" w14:textId="77777777" w:rsidR="00494C92" w:rsidRPr="00DA789A" w:rsidRDefault="00494C92" w:rsidP="00494C92">
      <w:pPr>
        <w:rPr>
          <w:rFonts w:ascii="Courier New" w:hAnsi="Courier New" w:cs="Courier New"/>
        </w:rPr>
      </w:pPr>
      <w:r w:rsidRPr="00DA789A">
        <w:rPr>
          <w:rFonts w:ascii="Courier New" w:hAnsi="Courier New" w:cs="Courier New"/>
        </w:rPr>
        <w:t xml:space="preserve">    public ExempleJFrameAvecClassesPourBotEtIti() {</w:t>
      </w:r>
    </w:p>
    <w:p w14:paraId="39153B4D" w14:textId="77777777" w:rsidR="00494C92" w:rsidRPr="00DA789A" w:rsidRDefault="00494C92" w:rsidP="00494C92">
      <w:pPr>
        <w:rPr>
          <w:rFonts w:ascii="Courier New" w:hAnsi="Courier New" w:cs="Courier New"/>
          <w:lang w:val="en-CA"/>
        </w:rPr>
      </w:pPr>
      <w:r w:rsidRPr="00DA789A">
        <w:rPr>
          <w:rFonts w:ascii="Courier New" w:hAnsi="Courier New" w:cs="Courier New"/>
        </w:rPr>
        <w:t xml:space="preserve">        </w:t>
      </w:r>
      <w:r w:rsidRPr="00DA789A">
        <w:rPr>
          <w:rFonts w:ascii="Courier New" w:hAnsi="Courier New" w:cs="Courier New"/>
          <w:lang w:val="en-CA"/>
        </w:rPr>
        <w:t>super("Ping pong avec classes pour Bot et Iti");</w:t>
      </w:r>
    </w:p>
    <w:p w14:paraId="7E90C492"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this.setDefaultCloseOperation(EXIT_ON_CLOSE);</w:t>
      </w:r>
    </w:p>
    <w:p w14:paraId="12D21FCF"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this.setSize(LARGEURFENETRE,HAUTEURFENETRE);</w:t>
      </w:r>
    </w:p>
    <w:p w14:paraId="221B0AF6"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this.setVisible(true);</w:t>
      </w:r>
    </w:p>
    <w:p w14:paraId="02805324" w14:textId="77777777" w:rsidR="00494C92" w:rsidRPr="00DA789A" w:rsidRDefault="00494C92" w:rsidP="00494C92">
      <w:pPr>
        <w:rPr>
          <w:rFonts w:ascii="Courier New" w:hAnsi="Courier New" w:cs="Courier New"/>
          <w:lang w:val="fr-CA"/>
        </w:rPr>
      </w:pPr>
      <w:r w:rsidRPr="00DA789A">
        <w:rPr>
          <w:rFonts w:ascii="Courier New" w:hAnsi="Courier New" w:cs="Courier New"/>
          <w:lang w:val="en-CA"/>
        </w:rPr>
        <w:t xml:space="preserve">    </w:t>
      </w:r>
      <w:r w:rsidRPr="00DA789A">
        <w:rPr>
          <w:rFonts w:ascii="Courier New" w:hAnsi="Courier New" w:cs="Courier New"/>
          <w:lang w:val="fr-CA"/>
        </w:rPr>
        <w:t>}</w:t>
      </w:r>
    </w:p>
    <w:p w14:paraId="10024268" w14:textId="77777777" w:rsidR="00494C92" w:rsidRPr="00DA789A" w:rsidRDefault="00494C92" w:rsidP="00494C92">
      <w:pPr>
        <w:rPr>
          <w:rFonts w:ascii="Courier New" w:hAnsi="Courier New" w:cs="Courier New"/>
          <w:lang w:val="fr-CA"/>
        </w:rPr>
      </w:pPr>
    </w:p>
    <w:p w14:paraId="41BA3759" w14:textId="77777777" w:rsidR="00494C92" w:rsidRPr="00DA789A" w:rsidRDefault="00494C92" w:rsidP="00494C92">
      <w:pPr>
        <w:rPr>
          <w:rFonts w:ascii="Courier New" w:hAnsi="Courier New" w:cs="Courier New"/>
          <w:lang w:val="fr-CA"/>
        </w:rPr>
      </w:pPr>
      <w:r w:rsidRPr="00DA789A">
        <w:rPr>
          <w:rFonts w:ascii="Courier New" w:hAnsi="Courier New" w:cs="Courier New"/>
          <w:lang w:val="fr-CA"/>
        </w:rPr>
        <w:t xml:space="preserve">    public void paint (Graphics g) {</w:t>
      </w:r>
    </w:p>
    <w:p w14:paraId="1FEA1837" w14:textId="77777777" w:rsidR="00494C92" w:rsidRPr="00DA789A" w:rsidRDefault="00494C92" w:rsidP="00494C92">
      <w:pPr>
        <w:rPr>
          <w:rFonts w:ascii="Courier New" w:hAnsi="Courier New" w:cs="Courier New"/>
          <w:lang w:val="fr-CA"/>
        </w:rPr>
      </w:pPr>
      <w:r w:rsidRPr="00DA789A">
        <w:rPr>
          <w:rFonts w:ascii="Courier New" w:hAnsi="Courier New" w:cs="Courier New"/>
          <w:lang w:val="fr-CA"/>
        </w:rPr>
        <w:t xml:space="preserve">        tamponImage = createImage(LARGEURFENETRE,HAUTEURFENETRE);</w:t>
      </w:r>
    </w:p>
    <w:p w14:paraId="72AFC95F" w14:textId="77777777" w:rsidR="00494C92" w:rsidRPr="00DA789A" w:rsidRDefault="00494C92" w:rsidP="00494C92">
      <w:pPr>
        <w:rPr>
          <w:rFonts w:ascii="Courier New" w:hAnsi="Courier New" w:cs="Courier New"/>
        </w:rPr>
      </w:pPr>
      <w:r w:rsidRPr="00DA789A">
        <w:rPr>
          <w:rFonts w:ascii="Courier New" w:hAnsi="Courier New" w:cs="Courier New"/>
          <w:lang w:val="fr-CA"/>
        </w:rPr>
        <w:t xml:space="preserve">        </w:t>
      </w:r>
      <w:r w:rsidRPr="00DA789A">
        <w:rPr>
          <w:rFonts w:ascii="Courier New" w:hAnsi="Courier New" w:cs="Courier New"/>
        </w:rPr>
        <w:t>tamponGraphics = tamponImage.getGraphics();</w:t>
      </w:r>
    </w:p>
    <w:p w14:paraId="5CCD4815"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p>
    <w:p w14:paraId="4A533029"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r w:rsidRPr="00DA789A">
        <w:rPr>
          <w:rFonts w:ascii="Courier New" w:hAnsi="Courier New" w:cs="Courier New"/>
          <w:highlight w:val="yellow"/>
        </w:rPr>
        <w:t>BotRebondissant bot1 = new BotRebondissant(0,100,100,150,5,0)</w:t>
      </w:r>
      <w:r w:rsidRPr="00DA789A">
        <w:rPr>
          <w:rFonts w:ascii="Courier New" w:hAnsi="Courier New" w:cs="Courier New"/>
        </w:rPr>
        <w:t>;</w:t>
      </w:r>
    </w:p>
    <w:p w14:paraId="746B6943" w14:textId="77777777" w:rsidR="00494C92" w:rsidRPr="00DA789A" w:rsidRDefault="00494C92" w:rsidP="00494C92">
      <w:pPr>
        <w:rPr>
          <w:rFonts w:ascii="Courier New" w:hAnsi="Courier New" w:cs="Courier New"/>
        </w:rPr>
      </w:pPr>
      <w:r w:rsidRPr="00DA789A">
        <w:rPr>
          <w:rFonts w:ascii="Courier New" w:hAnsi="Courier New" w:cs="Courier New"/>
        </w:rPr>
        <w:t xml:space="preserve">        BotRebondissant bot2 = new BotRebondissant(100,100,75,100,-10,5);</w:t>
      </w:r>
    </w:p>
    <w:p w14:paraId="57B21D69" w14:textId="77777777" w:rsidR="00494C92" w:rsidRPr="00DA789A" w:rsidRDefault="00494C92" w:rsidP="00494C92">
      <w:pPr>
        <w:rPr>
          <w:rFonts w:ascii="Courier New" w:hAnsi="Courier New" w:cs="Courier New"/>
        </w:rPr>
      </w:pPr>
      <w:r w:rsidRPr="00DA789A">
        <w:rPr>
          <w:rFonts w:ascii="Courier New" w:hAnsi="Courier New" w:cs="Courier New"/>
        </w:rPr>
        <w:t xml:space="preserve">        ItiRebondissant iti1 = new ItiRebondissant(200,300,80,80,6,6);</w:t>
      </w:r>
    </w:p>
    <w:p w14:paraId="671F188A" w14:textId="77777777" w:rsidR="00494C92" w:rsidRPr="00DA789A" w:rsidRDefault="00494C92" w:rsidP="00494C92">
      <w:pPr>
        <w:rPr>
          <w:rFonts w:ascii="Courier New" w:hAnsi="Courier New" w:cs="Courier New"/>
        </w:rPr>
      </w:pPr>
      <w:r w:rsidRPr="00DA789A">
        <w:rPr>
          <w:rFonts w:ascii="Courier New" w:hAnsi="Courier New" w:cs="Courier New"/>
        </w:rPr>
        <w:t xml:space="preserve">        ItiRebondissant iti2 = new ItiRebondissant(200,0,50,50,0,10);</w:t>
      </w:r>
    </w:p>
    <w:p w14:paraId="2EFD4658"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p>
    <w:p w14:paraId="45805A23" w14:textId="77777777" w:rsidR="00494C92" w:rsidRPr="00DA789A" w:rsidRDefault="00494C92" w:rsidP="00494C92">
      <w:pPr>
        <w:rPr>
          <w:rFonts w:ascii="Courier New" w:hAnsi="Courier New" w:cs="Courier New"/>
        </w:rPr>
      </w:pPr>
      <w:r w:rsidRPr="00DA789A">
        <w:rPr>
          <w:rFonts w:ascii="Courier New" w:hAnsi="Courier New" w:cs="Courier New"/>
        </w:rPr>
        <w:t xml:space="preserve">        while(true){</w:t>
      </w:r>
    </w:p>
    <w:p w14:paraId="680EC515" w14:textId="77777777" w:rsidR="00494C92" w:rsidRPr="00DA789A" w:rsidRDefault="00494C92" w:rsidP="00494C92">
      <w:pPr>
        <w:rPr>
          <w:rFonts w:ascii="Courier New" w:hAnsi="Courier New" w:cs="Courier New"/>
        </w:rPr>
      </w:pPr>
      <w:r w:rsidRPr="00DA789A">
        <w:rPr>
          <w:rFonts w:ascii="Courier New" w:hAnsi="Courier New" w:cs="Courier New"/>
        </w:rPr>
        <w:t xml:space="preserve">            // Dessine les Bot et Iti</w:t>
      </w:r>
    </w:p>
    <w:p w14:paraId="19ABA4B4"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r w:rsidRPr="00DA789A">
        <w:rPr>
          <w:rFonts w:ascii="Courier New" w:hAnsi="Courier New" w:cs="Courier New"/>
          <w:highlight w:val="yellow"/>
        </w:rPr>
        <w:t>bot1.paint(tamponGraphics)</w:t>
      </w:r>
      <w:r w:rsidRPr="00DA789A">
        <w:rPr>
          <w:rFonts w:ascii="Courier New" w:hAnsi="Courier New" w:cs="Courier New"/>
        </w:rPr>
        <w:t xml:space="preserve">; bot2.paint(tamponGraphics); </w:t>
      </w:r>
    </w:p>
    <w:p w14:paraId="68DA3A58" w14:textId="77777777" w:rsidR="00494C92" w:rsidRPr="00DA789A" w:rsidRDefault="00494C92" w:rsidP="00494C92">
      <w:pPr>
        <w:rPr>
          <w:rFonts w:ascii="Courier New" w:hAnsi="Courier New" w:cs="Courier New"/>
        </w:rPr>
      </w:pPr>
      <w:r w:rsidRPr="00DA789A">
        <w:rPr>
          <w:rFonts w:ascii="Courier New" w:hAnsi="Courier New" w:cs="Courier New"/>
        </w:rPr>
        <w:t xml:space="preserve">            iti1.paint(tamponGraphics); iti2.paint(tamponGraphics);</w:t>
      </w:r>
    </w:p>
    <w:p w14:paraId="16FD4193" w14:textId="77777777" w:rsidR="00494C92" w:rsidRPr="00DA789A" w:rsidRDefault="00494C92" w:rsidP="00494C92">
      <w:pPr>
        <w:rPr>
          <w:rFonts w:ascii="Courier New" w:hAnsi="Courier New" w:cs="Courier New"/>
        </w:rPr>
      </w:pPr>
    </w:p>
    <w:p w14:paraId="0CC964B2" w14:textId="77777777" w:rsidR="00494C92" w:rsidRPr="00DA789A" w:rsidRDefault="00494C92" w:rsidP="00494C92">
      <w:pPr>
        <w:rPr>
          <w:rFonts w:ascii="Courier New" w:hAnsi="Courier New" w:cs="Courier New"/>
        </w:rPr>
      </w:pPr>
      <w:r w:rsidRPr="00DA789A">
        <w:rPr>
          <w:rFonts w:ascii="Courier New" w:hAnsi="Courier New" w:cs="Courier New"/>
        </w:rPr>
        <w:t xml:space="preserve">            //Copie le tampon dans le contexte graphique de la fenetre</w:t>
      </w:r>
    </w:p>
    <w:p w14:paraId="2528AE4C" w14:textId="77777777" w:rsidR="00494C92" w:rsidRPr="00DA789A" w:rsidRDefault="00494C92" w:rsidP="00494C92">
      <w:pPr>
        <w:rPr>
          <w:rFonts w:ascii="Courier New" w:hAnsi="Courier New" w:cs="Courier New"/>
          <w:lang w:val="en-CA"/>
        </w:rPr>
      </w:pPr>
      <w:r w:rsidRPr="00DA789A">
        <w:rPr>
          <w:rFonts w:ascii="Courier New" w:hAnsi="Courier New" w:cs="Courier New"/>
        </w:rPr>
        <w:t xml:space="preserve">            </w:t>
      </w:r>
      <w:r w:rsidRPr="00DA789A">
        <w:rPr>
          <w:rFonts w:ascii="Courier New" w:hAnsi="Courier New" w:cs="Courier New"/>
          <w:lang w:val="en-CA"/>
        </w:rPr>
        <w:t>g.drawImage(tamponImage,0,0,this);</w:t>
      </w:r>
    </w:p>
    <w:p w14:paraId="24B364D7"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try {Thread.sleep(50);}</w:t>
      </w:r>
    </w:p>
    <w:p w14:paraId="11304DAC"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catch(InterruptedException uneException){</w:t>
      </w:r>
    </w:p>
    <w:p w14:paraId="0520707E" w14:textId="77777777" w:rsidR="00494C92" w:rsidRPr="00DA789A" w:rsidRDefault="00494C92" w:rsidP="00494C92">
      <w:pPr>
        <w:rPr>
          <w:rFonts w:ascii="Courier New" w:hAnsi="Courier New" w:cs="Courier New"/>
          <w:lang w:val="en-CA"/>
        </w:rPr>
      </w:pPr>
      <w:r w:rsidRPr="00DA789A">
        <w:rPr>
          <w:rFonts w:ascii="Courier New" w:hAnsi="Courier New" w:cs="Courier New"/>
          <w:lang w:val="en-CA"/>
        </w:rPr>
        <w:t xml:space="preserve">                System.out.println(uneException.toString()); </w:t>
      </w:r>
    </w:p>
    <w:p w14:paraId="48883D4E" w14:textId="77777777" w:rsidR="00494C92" w:rsidRPr="00DA789A" w:rsidRDefault="00494C92" w:rsidP="00494C92">
      <w:pPr>
        <w:rPr>
          <w:rFonts w:ascii="Courier New" w:hAnsi="Courier New" w:cs="Courier New"/>
        </w:rPr>
      </w:pPr>
      <w:r w:rsidRPr="00DA789A">
        <w:rPr>
          <w:rFonts w:ascii="Courier New" w:hAnsi="Courier New" w:cs="Courier New"/>
          <w:lang w:val="en-CA"/>
        </w:rPr>
        <w:t xml:space="preserve">            </w:t>
      </w:r>
      <w:r w:rsidRPr="00DA789A">
        <w:rPr>
          <w:rFonts w:ascii="Courier New" w:hAnsi="Courier New" w:cs="Courier New"/>
        </w:rPr>
        <w:t>}</w:t>
      </w:r>
    </w:p>
    <w:p w14:paraId="2DA4C7A2" w14:textId="77777777" w:rsidR="00494C92" w:rsidRPr="00DA789A" w:rsidRDefault="00494C92" w:rsidP="00494C92">
      <w:pPr>
        <w:rPr>
          <w:rFonts w:ascii="Courier New" w:hAnsi="Courier New" w:cs="Courier New"/>
        </w:rPr>
      </w:pPr>
      <w:r w:rsidRPr="00DA789A">
        <w:rPr>
          <w:rFonts w:ascii="Courier New" w:hAnsi="Courier New" w:cs="Courier New"/>
        </w:rPr>
        <w:t xml:space="preserve">            // Efface les Bot et Iti du tampon</w:t>
      </w:r>
    </w:p>
    <w:p w14:paraId="258B53B7"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r w:rsidRPr="00DA789A">
        <w:rPr>
          <w:rFonts w:ascii="Courier New" w:hAnsi="Courier New" w:cs="Courier New"/>
          <w:highlight w:val="yellow"/>
        </w:rPr>
        <w:t>bot1.effacer(tamponGraphics)</w:t>
      </w:r>
      <w:r w:rsidRPr="00DA789A">
        <w:rPr>
          <w:rFonts w:ascii="Courier New" w:hAnsi="Courier New" w:cs="Courier New"/>
        </w:rPr>
        <w:t xml:space="preserve">; bot2.effacer(tamponGraphics); </w:t>
      </w:r>
    </w:p>
    <w:p w14:paraId="6D17605B" w14:textId="77777777" w:rsidR="00494C92" w:rsidRPr="00DA789A" w:rsidRDefault="00494C92" w:rsidP="00494C92">
      <w:pPr>
        <w:rPr>
          <w:rFonts w:ascii="Courier New" w:hAnsi="Courier New" w:cs="Courier New"/>
        </w:rPr>
      </w:pPr>
      <w:r w:rsidRPr="00DA789A">
        <w:rPr>
          <w:rFonts w:ascii="Courier New" w:hAnsi="Courier New" w:cs="Courier New"/>
        </w:rPr>
        <w:t xml:space="preserve">            iti1.effacer(tamponGraphics); iti2.effacer(tamponGraphics);</w:t>
      </w:r>
    </w:p>
    <w:p w14:paraId="34D86AD6" w14:textId="77777777" w:rsidR="00494C92" w:rsidRPr="00DA789A" w:rsidRDefault="00494C92" w:rsidP="00494C92">
      <w:pPr>
        <w:rPr>
          <w:rFonts w:ascii="Courier New" w:hAnsi="Courier New" w:cs="Courier New"/>
        </w:rPr>
      </w:pPr>
    </w:p>
    <w:p w14:paraId="6D875D3F" w14:textId="77777777" w:rsidR="00494C92" w:rsidRPr="00DA789A" w:rsidRDefault="00494C92" w:rsidP="00494C92">
      <w:pPr>
        <w:rPr>
          <w:rFonts w:ascii="Courier New" w:hAnsi="Courier New" w:cs="Courier New"/>
        </w:rPr>
      </w:pPr>
      <w:r w:rsidRPr="00DA789A">
        <w:rPr>
          <w:rFonts w:ascii="Courier New" w:hAnsi="Courier New" w:cs="Courier New"/>
        </w:rPr>
        <w:t xml:space="preserve">            // Déplace les Bot et Iti</w:t>
      </w:r>
    </w:p>
    <w:p w14:paraId="7D111AFE"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r w:rsidRPr="00DA789A">
        <w:rPr>
          <w:rFonts w:ascii="Courier New" w:hAnsi="Courier New" w:cs="Courier New"/>
          <w:highlight w:val="yellow"/>
        </w:rPr>
        <w:t>bot1.deplacer(LARGEURFENETRE, HAUTEURFENETRE)</w:t>
      </w:r>
      <w:r w:rsidRPr="00DA789A">
        <w:rPr>
          <w:rFonts w:ascii="Courier New" w:hAnsi="Courier New" w:cs="Courier New"/>
        </w:rPr>
        <w:t xml:space="preserve">; </w:t>
      </w:r>
    </w:p>
    <w:p w14:paraId="14456BB3" w14:textId="77777777" w:rsidR="00494C92" w:rsidRPr="00DA789A" w:rsidRDefault="00494C92" w:rsidP="00494C92">
      <w:pPr>
        <w:rPr>
          <w:rFonts w:ascii="Courier New" w:hAnsi="Courier New" w:cs="Courier New"/>
        </w:rPr>
      </w:pPr>
      <w:r w:rsidRPr="00DA789A">
        <w:rPr>
          <w:rFonts w:ascii="Courier New" w:hAnsi="Courier New" w:cs="Courier New"/>
        </w:rPr>
        <w:lastRenderedPageBreak/>
        <w:t xml:space="preserve">            bot2.deplacer(LARGEURFENETRE, HAUTEURFENETRE); </w:t>
      </w:r>
    </w:p>
    <w:p w14:paraId="46417B62" w14:textId="77777777" w:rsidR="00494C92" w:rsidRPr="00DA789A" w:rsidRDefault="00494C92" w:rsidP="00494C92">
      <w:pPr>
        <w:rPr>
          <w:rFonts w:ascii="Courier New" w:hAnsi="Courier New" w:cs="Courier New"/>
        </w:rPr>
      </w:pPr>
      <w:r w:rsidRPr="00DA789A">
        <w:rPr>
          <w:rFonts w:ascii="Courier New" w:hAnsi="Courier New" w:cs="Courier New"/>
        </w:rPr>
        <w:t xml:space="preserve">            iti1.deplacer(LARGEURFENETRE, HAUTEURFENETRE); </w:t>
      </w:r>
    </w:p>
    <w:p w14:paraId="592731C5" w14:textId="77777777" w:rsidR="00494C92" w:rsidRPr="00DA789A" w:rsidRDefault="00494C92" w:rsidP="00494C92">
      <w:pPr>
        <w:rPr>
          <w:rFonts w:ascii="Courier New" w:hAnsi="Courier New" w:cs="Courier New"/>
        </w:rPr>
      </w:pPr>
      <w:r w:rsidRPr="00DA789A">
        <w:rPr>
          <w:rFonts w:ascii="Courier New" w:hAnsi="Courier New" w:cs="Courier New"/>
        </w:rPr>
        <w:t xml:space="preserve">            iti2.deplacer(LARGEURFENETRE, HAUTEURFENETRE);</w:t>
      </w:r>
    </w:p>
    <w:p w14:paraId="4FAD443B" w14:textId="77777777" w:rsidR="00494C92" w:rsidRPr="00594A6E" w:rsidRDefault="00494C92" w:rsidP="00494C92">
      <w:pPr>
        <w:rPr>
          <w:rFonts w:ascii="Courier New" w:hAnsi="Courier New" w:cs="Courier New"/>
        </w:rPr>
      </w:pPr>
      <w:r w:rsidRPr="00DA789A">
        <w:rPr>
          <w:rFonts w:ascii="Courier New" w:hAnsi="Courier New" w:cs="Courier New"/>
        </w:rPr>
        <w:t xml:space="preserve">        </w:t>
      </w:r>
      <w:r w:rsidRPr="00594A6E">
        <w:rPr>
          <w:rFonts w:ascii="Courier New" w:hAnsi="Courier New" w:cs="Courier New"/>
        </w:rPr>
        <w:t>}</w:t>
      </w:r>
    </w:p>
    <w:p w14:paraId="451F7A54" w14:textId="77777777" w:rsidR="00494C92" w:rsidRPr="00594A6E" w:rsidRDefault="00494C92" w:rsidP="00494C92">
      <w:pPr>
        <w:rPr>
          <w:rFonts w:ascii="Courier New" w:hAnsi="Courier New" w:cs="Courier New"/>
        </w:rPr>
      </w:pPr>
      <w:r w:rsidRPr="00594A6E">
        <w:rPr>
          <w:rFonts w:ascii="Courier New" w:hAnsi="Courier New" w:cs="Courier New"/>
        </w:rPr>
        <w:t xml:space="preserve">    }</w:t>
      </w:r>
    </w:p>
    <w:p w14:paraId="63A4BBC2" w14:textId="77777777" w:rsidR="00494C92" w:rsidRPr="00594A6E" w:rsidRDefault="00494C92" w:rsidP="00494C92">
      <w:pPr>
        <w:rPr>
          <w:rFonts w:ascii="Courier New" w:hAnsi="Courier New" w:cs="Courier New"/>
        </w:rPr>
      </w:pPr>
    </w:p>
    <w:p w14:paraId="41C3FA1C" w14:textId="77777777" w:rsidR="00494C92" w:rsidRPr="00594A6E" w:rsidRDefault="00494C92" w:rsidP="00494C92">
      <w:pPr>
        <w:rPr>
          <w:rFonts w:ascii="Courier New" w:hAnsi="Courier New" w:cs="Courier New"/>
        </w:rPr>
      </w:pPr>
      <w:r w:rsidRPr="00594A6E">
        <w:rPr>
          <w:rFonts w:ascii="Courier New" w:hAnsi="Courier New" w:cs="Courier New"/>
        </w:rPr>
        <w:t xml:space="preserve">    public static void main (String args</w:t>
      </w:r>
      <w:smartTag w:uri="isiresearchsoft-com/cwyw" w:element="citation">
        <w:r w:rsidRPr="00594A6E">
          <w:rPr>
            <w:rFonts w:ascii="Courier New" w:hAnsi="Courier New" w:cs="Courier New"/>
          </w:rPr>
          <w:t>[]</w:t>
        </w:r>
      </w:smartTag>
      <w:r w:rsidRPr="00594A6E">
        <w:rPr>
          <w:rFonts w:ascii="Courier New" w:hAnsi="Courier New" w:cs="Courier New"/>
        </w:rPr>
        <w:t>) {</w:t>
      </w:r>
    </w:p>
    <w:p w14:paraId="165EEEF3" w14:textId="77777777" w:rsidR="00494C92" w:rsidRPr="00DA789A" w:rsidRDefault="00494C92" w:rsidP="00494C92">
      <w:pPr>
        <w:rPr>
          <w:rFonts w:ascii="Courier New" w:hAnsi="Courier New" w:cs="Courier New"/>
        </w:rPr>
      </w:pPr>
      <w:r w:rsidRPr="00594A6E">
        <w:rPr>
          <w:rFonts w:ascii="Courier New" w:hAnsi="Courier New" w:cs="Courier New"/>
        </w:rPr>
        <w:t xml:space="preserve">        </w:t>
      </w:r>
      <w:r w:rsidRPr="00DA789A">
        <w:rPr>
          <w:rFonts w:ascii="Courier New" w:hAnsi="Courier New" w:cs="Courier New"/>
        </w:rPr>
        <w:t>new ExempleJFrameAvecClassesPourBotEtIti();</w:t>
      </w:r>
    </w:p>
    <w:p w14:paraId="53018D88" w14:textId="77777777" w:rsidR="00494C92" w:rsidRPr="00DA789A" w:rsidRDefault="00494C92" w:rsidP="00494C92">
      <w:pPr>
        <w:rPr>
          <w:rFonts w:ascii="Courier New" w:hAnsi="Courier New" w:cs="Courier New"/>
        </w:rPr>
      </w:pPr>
      <w:r w:rsidRPr="00DA789A">
        <w:rPr>
          <w:rFonts w:ascii="Courier New" w:hAnsi="Courier New" w:cs="Courier New"/>
        </w:rPr>
        <w:t xml:space="preserve">    }</w:t>
      </w:r>
    </w:p>
    <w:p w14:paraId="7D9F8F84" w14:textId="77777777" w:rsidR="00494C92" w:rsidRPr="00DA789A" w:rsidRDefault="00494C92" w:rsidP="00494C92">
      <w:pPr>
        <w:rPr>
          <w:rFonts w:ascii="Courier New" w:hAnsi="Courier New" w:cs="Courier New"/>
        </w:rPr>
      </w:pPr>
      <w:r w:rsidRPr="00DA789A">
        <w:rPr>
          <w:rFonts w:ascii="Courier New" w:hAnsi="Courier New" w:cs="Courier New"/>
        </w:rPr>
        <w:t>}</w:t>
      </w:r>
    </w:p>
    <w:p w14:paraId="6D51B77B" w14:textId="77777777" w:rsidR="00494C92" w:rsidRDefault="00494C92" w:rsidP="00494C92">
      <w:pPr>
        <w:pStyle w:val="Corpsdetexte"/>
      </w:pPr>
    </w:p>
    <w:p w14:paraId="72F8E5B0" w14:textId="20187D4D"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7A6118">
        <w:t xml:space="preserve">Figure </w:t>
      </w:r>
      <w:r w:rsidR="007A6118">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494C92" w:rsidP="00494C92">
      <w:pPr>
        <w:pStyle w:val="Corpsdetexte"/>
        <w:jc w:val="center"/>
      </w:pPr>
      <w:r>
        <w:object w:dxaOrig="11924" w:dyaOrig="5941" w14:anchorId="0373828B">
          <v:shape id="_x0000_i1076" type="#_x0000_t75" style="width:500.2pt;height:250.1pt" o:ole="">
            <v:imagedata r:id="rId357" o:title=""/>
          </v:shape>
          <o:OLEObject Type="Embed" ProgID="MSPhotoEd.3" ShapeID="_x0000_i1076" DrawAspect="Content" ObjectID="_1650868792" r:id="rId358"/>
        </w:object>
      </w:r>
    </w:p>
    <w:p w14:paraId="2FE97D2D" w14:textId="566F924E" w:rsidR="00494C92" w:rsidRDefault="00494C92" w:rsidP="00494C92">
      <w:pPr>
        <w:pStyle w:val="Lgende"/>
        <w:jc w:val="center"/>
      </w:pPr>
      <w:bookmarkStart w:id="100" w:name="_Ref65315707"/>
      <w:r>
        <w:t xml:space="preserve">Figure </w:t>
      </w:r>
      <w:r>
        <w:fldChar w:fldCharType="begin"/>
      </w:r>
      <w:r>
        <w:instrText xml:space="preserve"> SEQ Figure \* ARABIC </w:instrText>
      </w:r>
      <w:r>
        <w:fldChar w:fldCharType="separate"/>
      </w:r>
      <w:r w:rsidR="007A6118">
        <w:rPr>
          <w:noProof/>
        </w:rPr>
        <w:t>24</w:t>
      </w:r>
      <w:r>
        <w:fldChar w:fldCharType="end"/>
      </w:r>
      <w:bookmarkEnd w:id="100"/>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77777777"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w:t>
      </w:r>
      <w:r>
        <w:lastRenderedPageBreak/>
        <w:t xml:space="preserve">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 l’implémentation.</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lastRenderedPageBreak/>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01" w:name="_Toc84220829"/>
      <w:bookmarkStart w:id="102" w:name="_Toc10533525"/>
      <w:r>
        <w:t>Compilation et exécution d’un programme composé de plusieurs classes et de packages</w:t>
      </w:r>
      <w:bookmarkEnd w:id="101"/>
      <w:bookmarkEnd w:id="102"/>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rPr>
        <w:drawing>
          <wp:inline distT="0" distB="0" distL="0" distR="0" wp14:anchorId="0163CBA4" wp14:editId="13EF8451">
            <wp:extent cx="5330476" cy="590135"/>
            <wp:effectExtent l="0" t="0" r="3810" b="63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393358" cy="597097"/>
                    </a:xfrm>
                    <a:prstGeom prst="rect">
                      <a:avLst/>
                    </a:prstGeom>
                    <a:noFill/>
                    <a:ln>
                      <a:noFill/>
                    </a:ln>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15"/>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Corpsdetexte"/>
      </w:pPr>
      <w:r>
        <w:lastRenderedPageBreak/>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rPr>
        <w:drawing>
          <wp:inline distT="0" distB="0" distL="0" distR="0" wp14:anchorId="6C880E72" wp14:editId="199FCAD3">
            <wp:extent cx="5093477" cy="655409"/>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110592" cy="657611"/>
                    </a:xfrm>
                    <a:prstGeom prst="rect">
                      <a:avLst/>
                    </a:prstGeom>
                    <a:noFill/>
                    <a:ln>
                      <a:noFill/>
                    </a:ln>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494C92">
      <w:pPr>
        <w:pStyle w:val="Corpsdetexte"/>
        <w:numPr>
          <w:ilvl w:val="0"/>
          <w:numId w:val="15"/>
        </w:numPr>
        <w:rPr>
          <w:b/>
          <w:bCs/>
        </w:rPr>
      </w:pPr>
      <w:r w:rsidRPr="005572CD">
        <w:rPr>
          <w:b/>
          <w:bCs/>
        </w:rPr>
        <w:t>Cas général</w:t>
      </w:r>
      <w:r>
        <w:rPr>
          <w:b/>
          <w:bCs/>
        </w:rPr>
        <w:t xml:space="preserve"> incluant des packages</w:t>
      </w:r>
    </w:p>
    <w:p w14:paraId="0B281E1F" w14:textId="77777777" w:rsidR="00494C92" w:rsidRDefault="00494C92" w:rsidP="00494C92">
      <w:pPr>
        <w:pStyle w:val="Corpsdetexte"/>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 xml:space="preserve">Cet aspect de la programmation Java devient rapidement très fastidieux et sujet à erreur. C’est pourquoi, lorsque la complexité des programmes augmente et conduit à l’utilisation de packages pour organiser les classes, il est </w:t>
      </w:r>
      <w:r>
        <w:lastRenderedPageBreak/>
        <w:t>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t>Exemple</w:t>
      </w:r>
      <w:r>
        <w:t xml:space="preserve">. </w:t>
      </w:r>
      <w:hyperlink r:id="rId361"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rPr>
        <w:lastRenderedPageBreak/>
        <w:drawing>
          <wp:inline distT="0" distB="0" distL="0" distR="0" wp14:anchorId="3A9F0A46" wp14:editId="686B07E0">
            <wp:extent cx="5272335" cy="1763284"/>
            <wp:effectExtent l="0" t="0" r="5080" b="889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275903" cy="1764477"/>
                    </a:xfrm>
                    <a:prstGeom prst="rect">
                      <a:avLst/>
                    </a:prstGeom>
                    <a:noFill/>
                    <a:ln>
                      <a:noFill/>
                    </a:ln>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rPr>
        <w:drawing>
          <wp:inline distT="0" distB="0" distL="0" distR="0" wp14:anchorId="025A032A" wp14:editId="416173BF">
            <wp:extent cx="5512827" cy="1561497"/>
            <wp:effectExtent l="0" t="0" r="0" b="63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515287" cy="1562194"/>
                    </a:xfrm>
                    <a:prstGeom prst="rect">
                      <a:avLst/>
                    </a:prstGeom>
                    <a:noFill/>
                    <a:ln>
                      <a:noFill/>
                    </a:ln>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rPr>
        <w:lastRenderedPageBreak/>
        <w:drawing>
          <wp:inline distT="0" distB="0" distL="0" distR="0" wp14:anchorId="52380CAB" wp14:editId="2B3C09FB">
            <wp:extent cx="5728400" cy="5565684"/>
            <wp:effectExtent l="0" t="0" r="571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732889" cy="5570045"/>
                    </a:xfrm>
                    <a:prstGeom prst="rect">
                      <a:avLst/>
                    </a:prstGeom>
                    <a:noFill/>
                    <a:ln>
                      <a:noFill/>
                    </a:ln>
                  </pic:spPr>
                </pic:pic>
              </a:graphicData>
            </a:graphic>
          </wp:inline>
        </w:drawing>
      </w:r>
    </w:p>
    <w:p w14:paraId="3147889A" w14:textId="77777777" w:rsidR="00494C92" w:rsidRDefault="00494C92" w:rsidP="00494C92">
      <w:pPr>
        <w:pStyle w:val="Corpsdetexte"/>
      </w:pPr>
      <w:r>
        <w:t>On exécute le programme comme dans le cas simple.</w:t>
      </w:r>
    </w:p>
    <w:p w14:paraId="20504F31" w14:textId="02980C9B" w:rsidR="00494C92" w:rsidRDefault="004B7EE2" w:rsidP="00494C92">
      <w:pPr>
        <w:pStyle w:val="Corpsdetexte"/>
      </w:pPr>
      <w:r>
        <w:rPr>
          <w:noProof/>
        </w:rPr>
        <w:drawing>
          <wp:inline distT="0" distB="0" distL="0" distR="0" wp14:anchorId="4B4ACE9E" wp14:editId="2742ADF2">
            <wp:extent cx="5444115" cy="700527"/>
            <wp:effectExtent l="0" t="0" r="4445" b="44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448538" cy="701096"/>
                    </a:xfrm>
                    <a:prstGeom prst="rect">
                      <a:avLst/>
                    </a:prstGeom>
                    <a:noFill/>
                    <a:ln>
                      <a:noFill/>
                    </a:ln>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517B5E26"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7A6118">
        <w:t xml:space="preserve">Figure </w:t>
      </w:r>
      <w:r w:rsidR="007A6118">
        <w:rPr>
          <w:noProof/>
        </w:rPr>
        <w:t>25</w:t>
      </w:r>
      <w:r>
        <w:fldChar w:fldCharType="end"/>
      </w:r>
      <w:r>
        <w:t xml:space="preserve">. </w:t>
      </w:r>
    </w:p>
    <w:p w14:paraId="5A0D7788" w14:textId="77777777" w:rsidR="00494C92" w:rsidRDefault="00494C92" w:rsidP="00494C92">
      <w:pPr>
        <w:pStyle w:val="Corpsdetexte"/>
        <w:jc w:val="center"/>
      </w:pPr>
      <w:r>
        <w:object w:dxaOrig="11924" w:dyaOrig="5986" w14:anchorId="0FE573B8">
          <v:shape id="_x0000_i1077" type="#_x0000_t75" style="width:500.2pt;height:250.1pt" o:ole="">
            <v:imagedata r:id="rId365" o:title=""/>
          </v:shape>
          <o:OLEObject Type="Embed" ProgID="MSPhotoEd.3" ShapeID="_x0000_i1077" DrawAspect="Content" ObjectID="_1650868793" r:id="rId366"/>
        </w:object>
      </w:r>
    </w:p>
    <w:p w14:paraId="51AF7A24" w14:textId="7DBE8BB7" w:rsidR="00494C92" w:rsidRDefault="00494C92" w:rsidP="00494C92">
      <w:pPr>
        <w:pStyle w:val="Lgende"/>
        <w:jc w:val="center"/>
      </w:pPr>
      <w:bookmarkStart w:id="103" w:name="_Ref65316368"/>
      <w:r>
        <w:t xml:space="preserve">Figure </w:t>
      </w:r>
      <w:r>
        <w:fldChar w:fldCharType="begin"/>
      </w:r>
      <w:r>
        <w:instrText xml:space="preserve"> SEQ Figure \* ARABIC </w:instrText>
      </w:r>
      <w:r>
        <w:fldChar w:fldCharType="separate"/>
      </w:r>
      <w:r w:rsidR="007A6118">
        <w:rPr>
          <w:noProof/>
        </w:rPr>
        <w:t>25</w:t>
      </w:r>
      <w:r>
        <w:fldChar w:fldCharType="end"/>
      </w:r>
      <w:bookmarkEnd w:id="103"/>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04" w:name="_Toc84220830"/>
      <w:bookmarkStart w:id="105" w:name="_Toc10533526"/>
      <w:r>
        <w:t>Limiter la répétition de code par la création d’une super-classe</w:t>
      </w:r>
      <w:bookmarkEnd w:id="104"/>
      <w:bookmarkEnd w:id="105"/>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89262B6"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w:t>
      </w:r>
      <w:r>
        <w:lastRenderedPageBreak/>
        <w:t xml:space="preserve">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7A6118">
        <w:t xml:space="preserve">Figure </w:t>
      </w:r>
      <w:r w:rsidR="007A6118">
        <w:rPr>
          <w:noProof/>
        </w:rPr>
        <w:t>26</w:t>
      </w:r>
      <w:r>
        <w:fldChar w:fldCharType="end"/>
      </w:r>
      <w:r>
        <w:t>).</w:t>
      </w:r>
    </w:p>
    <w:p w14:paraId="28817194" w14:textId="77777777" w:rsidR="00494C92" w:rsidRDefault="00494C92" w:rsidP="00494C92">
      <w:pPr>
        <w:pStyle w:val="Corpsdetexte"/>
        <w:jc w:val="center"/>
      </w:pPr>
      <w:r>
        <w:object w:dxaOrig="13063" w:dyaOrig="5986" w14:anchorId="70951808">
          <v:shape id="_x0000_i1078" type="#_x0000_t75" style="width:500.2pt;height:227.35pt" o:ole="">
            <v:imagedata r:id="rId367" o:title=""/>
          </v:shape>
          <o:OLEObject Type="Embed" ProgID="MSPhotoEd.3" ShapeID="_x0000_i1078" DrawAspect="Content" ObjectID="_1650868794" r:id="rId368"/>
        </w:object>
      </w:r>
    </w:p>
    <w:p w14:paraId="08EEF789" w14:textId="0BBCA958" w:rsidR="00494C92" w:rsidRDefault="00494C92" w:rsidP="00494C92">
      <w:pPr>
        <w:pStyle w:val="Lgende"/>
        <w:jc w:val="center"/>
      </w:pPr>
      <w:bookmarkStart w:id="106" w:name="_Ref65316874"/>
      <w:r>
        <w:t xml:space="preserve">Figure </w:t>
      </w:r>
      <w:r>
        <w:fldChar w:fldCharType="begin"/>
      </w:r>
      <w:r>
        <w:instrText xml:space="preserve"> SEQ Figure \* ARABIC </w:instrText>
      </w:r>
      <w:r>
        <w:fldChar w:fldCharType="separate"/>
      </w:r>
      <w:r w:rsidR="007A6118">
        <w:rPr>
          <w:noProof/>
        </w:rPr>
        <w:t>26</w:t>
      </w:r>
      <w:r>
        <w:fldChar w:fldCharType="end"/>
      </w:r>
      <w:bookmarkEnd w:id="106"/>
      <w:r>
        <w:t>. Abstraction de</w:t>
      </w:r>
      <w:r w:rsidR="00A7275C">
        <w:t xml:space="preserve">s </w:t>
      </w:r>
      <w:r w:rsidR="00147DE5">
        <w:t xml:space="preserve">aspects communs </w:t>
      </w:r>
      <w:r>
        <w:t>par création d’une super-classe.</w:t>
      </w:r>
    </w:p>
    <w:p w14:paraId="529B0228" w14:textId="77777777" w:rsidR="00494C92" w:rsidRPr="00EC3FCD" w:rsidRDefault="0022135E" w:rsidP="00494C92">
      <w:pPr>
        <w:pStyle w:val="Corpsdetexte"/>
      </w:pPr>
      <w:hyperlink r:id="rId369"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EntiteRebondissante.java</w:t>
      </w:r>
    </w:p>
    <w:p w14:paraId="1FAEABFF" w14:textId="77777777" w:rsidR="00494C92" w:rsidRPr="003E3BC1" w:rsidRDefault="00494C92" w:rsidP="00494C92">
      <w:pPr>
        <w:rPr>
          <w:rFonts w:ascii="Courier New" w:hAnsi="Courier New" w:cs="Courier New"/>
        </w:rPr>
      </w:pPr>
      <w:r w:rsidRPr="003E3BC1">
        <w:rPr>
          <w:rFonts w:ascii="Courier New" w:hAnsi="Courier New" w:cs="Courier New"/>
        </w:rPr>
        <w:t>import java.awt.*;</w:t>
      </w:r>
    </w:p>
    <w:p w14:paraId="0B092BF5" w14:textId="77777777" w:rsidR="00494C92" w:rsidRPr="003E3BC1" w:rsidRDefault="00494C92" w:rsidP="00494C92">
      <w:pPr>
        <w:rPr>
          <w:rFonts w:ascii="Courier New" w:hAnsi="Courier New" w:cs="Courier New"/>
        </w:rPr>
      </w:pPr>
      <w:r w:rsidRPr="003E3BC1">
        <w:rPr>
          <w:rFonts w:ascii="Courier New" w:hAnsi="Courier New" w:cs="Courier New"/>
        </w:rPr>
        <w:t xml:space="preserve">public </w:t>
      </w:r>
      <w:r w:rsidRPr="003E3BC1">
        <w:rPr>
          <w:rFonts w:ascii="Courier New" w:hAnsi="Courier New" w:cs="Courier New"/>
          <w:highlight w:val="yellow"/>
        </w:rPr>
        <w:t>abstract</w:t>
      </w:r>
      <w:r w:rsidRPr="003E3BC1">
        <w:rPr>
          <w:rFonts w:ascii="Courier New" w:hAnsi="Courier New" w:cs="Courier New"/>
        </w:rPr>
        <w:t xml:space="preserve"> class EntiteRebondissante {</w:t>
      </w:r>
    </w:p>
    <w:p w14:paraId="79E81311" w14:textId="77777777" w:rsidR="00494C92" w:rsidRPr="003E3BC1" w:rsidRDefault="00494C92" w:rsidP="00494C92">
      <w:pPr>
        <w:rPr>
          <w:rFonts w:ascii="Courier New" w:hAnsi="Courier New" w:cs="Courier New"/>
        </w:rPr>
      </w:pPr>
      <w:r w:rsidRPr="003E3BC1">
        <w:rPr>
          <w:rFonts w:ascii="Courier New" w:hAnsi="Courier New" w:cs="Courier New"/>
        </w:rPr>
        <w:t xml:space="preserve">    // Variables d'objet qui décrivent l'état d'un objet EntiteRebondissante</w:t>
      </w:r>
    </w:p>
    <w:p w14:paraId="573074CD" w14:textId="77777777" w:rsidR="00494C92" w:rsidRPr="003E3BC1" w:rsidRDefault="00494C92" w:rsidP="00494C92">
      <w:pPr>
        <w:rPr>
          <w:rFonts w:ascii="Courier New" w:hAnsi="Courier New" w:cs="Courier New"/>
        </w:rPr>
      </w:pPr>
      <w:r w:rsidRPr="003E3BC1">
        <w:rPr>
          <w:rFonts w:ascii="Courier New" w:hAnsi="Courier New" w:cs="Courier New"/>
        </w:rPr>
        <w:t xml:space="preserve">    // Protected permet aux sous-classes d'utiliser les variables</w:t>
      </w:r>
    </w:p>
    <w:p w14:paraId="78FDBF9A"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protected</w:t>
      </w:r>
      <w:r w:rsidRPr="003E3BC1">
        <w:rPr>
          <w:rFonts w:ascii="Courier New" w:hAnsi="Courier New" w:cs="Courier New"/>
        </w:rPr>
        <w:t xml:space="preserve"> int x,y;              // Coordonnées x du Bot</w:t>
      </w:r>
    </w:p>
    <w:p w14:paraId="39AC5CB3"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protected</w:t>
      </w:r>
      <w:r w:rsidRPr="003E3BC1">
        <w:rPr>
          <w:rFonts w:ascii="Courier New" w:hAnsi="Courier New" w:cs="Courier New"/>
        </w:rPr>
        <w:t xml:space="preserve"> int largeur,hauteur;  // Taille du Bot</w:t>
      </w:r>
    </w:p>
    <w:p w14:paraId="246D0C48"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protected</w:t>
      </w:r>
      <w:r w:rsidRPr="003E3BC1">
        <w:rPr>
          <w:rFonts w:ascii="Courier New" w:hAnsi="Courier New" w:cs="Courier New"/>
        </w:rPr>
        <w:t xml:space="preserve"> int vitesseX;         // Vitesse de déplacement dans l'axe x </w:t>
      </w:r>
    </w:p>
    <w:p w14:paraId="067CE40D"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protected</w:t>
      </w:r>
      <w:r w:rsidRPr="003E3BC1">
        <w:rPr>
          <w:rFonts w:ascii="Courier New" w:hAnsi="Courier New" w:cs="Courier New"/>
        </w:rPr>
        <w:t xml:space="preserve"> int vitesseY;         // Vitesse de déplacement dans l'axe y</w:t>
      </w:r>
    </w:p>
    <w:p w14:paraId="00457B8D"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p>
    <w:p w14:paraId="04A185E0" w14:textId="77777777" w:rsidR="00494C92" w:rsidRPr="003E3BC1" w:rsidRDefault="00494C92" w:rsidP="00494C92">
      <w:pPr>
        <w:rPr>
          <w:rFonts w:ascii="Courier New" w:hAnsi="Courier New" w:cs="Courier New"/>
        </w:rPr>
      </w:pPr>
      <w:r w:rsidRPr="003E3BC1">
        <w:rPr>
          <w:rFonts w:ascii="Courier New" w:hAnsi="Courier New" w:cs="Courier New"/>
        </w:rPr>
        <w:t xml:space="preserve">    // Constructeur</w:t>
      </w:r>
    </w:p>
    <w:p w14:paraId="439997F3" w14:textId="77777777" w:rsidR="00494C92" w:rsidRPr="003E3BC1" w:rsidRDefault="00494C92" w:rsidP="00494C92">
      <w:pPr>
        <w:rPr>
          <w:rFonts w:ascii="Courier New" w:hAnsi="Courier New" w:cs="Courier New"/>
        </w:rPr>
      </w:pPr>
      <w:r w:rsidRPr="003E3BC1">
        <w:rPr>
          <w:rFonts w:ascii="Courier New" w:hAnsi="Courier New" w:cs="Courier New"/>
        </w:rPr>
        <w:t xml:space="preserve">    public EntiteRebondissante(</w:t>
      </w:r>
    </w:p>
    <w:p w14:paraId="7667289D" w14:textId="77777777" w:rsidR="00494C92" w:rsidRPr="003E3BC1" w:rsidRDefault="00494C92" w:rsidP="00494C92">
      <w:pPr>
        <w:rPr>
          <w:rFonts w:ascii="Courier New" w:hAnsi="Courier New" w:cs="Courier New"/>
        </w:rPr>
      </w:pPr>
      <w:r w:rsidRPr="003E3BC1">
        <w:rPr>
          <w:rFonts w:ascii="Courier New" w:hAnsi="Courier New" w:cs="Courier New"/>
        </w:rPr>
        <w:t xml:space="preserve">      int x, int y, int largeur, int hauteur,</w:t>
      </w:r>
    </w:p>
    <w:p w14:paraId="6E8E1933" w14:textId="77777777" w:rsidR="00494C92" w:rsidRPr="003E3BC1" w:rsidRDefault="00494C92" w:rsidP="00494C92">
      <w:pPr>
        <w:rPr>
          <w:rFonts w:ascii="Courier New" w:hAnsi="Courier New" w:cs="Courier New"/>
        </w:rPr>
      </w:pPr>
      <w:r w:rsidRPr="003E3BC1">
        <w:rPr>
          <w:rFonts w:ascii="Courier New" w:hAnsi="Courier New" w:cs="Courier New"/>
        </w:rPr>
        <w:t xml:space="preserve">      int vitesseX,int vitesseY) {</w:t>
      </w:r>
    </w:p>
    <w:p w14:paraId="5C69B7A1" w14:textId="77777777" w:rsidR="00494C92" w:rsidRPr="003E3BC1" w:rsidRDefault="00494C92" w:rsidP="00494C92">
      <w:pPr>
        <w:rPr>
          <w:rFonts w:ascii="Courier New" w:hAnsi="Courier New" w:cs="Courier New"/>
        </w:rPr>
      </w:pPr>
      <w:r w:rsidRPr="003E3BC1">
        <w:rPr>
          <w:rFonts w:ascii="Courier New" w:hAnsi="Courier New" w:cs="Courier New"/>
        </w:rPr>
        <w:t xml:space="preserve">        this.x = x; this.y = y;</w:t>
      </w:r>
    </w:p>
    <w:p w14:paraId="5EB6904D" w14:textId="77777777" w:rsidR="00494C92" w:rsidRPr="003E3BC1" w:rsidRDefault="00494C92" w:rsidP="00494C92">
      <w:pPr>
        <w:rPr>
          <w:rFonts w:ascii="Courier New" w:hAnsi="Courier New" w:cs="Courier New"/>
        </w:rPr>
      </w:pPr>
      <w:r w:rsidRPr="003E3BC1">
        <w:rPr>
          <w:rFonts w:ascii="Courier New" w:hAnsi="Courier New" w:cs="Courier New"/>
        </w:rPr>
        <w:t xml:space="preserve">        this.hauteur = hauteur; this.largeur = largeur;</w:t>
      </w:r>
    </w:p>
    <w:p w14:paraId="1CCABAA2" w14:textId="77777777" w:rsidR="00494C92" w:rsidRPr="003E3BC1" w:rsidRDefault="00494C92" w:rsidP="00494C92">
      <w:pPr>
        <w:rPr>
          <w:rFonts w:ascii="Courier New" w:hAnsi="Courier New" w:cs="Courier New"/>
          <w:lang w:val="fr-CA"/>
        </w:rPr>
      </w:pPr>
      <w:r w:rsidRPr="003E3BC1">
        <w:rPr>
          <w:rFonts w:ascii="Courier New" w:hAnsi="Courier New" w:cs="Courier New"/>
        </w:rPr>
        <w:t xml:space="preserve">        </w:t>
      </w:r>
      <w:r w:rsidRPr="003E3BC1">
        <w:rPr>
          <w:rFonts w:ascii="Courier New" w:hAnsi="Courier New" w:cs="Courier New"/>
          <w:lang w:val="fr-CA"/>
        </w:rPr>
        <w:t>this.vitesseX = vitesseX; this.vitesseY = vitesseY;</w:t>
      </w:r>
    </w:p>
    <w:p w14:paraId="28669878" w14:textId="77777777" w:rsidR="00494C92" w:rsidRPr="003E3BC1" w:rsidRDefault="00494C92" w:rsidP="00494C92">
      <w:pPr>
        <w:rPr>
          <w:rFonts w:ascii="Courier New" w:hAnsi="Courier New" w:cs="Courier New"/>
        </w:rPr>
      </w:pPr>
      <w:r w:rsidRPr="003E3BC1">
        <w:rPr>
          <w:rFonts w:ascii="Courier New" w:hAnsi="Courier New" w:cs="Courier New"/>
          <w:lang w:val="fr-CA"/>
        </w:rPr>
        <w:t xml:space="preserve">    </w:t>
      </w:r>
      <w:r w:rsidRPr="003E3BC1">
        <w:rPr>
          <w:rFonts w:ascii="Courier New" w:hAnsi="Courier New" w:cs="Courier New"/>
        </w:rPr>
        <w:t>}</w:t>
      </w:r>
    </w:p>
    <w:p w14:paraId="02F3EF3E" w14:textId="77777777" w:rsidR="00494C92" w:rsidRPr="003E3BC1" w:rsidRDefault="00494C92" w:rsidP="00494C92">
      <w:pPr>
        <w:rPr>
          <w:rFonts w:ascii="Courier New" w:hAnsi="Courier New" w:cs="Courier New"/>
        </w:rPr>
      </w:pPr>
    </w:p>
    <w:p w14:paraId="632DC11D" w14:textId="77777777" w:rsidR="00494C92" w:rsidRPr="003E3BC1" w:rsidRDefault="00494C92" w:rsidP="00494C92">
      <w:pPr>
        <w:rPr>
          <w:rFonts w:ascii="Courier New" w:hAnsi="Courier New" w:cs="Courier New"/>
        </w:rPr>
      </w:pPr>
      <w:r w:rsidRPr="003E3BC1">
        <w:rPr>
          <w:rFonts w:ascii="Courier New" w:hAnsi="Courier New" w:cs="Courier New"/>
        </w:rPr>
        <w:t xml:space="preserve">    // Déplacement pour la prochaine itération</w:t>
      </w:r>
    </w:p>
    <w:p w14:paraId="6D565A17" w14:textId="77777777" w:rsidR="00494C92" w:rsidRPr="003E3BC1" w:rsidRDefault="00494C92" w:rsidP="00494C92">
      <w:pPr>
        <w:rPr>
          <w:rFonts w:ascii="Courier New" w:hAnsi="Courier New" w:cs="Courier New"/>
        </w:rPr>
      </w:pPr>
      <w:r w:rsidRPr="003E3BC1">
        <w:rPr>
          <w:rFonts w:ascii="Courier New" w:hAnsi="Courier New" w:cs="Courier New"/>
        </w:rPr>
        <w:t xml:space="preserve">    public void deplacer(int largeurFenetre, int hauteurFenetre){</w:t>
      </w:r>
    </w:p>
    <w:p w14:paraId="24CB0C0F" w14:textId="77777777" w:rsidR="00494C92" w:rsidRPr="003E3BC1" w:rsidRDefault="00494C92" w:rsidP="00494C92">
      <w:pPr>
        <w:rPr>
          <w:rFonts w:ascii="Courier New" w:hAnsi="Courier New" w:cs="Courier New"/>
        </w:rPr>
      </w:pPr>
      <w:r w:rsidRPr="003E3BC1">
        <w:rPr>
          <w:rFonts w:ascii="Courier New" w:hAnsi="Courier New" w:cs="Courier New"/>
        </w:rPr>
        <w:t xml:space="preserve">      if (x+largeur&gt;=largeurFenetre | x &lt; 0) // Si atteint le bord selon x</w:t>
      </w:r>
    </w:p>
    <w:p w14:paraId="1C9A5DEA" w14:textId="77777777" w:rsidR="00494C92" w:rsidRPr="003E3BC1" w:rsidRDefault="00494C92" w:rsidP="00494C92">
      <w:pPr>
        <w:rPr>
          <w:rFonts w:ascii="Courier New" w:hAnsi="Courier New" w:cs="Courier New"/>
        </w:rPr>
      </w:pPr>
      <w:r w:rsidRPr="003E3BC1">
        <w:rPr>
          <w:rFonts w:ascii="Courier New" w:hAnsi="Courier New" w:cs="Courier New"/>
        </w:rPr>
        <w:t xml:space="preserve">        vitesseX = -vitesseX; // Inverser la direction selon x</w:t>
      </w:r>
    </w:p>
    <w:p w14:paraId="691191E7" w14:textId="77777777" w:rsidR="00494C92" w:rsidRPr="003E3BC1" w:rsidRDefault="00494C92" w:rsidP="00494C92">
      <w:pPr>
        <w:rPr>
          <w:rFonts w:ascii="Courier New" w:hAnsi="Courier New" w:cs="Courier New"/>
        </w:rPr>
      </w:pPr>
      <w:r w:rsidRPr="003E3BC1">
        <w:rPr>
          <w:rFonts w:ascii="Courier New" w:hAnsi="Courier New" w:cs="Courier New"/>
        </w:rPr>
        <w:t xml:space="preserve">      x = x + vitesseX; // Déplacement selon x     </w:t>
      </w:r>
    </w:p>
    <w:p w14:paraId="62173816" w14:textId="77777777" w:rsidR="00494C92" w:rsidRPr="003E3BC1" w:rsidRDefault="00494C92" w:rsidP="00494C92">
      <w:pPr>
        <w:rPr>
          <w:rFonts w:ascii="Courier New" w:hAnsi="Courier New" w:cs="Courier New"/>
        </w:rPr>
      </w:pPr>
      <w:r w:rsidRPr="003E3BC1">
        <w:rPr>
          <w:rFonts w:ascii="Courier New" w:hAnsi="Courier New" w:cs="Courier New"/>
        </w:rPr>
        <w:t xml:space="preserve">      if (y+hauteur&gt;=hauteurFenetre | y &lt; 0) // Si atteint le bord selon y</w:t>
      </w:r>
    </w:p>
    <w:p w14:paraId="2FCF96C9" w14:textId="77777777" w:rsidR="00494C92" w:rsidRPr="003E3BC1" w:rsidRDefault="00494C92" w:rsidP="00494C92">
      <w:pPr>
        <w:rPr>
          <w:rFonts w:ascii="Courier New" w:hAnsi="Courier New" w:cs="Courier New"/>
        </w:rPr>
      </w:pPr>
      <w:r w:rsidRPr="003E3BC1">
        <w:rPr>
          <w:rFonts w:ascii="Courier New" w:hAnsi="Courier New" w:cs="Courier New"/>
        </w:rPr>
        <w:t xml:space="preserve">        vitesseY = -vitesseY; // Inverser la direction selon y</w:t>
      </w:r>
    </w:p>
    <w:p w14:paraId="49D85AFC" w14:textId="77777777" w:rsidR="00494C92" w:rsidRPr="003E3BC1" w:rsidRDefault="00494C92" w:rsidP="00494C92">
      <w:pPr>
        <w:rPr>
          <w:rFonts w:ascii="Courier New" w:hAnsi="Courier New" w:cs="Courier New"/>
        </w:rPr>
      </w:pPr>
      <w:r w:rsidRPr="003E3BC1">
        <w:rPr>
          <w:rFonts w:ascii="Courier New" w:hAnsi="Courier New" w:cs="Courier New"/>
        </w:rPr>
        <w:t xml:space="preserve">      y = y + vitesseY; // Déplacement selon y           </w:t>
      </w:r>
    </w:p>
    <w:p w14:paraId="0C2757B5"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p>
    <w:p w14:paraId="5C5C6C48" w14:textId="77777777" w:rsidR="00494C92" w:rsidRPr="003E3BC1" w:rsidRDefault="00494C92" w:rsidP="00494C92">
      <w:pPr>
        <w:rPr>
          <w:rFonts w:ascii="Courier New" w:hAnsi="Courier New" w:cs="Courier New"/>
        </w:rPr>
      </w:pPr>
    </w:p>
    <w:p w14:paraId="60B2E277" w14:textId="77777777" w:rsidR="00494C92" w:rsidRPr="003E3BC1" w:rsidRDefault="00494C92" w:rsidP="00494C92">
      <w:pPr>
        <w:rPr>
          <w:rFonts w:ascii="Courier New" w:hAnsi="Courier New" w:cs="Courier New"/>
        </w:rPr>
      </w:pPr>
      <w:r w:rsidRPr="003E3BC1">
        <w:rPr>
          <w:rFonts w:ascii="Courier New" w:hAnsi="Courier New" w:cs="Courier New"/>
        </w:rPr>
        <w:t xml:space="preserve">    // Méthode abstraite : corps doit être précisé dans la sous-classe concrète</w:t>
      </w:r>
    </w:p>
    <w:p w14:paraId="49A6E70A"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r w:rsidRPr="003E3BC1">
        <w:rPr>
          <w:rFonts w:ascii="Courier New" w:hAnsi="Courier New" w:cs="Courier New"/>
          <w:highlight w:val="yellow"/>
        </w:rPr>
        <w:t>public abstract void paint (Graphics g) ;</w:t>
      </w:r>
    </w:p>
    <w:p w14:paraId="22FA557C"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p>
    <w:p w14:paraId="78AE2A45" w14:textId="77777777" w:rsidR="00494C92" w:rsidRPr="003E3BC1" w:rsidRDefault="00494C92" w:rsidP="00494C92">
      <w:pPr>
        <w:rPr>
          <w:rFonts w:ascii="Courier New" w:hAnsi="Courier New" w:cs="Courier New"/>
        </w:rPr>
      </w:pPr>
      <w:r w:rsidRPr="003E3BC1">
        <w:rPr>
          <w:rFonts w:ascii="Courier New" w:hAnsi="Courier New" w:cs="Courier New"/>
        </w:rPr>
        <w:t xml:space="preserve">    // Effacer le rectangle dans tamponGraphics</w:t>
      </w:r>
    </w:p>
    <w:p w14:paraId="4C988A0F" w14:textId="77777777" w:rsidR="00494C92" w:rsidRPr="003E3BC1" w:rsidRDefault="00494C92" w:rsidP="00494C92">
      <w:pPr>
        <w:rPr>
          <w:rFonts w:ascii="Courier New" w:hAnsi="Courier New" w:cs="Courier New"/>
        </w:rPr>
      </w:pPr>
      <w:r w:rsidRPr="003E3BC1">
        <w:rPr>
          <w:rFonts w:ascii="Courier New" w:hAnsi="Courier New" w:cs="Courier New"/>
        </w:rPr>
        <w:t xml:space="preserve">    public void effacer(Graphics g){</w:t>
      </w:r>
    </w:p>
    <w:p w14:paraId="12F537FF" w14:textId="77777777" w:rsidR="00494C92" w:rsidRPr="003E3BC1" w:rsidRDefault="00494C92" w:rsidP="00494C92">
      <w:pPr>
        <w:rPr>
          <w:rFonts w:ascii="Courier New" w:hAnsi="Courier New" w:cs="Courier New"/>
        </w:rPr>
      </w:pPr>
      <w:r w:rsidRPr="003E3BC1">
        <w:rPr>
          <w:rFonts w:ascii="Courier New" w:hAnsi="Courier New" w:cs="Courier New"/>
        </w:rPr>
        <w:t xml:space="preserve">      g.clearRect(x,y,largeur,hauteur);</w:t>
      </w:r>
    </w:p>
    <w:p w14:paraId="6471DD3E" w14:textId="77777777" w:rsidR="00494C92" w:rsidRPr="003E3BC1" w:rsidRDefault="00494C92" w:rsidP="00494C92">
      <w:pPr>
        <w:rPr>
          <w:rFonts w:ascii="Courier New" w:hAnsi="Courier New" w:cs="Courier New"/>
        </w:rPr>
      </w:pPr>
      <w:r w:rsidRPr="003E3BC1">
        <w:rPr>
          <w:rFonts w:ascii="Courier New" w:hAnsi="Courier New" w:cs="Courier New"/>
        </w:rPr>
        <w:t xml:space="preserve">    }</w:t>
      </w:r>
    </w:p>
    <w:p w14:paraId="7F4188C8" w14:textId="77777777" w:rsidR="00494C92" w:rsidRPr="003E3BC1" w:rsidRDefault="00494C92" w:rsidP="00494C92">
      <w:pPr>
        <w:rPr>
          <w:rFonts w:ascii="Courier New" w:hAnsi="Courier New" w:cs="Courier New"/>
        </w:rPr>
      </w:pPr>
      <w:r w:rsidRPr="003E3BC1">
        <w:rPr>
          <w:rFonts w:ascii="Courier New" w:hAnsi="Courier New" w:cs="Courier New"/>
        </w:rPr>
        <w:lastRenderedPageBreak/>
        <w:t>}</w:t>
      </w: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319044B3"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7A6118">
        <w:t xml:space="preserve">Figure </w:t>
      </w:r>
      <w:r w:rsidR="007A6118">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6AB2CC23" w14:textId="77777777" w:rsidR="00494C92" w:rsidRPr="00715C80" w:rsidRDefault="00494C92" w:rsidP="00494C92">
      <w:pPr>
        <w:rPr>
          <w:rFonts w:ascii="Courier New" w:hAnsi="Courier New" w:cs="Courier New"/>
        </w:rPr>
      </w:pPr>
      <w:r w:rsidRPr="00715C80">
        <w:rPr>
          <w:rFonts w:ascii="Courier New" w:hAnsi="Courier New" w:cs="Courier New"/>
        </w:rPr>
        <w:t>import java.awt.*;</w:t>
      </w:r>
    </w:p>
    <w:p w14:paraId="684E4928" w14:textId="77777777" w:rsidR="00494C92" w:rsidRPr="00715C80" w:rsidRDefault="00494C92" w:rsidP="00494C92">
      <w:pPr>
        <w:rPr>
          <w:rFonts w:ascii="Courier New" w:hAnsi="Courier New" w:cs="Courier New"/>
        </w:rPr>
      </w:pPr>
      <w:r w:rsidRPr="00715C80">
        <w:rPr>
          <w:rFonts w:ascii="Courier New" w:hAnsi="Courier New" w:cs="Courier New"/>
        </w:rPr>
        <w:t xml:space="preserve">public class BotSCEntiteRebondissante </w:t>
      </w:r>
      <w:r w:rsidRPr="00715C80">
        <w:rPr>
          <w:rFonts w:ascii="Courier New" w:hAnsi="Courier New" w:cs="Courier New"/>
          <w:highlight w:val="yellow"/>
        </w:rPr>
        <w:t>extends EntiteRebondissante</w:t>
      </w:r>
      <w:r w:rsidRPr="00715C80">
        <w:rPr>
          <w:rFonts w:ascii="Courier New" w:hAnsi="Courier New" w:cs="Courier New"/>
        </w:rPr>
        <w:t xml:space="preserve"> {</w:t>
      </w:r>
    </w:p>
    <w:p w14:paraId="1E5979B2" w14:textId="77777777" w:rsidR="00494C92" w:rsidRPr="00715C80" w:rsidRDefault="00494C92" w:rsidP="00494C92">
      <w:pPr>
        <w:rPr>
          <w:rFonts w:ascii="Courier New" w:hAnsi="Courier New" w:cs="Courier New"/>
        </w:rPr>
      </w:pPr>
      <w:r w:rsidRPr="00715C80">
        <w:rPr>
          <w:rFonts w:ascii="Courier New" w:hAnsi="Courier New" w:cs="Courier New"/>
        </w:rPr>
        <w:t xml:space="preserve">    </w:t>
      </w:r>
    </w:p>
    <w:p w14:paraId="699E664C" w14:textId="77777777" w:rsidR="00494C92" w:rsidRPr="00715C80" w:rsidRDefault="00494C92" w:rsidP="00494C92">
      <w:pPr>
        <w:rPr>
          <w:rFonts w:ascii="Courier New" w:hAnsi="Courier New" w:cs="Courier New"/>
        </w:rPr>
      </w:pPr>
      <w:r w:rsidRPr="00715C80">
        <w:rPr>
          <w:rFonts w:ascii="Courier New" w:hAnsi="Courier New" w:cs="Courier New"/>
        </w:rPr>
        <w:t xml:space="preserve">    // Constructeur</w:t>
      </w:r>
    </w:p>
    <w:p w14:paraId="7CC75A22" w14:textId="77777777" w:rsidR="00494C92" w:rsidRPr="00715C80" w:rsidRDefault="00494C92" w:rsidP="00494C92">
      <w:pPr>
        <w:rPr>
          <w:rFonts w:ascii="Courier New" w:hAnsi="Courier New" w:cs="Courier New"/>
        </w:rPr>
      </w:pPr>
      <w:r w:rsidRPr="00715C80">
        <w:rPr>
          <w:rFonts w:ascii="Courier New" w:hAnsi="Courier New" w:cs="Courier New"/>
        </w:rPr>
        <w:t xml:space="preserve">    public BotSCEntiteRebondissante(</w:t>
      </w:r>
    </w:p>
    <w:p w14:paraId="06D9B31B" w14:textId="77777777" w:rsidR="00494C92" w:rsidRPr="00715C80" w:rsidRDefault="00494C92" w:rsidP="00494C92">
      <w:pPr>
        <w:rPr>
          <w:rFonts w:ascii="Courier New" w:hAnsi="Courier New" w:cs="Courier New"/>
        </w:rPr>
      </w:pPr>
      <w:r w:rsidRPr="00715C80">
        <w:rPr>
          <w:rFonts w:ascii="Courier New" w:hAnsi="Courier New" w:cs="Courier New"/>
        </w:rPr>
        <w:t xml:space="preserve">      int x, int y, int largeur, int hauteur,int vitesseX,int vitesseY) {</w:t>
      </w:r>
    </w:p>
    <w:p w14:paraId="68B8C3E2" w14:textId="77777777" w:rsidR="00494C92" w:rsidRPr="00715C80" w:rsidRDefault="00494C92" w:rsidP="00494C92">
      <w:pPr>
        <w:rPr>
          <w:rFonts w:ascii="Courier New" w:hAnsi="Courier New" w:cs="Courier New"/>
        </w:rPr>
      </w:pPr>
      <w:r w:rsidRPr="00715C80">
        <w:rPr>
          <w:rFonts w:ascii="Courier New" w:hAnsi="Courier New" w:cs="Courier New"/>
        </w:rPr>
        <w:t xml:space="preserve">        super(x,y,largeur,hauteur,vitesseX,vitesseY);</w:t>
      </w:r>
    </w:p>
    <w:p w14:paraId="133FB455" w14:textId="77777777" w:rsidR="00494C92" w:rsidRPr="00715C80" w:rsidRDefault="00494C92" w:rsidP="00494C92">
      <w:pPr>
        <w:rPr>
          <w:rFonts w:ascii="Courier New" w:hAnsi="Courier New" w:cs="Courier New"/>
        </w:rPr>
      </w:pPr>
      <w:r w:rsidRPr="00715C80">
        <w:rPr>
          <w:rFonts w:ascii="Courier New" w:hAnsi="Courier New" w:cs="Courier New"/>
        </w:rPr>
        <w:t xml:space="preserve">    }</w:t>
      </w:r>
    </w:p>
    <w:p w14:paraId="0DF5E4B1" w14:textId="77777777" w:rsidR="00494C92" w:rsidRPr="00715C80" w:rsidRDefault="00494C92" w:rsidP="00494C92">
      <w:pPr>
        <w:rPr>
          <w:rFonts w:ascii="Courier New" w:hAnsi="Courier New" w:cs="Courier New"/>
        </w:rPr>
      </w:pPr>
    </w:p>
    <w:p w14:paraId="2D531C8A" w14:textId="77777777" w:rsidR="00494C92" w:rsidRPr="00715C80" w:rsidRDefault="00494C92" w:rsidP="00494C92">
      <w:pPr>
        <w:rPr>
          <w:rFonts w:ascii="Courier New" w:hAnsi="Courier New" w:cs="Courier New"/>
        </w:rPr>
      </w:pPr>
      <w:r w:rsidRPr="00715C80">
        <w:rPr>
          <w:rFonts w:ascii="Courier New" w:hAnsi="Courier New" w:cs="Courier New"/>
        </w:rPr>
        <w:t xml:space="preserve">    // Corps de la méthode abstraite héritée de la super-classe</w:t>
      </w:r>
    </w:p>
    <w:p w14:paraId="687AA37C" w14:textId="77777777" w:rsidR="00494C92" w:rsidRPr="0012117A" w:rsidRDefault="00494C92" w:rsidP="00494C92">
      <w:pPr>
        <w:rPr>
          <w:rFonts w:ascii="Courier New" w:hAnsi="Courier New" w:cs="Courier New"/>
          <w:lang w:val="en-CA"/>
        </w:rPr>
      </w:pPr>
      <w:r w:rsidRPr="00715C80">
        <w:rPr>
          <w:rFonts w:ascii="Courier New" w:hAnsi="Courier New" w:cs="Courier New"/>
        </w:rPr>
        <w:t xml:space="preserve">    </w:t>
      </w:r>
      <w:r w:rsidRPr="0012117A">
        <w:rPr>
          <w:rFonts w:ascii="Courier New" w:hAnsi="Courier New" w:cs="Courier New"/>
          <w:lang w:val="en-CA"/>
        </w:rPr>
        <w:t>public void paint (Graphics g) {</w:t>
      </w:r>
    </w:p>
    <w:p w14:paraId="43DEC595" w14:textId="77777777" w:rsidR="00494C92" w:rsidRPr="0012117A" w:rsidRDefault="00494C92" w:rsidP="00494C92">
      <w:pPr>
        <w:rPr>
          <w:rFonts w:ascii="Courier New" w:hAnsi="Courier New" w:cs="Courier New"/>
          <w:lang w:val="en-CA"/>
        </w:rPr>
      </w:pPr>
      <w:r w:rsidRPr="0012117A">
        <w:rPr>
          <w:rFonts w:ascii="Courier New" w:hAnsi="Courier New" w:cs="Courier New"/>
          <w:lang w:val="en-CA"/>
        </w:rPr>
        <w:t xml:space="preserve">        g.setColor(Color.green);</w:t>
      </w:r>
    </w:p>
    <w:p w14:paraId="544EB06E" w14:textId="77777777" w:rsidR="00494C92" w:rsidRPr="00715C80" w:rsidRDefault="00494C92" w:rsidP="00494C92">
      <w:pPr>
        <w:rPr>
          <w:rFonts w:ascii="Courier New" w:hAnsi="Courier New" w:cs="Courier New"/>
        </w:rPr>
      </w:pPr>
      <w:r w:rsidRPr="0012117A">
        <w:rPr>
          <w:rFonts w:ascii="Courier New" w:hAnsi="Courier New" w:cs="Courier New"/>
          <w:lang w:val="en-CA"/>
        </w:rPr>
        <w:t xml:space="preserve">        </w:t>
      </w:r>
      <w:r w:rsidRPr="00715C80">
        <w:rPr>
          <w:rFonts w:ascii="Courier New" w:hAnsi="Courier New" w:cs="Courier New"/>
        </w:rPr>
        <w:t>g.fillOval(x,y,largeur,hauteur/2); // La tête</w:t>
      </w:r>
    </w:p>
    <w:p w14:paraId="69D35ADA" w14:textId="77777777" w:rsidR="00494C92" w:rsidRPr="00715C80" w:rsidRDefault="00494C92" w:rsidP="00494C92">
      <w:pPr>
        <w:rPr>
          <w:rFonts w:ascii="Courier New" w:hAnsi="Courier New" w:cs="Courier New"/>
        </w:rPr>
      </w:pPr>
    </w:p>
    <w:p w14:paraId="6C5156CD" w14:textId="77777777" w:rsidR="00494C92" w:rsidRPr="00715C80" w:rsidRDefault="00494C92" w:rsidP="00494C92">
      <w:pPr>
        <w:rPr>
          <w:rFonts w:ascii="Courier New" w:hAnsi="Courier New" w:cs="Courier New"/>
        </w:rPr>
      </w:pPr>
      <w:r w:rsidRPr="00715C80">
        <w:rPr>
          <w:rFonts w:ascii="Courier New" w:hAnsi="Courier New" w:cs="Courier New"/>
        </w:rPr>
        <w:t xml:space="preserve">        g.setColor(Color.black);</w:t>
      </w:r>
    </w:p>
    <w:p w14:paraId="077BEF1C" w14:textId="77777777" w:rsidR="00494C92" w:rsidRPr="00715C80" w:rsidRDefault="00494C92" w:rsidP="00494C92">
      <w:pPr>
        <w:rPr>
          <w:rFonts w:ascii="Courier New" w:hAnsi="Courier New" w:cs="Courier New"/>
        </w:rPr>
      </w:pPr>
      <w:r w:rsidRPr="00715C80">
        <w:rPr>
          <w:rFonts w:ascii="Courier New" w:hAnsi="Courier New" w:cs="Courier New"/>
        </w:rPr>
        <w:t xml:space="preserve">        g.fillRect(x+largeur/4,y+hauteur/8,largeur/10,hauteur/20); // L'oeil gauche</w:t>
      </w:r>
    </w:p>
    <w:p w14:paraId="3890C9BB" w14:textId="77777777" w:rsidR="00494C92" w:rsidRPr="00715C80" w:rsidRDefault="00494C92" w:rsidP="00494C92">
      <w:pPr>
        <w:rPr>
          <w:rFonts w:ascii="Courier New" w:hAnsi="Courier New" w:cs="Courier New"/>
        </w:rPr>
      </w:pPr>
      <w:r w:rsidRPr="00715C80">
        <w:rPr>
          <w:rFonts w:ascii="Courier New" w:hAnsi="Courier New" w:cs="Courier New"/>
        </w:rPr>
        <w:t xml:space="preserve">        g.fillRect(x+largeur*3/4-largeur/10,y+hauteur/8,largeur/10,hauteur/20); // L'oeil droit</w:t>
      </w:r>
    </w:p>
    <w:p w14:paraId="2597EC7E" w14:textId="77777777" w:rsidR="00494C92" w:rsidRPr="00715C80" w:rsidRDefault="00494C92" w:rsidP="00494C92">
      <w:pPr>
        <w:rPr>
          <w:rFonts w:ascii="Courier New" w:hAnsi="Courier New" w:cs="Courier New"/>
        </w:rPr>
      </w:pPr>
      <w:r w:rsidRPr="00715C80">
        <w:rPr>
          <w:rFonts w:ascii="Courier New" w:hAnsi="Courier New" w:cs="Courier New"/>
        </w:rPr>
        <w:t xml:space="preserve">        g.drawLine(x+largeur/4,y+hauteur*3/8,x+largeur*3/4,y+hauteur*3/8); // La bouche</w:t>
      </w:r>
    </w:p>
    <w:p w14:paraId="50586448" w14:textId="77777777" w:rsidR="00494C92" w:rsidRPr="00715C80" w:rsidRDefault="00494C92" w:rsidP="00494C92">
      <w:pPr>
        <w:rPr>
          <w:rFonts w:ascii="Courier New" w:hAnsi="Courier New" w:cs="Courier New"/>
        </w:rPr>
      </w:pPr>
      <w:r w:rsidRPr="00715C80">
        <w:rPr>
          <w:rFonts w:ascii="Courier New" w:hAnsi="Courier New" w:cs="Courier New"/>
        </w:rPr>
        <w:t xml:space="preserve">        </w:t>
      </w:r>
    </w:p>
    <w:p w14:paraId="6A0BF512" w14:textId="77777777" w:rsidR="00494C92" w:rsidRPr="00715C80" w:rsidRDefault="00494C92" w:rsidP="00494C92">
      <w:pPr>
        <w:rPr>
          <w:rFonts w:ascii="Courier New" w:hAnsi="Courier New" w:cs="Courier New"/>
        </w:rPr>
      </w:pPr>
      <w:r w:rsidRPr="00715C80">
        <w:rPr>
          <w:rFonts w:ascii="Courier New" w:hAnsi="Courier New" w:cs="Courier New"/>
        </w:rPr>
        <w:lastRenderedPageBreak/>
        <w:t xml:space="preserve">        g.setColor(Color.red);</w:t>
      </w:r>
    </w:p>
    <w:p w14:paraId="67C5A85A" w14:textId="77777777" w:rsidR="00494C92" w:rsidRPr="00715C80" w:rsidRDefault="00494C92" w:rsidP="00494C92">
      <w:pPr>
        <w:rPr>
          <w:rFonts w:ascii="Courier New" w:hAnsi="Courier New" w:cs="Courier New"/>
        </w:rPr>
      </w:pPr>
      <w:r w:rsidRPr="00715C80">
        <w:rPr>
          <w:rFonts w:ascii="Courier New" w:hAnsi="Courier New" w:cs="Courier New"/>
        </w:rPr>
        <w:t xml:space="preserve">        g.fillRect(x,y+hauteur/2,largeur,hauteur/2); // Le corps</w:t>
      </w:r>
    </w:p>
    <w:p w14:paraId="24D8655B" w14:textId="77777777" w:rsidR="00494C92" w:rsidRPr="00715C80" w:rsidRDefault="00494C92" w:rsidP="00494C92">
      <w:pPr>
        <w:rPr>
          <w:rFonts w:ascii="Courier New" w:hAnsi="Courier New" w:cs="Courier New"/>
        </w:rPr>
      </w:pPr>
      <w:r w:rsidRPr="00715C80">
        <w:rPr>
          <w:rFonts w:ascii="Courier New" w:hAnsi="Courier New" w:cs="Courier New"/>
        </w:rPr>
        <w:t xml:space="preserve">    }</w:t>
      </w:r>
    </w:p>
    <w:p w14:paraId="1CB513AD" w14:textId="77777777" w:rsidR="00494C92" w:rsidRPr="00715C80" w:rsidRDefault="00494C92" w:rsidP="00494C92">
      <w:pPr>
        <w:rPr>
          <w:rFonts w:ascii="Courier New" w:hAnsi="Courier New" w:cs="Courier New"/>
        </w:rPr>
      </w:pPr>
      <w:r w:rsidRPr="00715C80">
        <w:rPr>
          <w:rFonts w:ascii="Courier New" w:hAnsi="Courier New" w:cs="Courier New"/>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77777777" w:rsidR="00494C92" w:rsidRPr="00A36612" w:rsidRDefault="0022135E" w:rsidP="00494C92">
      <w:pPr>
        <w:pStyle w:val="Corpsdetexte"/>
      </w:pPr>
      <w:hyperlink r:id="rId37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494C92" w:rsidRPr="005B2B59">
        <w:rPr>
          <w:rFonts w:ascii="Segoe UI" w:hAnsi="Segoe UI" w:cs="Segoe UI"/>
          <w:b/>
          <w:bCs/>
          <w:color w:val="586069"/>
          <w:lang w:val="fr-CA"/>
        </w:rPr>
        <w:t>ExempleJFrameAvecSuperClassePourBotEtIti.java</w:t>
      </w:r>
    </w:p>
    <w:p w14:paraId="47888030" w14:textId="77777777" w:rsidR="00494C92" w:rsidRPr="00E0752F" w:rsidRDefault="00494C92" w:rsidP="00494C92">
      <w:pPr>
        <w:rPr>
          <w:rFonts w:ascii="Courier New" w:hAnsi="Courier New" w:cs="Courier New"/>
        </w:rPr>
      </w:pPr>
      <w:r w:rsidRPr="00E0752F">
        <w:rPr>
          <w:rFonts w:ascii="Courier New" w:hAnsi="Courier New" w:cs="Courier New"/>
        </w:rPr>
        <w:t>// Plusieurs Bot et Iti qui bougent</w:t>
      </w:r>
    </w:p>
    <w:p w14:paraId="5AAA84D5" w14:textId="77777777" w:rsidR="00494C92" w:rsidRPr="00E0752F" w:rsidRDefault="00494C92" w:rsidP="00494C92">
      <w:pPr>
        <w:rPr>
          <w:rFonts w:ascii="Courier New" w:hAnsi="Courier New" w:cs="Courier New"/>
        </w:rPr>
      </w:pPr>
      <w:r w:rsidRPr="00E0752F">
        <w:rPr>
          <w:rFonts w:ascii="Courier New" w:hAnsi="Courier New" w:cs="Courier New"/>
        </w:rPr>
        <w:t>// Version avec super-classe EntiteRebondissante</w:t>
      </w:r>
    </w:p>
    <w:p w14:paraId="5AB6BF96" w14:textId="77777777" w:rsidR="00494C92" w:rsidRPr="00E0752F" w:rsidRDefault="00494C92" w:rsidP="00494C92">
      <w:pPr>
        <w:rPr>
          <w:rFonts w:ascii="Courier New" w:hAnsi="Courier New" w:cs="Courier New"/>
        </w:rPr>
      </w:pPr>
      <w:r w:rsidRPr="00E0752F">
        <w:rPr>
          <w:rFonts w:ascii="Courier New" w:hAnsi="Courier New" w:cs="Courier New"/>
        </w:rPr>
        <w:t>import java.awt.*;</w:t>
      </w:r>
    </w:p>
    <w:p w14:paraId="2FE0C006" w14:textId="77777777" w:rsidR="00494C92" w:rsidRPr="00E0752F" w:rsidRDefault="00494C92" w:rsidP="00494C92">
      <w:pPr>
        <w:rPr>
          <w:rFonts w:ascii="Courier New" w:hAnsi="Courier New" w:cs="Courier New"/>
        </w:rPr>
      </w:pPr>
      <w:r w:rsidRPr="00E0752F">
        <w:rPr>
          <w:rFonts w:ascii="Courier New" w:hAnsi="Courier New" w:cs="Courier New"/>
        </w:rPr>
        <w:t>import javax.swing.*;</w:t>
      </w:r>
    </w:p>
    <w:p w14:paraId="5C337A8C" w14:textId="77777777" w:rsidR="00494C92" w:rsidRPr="00E0752F" w:rsidRDefault="00494C92" w:rsidP="00494C92">
      <w:pPr>
        <w:rPr>
          <w:rFonts w:ascii="Courier New" w:hAnsi="Courier New" w:cs="Courier New"/>
        </w:rPr>
      </w:pPr>
      <w:r w:rsidRPr="00E0752F">
        <w:rPr>
          <w:rFonts w:ascii="Courier New" w:hAnsi="Courier New" w:cs="Courier New"/>
        </w:rPr>
        <w:t>import java.awt.event.*;</w:t>
      </w:r>
    </w:p>
    <w:p w14:paraId="3DF13AEE" w14:textId="77777777" w:rsidR="00494C92" w:rsidRPr="00E0752F" w:rsidRDefault="00494C92" w:rsidP="00494C92">
      <w:pPr>
        <w:rPr>
          <w:rFonts w:ascii="Courier New" w:hAnsi="Courier New" w:cs="Courier New"/>
        </w:rPr>
      </w:pPr>
    </w:p>
    <w:p w14:paraId="6A6E8FC7" w14:textId="77777777" w:rsidR="00494C92" w:rsidRPr="00E0752F" w:rsidRDefault="00494C92" w:rsidP="00494C92">
      <w:pPr>
        <w:rPr>
          <w:rFonts w:ascii="Courier New" w:hAnsi="Courier New" w:cs="Courier New"/>
        </w:rPr>
      </w:pPr>
      <w:r w:rsidRPr="00E0752F">
        <w:rPr>
          <w:rFonts w:ascii="Courier New" w:hAnsi="Courier New" w:cs="Courier New"/>
        </w:rPr>
        <w:t xml:space="preserve">public class </w:t>
      </w:r>
      <w:r w:rsidRPr="00E0752F">
        <w:rPr>
          <w:rFonts w:ascii="Courier New" w:hAnsi="Courier New" w:cs="Courier New"/>
          <w:highlight w:val="yellow"/>
        </w:rPr>
        <w:t>ExempleJFrameAvecSuperClassePourBotEtIti</w:t>
      </w:r>
      <w:r w:rsidRPr="00E0752F">
        <w:rPr>
          <w:rFonts w:ascii="Courier New" w:hAnsi="Courier New" w:cs="Courier New"/>
        </w:rPr>
        <w:t xml:space="preserve"> extends JFrame {</w:t>
      </w:r>
    </w:p>
    <w:p w14:paraId="2E8EC4E6" w14:textId="77777777" w:rsidR="00494C92" w:rsidRPr="00E0752F" w:rsidRDefault="00494C92" w:rsidP="00494C92">
      <w:pPr>
        <w:rPr>
          <w:rFonts w:ascii="Courier New" w:hAnsi="Courier New" w:cs="Courier New"/>
        </w:rPr>
      </w:pPr>
    </w:p>
    <w:p w14:paraId="36246BD8" w14:textId="77777777" w:rsidR="00494C92" w:rsidRPr="00E0752F" w:rsidRDefault="00494C92" w:rsidP="00494C92">
      <w:pPr>
        <w:rPr>
          <w:rFonts w:ascii="Courier New" w:hAnsi="Courier New" w:cs="Courier New"/>
        </w:rPr>
      </w:pPr>
      <w:r w:rsidRPr="00E0752F">
        <w:rPr>
          <w:rFonts w:ascii="Courier New" w:hAnsi="Courier New" w:cs="Courier New"/>
        </w:rPr>
        <w:t xml:space="preserve">    // Constantes pour la taille de la fenetre et du Bot</w:t>
      </w:r>
    </w:p>
    <w:p w14:paraId="2E4A1177" w14:textId="77777777" w:rsidR="00494C92" w:rsidRPr="00E0752F" w:rsidRDefault="00494C92" w:rsidP="00494C92">
      <w:pPr>
        <w:rPr>
          <w:rFonts w:ascii="Courier New" w:hAnsi="Courier New" w:cs="Courier New"/>
          <w:lang w:val="en-CA"/>
        </w:rPr>
      </w:pPr>
      <w:r w:rsidRPr="00E0752F">
        <w:rPr>
          <w:rFonts w:ascii="Courier New" w:hAnsi="Courier New" w:cs="Courier New"/>
        </w:rPr>
        <w:t xml:space="preserve">    </w:t>
      </w:r>
      <w:r w:rsidRPr="00E0752F">
        <w:rPr>
          <w:rFonts w:ascii="Courier New" w:hAnsi="Courier New" w:cs="Courier New"/>
          <w:lang w:val="en-CA"/>
        </w:rPr>
        <w:t>private static final int LARGEURFENETRE = 400;</w:t>
      </w:r>
    </w:p>
    <w:p w14:paraId="6A8CCD75"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private static final int HAUTEURFENETRE = 400;</w:t>
      </w:r>
    </w:p>
    <w:p w14:paraId="36B2E96E" w14:textId="77777777" w:rsidR="00494C92" w:rsidRPr="00E0752F" w:rsidRDefault="00494C92" w:rsidP="00494C92">
      <w:pPr>
        <w:rPr>
          <w:rFonts w:ascii="Courier New" w:hAnsi="Courier New" w:cs="Courier New"/>
          <w:lang w:val="en-CA"/>
        </w:rPr>
      </w:pPr>
    </w:p>
    <w:p w14:paraId="08B1F855" w14:textId="77777777" w:rsidR="00494C92" w:rsidRPr="00E0752F" w:rsidRDefault="00494C92" w:rsidP="00494C92">
      <w:pPr>
        <w:rPr>
          <w:rFonts w:ascii="Courier New" w:hAnsi="Courier New" w:cs="Courier New"/>
        </w:rPr>
      </w:pPr>
      <w:r w:rsidRPr="00E0752F">
        <w:rPr>
          <w:rFonts w:ascii="Courier New" w:hAnsi="Courier New" w:cs="Courier New"/>
          <w:lang w:val="en-CA"/>
        </w:rPr>
        <w:t xml:space="preserve">    </w:t>
      </w:r>
      <w:r w:rsidRPr="00E0752F">
        <w:rPr>
          <w:rFonts w:ascii="Courier New" w:hAnsi="Courier New" w:cs="Courier New"/>
        </w:rPr>
        <w:t>// Tampon pour construire l'image avant d'afficher</w:t>
      </w:r>
    </w:p>
    <w:p w14:paraId="2E90806A" w14:textId="77777777" w:rsidR="00494C92" w:rsidRPr="00E0752F" w:rsidRDefault="00494C92" w:rsidP="00494C92">
      <w:pPr>
        <w:rPr>
          <w:rFonts w:ascii="Courier New" w:hAnsi="Courier New" w:cs="Courier New"/>
        </w:rPr>
      </w:pPr>
      <w:r w:rsidRPr="00E0752F">
        <w:rPr>
          <w:rFonts w:ascii="Courier New" w:hAnsi="Courier New" w:cs="Courier New"/>
        </w:rPr>
        <w:t xml:space="preserve">    Graphics tamponGraphics; </w:t>
      </w:r>
    </w:p>
    <w:p w14:paraId="789B2A70" w14:textId="77777777" w:rsidR="00494C92" w:rsidRPr="00E0752F" w:rsidRDefault="00494C92" w:rsidP="00494C92">
      <w:pPr>
        <w:rPr>
          <w:rFonts w:ascii="Courier New" w:hAnsi="Courier New" w:cs="Courier New"/>
        </w:rPr>
      </w:pPr>
      <w:r w:rsidRPr="00E0752F">
        <w:rPr>
          <w:rFonts w:ascii="Courier New" w:hAnsi="Courier New" w:cs="Courier New"/>
        </w:rPr>
        <w:t xml:space="preserve">    Image tamponImage;</w:t>
      </w:r>
    </w:p>
    <w:p w14:paraId="73B7F2E9"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p>
    <w:p w14:paraId="72EEC7F5" w14:textId="77777777" w:rsidR="00494C92" w:rsidRPr="00E0752F" w:rsidRDefault="00494C92" w:rsidP="00494C92">
      <w:pPr>
        <w:rPr>
          <w:rFonts w:ascii="Courier New" w:hAnsi="Courier New" w:cs="Courier New"/>
        </w:rPr>
      </w:pPr>
    </w:p>
    <w:p w14:paraId="4D79F0D3" w14:textId="77777777" w:rsidR="00494C92" w:rsidRPr="00E0752F" w:rsidRDefault="00494C92" w:rsidP="00494C92">
      <w:pPr>
        <w:rPr>
          <w:rFonts w:ascii="Courier New" w:hAnsi="Courier New" w:cs="Courier New"/>
        </w:rPr>
      </w:pPr>
      <w:r w:rsidRPr="00E0752F">
        <w:rPr>
          <w:rFonts w:ascii="Courier New" w:hAnsi="Courier New" w:cs="Courier New"/>
        </w:rPr>
        <w:t xml:space="preserve">    public ExempleJFrameAvecSuperClassePourBotEtIti() {</w:t>
      </w:r>
    </w:p>
    <w:p w14:paraId="5A189B01" w14:textId="77777777" w:rsidR="00494C92" w:rsidRPr="00E0752F" w:rsidRDefault="00494C92" w:rsidP="00494C92">
      <w:pPr>
        <w:rPr>
          <w:rFonts w:ascii="Courier New" w:hAnsi="Courier New" w:cs="Courier New"/>
          <w:lang w:val="en-CA"/>
        </w:rPr>
      </w:pPr>
      <w:r w:rsidRPr="00E0752F">
        <w:rPr>
          <w:rFonts w:ascii="Courier New" w:hAnsi="Courier New" w:cs="Courier New"/>
        </w:rPr>
        <w:t xml:space="preserve">        </w:t>
      </w:r>
      <w:r w:rsidRPr="00E0752F">
        <w:rPr>
          <w:rFonts w:ascii="Courier New" w:hAnsi="Courier New" w:cs="Courier New"/>
          <w:lang w:val="en-CA"/>
        </w:rPr>
        <w:t>super("Ping pong avec classes pour Bot et Iti");</w:t>
      </w:r>
    </w:p>
    <w:p w14:paraId="7CFF52B8"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this.setDefaultCloseOperation(EXIT_ON_CLOSE);</w:t>
      </w:r>
    </w:p>
    <w:p w14:paraId="6A15697B"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this.setSize(LARGEURFENETRE,HAUTEURFENETRE);</w:t>
      </w:r>
    </w:p>
    <w:p w14:paraId="527C91A3"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this.setVisible(true);</w:t>
      </w:r>
    </w:p>
    <w:p w14:paraId="0FEC0105" w14:textId="77777777" w:rsidR="00494C92" w:rsidRPr="00E0752F" w:rsidRDefault="00494C92" w:rsidP="00494C92">
      <w:pPr>
        <w:rPr>
          <w:rFonts w:ascii="Courier New" w:hAnsi="Courier New" w:cs="Courier New"/>
          <w:lang w:val="fr-CA"/>
        </w:rPr>
      </w:pPr>
      <w:r w:rsidRPr="00E0752F">
        <w:rPr>
          <w:rFonts w:ascii="Courier New" w:hAnsi="Courier New" w:cs="Courier New"/>
          <w:lang w:val="en-CA"/>
        </w:rPr>
        <w:t xml:space="preserve">    </w:t>
      </w:r>
      <w:r w:rsidRPr="00E0752F">
        <w:rPr>
          <w:rFonts w:ascii="Courier New" w:hAnsi="Courier New" w:cs="Courier New"/>
          <w:lang w:val="fr-CA"/>
        </w:rPr>
        <w:t>}</w:t>
      </w:r>
    </w:p>
    <w:p w14:paraId="6BEFD862" w14:textId="77777777" w:rsidR="00494C92" w:rsidRPr="00E0752F" w:rsidRDefault="00494C92" w:rsidP="00494C92">
      <w:pPr>
        <w:rPr>
          <w:rFonts w:ascii="Courier New" w:hAnsi="Courier New" w:cs="Courier New"/>
          <w:lang w:val="fr-CA"/>
        </w:rPr>
      </w:pPr>
    </w:p>
    <w:p w14:paraId="6B4D10F3"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public void paint (Graphics g) {</w:t>
      </w:r>
    </w:p>
    <w:p w14:paraId="0690231B"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tamponImage = createImage(LARGEURFENETRE,HAUTEURFENETRE);</w:t>
      </w:r>
    </w:p>
    <w:p w14:paraId="629F7AC7"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tamponGraphics = tamponImage.getGraphics();</w:t>
      </w:r>
    </w:p>
    <w:p w14:paraId="1B36186F"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w:t>
      </w:r>
    </w:p>
    <w:p w14:paraId="055422A2" w14:textId="77777777" w:rsidR="00494C92" w:rsidRPr="00E0752F" w:rsidRDefault="00494C92" w:rsidP="00494C92">
      <w:pPr>
        <w:rPr>
          <w:rFonts w:ascii="Courier New" w:hAnsi="Courier New" w:cs="Courier New"/>
          <w:lang w:val="fr-CA"/>
        </w:rPr>
      </w:pPr>
      <w:r w:rsidRPr="00E0752F">
        <w:rPr>
          <w:rFonts w:ascii="Courier New" w:hAnsi="Courier New" w:cs="Courier New"/>
          <w:lang w:val="fr-CA"/>
        </w:rPr>
        <w:t xml:space="preserve">        </w:t>
      </w:r>
      <w:r w:rsidRPr="00E0752F">
        <w:rPr>
          <w:rFonts w:ascii="Courier New" w:hAnsi="Courier New" w:cs="Courier New"/>
          <w:highlight w:val="yellow"/>
          <w:lang w:val="fr-CA"/>
        </w:rPr>
        <w:t>BotSCEntiteRebondissante</w:t>
      </w:r>
      <w:r w:rsidRPr="00E0752F">
        <w:rPr>
          <w:rFonts w:ascii="Courier New" w:hAnsi="Courier New" w:cs="Courier New"/>
          <w:lang w:val="fr-CA"/>
        </w:rPr>
        <w:t xml:space="preserve"> bot1 = new </w:t>
      </w:r>
      <w:r w:rsidRPr="00E0752F">
        <w:rPr>
          <w:rFonts w:ascii="Courier New" w:hAnsi="Courier New" w:cs="Courier New"/>
          <w:highlight w:val="yellow"/>
          <w:lang w:val="fr-CA"/>
        </w:rPr>
        <w:t>BotSCEntiteRebondissante</w:t>
      </w:r>
      <w:r w:rsidRPr="00E0752F">
        <w:rPr>
          <w:rFonts w:ascii="Courier New" w:hAnsi="Courier New" w:cs="Courier New"/>
          <w:lang w:val="fr-CA"/>
        </w:rPr>
        <w:t>(0,100,100,150,5,0);</w:t>
      </w:r>
    </w:p>
    <w:p w14:paraId="07C15F32" w14:textId="77777777" w:rsidR="00494C92" w:rsidRPr="00E0752F" w:rsidRDefault="00494C92" w:rsidP="00494C92">
      <w:pPr>
        <w:rPr>
          <w:rFonts w:ascii="Courier New" w:hAnsi="Courier New" w:cs="Courier New"/>
        </w:rPr>
      </w:pPr>
      <w:r w:rsidRPr="00E0752F">
        <w:rPr>
          <w:rFonts w:ascii="Courier New" w:hAnsi="Courier New" w:cs="Courier New"/>
          <w:lang w:val="fr-CA"/>
        </w:rPr>
        <w:t xml:space="preserve">        </w:t>
      </w:r>
      <w:r w:rsidRPr="00E0752F">
        <w:rPr>
          <w:rFonts w:ascii="Courier New" w:hAnsi="Courier New" w:cs="Courier New"/>
          <w:highlight w:val="yellow"/>
        </w:rPr>
        <w:t>BotSCEntiteRebondissante</w:t>
      </w:r>
      <w:r w:rsidRPr="00E0752F">
        <w:rPr>
          <w:rFonts w:ascii="Courier New" w:hAnsi="Courier New" w:cs="Courier New"/>
        </w:rPr>
        <w:t xml:space="preserve"> bot2 = new </w:t>
      </w:r>
      <w:r w:rsidRPr="00E0752F">
        <w:rPr>
          <w:rFonts w:ascii="Courier New" w:hAnsi="Courier New" w:cs="Courier New"/>
          <w:highlight w:val="yellow"/>
        </w:rPr>
        <w:t>BotSCEntiteRebondissante</w:t>
      </w:r>
      <w:r w:rsidRPr="00E0752F">
        <w:rPr>
          <w:rFonts w:ascii="Courier New" w:hAnsi="Courier New" w:cs="Courier New"/>
        </w:rPr>
        <w:t>(100,100,75,100,-10,5);</w:t>
      </w:r>
    </w:p>
    <w:p w14:paraId="206DB970"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r w:rsidRPr="00E0752F">
        <w:rPr>
          <w:rFonts w:ascii="Courier New" w:hAnsi="Courier New" w:cs="Courier New"/>
          <w:highlight w:val="yellow"/>
        </w:rPr>
        <w:t>ItiSCEntiteRebondissante</w:t>
      </w:r>
      <w:r w:rsidRPr="00E0752F">
        <w:rPr>
          <w:rFonts w:ascii="Courier New" w:hAnsi="Courier New" w:cs="Courier New"/>
        </w:rPr>
        <w:t xml:space="preserve"> iti1 = new </w:t>
      </w:r>
      <w:r w:rsidRPr="00E0752F">
        <w:rPr>
          <w:rFonts w:ascii="Courier New" w:hAnsi="Courier New" w:cs="Courier New"/>
          <w:highlight w:val="yellow"/>
        </w:rPr>
        <w:t>ItiSCEntiteRebondissante</w:t>
      </w:r>
      <w:r w:rsidRPr="00E0752F">
        <w:rPr>
          <w:rFonts w:ascii="Courier New" w:hAnsi="Courier New" w:cs="Courier New"/>
        </w:rPr>
        <w:t>(200,300,80,80,6,6);</w:t>
      </w:r>
    </w:p>
    <w:p w14:paraId="2C6FC0FA"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r w:rsidRPr="00E0752F">
        <w:rPr>
          <w:rFonts w:ascii="Courier New" w:hAnsi="Courier New" w:cs="Courier New"/>
          <w:highlight w:val="yellow"/>
        </w:rPr>
        <w:t>ItiSCEntiteRebondissante</w:t>
      </w:r>
      <w:r w:rsidRPr="00E0752F">
        <w:rPr>
          <w:rFonts w:ascii="Courier New" w:hAnsi="Courier New" w:cs="Courier New"/>
        </w:rPr>
        <w:t xml:space="preserve"> iti2 = new </w:t>
      </w:r>
      <w:r w:rsidRPr="00E0752F">
        <w:rPr>
          <w:rFonts w:ascii="Courier New" w:hAnsi="Courier New" w:cs="Courier New"/>
          <w:highlight w:val="yellow"/>
        </w:rPr>
        <w:t>ItiSCEntiteRebondissante</w:t>
      </w:r>
      <w:r w:rsidRPr="00E0752F">
        <w:rPr>
          <w:rFonts w:ascii="Courier New" w:hAnsi="Courier New" w:cs="Courier New"/>
        </w:rPr>
        <w:t>(200,0,50,50,0,10);</w:t>
      </w:r>
    </w:p>
    <w:p w14:paraId="564AEEA4"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p>
    <w:p w14:paraId="13B1EFC9" w14:textId="77777777" w:rsidR="00494C92" w:rsidRPr="00E0752F" w:rsidRDefault="00494C92" w:rsidP="00494C92">
      <w:pPr>
        <w:rPr>
          <w:rFonts w:ascii="Courier New" w:hAnsi="Courier New" w:cs="Courier New"/>
        </w:rPr>
      </w:pPr>
      <w:r w:rsidRPr="00E0752F">
        <w:rPr>
          <w:rFonts w:ascii="Courier New" w:hAnsi="Courier New" w:cs="Courier New"/>
        </w:rPr>
        <w:t xml:space="preserve">        while(true){</w:t>
      </w:r>
    </w:p>
    <w:p w14:paraId="2C489C35" w14:textId="77777777" w:rsidR="00494C92" w:rsidRPr="00E0752F" w:rsidRDefault="00494C92" w:rsidP="00494C92">
      <w:pPr>
        <w:rPr>
          <w:rFonts w:ascii="Courier New" w:hAnsi="Courier New" w:cs="Courier New"/>
        </w:rPr>
      </w:pPr>
      <w:r w:rsidRPr="00E0752F">
        <w:rPr>
          <w:rFonts w:ascii="Courier New" w:hAnsi="Courier New" w:cs="Courier New"/>
        </w:rPr>
        <w:t xml:space="preserve">            // Dessine les Bot et Iti</w:t>
      </w:r>
    </w:p>
    <w:p w14:paraId="789D5AD8" w14:textId="77777777" w:rsidR="00494C92" w:rsidRPr="00E0752F" w:rsidRDefault="00494C92" w:rsidP="00494C92">
      <w:pPr>
        <w:rPr>
          <w:rFonts w:ascii="Courier New" w:hAnsi="Courier New" w:cs="Courier New"/>
        </w:rPr>
      </w:pPr>
      <w:r w:rsidRPr="00E0752F">
        <w:rPr>
          <w:rFonts w:ascii="Courier New" w:hAnsi="Courier New" w:cs="Courier New"/>
        </w:rPr>
        <w:t xml:space="preserve">            bot1.paint(tamponGraphics); bot2.paint(tamponGraphics); </w:t>
      </w:r>
    </w:p>
    <w:p w14:paraId="47B2F625" w14:textId="77777777" w:rsidR="00494C92" w:rsidRPr="00E0752F" w:rsidRDefault="00494C92" w:rsidP="00494C92">
      <w:pPr>
        <w:rPr>
          <w:rFonts w:ascii="Courier New" w:hAnsi="Courier New" w:cs="Courier New"/>
        </w:rPr>
      </w:pPr>
      <w:r w:rsidRPr="00E0752F">
        <w:rPr>
          <w:rFonts w:ascii="Courier New" w:hAnsi="Courier New" w:cs="Courier New"/>
        </w:rPr>
        <w:t xml:space="preserve">            iti1.paint(tamponGraphics); iti2.paint(tamponGraphics);</w:t>
      </w:r>
    </w:p>
    <w:p w14:paraId="3799D603" w14:textId="77777777" w:rsidR="00494C92" w:rsidRPr="00E0752F" w:rsidRDefault="00494C92" w:rsidP="00494C92">
      <w:pPr>
        <w:rPr>
          <w:rFonts w:ascii="Courier New" w:hAnsi="Courier New" w:cs="Courier New"/>
        </w:rPr>
      </w:pPr>
    </w:p>
    <w:p w14:paraId="23B41280" w14:textId="77777777" w:rsidR="00494C92" w:rsidRPr="00E0752F" w:rsidRDefault="00494C92" w:rsidP="00494C92">
      <w:pPr>
        <w:rPr>
          <w:rFonts w:ascii="Courier New" w:hAnsi="Courier New" w:cs="Courier New"/>
        </w:rPr>
      </w:pPr>
      <w:r w:rsidRPr="00E0752F">
        <w:rPr>
          <w:rFonts w:ascii="Courier New" w:hAnsi="Courier New" w:cs="Courier New"/>
        </w:rPr>
        <w:t xml:space="preserve">            //Copie le tampon dans le contexte graphique de la fenetre</w:t>
      </w:r>
    </w:p>
    <w:p w14:paraId="4E367112" w14:textId="77777777" w:rsidR="00494C92" w:rsidRPr="00E0752F" w:rsidRDefault="00494C92" w:rsidP="00494C92">
      <w:pPr>
        <w:rPr>
          <w:rFonts w:ascii="Courier New" w:hAnsi="Courier New" w:cs="Courier New"/>
          <w:lang w:val="en-CA"/>
        </w:rPr>
      </w:pPr>
      <w:r w:rsidRPr="00E0752F">
        <w:rPr>
          <w:rFonts w:ascii="Courier New" w:hAnsi="Courier New" w:cs="Courier New"/>
        </w:rPr>
        <w:t xml:space="preserve">            </w:t>
      </w:r>
      <w:r w:rsidRPr="00E0752F">
        <w:rPr>
          <w:rFonts w:ascii="Courier New" w:hAnsi="Courier New" w:cs="Courier New"/>
          <w:lang w:val="en-CA"/>
        </w:rPr>
        <w:t>g.drawImage(tamponImage,0,0,this);</w:t>
      </w:r>
    </w:p>
    <w:p w14:paraId="199C9EB3"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try {Thread.sleep(50);}</w:t>
      </w:r>
    </w:p>
    <w:p w14:paraId="288106BB"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catch(InterruptedException uneException){</w:t>
      </w:r>
    </w:p>
    <w:p w14:paraId="78EBF545" w14:textId="77777777" w:rsidR="00494C92" w:rsidRPr="00E0752F" w:rsidRDefault="00494C92" w:rsidP="00494C92">
      <w:pPr>
        <w:rPr>
          <w:rFonts w:ascii="Courier New" w:hAnsi="Courier New" w:cs="Courier New"/>
          <w:lang w:val="en-CA"/>
        </w:rPr>
      </w:pPr>
      <w:r w:rsidRPr="00E0752F">
        <w:rPr>
          <w:rFonts w:ascii="Courier New" w:hAnsi="Courier New" w:cs="Courier New"/>
          <w:lang w:val="en-CA"/>
        </w:rPr>
        <w:t xml:space="preserve">                System.out.println(uneException.toString()); </w:t>
      </w:r>
    </w:p>
    <w:p w14:paraId="0F2D40E5" w14:textId="77777777" w:rsidR="00494C92" w:rsidRPr="00E0752F" w:rsidRDefault="00494C92" w:rsidP="00494C92">
      <w:pPr>
        <w:rPr>
          <w:rFonts w:ascii="Courier New" w:hAnsi="Courier New" w:cs="Courier New"/>
        </w:rPr>
      </w:pPr>
      <w:r w:rsidRPr="00E0752F">
        <w:rPr>
          <w:rFonts w:ascii="Courier New" w:hAnsi="Courier New" w:cs="Courier New"/>
          <w:lang w:val="en-CA"/>
        </w:rPr>
        <w:t xml:space="preserve">            </w:t>
      </w:r>
      <w:r w:rsidRPr="00E0752F">
        <w:rPr>
          <w:rFonts w:ascii="Courier New" w:hAnsi="Courier New" w:cs="Courier New"/>
        </w:rPr>
        <w:t>}</w:t>
      </w:r>
    </w:p>
    <w:p w14:paraId="561F4929" w14:textId="77777777" w:rsidR="00494C92" w:rsidRPr="00E0752F" w:rsidRDefault="00494C92" w:rsidP="00494C92">
      <w:pPr>
        <w:rPr>
          <w:rFonts w:ascii="Courier New" w:hAnsi="Courier New" w:cs="Courier New"/>
        </w:rPr>
      </w:pPr>
      <w:r w:rsidRPr="00E0752F">
        <w:rPr>
          <w:rFonts w:ascii="Courier New" w:hAnsi="Courier New" w:cs="Courier New"/>
        </w:rPr>
        <w:t xml:space="preserve">            // Efface les Bot et Iti du tampon</w:t>
      </w:r>
    </w:p>
    <w:p w14:paraId="09469E09" w14:textId="77777777" w:rsidR="00494C92" w:rsidRPr="00E0752F" w:rsidRDefault="00494C92" w:rsidP="00494C92">
      <w:pPr>
        <w:rPr>
          <w:rFonts w:ascii="Courier New" w:hAnsi="Courier New" w:cs="Courier New"/>
        </w:rPr>
      </w:pPr>
      <w:r w:rsidRPr="00E0752F">
        <w:rPr>
          <w:rFonts w:ascii="Courier New" w:hAnsi="Courier New" w:cs="Courier New"/>
        </w:rPr>
        <w:t xml:space="preserve">            bot1.effacer(tamponGraphics); bot2.effacer(tamponGraphics); </w:t>
      </w:r>
    </w:p>
    <w:p w14:paraId="75298793" w14:textId="77777777" w:rsidR="00494C92" w:rsidRPr="00E0752F" w:rsidRDefault="00494C92" w:rsidP="00494C92">
      <w:pPr>
        <w:rPr>
          <w:rFonts w:ascii="Courier New" w:hAnsi="Courier New" w:cs="Courier New"/>
        </w:rPr>
      </w:pPr>
      <w:r w:rsidRPr="00E0752F">
        <w:rPr>
          <w:rFonts w:ascii="Courier New" w:hAnsi="Courier New" w:cs="Courier New"/>
        </w:rPr>
        <w:t xml:space="preserve">            iti1.effacer(tamponGraphics); iti2.effacer(tamponGraphics);</w:t>
      </w:r>
    </w:p>
    <w:p w14:paraId="5542F71B" w14:textId="77777777" w:rsidR="00494C92" w:rsidRPr="00E0752F" w:rsidRDefault="00494C92" w:rsidP="00494C92">
      <w:pPr>
        <w:rPr>
          <w:rFonts w:ascii="Courier New" w:hAnsi="Courier New" w:cs="Courier New"/>
        </w:rPr>
      </w:pPr>
    </w:p>
    <w:p w14:paraId="050EA572" w14:textId="77777777" w:rsidR="00494C92" w:rsidRPr="00E0752F" w:rsidRDefault="00494C92" w:rsidP="00494C92">
      <w:pPr>
        <w:rPr>
          <w:rFonts w:ascii="Courier New" w:hAnsi="Courier New" w:cs="Courier New"/>
        </w:rPr>
      </w:pPr>
      <w:r w:rsidRPr="00E0752F">
        <w:rPr>
          <w:rFonts w:ascii="Courier New" w:hAnsi="Courier New" w:cs="Courier New"/>
        </w:rPr>
        <w:t xml:space="preserve">            // Déplace les Bot et Iti</w:t>
      </w:r>
    </w:p>
    <w:p w14:paraId="1DEDC9B4" w14:textId="77777777" w:rsidR="00494C92" w:rsidRPr="00E0752F" w:rsidRDefault="00494C92" w:rsidP="00494C92">
      <w:pPr>
        <w:rPr>
          <w:rFonts w:ascii="Courier New" w:hAnsi="Courier New" w:cs="Courier New"/>
        </w:rPr>
      </w:pPr>
      <w:r w:rsidRPr="00E0752F">
        <w:rPr>
          <w:rFonts w:ascii="Courier New" w:hAnsi="Courier New" w:cs="Courier New"/>
        </w:rPr>
        <w:t xml:space="preserve">            bot1.deplacer(LARGEURFENETRE, HAUTEURFENETRE); </w:t>
      </w:r>
    </w:p>
    <w:p w14:paraId="465FB636" w14:textId="77777777" w:rsidR="00494C92" w:rsidRPr="00E0752F" w:rsidRDefault="00494C92" w:rsidP="00494C92">
      <w:pPr>
        <w:rPr>
          <w:rFonts w:ascii="Courier New" w:hAnsi="Courier New" w:cs="Courier New"/>
        </w:rPr>
      </w:pPr>
      <w:r w:rsidRPr="00E0752F">
        <w:rPr>
          <w:rFonts w:ascii="Courier New" w:hAnsi="Courier New" w:cs="Courier New"/>
        </w:rPr>
        <w:t xml:space="preserve">            bot2.deplacer(LARGEURFENETRE, HAUTEURFENETRE); </w:t>
      </w:r>
    </w:p>
    <w:p w14:paraId="60DE1BD1" w14:textId="77777777" w:rsidR="00494C92" w:rsidRPr="00E0752F" w:rsidRDefault="00494C92" w:rsidP="00494C92">
      <w:pPr>
        <w:rPr>
          <w:rFonts w:ascii="Courier New" w:hAnsi="Courier New" w:cs="Courier New"/>
        </w:rPr>
      </w:pPr>
      <w:r w:rsidRPr="00E0752F">
        <w:rPr>
          <w:rFonts w:ascii="Courier New" w:hAnsi="Courier New" w:cs="Courier New"/>
        </w:rPr>
        <w:t xml:space="preserve">            iti1.deplacer(LARGEURFENETRE, HAUTEURFENETRE); </w:t>
      </w:r>
    </w:p>
    <w:p w14:paraId="43DE17D6" w14:textId="77777777" w:rsidR="00494C92" w:rsidRPr="00E0752F" w:rsidRDefault="00494C92" w:rsidP="00494C92">
      <w:pPr>
        <w:rPr>
          <w:rFonts w:ascii="Courier New" w:hAnsi="Courier New" w:cs="Courier New"/>
        </w:rPr>
      </w:pPr>
      <w:r w:rsidRPr="00E0752F">
        <w:rPr>
          <w:rFonts w:ascii="Courier New" w:hAnsi="Courier New" w:cs="Courier New"/>
        </w:rPr>
        <w:t xml:space="preserve">            iti2.deplacer(LARGEURFENETRE, HAUTEURFENETRE);</w:t>
      </w:r>
    </w:p>
    <w:p w14:paraId="3A4550B2" w14:textId="77777777" w:rsidR="00494C92" w:rsidRPr="00594A6E" w:rsidRDefault="00494C92" w:rsidP="00494C92">
      <w:pPr>
        <w:rPr>
          <w:rFonts w:ascii="Courier New" w:hAnsi="Courier New" w:cs="Courier New"/>
        </w:rPr>
      </w:pPr>
      <w:r w:rsidRPr="00E0752F">
        <w:rPr>
          <w:rFonts w:ascii="Courier New" w:hAnsi="Courier New" w:cs="Courier New"/>
        </w:rPr>
        <w:t xml:space="preserve">        </w:t>
      </w:r>
      <w:r w:rsidRPr="00594A6E">
        <w:rPr>
          <w:rFonts w:ascii="Courier New" w:hAnsi="Courier New" w:cs="Courier New"/>
        </w:rPr>
        <w:t>}</w:t>
      </w:r>
    </w:p>
    <w:p w14:paraId="1035A258" w14:textId="77777777" w:rsidR="00494C92" w:rsidRPr="00594A6E" w:rsidRDefault="00494C92" w:rsidP="00494C92">
      <w:pPr>
        <w:rPr>
          <w:rFonts w:ascii="Courier New" w:hAnsi="Courier New" w:cs="Courier New"/>
        </w:rPr>
      </w:pPr>
      <w:r w:rsidRPr="00594A6E">
        <w:rPr>
          <w:rFonts w:ascii="Courier New" w:hAnsi="Courier New" w:cs="Courier New"/>
        </w:rPr>
        <w:t xml:space="preserve">    }</w:t>
      </w:r>
    </w:p>
    <w:p w14:paraId="74A1D019" w14:textId="77777777" w:rsidR="00494C92" w:rsidRPr="00594A6E" w:rsidRDefault="00494C92" w:rsidP="00494C92">
      <w:pPr>
        <w:rPr>
          <w:rFonts w:ascii="Courier New" w:hAnsi="Courier New" w:cs="Courier New"/>
        </w:rPr>
      </w:pPr>
    </w:p>
    <w:p w14:paraId="7EB94FE1" w14:textId="77777777" w:rsidR="00494C92" w:rsidRPr="00594A6E" w:rsidRDefault="00494C92" w:rsidP="00494C92">
      <w:pPr>
        <w:rPr>
          <w:rFonts w:ascii="Courier New" w:hAnsi="Courier New" w:cs="Courier New"/>
        </w:rPr>
      </w:pPr>
      <w:r w:rsidRPr="00594A6E">
        <w:rPr>
          <w:rFonts w:ascii="Courier New" w:hAnsi="Courier New" w:cs="Courier New"/>
        </w:rPr>
        <w:t xml:space="preserve">    public static void main (String args</w:t>
      </w:r>
      <w:smartTag w:uri="isiresearchsoft-com/cwyw" w:element="citation">
        <w:r w:rsidRPr="00594A6E">
          <w:rPr>
            <w:rFonts w:ascii="Courier New" w:hAnsi="Courier New" w:cs="Courier New"/>
          </w:rPr>
          <w:t>[]</w:t>
        </w:r>
      </w:smartTag>
      <w:r w:rsidRPr="00594A6E">
        <w:rPr>
          <w:rFonts w:ascii="Courier New" w:hAnsi="Courier New" w:cs="Courier New"/>
        </w:rPr>
        <w:t>) {</w:t>
      </w:r>
    </w:p>
    <w:p w14:paraId="263A743C" w14:textId="77777777" w:rsidR="00494C92" w:rsidRPr="00E0752F" w:rsidRDefault="00494C92" w:rsidP="00494C92">
      <w:pPr>
        <w:rPr>
          <w:rFonts w:ascii="Courier New" w:hAnsi="Courier New" w:cs="Courier New"/>
        </w:rPr>
      </w:pPr>
      <w:r w:rsidRPr="00594A6E">
        <w:rPr>
          <w:rFonts w:ascii="Courier New" w:hAnsi="Courier New" w:cs="Courier New"/>
        </w:rPr>
        <w:t xml:space="preserve">        </w:t>
      </w:r>
      <w:r w:rsidRPr="00E0752F">
        <w:rPr>
          <w:rFonts w:ascii="Courier New" w:hAnsi="Courier New" w:cs="Courier New"/>
        </w:rPr>
        <w:t>new ExempleJFrameAvecSuperClassePourBotEtIti();</w:t>
      </w:r>
    </w:p>
    <w:p w14:paraId="2B89E143" w14:textId="77777777" w:rsidR="00494C92" w:rsidRPr="00E0752F" w:rsidRDefault="00494C92" w:rsidP="00494C92">
      <w:pPr>
        <w:rPr>
          <w:rFonts w:ascii="Courier New" w:hAnsi="Courier New" w:cs="Courier New"/>
        </w:rPr>
      </w:pPr>
      <w:r w:rsidRPr="00E0752F">
        <w:rPr>
          <w:rFonts w:ascii="Courier New" w:hAnsi="Courier New" w:cs="Courier New"/>
        </w:rPr>
        <w:t xml:space="preserve">    }</w:t>
      </w:r>
    </w:p>
    <w:p w14:paraId="63939B68" w14:textId="77777777" w:rsidR="00494C92" w:rsidRPr="00E0752F" w:rsidRDefault="00494C92" w:rsidP="00494C92">
      <w:pPr>
        <w:rPr>
          <w:rFonts w:ascii="Courier New" w:hAnsi="Courier New" w:cs="Courier New"/>
        </w:rPr>
      </w:pPr>
      <w:r w:rsidRPr="00E0752F">
        <w:rPr>
          <w:rFonts w:ascii="Courier New" w:hAnsi="Courier New" w:cs="Courier New"/>
        </w:rPr>
        <w:t>}</w:t>
      </w:r>
    </w:p>
    <w:p w14:paraId="30BDDD58" w14:textId="77777777" w:rsidR="00494C92" w:rsidRDefault="00494C92" w:rsidP="00494C92">
      <w:pPr>
        <w:pStyle w:val="Corpsdetexte"/>
      </w:pP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07" w:name="_Toc47239881"/>
      <w:bookmarkStart w:id="108" w:name="_Toc10533527"/>
      <w:r w:rsidR="00E34CFC">
        <w:lastRenderedPageBreak/>
        <w:t>Animation 2D et développement d’un jeu simple</w:t>
      </w:r>
      <w:bookmarkEnd w:id="107"/>
      <w:bookmarkEnd w:id="108"/>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09" w:name="_Toc47239882"/>
      <w:bookmarkStart w:id="110" w:name="_Ref65651638"/>
      <w:bookmarkStart w:id="111" w:name="_Toc10533528"/>
      <w:r>
        <w:t xml:space="preserve">Animation avec un </w:t>
      </w:r>
      <w:r w:rsidRPr="00033A3B">
        <w:rPr>
          <w:i/>
          <w:iCs/>
        </w:rPr>
        <w:t>Timer</w:t>
      </w:r>
      <w:r>
        <w:t xml:space="preserve"> dans une sous-classe de </w:t>
      </w:r>
      <w:r w:rsidRPr="00033A3B">
        <w:rPr>
          <w:i/>
          <w:iCs/>
        </w:rPr>
        <w:t>JPanel</w:t>
      </w:r>
      <w:bookmarkEnd w:id="109"/>
      <w:bookmarkEnd w:id="110"/>
      <w:bookmarkEnd w:id="111"/>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1"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2"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3" w:tooltip="class in javax.swing" w:history="1">
        <w:r w:rsidRPr="00B27424">
          <w:rPr>
            <w:rStyle w:val="typenamelink1"/>
            <w:rFonts w:ascii="DejaVu Sans" w:hAnsi="DejaVu Sans"/>
            <w:color w:val="4A6782"/>
            <w:sz w:val="21"/>
            <w:szCs w:val="21"/>
            <w:lang w:val="fr-CA"/>
          </w:rPr>
          <w:t>JFrame</w:t>
        </w:r>
      </w:hyperlink>
      <w:r>
        <w:t>, une sous-classe de javax.swing.</w:t>
      </w:r>
      <w:hyperlink r:id="rId37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75"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76"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7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78"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79"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0"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E34CFC" w:rsidP="00E34CFC">
      <w:pPr>
        <w:pStyle w:val="Corpsdetexte"/>
        <w:jc w:val="center"/>
      </w:pPr>
      <w:r>
        <w:object w:dxaOrig="12403" w:dyaOrig="11477" w14:anchorId="159AAE3C">
          <v:shape id="_x0000_i1079" type="#_x0000_t75" style="width:496.4pt;height:462.3pt" o:ole="">
            <v:imagedata r:id="rId382" o:title=""/>
          </v:shape>
          <o:OLEObject Type="Embed" ProgID="MSPhotoEd.3" ShapeID="_x0000_i1079" DrawAspect="Content" ObjectID="_1650868795" r:id="rId383"/>
        </w:object>
      </w:r>
    </w:p>
    <w:p w14:paraId="25DD7F6E" w14:textId="43B57114" w:rsidR="00E34CFC" w:rsidRDefault="00E34CFC" w:rsidP="00E34CFC">
      <w:pPr>
        <w:pStyle w:val="Lgende"/>
        <w:jc w:val="center"/>
      </w:pPr>
      <w:r>
        <w:t xml:space="preserve">Figure </w:t>
      </w:r>
      <w:r>
        <w:fldChar w:fldCharType="begin"/>
      </w:r>
      <w:r>
        <w:instrText xml:space="preserve"> SEQ Figure \* ARABIC </w:instrText>
      </w:r>
      <w:r>
        <w:fldChar w:fldCharType="separate"/>
      </w:r>
      <w:r w:rsidR="007A6118">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84"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77777777" w:rsidR="00E34CFC" w:rsidRPr="00FB4812" w:rsidRDefault="0022135E" w:rsidP="00E34CFC">
      <w:pPr>
        <w:pStyle w:val="Corpsdetexte"/>
      </w:pPr>
      <w:hyperlink r:id="rId385"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r w:rsidR="00E34CFC" w:rsidRPr="002011D3">
        <w:rPr>
          <w:rFonts w:ascii="Segoe UI" w:hAnsi="Segoe UI" w:cs="Segoe UI"/>
          <w:b/>
          <w:bCs/>
          <w:color w:val="586069"/>
          <w:lang w:val="fr-CA"/>
        </w:rPr>
        <w:t>ExempleJPanelAvecAnimationParTimer.java</w:t>
      </w:r>
    </w:p>
    <w:p w14:paraId="5C85599F" w14:textId="77777777" w:rsidR="00E34CFC" w:rsidRPr="001C46EC" w:rsidRDefault="00E34CFC" w:rsidP="00E34CFC">
      <w:pPr>
        <w:rPr>
          <w:rFonts w:ascii="Courier New" w:hAnsi="Courier New" w:cs="Courier New"/>
        </w:rPr>
      </w:pPr>
      <w:r w:rsidRPr="001C46EC">
        <w:rPr>
          <w:rFonts w:ascii="Courier New" w:hAnsi="Courier New" w:cs="Courier New"/>
        </w:rPr>
        <w:t>// Plusieurs Bot et Iti qui bougent dans un JPanel avec Timer</w:t>
      </w:r>
    </w:p>
    <w:p w14:paraId="02CC17E2" w14:textId="77777777" w:rsidR="00E34CFC" w:rsidRPr="001C46EC" w:rsidRDefault="00E34CFC" w:rsidP="00E34CFC">
      <w:pPr>
        <w:rPr>
          <w:rFonts w:ascii="Courier New" w:hAnsi="Courier New" w:cs="Courier New"/>
        </w:rPr>
      </w:pPr>
      <w:r w:rsidRPr="001C46EC">
        <w:rPr>
          <w:rFonts w:ascii="Courier New" w:hAnsi="Courier New" w:cs="Courier New"/>
        </w:rPr>
        <w:t>import java.awt.*;</w:t>
      </w:r>
    </w:p>
    <w:p w14:paraId="6ABCFAE3" w14:textId="77777777" w:rsidR="00E34CFC" w:rsidRPr="001C46EC" w:rsidRDefault="00E34CFC" w:rsidP="00E34CFC">
      <w:pPr>
        <w:rPr>
          <w:rFonts w:ascii="Courier New" w:hAnsi="Courier New" w:cs="Courier New"/>
        </w:rPr>
      </w:pPr>
      <w:r w:rsidRPr="001C46EC">
        <w:rPr>
          <w:rFonts w:ascii="Courier New" w:hAnsi="Courier New" w:cs="Courier New"/>
        </w:rPr>
        <w:t>import javax.swing.*;</w:t>
      </w:r>
    </w:p>
    <w:p w14:paraId="6EF1C2BC" w14:textId="77777777" w:rsidR="00E34CFC" w:rsidRPr="001C46EC" w:rsidRDefault="00E34CFC" w:rsidP="00E34CFC">
      <w:pPr>
        <w:rPr>
          <w:rFonts w:ascii="Courier New" w:hAnsi="Courier New" w:cs="Courier New"/>
        </w:rPr>
      </w:pPr>
      <w:r w:rsidRPr="001C46EC">
        <w:rPr>
          <w:rFonts w:ascii="Courier New" w:hAnsi="Courier New" w:cs="Courier New"/>
        </w:rPr>
        <w:t>import java.awt.event.*;</w:t>
      </w:r>
    </w:p>
    <w:p w14:paraId="4BC8A932" w14:textId="77777777" w:rsidR="00E34CFC" w:rsidRPr="001C46EC" w:rsidRDefault="00E34CFC" w:rsidP="00E34CFC">
      <w:pPr>
        <w:rPr>
          <w:rFonts w:ascii="Courier New" w:hAnsi="Courier New" w:cs="Courier New"/>
        </w:rPr>
      </w:pPr>
    </w:p>
    <w:p w14:paraId="6C0FC997" w14:textId="77777777" w:rsidR="00E34CFC" w:rsidRPr="001C46EC" w:rsidRDefault="00E34CFC" w:rsidP="00E34CFC">
      <w:pPr>
        <w:rPr>
          <w:rFonts w:ascii="Courier New" w:hAnsi="Courier New" w:cs="Courier New"/>
        </w:rPr>
      </w:pPr>
      <w:r w:rsidRPr="001C46EC">
        <w:rPr>
          <w:rFonts w:ascii="Courier New" w:hAnsi="Courier New" w:cs="Courier New"/>
        </w:rPr>
        <w:t xml:space="preserve">public class ExempleJPanelAvecAnimationParTimer </w:t>
      </w:r>
      <w:r w:rsidRPr="001C46EC">
        <w:rPr>
          <w:rFonts w:ascii="Courier New" w:hAnsi="Courier New" w:cs="Courier New"/>
          <w:highlight w:val="yellow"/>
        </w:rPr>
        <w:t>extends JPanel implements ActionListener</w:t>
      </w:r>
      <w:r w:rsidRPr="001C46EC">
        <w:rPr>
          <w:rFonts w:ascii="Courier New" w:hAnsi="Courier New" w:cs="Courier New"/>
        </w:rPr>
        <w:t>{</w:t>
      </w:r>
    </w:p>
    <w:p w14:paraId="34B58B4F" w14:textId="77777777" w:rsidR="00E34CFC" w:rsidRPr="001C46EC" w:rsidRDefault="00E34CFC" w:rsidP="00E34CFC">
      <w:pPr>
        <w:rPr>
          <w:rFonts w:ascii="Courier New" w:hAnsi="Courier New" w:cs="Courier New"/>
        </w:rPr>
      </w:pPr>
    </w:p>
    <w:p w14:paraId="33AE2D71" w14:textId="77777777" w:rsidR="00E34CFC" w:rsidRPr="001C46EC" w:rsidRDefault="00E34CFC" w:rsidP="00E34CFC">
      <w:pPr>
        <w:rPr>
          <w:rFonts w:ascii="Courier New" w:hAnsi="Courier New" w:cs="Courier New"/>
        </w:rPr>
      </w:pPr>
      <w:r w:rsidRPr="001C46EC">
        <w:rPr>
          <w:rFonts w:ascii="Courier New" w:hAnsi="Courier New" w:cs="Courier New"/>
        </w:rPr>
        <w:lastRenderedPageBreak/>
        <w:t xml:space="preserve">    public static final int INTERVALLEENTRESCENES = 50; // En ms</w:t>
      </w:r>
    </w:p>
    <w:p w14:paraId="3C12166D" w14:textId="77777777" w:rsidR="00E34CFC" w:rsidRPr="001C46EC" w:rsidRDefault="00E34CFC" w:rsidP="00E34CFC">
      <w:pPr>
        <w:rPr>
          <w:rFonts w:ascii="Courier New" w:hAnsi="Courier New" w:cs="Courier New"/>
        </w:rPr>
      </w:pPr>
    </w:p>
    <w:p w14:paraId="1CF32D4A" w14:textId="77777777" w:rsidR="00E34CFC" w:rsidRPr="001C46EC" w:rsidRDefault="00E34CFC" w:rsidP="00E34CFC">
      <w:pPr>
        <w:rPr>
          <w:rFonts w:ascii="Courier New" w:hAnsi="Courier New" w:cs="Courier New"/>
        </w:rPr>
      </w:pPr>
      <w:r w:rsidRPr="001C46EC">
        <w:rPr>
          <w:rFonts w:ascii="Courier New" w:hAnsi="Courier New" w:cs="Courier New"/>
        </w:rPr>
        <w:t xml:space="preserve">    // Le chrono génère un événement à chaque intervalle</w:t>
      </w:r>
    </w:p>
    <w:p w14:paraId="381D339E"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Timer chrono;</w:t>
      </w:r>
    </w:p>
    <w:p w14:paraId="53521607" w14:textId="77777777" w:rsidR="00E34CFC" w:rsidRPr="001C46EC" w:rsidRDefault="00E34CFC" w:rsidP="00E34CFC">
      <w:pPr>
        <w:rPr>
          <w:rFonts w:ascii="Courier New" w:hAnsi="Courier New" w:cs="Courier New"/>
        </w:rPr>
      </w:pPr>
      <w:r w:rsidRPr="001C46EC">
        <w:rPr>
          <w:rFonts w:ascii="Courier New" w:hAnsi="Courier New" w:cs="Courier New"/>
        </w:rPr>
        <w:t xml:space="preserve">    // Entités du monde à animer</w:t>
      </w:r>
    </w:p>
    <w:p w14:paraId="0F23FE63"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BotSCEntiteRebondissante bot1;</w:t>
      </w:r>
    </w:p>
    <w:p w14:paraId="72E2C865"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BotSCEntiteRebondissante bot2;</w:t>
      </w:r>
    </w:p>
    <w:p w14:paraId="012EBFE2"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ItiSCEntiteRebondissante iti1;</w:t>
      </w:r>
    </w:p>
    <w:p w14:paraId="7983F7DF" w14:textId="77777777" w:rsidR="00E34CFC" w:rsidRPr="001C46EC" w:rsidRDefault="00E34CFC" w:rsidP="00E34CFC">
      <w:pPr>
        <w:rPr>
          <w:rFonts w:ascii="Courier New" w:hAnsi="Courier New" w:cs="Courier New"/>
        </w:rPr>
      </w:pPr>
      <w:r w:rsidRPr="001C46EC">
        <w:rPr>
          <w:rFonts w:ascii="Courier New" w:hAnsi="Courier New" w:cs="Courier New"/>
        </w:rPr>
        <w:t xml:space="preserve">    private ItiSCEntiteRebondissante iti2;</w:t>
      </w:r>
    </w:p>
    <w:p w14:paraId="56C91DBF" w14:textId="77777777" w:rsidR="00E34CFC" w:rsidRPr="001C46EC" w:rsidRDefault="00E34CFC" w:rsidP="00E34CFC">
      <w:pPr>
        <w:rPr>
          <w:rFonts w:ascii="Courier New" w:hAnsi="Courier New" w:cs="Courier New"/>
        </w:rPr>
      </w:pPr>
    </w:p>
    <w:p w14:paraId="7C8717CD" w14:textId="77777777" w:rsidR="00E34CFC" w:rsidRPr="001C46EC" w:rsidRDefault="00E34CFC" w:rsidP="00E34CFC">
      <w:pPr>
        <w:rPr>
          <w:rFonts w:ascii="Courier New" w:hAnsi="Courier New" w:cs="Courier New"/>
          <w:lang w:val="en-CA"/>
        </w:rPr>
      </w:pPr>
      <w:r w:rsidRPr="001C46EC">
        <w:rPr>
          <w:rFonts w:ascii="Courier New" w:hAnsi="Courier New" w:cs="Courier New"/>
        </w:rPr>
        <w:t xml:space="preserve">    </w:t>
      </w:r>
      <w:r w:rsidRPr="001C46EC">
        <w:rPr>
          <w:rFonts w:ascii="Courier New" w:hAnsi="Courier New" w:cs="Courier New"/>
          <w:lang w:val="en-CA"/>
        </w:rPr>
        <w:t>// Taille du JPanel</w:t>
      </w:r>
    </w:p>
    <w:p w14:paraId="65A9177F"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public static final int LARGEURJPANEL = 400;</w:t>
      </w:r>
    </w:p>
    <w:p w14:paraId="22F73F13"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public static final int HAUTEURJPANEL = 400;</w:t>
      </w:r>
    </w:p>
    <w:p w14:paraId="023B90E0"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w:t>
      </w:r>
    </w:p>
    <w:p w14:paraId="4231941A" w14:textId="7A647DC2" w:rsidR="00E34CFC" w:rsidRPr="001C46EC" w:rsidRDefault="00E34CFC" w:rsidP="00E34CFC">
      <w:pPr>
        <w:rPr>
          <w:rFonts w:ascii="Courier New" w:hAnsi="Courier New" w:cs="Courier New"/>
        </w:rPr>
      </w:pPr>
      <w:r w:rsidRPr="001C46EC">
        <w:rPr>
          <w:rFonts w:ascii="Courier New" w:hAnsi="Courier New" w:cs="Courier New"/>
          <w:lang w:val="en-CA"/>
        </w:rPr>
        <w:t xml:space="preserve">    </w:t>
      </w:r>
      <w:r w:rsidRPr="001C46EC">
        <w:rPr>
          <w:rFonts w:ascii="Courier New" w:hAnsi="Courier New" w:cs="Courier New"/>
        </w:rPr>
        <w:t xml:space="preserve">// </w:t>
      </w:r>
      <w:r w:rsidR="00455651" w:rsidRPr="001C46EC">
        <w:rPr>
          <w:rFonts w:ascii="Courier New" w:hAnsi="Courier New" w:cs="Courier New"/>
        </w:rPr>
        <w:t>Constructeur</w:t>
      </w:r>
      <w:r w:rsidRPr="001C46EC">
        <w:rPr>
          <w:rFonts w:ascii="Courier New" w:hAnsi="Courier New" w:cs="Courier New"/>
        </w:rPr>
        <w:t xml:space="preserve"> initialise les entités à animer</w:t>
      </w:r>
    </w:p>
    <w:p w14:paraId="030B822B" w14:textId="77777777" w:rsidR="00E34CFC" w:rsidRPr="001C46EC" w:rsidRDefault="00E34CFC" w:rsidP="00E34CFC">
      <w:pPr>
        <w:rPr>
          <w:rFonts w:ascii="Courier New" w:hAnsi="Courier New" w:cs="Courier New"/>
        </w:rPr>
      </w:pPr>
      <w:r w:rsidRPr="001C46EC">
        <w:rPr>
          <w:rFonts w:ascii="Courier New" w:hAnsi="Courier New" w:cs="Courier New"/>
        </w:rPr>
        <w:t xml:space="preserve">    public ExempleJPanelAvecAnimationParTimer() {</w:t>
      </w:r>
    </w:p>
    <w:p w14:paraId="6B8D5222" w14:textId="77777777" w:rsidR="00E34CFC" w:rsidRPr="001C46EC" w:rsidRDefault="00E34CFC" w:rsidP="00E34CFC">
      <w:pPr>
        <w:rPr>
          <w:rFonts w:ascii="Courier New" w:hAnsi="Courier New" w:cs="Courier New"/>
        </w:rPr>
      </w:pPr>
      <w:r w:rsidRPr="001C46EC">
        <w:rPr>
          <w:rFonts w:ascii="Courier New" w:hAnsi="Courier New" w:cs="Courier New"/>
        </w:rPr>
        <w:t xml:space="preserve">      bot1 = new BotSCEntiteRebondissante(0,100,100,150,5,0);</w:t>
      </w:r>
    </w:p>
    <w:p w14:paraId="2794CA22" w14:textId="77777777" w:rsidR="00E34CFC" w:rsidRPr="001C46EC" w:rsidRDefault="00E34CFC" w:rsidP="00E34CFC">
      <w:pPr>
        <w:rPr>
          <w:rFonts w:ascii="Courier New" w:hAnsi="Courier New" w:cs="Courier New"/>
          <w:lang w:val="en-CA"/>
        </w:rPr>
      </w:pPr>
      <w:r w:rsidRPr="001C46EC">
        <w:rPr>
          <w:rFonts w:ascii="Courier New" w:hAnsi="Courier New" w:cs="Courier New"/>
        </w:rPr>
        <w:t xml:space="preserve">      </w:t>
      </w:r>
      <w:r w:rsidRPr="001C46EC">
        <w:rPr>
          <w:rFonts w:ascii="Courier New" w:hAnsi="Courier New" w:cs="Courier New"/>
          <w:lang w:val="en-CA"/>
        </w:rPr>
        <w:t>bot2 = new BotSCEntiteRebondissante(100,100,75,100,-10,5);</w:t>
      </w:r>
    </w:p>
    <w:p w14:paraId="121B346D"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iti1 = new ItiSCEntiteRebondissante(200,300,80,80,6,6);</w:t>
      </w:r>
    </w:p>
    <w:p w14:paraId="38B6E44F"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iti2 = new ItiSCEntiteRebondissante(200,0,50,50,0,10);</w:t>
      </w:r>
    </w:p>
    <w:p w14:paraId="5B6172B4"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w:t>
      </w:r>
    </w:p>
    <w:p w14:paraId="447A5296"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w:t>
      </w:r>
    </w:p>
    <w:p w14:paraId="23BF0D40"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public void </w:t>
      </w:r>
      <w:r w:rsidRPr="001C46EC">
        <w:rPr>
          <w:rFonts w:ascii="Courier New" w:hAnsi="Courier New" w:cs="Courier New"/>
          <w:highlight w:val="yellow"/>
          <w:lang w:val="en-CA"/>
        </w:rPr>
        <w:t>start()</w:t>
      </w:r>
      <w:r w:rsidRPr="001C46EC">
        <w:rPr>
          <w:rFonts w:ascii="Courier New" w:hAnsi="Courier New" w:cs="Courier New"/>
          <w:lang w:val="en-CA"/>
        </w:rPr>
        <w:t>{</w:t>
      </w:r>
    </w:p>
    <w:p w14:paraId="736C1209"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if (chrono == null){</w:t>
      </w:r>
    </w:p>
    <w:p w14:paraId="13FCCF8B" w14:textId="77777777" w:rsidR="00E34CFC" w:rsidRPr="001C46EC" w:rsidRDefault="00E34CFC" w:rsidP="00E34CFC">
      <w:pPr>
        <w:rPr>
          <w:rFonts w:ascii="Courier New" w:hAnsi="Courier New" w:cs="Courier New"/>
          <w:lang w:val="en-CA"/>
        </w:rPr>
      </w:pPr>
      <w:r w:rsidRPr="001C46EC">
        <w:rPr>
          <w:rFonts w:ascii="Courier New" w:hAnsi="Courier New" w:cs="Courier New"/>
          <w:lang w:val="en-CA"/>
        </w:rPr>
        <w:t xml:space="preserve">            chrono = new Timer(INTERVALLEENTRESCENES,this);</w:t>
      </w:r>
    </w:p>
    <w:p w14:paraId="64B2CD1A" w14:textId="77777777" w:rsidR="00E34CFC" w:rsidRPr="001C46EC" w:rsidRDefault="00E34CFC" w:rsidP="00E34CFC">
      <w:pPr>
        <w:rPr>
          <w:rFonts w:ascii="Courier New" w:hAnsi="Courier New" w:cs="Courier New"/>
        </w:rPr>
      </w:pPr>
      <w:r w:rsidRPr="001C46EC">
        <w:rPr>
          <w:rFonts w:ascii="Courier New" w:hAnsi="Courier New" w:cs="Courier New"/>
          <w:lang w:val="en-CA"/>
        </w:rPr>
        <w:t xml:space="preserve">            </w:t>
      </w:r>
      <w:r w:rsidRPr="001C46EC">
        <w:rPr>
          <w:rFonts w:ascii="Courier New" w:hAnsi="Courier New" w:cs="Courier New"/>
        </w:rPr>
        <w:t>chrono.start();</w:t>
      </w:r>
    </w:p>
    <w:p w14:paraId="3A7354D5" w14:textId="77777777" w:rsidR="00E34CFC" w:rsidRPr="001C46EC" w:rsidRDefault="00E34CFC" w:rsidP="00E34CFC">
      <w:pPr>
        <w:rPr>
          <w:rFonts w:ascii="Courier New" w:hAnsi="Courier New" w:cs="Courier New"/>
        </w:rPr>
      </w:pPr>
      <w:r w:rsidRPr="001C46EC">
        <w:rPr>
          <w:rFonts w:ascii="Courier New" w:hAnsi="Courier New" w:cs="Courier New"/>
        </w:rPr>
        <w:t xml:space="preserve">        }</w:t>
      </w:r>
    </w:p>
    <w:p w14:paraId="758A48EA" w14:textId="77777777" w:rsidR="00E34CFC" w:rsidRPr="001C46EC" w:rsidRDefault="00E34CFC" w:rsidP="00E34CFC">
      <w:pPr>
        <w:rPr>
          <w:rFonts w:ascii="Courier New" w:hAnsi="Courier New" w:cs="Courier New"/>
        </w:rPr>
      </w:pPr>
      <w:r w:rsidRPr="001C46EC">
        <w:rPr>
          <w:rFonts w:ascii="Courier New" w:hAnsi="Courier New" w:cs="Courier New"/>
        </w:rPr>
        <w:t xml:space="preserve">    }</w:t>
      </w:r>
    </w:p>
    <w:p w14:paraId="551C3B88" w14:textId="77777777" w:rsidR="00E34CFC" w:rsidRPr="001C46EC" w:rsidRDefault="00E34CFC" w:rsidP="00E34CFC">
      <w:pPr>
        <w:rPr>
          <w:rFonts w:ascii="Courier New" w:hAnsi="Courier New" w:cs="Courier New"/>
        </w:rPr>
      </w:pPr>
      <w:r w:rsidRPr="001C46EC">
        <w:rPr>
          <w:rFonts w:ascii="Courier New" w:hAnsi="Courier New" w:cs="Courier New"/>
        </w:rPr>
        <w:t xml:space="preserve">    // Le Timer provoque l’appel de actionPerformed périodiquement (boucle d'animation)</w:t>
      </w:r>
    </w:p>
    <w:p w14:paraId="3724BA6E" w14:textId="77777777" w:rsidR="00E34CFC" w:rsidRPr="001C46EC" w:rsidRDefault="00E34CFC" w:rsidP="00E34CFC">
      <w:pPr>
        <w:rPr>
          <w:rFonts w:ascii="Courier New" w:hAnsi="Courier New" w:cs="Courier New"/>
          <w:lang w:val="en-CA"/>
        </w:rPr>
      </w:pPr>
      <w:r w:rsidRPr="001C46EC">
        <w:rPr>
          <w:rFonts w:ascii="Courier New" w:hAnsi="Courier New" w:cs="Courier New"/>
        </w:rPr>
        <w:t xml:space="preserve">    </w:t>
      </w:r>
      <w:r w:rsidRPr="001C46EC">
        <w:rPr>
          <w:rFonts w:ascii="Courier New" w:hAnsi="Courier New" w:cs="Courier New"/>
          <w:lang w:val="en-CA"/>
        </w:rPr>
        <w:t xml:space="preserve">public void </w:t>
      </w:r>
      <w:r w:rsidRPr="001C46EC">
        <w:rPr>
          <w:rFonts w:ascii="Courier New" w:hAnsi="Courier New" w:cs="Courier New"/>
          <w:highlight w:val="yellow"/>
          <w:lang w:val="en-CA"/>
        </w:rPr>
        <w:t>actionPerformed</w:t>
      </w:r>
      <w:r w:rsidRPr="001C46EC">
        <w:rPr>
          <w:rFonts w:ascii="Courier New" w:hAnsi="Courier New" w:cs="Courier New"/>
          <w:lang w:val="en-CA"/>
        </w:rPr>
        <w:t>( ActionEvent e){</w:t>
      </w:r>
    </w:p>
    <w:p w14:paraId="1710E8A1" w14:textId="77777777" w:rsidR="00E34CFC" w:rsidRPr="001C46EC" w:rsidRDefault="00E34CFC" w:rsidP="00E34CFC">
      <w:pPr>
        <w:rPr>
          <w:rFonts w:ascii="Courier New" w:hAnsi="Courier New" w:cs="Courier New"/>
        </w:rPr>
      </w:pPr>
      <w:r w:rsidRPr="001C46EC">
        <w:rPr>
          <w:rFonts w:ascii="Courier New" w:hAnsi="Courier New" w:cs="Courier New"/>
          <w:lang w:val="en-CA"/>
        </w:rPr>
        <w:t xml:space="preserve">        </w:t>
      </w:r>
      <w:r w:rsidRPr="001C46EC">
        <w:rPr>
          <w:rFonts w:ascii="Courier New" w:hAnsi="Courier New" w:cs="Courier New"/>
        </w:rPr>
        <w:t>// Affiche la scène</w:t>
      </w:r>
    </w:p>
    <w:p w14:paraId="7EB913B8" w14:textId="77777777" w:rsidR="00E34CFC" w:rsidRPr="001C46EC" w:rsidRDefault="00E34CFC" w:rsidP="00E34CFC">
      <w:pPr>
        <w:rPr>
          <w:rFonts w:ascii="Courier New" w:hAnsi="Courier New" w:cs="Courier New"/>
        </w:rPr>
      </w:pPr>
      <w:r w:rsidRPr="001C46EC">
        <w:rPr>
          <w:rFonts w:ascii="Courier New" w:hAnsi="Courier New" w:cs="Courier New"/>
        </w:rPr>
        <w:t xml:space="preserve">        repaint();</w:t>
      </w:r>
    </w:p>
    <w:p w14:paraId="1D3672A1" w14:textId="77777777" w:rsidR="00E34CFC" w:rsidRPr="001C46EC" w:rsidRDefault="00E34CFC" w:rsidP="00E34CFC">
      <w:pPr>
        <w:rPr>
          <w:rFonts w:ascii="Courier New" w:hAnsi="Courier New" w:cs="Courier New"/>
        </w:rPr>
      </w:pPr>
    </w:p>
    <w:p w14:paraId="4CD85CD6" w14:textId="77777777" w:rsidR="00E34CFC" w:rsidRPr="001C46EC" w:rsidRDefault="00E34CFC" w:rsidP="00E34CFC">
      <w:pPr>
        <w:rPr>
          <w:rFonts w:ascii="Courier New" w:hAnsi="Courier New" w:cs="Courier New"/>
        </w:rPr>
      </w:pPr>
      <w:r w:rsidRPr="001C46EC">
        <w:rPr>
          <w:rFonts w:ascii="Courier New" w:hAnsi="Courier New" w:cs="Courier New"/>
        </w:rPr>
        <w:t xml:space="preserve">        // Déplace les entités à animer pour la prochaine scène</w:t>
      </w:r>
    </w:p>
    <w:p w14:paraId="236E491F" w14:textId="77777777" w:rsidR="00E34CFC" w:rsidRPr="001C46EC" w:rsidRDefault="00E34CFC" w:rsidP="00E34CFC">
      <w:pPr>
        <w:rPr>
          <w:rFonts w:ascii="Courier New" w:hAnsi="Courier New" w:cs="Courier New"/>
          <w:lang w:val="fr-CA"/>
        </w:rPr>
      </w:pPr>
      <w:r w:rsidRPr="001C46EC">
        <w:rPr>
          <w:rFonts w:ascii="Courier New" w:hAnsi="Courier New" w:cs="Courier New"/>
        </w:rPr>
        <w:t xml:space="preserve">        </w:t>
      </w:r>
      <w:r w:rsidRPr="001C46EC">
        <w:rPr>
          <w:rFonts w:ascii="Courier New" w:hAnsi="Courier New" w:cs="Courier New"/>
          <w:lang w:val="fr-CA"/>
        </w:rPr>
        <w:t xml:space="preserve">bot1.deplacer(LARGEURJPANEL, HAUTEURJPANEL); </w:t>
      </w:r>
    </w:p>
    <w:p w14:paraId="58F7F9C2" w14:textId="77777777" w:rsidR="00E34CFC" w:rsidRPr="001C46EC" w:rsidRDefault="00E34CFC" w:rsidP="00E34CFC">
      <w:pPr>
        <w:rPr>
          <w:rFonts w:ascii="Courier New" w:hAnsi="Courier New" w:cs="Courier New"/>
          <w:lang w:val="fr-CA"/>
        </w:rPr>
      </w:pPr>
      <w:r w:rsidRPr="001C46EC">
        <w:rPr>
          <w:rFonts w:ascii="Courier New" w:hAnsi="Courier New" w:cs="Courier New"/>
          <w:lang w:val="fr-CA"/>
        </w:rPr>
        <w:t xml:space="preserve">        bot2.deplacer(LARGEURJPANEL, HAUTEURJPANEL); </w:t>
      </w:r>
    </w:p>
    <w:p w14:paraId="3C357CF7" w14:textId="77777777" w:rsidR="00E34CFC" w:rsidRPr="001C46EC" w:rsidRDefault="00E34CFC" w:rsidP="00E34CFC">
      <w:pPr>
        <w:rPr>
          <w:rFonts w:ascii="Courier New" w:hAnsi="Courier New" w:cs="Courier New"/>
        </w:rPr>
      </w:pPr>
      <w:r w:rsidRPr="001C46EC">
        <w:rPr>
          <w:rFonts w:ascii="Courier New" w:hAnsi="Courier New" w:cs="Courier New"/>
          <w:lang w:val="fr-CA"/>
        </w:rPr>
        <w:t xml:space="preserve">        </w:t>
      </w:r>
      <w:r w:rsidRPr="001C46EC">
        <w:rPr>
          <w:rFonts w:ascii="Courier New" w:hAnsi="Courier New" w:cs="Courier New"/>
        </w:rPr>
        <w:t xml:space="preserve">iti1.deplacer(LARGEURJPANEL, HAUTEURJPANEL); </w:t>
      </w:r>
    </w:p>
    <w:p w14:paraId="6B07E260" w14:textId="77777777" w:rsidR="00E34CFC" w:rsidRPr="001C46EC" w:rsidRDefault="00E34CFC" w:rsidP="00E34CFC">
      <w:pPr>
        <w:rPr>
          <w:rFonts w:ascii="Courier New" w:hAnsi="Courier New" w:cs="Courier New"/>
        </w:rPr>
      </w:pPr>
      <w:r w:rsidRPr="001C46EC">
        <w:rPr>
          <w:rFonts w:ascii="Courier New" w:hAnsi="Courier New" w:cs="Courier New"/>
        </w:rPr>
        <w:t xml:space="preserve">        iti2.deplacer(LARGEURJPANEL, HAUTEURJPANEL);</w:t>
      </w:r>
    </w:p>
    <w:p w14:paraId="28846421" w14:textId="77777777" w:rsidR="00E34CFC" w:rsidRPr="001C46EC" w:rsidRDefault="00E34CFC" w:rsidP="00E34CFC">
      <w:pPr>
        <w:rPr>
          <w:rFonts w:ascii="Courier New" w:hAnsi="Courier New" w:cs="Courier New"/>
        </w:rPr>
      </w:pPr>
      <w:r w:rsidRPr="001C46EC">
        <w:rPr>
          <w:rFonts w:ascii="Courier New" w:hAnsi="Courier New" w:cs="Courier New"/>
        </w:rPr>
        <w:t xml:space="preserve">    }</w:t>
      </w:r>
    </w:p>
    <w:p w14:paraId="7A020526" w14:textId="77777777" w:rsidR="00E34CFC" w:rsidRPr="001C46EC" w:rsidRDefault="00E34CFC" w:rsidP="00E34CFC">
      <w:pPr>
        <w:rPr>
          <w:rFonts w:ascii="Courier New" w:hAnsi="Courier New" w:cs="Courier New"/>
        </w:rPr>
      </w:pPr>
      <w:r w:rsidRPr="001C46EC">
        <w:rPr>
          <w:rFonts w:ascii="Courier New" w:hAnsi="Courier New" w:cs="Courier New"/>
        </w:rPr>
        <w:t xml:space="preserve">    </w:t>
      </w:r>
    </w:p>
    <w:p w14:paraId="3A8C87BA" w14:textId="77777777" w:rsidR="00E34CFC" w:rsidRPr="001C46EC" w:rsidRDefault="00E34CFC" w:rsidP="00E34CFC">
      <w:pPr>
        <w:rPr>
          <w:rFonts w:ascii="Courier New" w:hAnsi="Courier New" w:cs="Courier New"/>
        </w:rPr>
      </w:pPr>
      <w:r w:rsidRPr="001C46EC">
        <w:rPr>
          <w:rFonts w:ascii="Courier New" w:hAnsi="Courier New" w:cs="Courier New"/>
        </w:rPr>
        <w:t xml:space="preserve">    // paintComponent() est appelée indirectement par repaint()</w:t>
      </w:r>
    </w:p>
    <w:p w14:paraId="3C3FCD67" w14:textId="77777777" w:rsidR="00E34CFC" w:rsidRPr="001C46EC" w:rsidRDefault="00E34CFC" w:rsidP="00E34CFC">
      <w:pPr>
        <w:rPr>
          <w:rFonts w:ascii="Courier New" w:hAnsi="Courier New" w:cs="Courier New"/>
        </w:rPr>
      </w:pPr>
      <w:r w:rsidRPr="001C46EC">
        <w:rPr>
          <w:rFonts w:ascii="Courier New" w:hAnsi="Courier New" w:cs="Courier New"/>
        </w:rPr>
        <w:t xml:space="preserve">    // N.B. Swing utilise le double tampon : pas besoin d'effacer !  </w:t>
      </w:r>
    </w:p>
    <w:p w14:paraId="76B7B24B" w14:textId="77777777" w:rsidR="00E34CFC" w:rsidRPr="001C46EC" w:rsidRDefault="00E34CFC" w:rsidP="00E34CFC">
      <w:pPr>
        <w:rPr>
          <w:rFonts w:ascii="Courier New" w:hAnsi="Courier New" w:cs="Courier New"/>
        </w:rPr>
      </w:pPr>
      <w:r w:rsidRPr="001C46EC">
        <w:rPr>
          <w:rFonts w:ascii="Courier New" w:hAnsi="Courier New" w:cs="Courier New"/>
        </w:rPr>
        <w:t xml:space="preserve">    public void </w:t>
      </w:r>
      <w:r w:rsidRPr="001C46EC">
        <w:rPr>
          <w:rFonts w:ascii="Courier New" w:hAnsi="Courier New" w:cs="Courier New"/>
          <w:highlight w:val="yellow"/>
        </w:rPr>
        <w:t>paintComponent</w:t>
      </w:r>
      <w:r w:rsidRPr="001C46EC">
        <w:rPr>
          <w:rFonts w:ascii="Courier New" w:hAnsi="Courier New" w:cs="Courier New"/>
        </w:rPr>
        <w:t xml:space="preserve"> (Graphics g) {</w:t>
      </w:r>
    </w:p>
    <w:p w14:paraId="003FEB33" w14:textId="77777777" w:rsidR="00E34CFC" w:rsidRPr="001C46EC" w:rsidRDefault="00E34CFC" w:rsidP="00E34CFC">
      <w:pPr>
        <w:rPr>
          <w:rFonts w:ascii="Courier New" w:hAnsi="Courier New" w:cs="Courier New"/>
        </w:rPr>
      </w:pPr>
      <w:r w:rsidRPr="001C46EC">
        <w:rPr>
          <w:rFonts w:ascii="Courier New" w:hAnsi="Courier New" w:cs="Courier New"/>
        </w:rPr>
        <w:t xml:space="preserve">        super.paintComponent(g);</w:t>
      </w:r>
    </w:p>
    <w:p w14:paraId="2F2EB20F" w14:textId="77777777" w:rsidR="00E34CFC" w:rsidRPr="001C46EC" w:rsidRDefault="00E34CFC" w:rsidP="00E34CFC">
      <w:pPr>
        <w:rPr>
          <w:rFonts w:ascii="Courier New" w:hAnsi="Courier New" w:cs="Courier New"/>
        </w:rPr>
      </w:pPr>
    </w:p>
    <w:p w14:paraId="2D71BB93" w14:textId="77777777" w:rsidR="00E34CFC" w:rsidRPr="001C46EC" w:rsidRDefault="00E34CFC" w:rsidP="00E34CFC">
      <w:pPr>
        <w:rPr>
          <w:rFonts w:ascii="Courier New" w:hAnsi="Courier New" w:cs="Courier New"/>
        </w:rPr>
      </w:pPr>
      <w:r w:rsidRPr="001C46EC">
        <w:rPr>
          <w:rFonts w:ascii="Courier New" w:hAnsi="Courier New" w:cs="Courier New"/>
        </w:rPr>
        <w:t xml:space="preserve">        // Dessine les entités de l'animation</w:t>
      </w:r>
    </w:p>
    <w:p w14:paraId="7F35BB42" w14:textId="77777777" w:rsidR="00E34CFC" w:rsidRPr="001C46EC" w:rsidRDefault="00E34CFC" w:rsidP="00E34CFC">
      <w:pPr>
        <w:rPr>
          <w:rFonts w:ascii="Courier New" w:hAnsi="Courier New" w:cs="Courier New"/>
          <w:lang w:val="en-CA"/>
        </w:rPr>
      </w:pPr>
      <w:r w:rsidRPr="001C46EC">
        <w:rPr>
          <w:rFonts w:ascii="Courier New" w:hAnsi="Courier New" w:cs="Courier New"/>
        </w:rPr>
        <w:t xml:space="preserve">        </w:t>
      </w:r>
      <w:r w:rsidRPr="001C46EC">
        <w:rPr>
          <w:rFonts w:ascii="Courier New" w:hAnsi="Courier New" w:cs="Courier New"/>
          <w:lang w:val="en-CA"/>
        </w:rPr>
        <w:t>bot1.paint(g); bot2.paint(g); iti1.paint(g); iti2.paint(g);</w:t>
      </w:r>
    </w:p>
    <w:p w14:paraId="4B5DD068" w14:textId="77777777" w:rsidR="00E34CFC" w:rsidRPr="001C46EC" w:rsidRDefault="00E34CFC" w:rsidP="00E34CFC">
      <w:pPr>
        <w:rPr>
          <w:rFonts w:ascii="Courier New" w:hAnsi="Courier New" w:cs="Courier New"/>
        </w:rPr>
      </w:pPr>
      <w:r w:rsidRPr="001C46EC">
        <w:rPr>
          <w:rFonts w:ascii="Courier New" w:hAnsi="Courier New" w:cs="Courier New"/>
          <w:lang w:val="en-CA"/>
        </w:rPr>
        <w:t xml:space="preserve">    </w:t>
      </w:r>
      <w:r w:rsidRPr="001C46EC">
        <w:rPr>
          <w:rFonts w:ascii="Courier New" w:hAnsi="Courier New" w:cs="Courier New"/>
        </w:rPr>
        <w:t>}</w:t>
      </w:r>
    </w:p>
    <w:p w14:paraId="69110251" w14:textId="77777777" w:rsidR="00E34CFC" w:rsidRPr="001C46EC" w:rsidRDefault="00E34CFC" w:rsidP="00E34CFC">
      <w:pPr>
        <w:rPr>
          <w:rFonts w:ascii="Courier New" w:hAnsi="Courier New" w:cs="Courier New"/>
        </w:rPr>
      </w:pPr>
      <w:r w:rsidRPr="001C46EC">
        <w:rPr>
          <w:rFonts w:ascii="Courier New" w:hAnsi="Courier New" w:cs="Courier New"/>
        </w:rPr>
        <w:t>}</w:t>
      </w: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7B391F" w:rsidRDefault="00E34CFC" w:rsidP="00E34CFC">
      <w:pPr>
        <w:rPr>
          <w:rFonts w:ascii="Courier New" w:hAnsi="Courier New" w:cs="Courier New"/>
        </w:rPr>
      </w:pPr>
      <w:r w:rsidRPr="007B391F">
        <w:rPr>
          <w:rFonts w:ascii="Courier New" w:hAnsi="Courier New" w:cs="Courier New"/>
        </w:rPr>
        <w:t xml:space="preserve">      bot2 = new BotSCEntiteRebondissante(100,100,75,100,-10,5);</w:t>
      </w:r>
    </w:p>
    <w:p w14:paraId="0BEB87AF" w14:textId="77777777" w:rsidR="00E34CFC" w:rsidRPr="007B391F" w:rsidRDefault="00E34CFC" w:rsidP="00E34CFC">
      <w:pPr>
        <w:rPr>
          <w:rFonts w:ascii="Courier New" w:hAnsi="Courier New" w:cs="Courier New"/>
        </w:rPr>
      </w:pPr>
      <w:r w:rsidRPr="007B391F">
        <w:rPr>
          <w:rFonts w:ascii="Courier New" w:hAnsi="Courier New" w:cs="Courier New"/>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7B391F">
        <w:rPr>
          <w:rFonts w:ascii="Courier New" w:hAnsi="Courier New" w:cs="Courier New"/>
        </w:rPr>
        <w:t xml:space="preserve">      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lastRenderedPageBreak/>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86"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88"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89"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D617CF" w:rsidRDefault="00E34CFC" w:rsidP="00E34CFC">
      <w:pPr>
        <w:rPr>
          <w:rFonts w:ascii="Courier New" w:hAnsi="Courier New" w:cs="Courier New"/>
          <w:lang w:val="en-CA"/>
        </w:rPr>
      </w:pPr>
      <w:r w:rsidRPr="00D617CF">
        <w:rPr>
          <w:rFonts w:ascii="Courier New" w:hAnsi="Courier New" w:cs="Courier New"/>
        </w:rPr>
        <w:t xml:space="preserve">        </w:t>
      </w:r>
      <w:r w:rsidRPr="00D617CF">
        <w:rPr>
          <w:rFonts w:ascii="Courier New" w:hAnsi="Courier New" w:cs="Courier New"/>
          <w:lang w:val="en-CA"/>
        </w:rPr>
        <w:t xml:space="preserve">ExempleJPanelAvecAnimationParTimer leJPanelAnimation =  </w:t>
      </w:r>
    </w:p>
    <w:p w14:paraId="71E21E1D"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lastRenderedPageBreak/>
        <w:t xml:space="preserve">            </w:t>
      </w:r>
      <w:r w:rsidRPr="00D617CF">
        <w:rPr>
          <w:rFonts w:ascii="Courier New" w:hAnsi="Courier New" w:cs="Courier New"/>
          <w:highlight w:val="yellow"/>
          <w:lang w:val="en-CA"/>
        </w:rPr>
        <w:t>new ExempleJPanelAvecAnimationParTimer()</w:t>
      </w:r>
      <w:r w:rsidRPr="00D617CF">
        <w:rPr>
          <w:rFonts w:ascii="Courier New" w:hAnsi="Courier New" w:cs="Courier New"/>
          <w:lang w:val="en-CA"/>
        </w:rPr>
        <w:t>;</w:t>
      </w:r>
    </w:p>
    <w:p w14:paraId="0AAA221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this.getContentPane().add(leJPanelAnimation)</w:t>
      </w:r>
      <w:r w:rsidRPr="00D617CF">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w:t>
      </w:r>
      <w:smartTag w:uri="isiresearchsoft-com/cwyw" w:element="citation">
        <w:r w:rsidRPr="00D617CF">
          <w:rPr>
            <w:rFonts w:ascii="Courier New" w:hAnsi="Courier New" w:cs="Courier New"/>
            <w:lang w:val="en-CA"/>
          </w:rPr>
          <w:t>[]</w:t>
        </w:r>
      </w:smartTag>
      <w:r w:rsidRPr="00D617CF">
        <w:rPr>
          <w:rFonts w:ascii="Courier New" w:hAnsi="Courier New" w:cs="Courier New"/>
          <w:lang w:val="en-CA"/>
        </w:rPr>
        <w:t>) {</w:t>
      </w:r>
    </w:p>
    <w:p w14:paraId="5679698F" w14:textId="77777777" w:rsidR="00E34CFC" w:rsidRPr="00D617CF" w:rsidRDefault="00E34CFC" w:rsidP="00E34CFC">
      <w:pPr>
        <w:rPr>
          <w:rFonts w:ascii="Courier New" w:hAnsi="Courier New" w:cs="Courier New"/>
        </w:rPr>
      </w:pPr>
      <w:r w:rsidRPr="00D617CF">
        <w:rPr>
          <w:rFonts w:ascii="Courier New" w:hAnsi="Courier New" w:cs="Courier New"/>
          <w:lang w:val="en-CA"/>
        </w:rPr>
        <w:t xml:space="preserve">        </w:t>
      </w:r>
      <w:r w:rsidRPr="00D617CF">
        <w:rPr>
          <w:rFonts w:ascii="Courier New" w:hAnsi="Courier New" w:cs="Courier New"/>
        </w:rPr>
        <w:t>new ExempleJFrameIncluantJPanelAvecAnimationParTimer();</w:t>
      </w:r>
    </w:p>
    <w:p w14:paraId="0AD37D5A"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
    <w:p w14:paraId="6E7C9679" w14:textId="77777777" w:rsidR="00E34CFC" w:rsidRPr="00D617CF" w:rsidRDefault="00E34CFC" w:rsidP="00E34CFC">
      <w:pPr>
        <w:rPr>
          <w:rFonts w:ascii="Courier New" w:hAnsi="Courier New" w:cs="Courier New"/>
        </w:rPr>
      </w:pPr>
      <w:r w:rsidRPr="00D617CF">
        <w:rPr>
          <w:rFonts w:ascii="Courier New" w:hAnsi="Courier New" w:cs="Courier New"/>
        </w:rPr>
        <w:t>}</w:t>
      </w:r>
    </w:p>
    <w:p w14:paraId="3CA58350" w14:textId="77777777" w:rsidR="00E34CFC" w:rsidRPr="006568FF" w:rsidRDefault="00E34CFC" w:rsidP="00E34CFC">
      <w:pPr>
        <w:pStyle w:val="Corpsdetexte"/>
      </w:pPr>
    </w:p>
    <w:p w14:paraId="34AB6882" w14:textId="77777777" w:rsidR="00E34CFC" w:rsidRDefault="00E34CFC" w:rsidP="00E34CFC">
      <w:pPr>
        <w:pStyle w:val="Corpsdetexte"/>
      </w:pPr>
      <w:r w:rsidRPr="009D19D2">
        <w:t xml:space="preserve">La ligne suivante crée l’objet d’animation </w:t>
      </w:r>
      <w:r w:rsidRPr="002E0F66">
        <w:rPr>
          <w:i/>
          <w:iCs/>
        </w:rPr>
        <w:t>leJPanelAnimation</w:t>
      </w:r>
      <w:r w:rsidRPr="009D19D2">
        <w:t>:</w:t>
      </w:r>
    </w:p>
    <w:p w14:paraId="2ED511E7" w14:textId="77777777" w:rsidR="00E34CFC" w:rsidRPr="00355694" w:rsidRDefault="00E34CFC" w:rsidP="00E34CFC">
      <w:pPr>
        <w:rPr>
          <w:rFonts w:ascii="Courier New" w:hAnsi="Courier New" w:cs="Courier New"/>
        </w:rPr>
      </w:pPr>
      <w:r w:rsidRPr="00355694">
        <w:rPr>
          <w:rFonts w:ascii="Courier New" w:hAnsi="Courier New" w:cs="Courier New"/>
        </w:rPr>
        <w:t xml:space="preserve">        ExempleJPanelAvecAnimationParTimer leJPanelAnimation =  </w:t>
      </w:r>
    </w:p>
    <w:p w14:paraId="3F1C9A1E" w14:textId="77777777" w:rsidR="00E34CFC" w:rsidRPr="00355694" w:rsidRDefault="00E34CFC" w:rsidP="00E34CFC">
      <w:pPr>
        <w:rPr>
          <w:rFonts w:ascii="Courier New" w:hAnsi="Courier New" w:cs="Courier New"/>
        </w:rPr>
      </w:pPr>
      <w:r w:rsidRPr="00355694">
        <w:rPr>
          <w:rFonts w:ascii="Courier New" w:hAnsi="Courier New" w:cs="Courier New"/>
        </w:rPr>
        <w:t xml:space="preserve">            new ExempleJPanelAvecAnimationParTimer();</w:t>
      </w:r>
    </w:p>
    <w:p w14:paraId="47514A83" w14:textId="77777777" w:rsidR="00E34CFC" w:rsidRPr="00FE1105" w:rsidRDefault="00E34CFC" w:rsidP="00E34CFC">
      <w:pPr>
        <w:pStyle w:val="Corpsdetexte"/>
      </w:pPr>
      <w:r>
        <w:t xml:space="preserve">La ligne suivante ajoute l’objet d’animation </w:t>
      </w:r>
      <w:r w:rsidRPr="002E0F66">
        <w:rPr>
          <w:i/>
          <w:iCs/>
        </w:rPr>
        <w:t>leJPanelAnimation</w:t>
      </w:r>
      <w:r>
        <w:t xml:space="preserve"> comme une composante de la fenêtre </w:t>
      </w:r>
      <w:hyperlink r:id="rId390" w:tooltip="class in javax.swing" w:history="1">
        <w:r w:rsidRPr="00624308">
          <w:rPr>
            <w:rStyle w:val="typenamelink1"/>
            <w:rFonts w:ascii="DejaVu Sans" w:hAnsi="DejaVu Sans"/>
            <w:color w:val="4A6782"/>
            <w:sz w:val="21"/>
            <w:szCs w:val="21"/>
            <w:lang w:val="fr-CA"/>
          </w:rPr>
          <w:t>JPanel</w:t>
        </w:r>
      </w:hyperlink>
      <w:r>
        <w:t xml:space="preserve">. Par conséquent, l’objet </w:t>
      </w:r>
      <w:r w:rsidRPr="002E0F66">
        <w:rPr>
          <w:i/>
          <w:iCs/>
        </w:rPr>
        <w:t>leJPanelAnimation</w:t>
      </w:r>
      <w:r>
        <w:rPr>
          <w:iCs/>
        </w:rPr>
        <w:t xml:space="preserve"> sera affiché dans la fenêtre.</w:t>
      </w:r>
    </w:p>
    <w:p w14:paraId="14A466B9" w14:textId="77777777" w:rsidR="00E34CFC" w:rsidRPr="000416DC" w:rsidRDefault="00E34CFC" w:rsidP="00E34CFC">
      <w:pPr>
        <w:rPr>
          <w:rFonts w:ascii="Courier New" w:hAnsi="Courier New" w:cs="Courier New"/>
        </w:rPr>
      </w:pPr>
      <w:r w:rsidRPr="000416DC">
        <w:rPr>
          <w:rFonts w:ascii="Courier New" w:hAnsi="Courier New" w:cs="Courier New"/>
        </w:rPr>
        <w:t xml:space="preserve">        this.getContentPane().add(leJPanelAnimation);</w:t>
      </w:r>
    </w:p>
    <w:p w14:paraId="0205869A" w14:textId="77777777" w:rsidR="00E34CFC" w:rsidRDefault="00E34CFC" w:rsidP="00E34CFC">
      <w:pPr>
        <w:pStyle w:val="Corpsdetexte"/>
      </w:pPr>
      <w:r>
        <w:t xml:space="preserve">L’appel à la méthode </w:t>
      </w:r>
      <w:r w:rsidRPr="002E0F66">
        <w:rPr>
          <w:i/>
          <w:iCs/>
        </w:rPr>
        <w:t>leJPanelAnimation</w:t>
      </w:r>
      <w:r>
        <w:t>.</w:t>
      </w:r>
      <w:r w:rsidRPr="00F442C5">
        <w:rPr>
          <w:i/>
          <w:iCs/>
        </w:rPr>
        <w:t>start</w:t>
      </w:r>
      <w:r>
        <w:t>() démarre l’animation :</w:t>
      </w:r>
    </w:p>
    <w:p w14:paraId="290968AF" w14:textId="77777777" w:rsidR="00E34CFC" w:rsidRPr="00220E4D" w:rsidRDefault="00E34CFC" w:rsidP="00E34CFC">
      <w:pPr>
        <w:rPr>
          <w:rFonts w:ascii="Courier New" w:hAnsi="Courier New" w:cs="Courier New"/>
        </w:rPr>
      </w:pPr>
      <w:r w:rsidRPr="00220E4D">
        <w:rPr>
          <w:rFonts w:ascii="Courier New" w:hAnsi="Courier New" w:cs="Courier New"/>
        </w:rPr>
        <w:t xml:space="preserve">        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12" w:name="_Toc47239883"/>
      <w:bookmarkStart w:id="113" w:name="_Toc10533529"/>
      <w:r>
        <w:t>Isoler le monde à animer du mécanisme d’animation</w:t>
      </w:r>
      <w:bookmarkEnd w:id="112"/>
      <w:bookmarkEnd w:id="113"/>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77777777" w:rsidR="00E34CFC" w:rsidRPr="001B28E6" w:rsidRDefault="0022135E" w:rsidP="00E34CFC">
      <w:pPr>
        <w:pStyle w:val="Corpsdetexte"/>
      </w:pPr>
      <w:hyperlink r:id="rId39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E34CFC" w:rsidRPr="002C23EA">
        <w:rPr>
          <w:rFonts w:ascii="Segoe UI" w:hAnsi="Segoe UI" w:cs="Segoe UI"/>
          <w:b/>
          <w:bCs/>
          <w:color w:val="586069"/>
          <w:lang w:val="fr-CA"/>
        </w:rPr>
        <w:t>MondeAnime.java</w:t>
      </w:r>
    </w:p>
    <w:p w14:paraId="255DEBD1" w14:textId="77777777" w:rsidR="00E34CFC" w:rsidRPr="00CE1305" w:rsidRDefault="00E34CFC" w:rsidP="00E34CFC">
      <w:pPr>
        <w:rPr>
          <w:rFonts w:ascii="Courier New" w:hAnsi="Courier New" w:cs="Courier New"/>
        </w:rPr>
      </w:pPr>
      <w:r w:rsidRPr="00CE1305">
        <w:rPr>
          <w:rFonts w:ascii="Courier New" w:hAnsi="Courier New" w:cs="Courier New"/>
        </w:rPr>
        <w:t>// Monde à animer</w:t>
      </w:r>
    </w:p>
    <w:p w14:paraId="1F2C8A9E" w14:textId="77777777" w:rsidR="00E34CFC" w:rsidRPr="00FF5E45" w:rsidRDefault="00E34CFC" w:rsidP="00E34CFC">
      <w:pPr>
        <w:rPr>
          <w:rFonts w:ascii="Courier New" w:hAnsi="Courier New" w:cs="Courier New"/>
          <w:lang w:val="en-CA"/>
        </w:rPr>
      </w:pPr>
      <w:r w:rsidRPr="00FF5E45">
        <w:rPr>
          <w:rFonts w:ascii="Courier New" w:hAnsi="Courier New" w:cs="Courier New"/>
          <w:lang w:val="en-CA"/>
        </w:rPr>
        <w:t>import java.awt.*;</w:t>
      </w:r>
    </w:p>
    <w:p w14:paraId="0ACE9323" w14:textId="77777777" w:rsidR="00E34CFC" w:rsidRPr="00FF5E45" w:rsidRDefault="00E34CFC" w:rsidP="00E34CFC">
      <w:pPr>
        <w:rPr>
          <w:rFonts w:ascii="Courier New" w:hAnsi="Courier New" w:cs="Courier New"/>
          <w:lang w:val="en-CA"/>
        </w:rPr>
      </w:pPr>
      <w:r w:rsidRPr="00FF5E45">
        <w:rPr>
          <w:rFonts w:ascii="Courier New" w:hAnsi="Courier New" w:cs="Courier New"/>
          <w:lang w:val="en-CA"/>
        </w:rPr>
        <w:t xml:space="preserve">public class </w:t>
      </w:r>
      <w:r w:rsidRPr="00FF5E45">
        <w:rPr>
          <w:rFonts w:ascii="Courier New" w:hAnsi="Courier New" w:cs="Courier New"/>
          <w:highlight w:val="yellow"/>
          <w:lang w:val="en-CA"/>
        </w:rPr>
        <w:t>MondeAnime</w:t>
      </w:r>
      <w:r w:rsidRPr="00FF5E45">
        <w:rPr>
          <w:rFonts w:ascii="Courier New" w:hAnsi="Courier New" w:cs="Courier New"/>
          <w:lang w:val="en-CA"/>
        </w:rPr>
        <w:t xml:space="preserve"> {</w:t>
      </w:r>
    </w:p>
    <w:p w14:paraId="31EF60FC" w14:textId="77777777" w:rsidR="00E34CFC" w:rsidRPr="00CE1305" w:rsidRDefault="00E34CFC" w:rsidP="00E34CFC">
      <w:pPr>
        <w:rPr>
          <w:rFonts w:ascii="Courier New" w:hAnsi="Courier New" w:cs="Courier New"/>
        </w:rPr>
      </w:pPr>
      <w:r w:rsidRPr="00FF5E45">
        <w:rPr>
          <w:rFonts w:ascii="Courier New" w:hAnsi="Courier New" w:cs="Courier New"/>
          <w:lang w:val="en-CA"/>
        </w:rPr>
        <w:t xml:space="preserve">    </w:t>
      </w:r>
      <w:r w:rsidRPr="00CE1305">
        <w:rPr>
          <w:rFonts w:ascii="Courier New" w:hAnsi="Courier New" w:cs="Courier New"/>
        </w:rPr>
        <w:t>// Taille du monde</w:t>
      </w:r>
    </w:p>
    <w:p w14:paraId="47687106"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static int LARGEURMONDE = 400;</w:t>
      </w:r>
    </w:p>
    <w:p w14:paraId="0CC4C5FB"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static int HAUTEURMONDE = 400;</w:t>
      </w:r>
    </w:p>
    <w:p w14:paraId="73EBD6A4" w14:textId="77777777" w:rsidR="00E34CFC" w:rsidRPr="00CE1305" w:rsidRDefault="00E34CFC" w:rsidP="00E34CFC">
      <w:pPr>
        <w:rPr>
          <w:rFonts w:ascii="Courier New" w:hAnsi="Courier New" w:cs="Courier New"/>
        </w:rPr>
      </w:pPr>
    </w:p>
    <w:p w14:paraId="39965514" w14:textId="77777777" w:rsidR="00E34CFC" w:rsidRPr="00CE1305" w:rsidRDefault="00E34CFC" w:rsidP="00E34CFC">
      <w:pPr>
        <w:rPr>
          <w:rFonts w:ascii="Courier New" w:hAnsi="Courier New" w:cs="Courier New"/>
        </w:rPr>
      </w:pPr>
      <w:r w:rsidRPr="00CE1305">
        <w:rPr>
          <w:rFonts w:ascii="Courier New" w:hAnsi="Courier New" w:cs="Courier New"/>
        </w:rPr>
        <w:t xml:space="preserve">    // Entités du monde à animer</w:t>
      </w:r>
    </w:p>
    <w:p w14:paraId="574AB1B6" w14:textId="77777777" w:rsidR="00E34CFC" w:rsidRPr="00CE1305" w:rsidRDefault="00E34CFC" w:rsidP="00E34CFC">
      <w:pPr>
        <w:rPr>
          <w:rFonts w:ascii="Courier New" w:hAnsi="Courier New" w:cs="Courier New"/>
        </w:rPr>
      </w:pPr>
      <w:r w:rsidRPr="00CE1305">
        <w:rPr>
          <w:rFonts w:ascii="Courier New" w:hAnsi="Courier New" w:cs="Courier New"/>
        </w:rPr>
        <w:t xml:space="preserve">    private BotSCEntiteRebondissante bot1 = new BotSCEntiteRebondissante(0,100,100,150,5,0);</w:t>
      </w:r>
    </w:p>
    <w:p w14:paraId="67907DF6" w14:textId="77777777" w:rsidR="00E34CFC" w:rsidRPr="00CE1305" w:rsidRDefault="00E34CFC" w:rsidP="00E34CFC">
      <w:pPr>
        <w:rPr>
          <w:rFonts w:ascii="Courier New" w:hAnsi="Courier New" w:cs="Courier New"/>
        </w:rPr>
      </w:pPr>
      <w:r w:rsidRPr="00CE1305">
        <w:rPr>
          <w:rFonts w:ascii="Courier New" w:hAnsi="Courier New" w:cs="Courier New"/>
        </w:rPr>
        <w:t xml:space="preserve">    private BotSCEntiteRebondissante bot2 = new BotSCEntiteRebondissante(100,100,75,100,-10,5);</w:t>
      </w:r>
    </w:p>
    <w:p w14:paraId="2D3D4752" w14:textId="77777777" w:rsidR="00E34CFC" w:rsidRPr="00CE1305" w:rsidRDefault="00E34CFC" w:rsidP="00E34CFC">
      <w:pPr>
        <w:rPr>
          <w:rFonts w:ascii="Courier New" w:hAnsi="Courier New" w:cs="Courier New"/>
        </w:rPr>
      </w:pPr>
      <w:r w:rsidRPr="00CE1305">
        <w:rPr>
          <w:rFonts w:ascii="Courier New" w:hAnsi="Courier New" w:cs="Courier New"/>
        </w:rPr>
        <w:t xml:space="preserve">    private ItiSCEntiteRebondissante iti1 = new ItiSCEntiteRebondissante(200,300,80,80,6,6);</w:t>
      </w:r>
    </w:p>
    <w:p w14:paraId="22E5DF6B" w14:textId="77777777" w:rsidR="00E34CFC" w:rsidRPr="00CE1305" w:rsidRDefault="00E34CFC" w:rsidP="00E34CFC">
      <w:pPr>
        <w:rPr>
          <w:rFonts w:ascii="Courier New" w:hAnsi="Courier New" w:cs="Courier New"/>
        </w:rPr>
      </w:pPr>
      <w:r w:rsidRPr="00CE1305">
        <w:rPr>
          <w:rFonts w:ascii="Courier New" w:hAnsi="Courier New" w:cs="Courier New"/>
        </w:rPr>
        <w:t xml:space="preserve">    private ItiSCEntiteRebondissante iti2 = new ItiSCEntiteRebondissante(200,0,50,50,0,10);</w:t>
      </w:r>
    </w:p>
    <w:p w14:paraId="67B8E269" w14:textId="77777777" w:rsidR="00E34CFC" w:rsidRPr="00CE1305" w:rsidRDefault="00E34CFC" w:rsidP="00E34CFC">
      <w:pPr>
        <w:rPr>
          <w:rFonts w:ascii="Courier New" w:hAnsi="Courier New" w:cs="Courier New"/>
        </w:rPr>
      </w:pPr>
    </w:p>
    <w:p w14:paraId="3AD2CE7B"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w:t>
      </w:r>
      <w:r w:rsidRPr="00CE1305">
        <w:rPr>
          <w:rFonts w:ascii="Courier New" w:hAnsi="Courier New" w:cs="Courier New"/>
          <w:highlight w:val="yellow"/>
        </w:rPr>
        <w:t>MondeAnime</w:t>
      </w:r>
      <w:r w:rsidRPr="00CE1305">
        <w:rPr>
          <w:rFonts w:ascii="Courier New" w:hAnsi="Courier New" w:cs="Courier New"/>
        </w:rPr>
        <w:t>() {</w:t>
      </w:r>
    </w:p>
    <w:p w14:paraId="44481395" w14:textId="77777777" w:rsidR="00E34CFC" w:rsidRPr="00CE1305" w:rsidRDefault="00E34CFC" w:rsidP="00E34CFC">
      <w:pPr>
        <w:rPr>
          <w:rFonts w:ascii="Courier New" w:hAnsi="Courier New" w:cs="Courier New"/>
        </w:rPr>
      </w:pPr>
      <w:r w:rsidRPr="00CE1305">
        <w:rPr>
          <w:rFonts w:ascii="Courier New" w:hAnsi="Courier New" w:cs="Courier New"/>
        </w:rPr>
        <w:t xml:space="preserve">    // Initialise les entités à animer pour la première scène</w:t>
      </w:r>
    </w:p>
    <w:p w14:paraId="1C241F3C" w14:textId="77777777" w:rsidR="00E34CFC" w:rsidRPr="00CE1305" w:rsidRDefault="00E34CFC" w:rsidP="00E34CFC">
      <w:pPr>
        <w:rPr>
          <w:rFonts w:ascii="Courier New" w:hAnsi="Courier New" w:cs="Courier New"/>
        </w:rPr>
      </w:pPr>
      <w:r w:rsidRPr="00CE1305">
        <w:rPr>
          <w:rFonts w:ascii="Courier New" w:hAnsi="Courier New" w:cs="Courier New"/>
        </w:rPr>
        <w:t xml:space="preserve">      bot1 = new BotSCEntiteRebondissante(0,100,100,150,5,0);</w:t>
      </w:r>
    </w:p>
    <w:p w14:paraId="30CF0E0D" w14:textId="77777777" w:rsidR="00E34CFC" w:rsidRPr="00CE1305" w:rsidRDefault="00E34CFC" w:rsidP="00E34CFC">
      <w:pPr>
        <w:rPr>
          <w:rFonts w:ascii="Courier New" w:hAnsi="Courier New" w:cs="Courier New"/>
        </w:rPr>
      </w:pPr>
      <w:r w:rsidRPr="00CE1305">
        <w:rPr>
          <w:rFonts w:ascii="Courier New" w:hAnsi="Courier New" w:cs="Courier New"/>
        </w:rPr>
        <w:lastRenderedPageBreak/>
        <w:t xml:space="preserve">      bot2 = new BotSCEntiteRebondissante(100,100,75,100,-10,5);</w:t>
      </w:r>
    </w:p>
    <w:p w14:paraId="125AC69E" w14:textId="77777777" w:rsidR="00E34CFC" w:rsidRPr="00CE1305" w:rsidRDefault="00E34CFC" w:rsidP="00E34CFC">
      <w:pPr>
        <w:rPr>
          <w:rFonts w:ascii="Courier New" w:hAnsi="Courier New" w:cs="Courier New"/>
        </w:rPr>
      </w:pPr>
      <w:r w:rsidRPr="00CE1305">
        <w:rPr>
          <w:rFonts w:ascii="Courier New" w:hAnsi="Courier New" w:cs="Courier New"/>
        </w:rPr>
        <w:t xml:space="preserve">      iti1 = new ItiSCEntiteRebondissante(200,300,80,80,6,6);</w:t>
      </w:r>
    </w:p>
    <w:p w14:paraId="3F825039" w14:textId="77777777" w:rsidR="00E34CFC" w:rsidRPr="00CE1305" w:rsidRDefault="00E34CFC" w:rsidP="00E34CFC">
      <w:pPr>
        <w:rPr>
          <w:rFonts w:ascii="Courier New" w:hAnsi="Courier New" w:cs="Courier New"/>
        </w:rPr>
      </w:pPr>
      <w:r w:rsidRPr="00CE1305">
        <w:rPr>
          <w:rFonts w:ascii="Courier New" w:hAnsi="Courier New" w:cs="Courier New"/>
        </w:rPr>
        <w:t xml:space="preserve">      iti2 = new ItiSCEntiteRebondissante(200,0,50,50,0,10);      </w:t>
      </w:r>
    </w:p>
    <w:p w14:paraId="054C76B9" w14:textId="77777777" w:rsidR="00E34CFC" w:rsidRPr="00CE1305" w:rsidRDefault="00E34CFC" w:rsidP="00E34CFC">
      <w:pPr>
        <w:rPr>
          <w:rFonts w:ascii="Courier New" w:hAnsi="Courier New" w:cs="Courier New"/>
        </w:rPr>
      </w:pPr>
      <w:r w:rsidRPr="00CE1305">
        <w:rPr>
          <w:rFonts w:ascii="Courier New" w:hAnsi="Courier New" w:cs="Courier New"/>
        </w:rPr>
        <w:t xml:space="preserve">    }</w:t>
      </w:r>
    </w:p>
    <w:p w14:paraId="61734CC7"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void </w:t>
      </w:r>
      <w:r w:rsidRPr="00CE1305">
        <w:rPr>
          <w:rFonts w:ascii="Courier New" w:hAnsi="Courier New" w:cs="Courier New"/>
          <w:highlight w:val="yellow"/>
        </w:rPr>
        <w:t>prochaineScene</w:t>
      </w:r>
      <w:r w:rsidRPr="00CE1305">
        <w:rPr>
          <w:rFonts w:ascii="Courier New" w:hAnsi="Courier New" w:cs="Courier New"/>
        </w:rPr>
        <w:t>(int largeurMonde, int hauteurMonde){</w:t>
      </w:r>
    </w:p>
    <w:p w14:paraId="1F5569A1" w14:textId="77777777" w:rsidR="00E34CFC" w:rsidRPr="00CE1305" w:rsidRDefault="00E34CFC" w:rsidP="00E34CFC">
      <w:pPr>
        <w:rPr>
          <w:rFonts w:ascii="Courier New" w:hAnsi="Courier New" w:cs="Courier New"/>
        </w:rPr>
      </w:pPr>
      <w:r w:rsidRPr="00CE1305">
        <w:rPr>
          <w:rFonts w:ascii="Courier New" w:hAnsi="Courier New" w:cs="Courier New"/>
        </w:rPr>
        <w:t xml:space="preserve">        // Modifie les entités à animer pour la prochaine scène</w:t>
      </w:r>
    </w:p>
    <w:p w14:paraId="2AC1F837" w14:textId="77777777" w:rsidR="00E34CFC" w:rsidRPr="00CE1305" w:rsidRDefault="00E34CFC" w:rsidP="00E34CFC">
      <w:pPr>
        <w:rPr>
          <w:rFonts w:ascii="Courier New" w:hAnsi="Courier New" w:cs="Courier New"/>
        </w:rPr>
      </w:pPr>
      <w:r w:rsidRPr="00CE1305">
        <w:rPr>
          <w:rFonts w:ascii="Courier New" w:hAnsi="Courier New" w:cs="Courier New"/>
        </w:rPr>
        <w:t xml:space="preserve">        bot1.deplacer(largeurMonde, hauteurMonde); </w:t>
      </w:r>
    </w:p>
    <w:p w14:paraId="6E5C2EB1" w14:textId="77777777" w:rsidR="00E34CFC" w:rsidRPr="00CE1305" w:rsidRDefault="00E34CFC" w:rsidP="00E34CFC">
      <w:pPr>
        <w:rPr>
          <w:rFonts w:ascii="Courier New" w:hAnsi="Courier New" w:cs="Courier New"/>
        </w:rPr>
      </w:pPr>
      <w:r w:rsidRPr="00CE1305">
        <w:rPr>
          <w:rFonts w:ascii="Courier New" w:hAnsi="Courier New" w:cs="Courier New"/>
        </w:rPr>
        <w:t xml:space="preserve">        bot2.deplacer(largeurMonde, hauteurMonde); </w:t>
      </w:r>
    </w:p>
    <w:p w14:paraId="61783EE6" w14:textId="77777777" w:rsidR="00E34CFC" w:rsidRPr="00CE1305" w:rsidRDefault="00E34CFC" w:rsidP="00E34CFC">
      <w:pPr>
        <w:rPr>
          <w:rFonts w:ascii="Courier New" w:hAnsi="Courier New" w:cs="Courier New"/>
        </w:rPr>
      </w:pPr>
      <w:r w:rsidRPr="00CE1305">
        <w:rPr>
          <w:rFonts w:ascii="Courier New" w:hAnsi="Courier New" w:cs="Courier New"/>
        </w:rPr>
        <w:t xml:space="preserve">        iti1.deplacer(largeurMonde, hauteurMonde); </w:t>
      </w:r>
    </w:p>
    <w:p w14:paraId="5D11EE78" w14:textId="77777777" w:rsidR="00E34CFC" w:rsidRPr="00CE1305" w:rsidRDefault="00E34CFC" w:rsidP="00E34CFC">
      <w:pPr>
        <w:rPr>
          <w:rFonts w:ascii="Courier New" w:hAnsi="Courier New" w:cs="Courier New"/>
        </w:rPr>
      </w:pPr>
      <w:r w:rsidRPr="00CE1305">
        <w:rPr>
          <w:rFonts w:ascii="Courier New" w:hAnsi="Courier New" w:cs="Courier New"/>
        </w:rPr>
        <w:t xml:space="preserve">        iti2.deplacer(largeurMonde, hauteurMonde);</w:t>
      </w:r>
    </w:p>
    <w:p w14:paraId="13F66789" w14:textId="77777777" w:rsidR="00E34CFC" w:rsidRPr="00CE1305" w:rsidRDefault="00E34CFC" w:rsidP="00E34CFC">
      <w:pPr>
        <w:rPr>
          <w:rFonts w:ascii="Courier New" w:hAnsi="Courier New" w:cs="Courier New"/>
        </w:rPr>
      </w:pPr>
      <w:r w:rsidRPr="00CE1305">
        <w:rPr>
          <w:rFonts w:ascii="Courier New" w:hAnsi="Courier New" w:cs="Courier New"/>
        </w:rPr>
        <w:t xml:space="preserve">    }</w:t>
      </w:r>
    </w:p>
    <w:p w14:paraId="6EEEA27F" w14:textId="77777777" w:rsidR="00E34CFC" w:rsidRPr="00CE1305" w:rsidRDefault="00E34CFC" w:rsidP="00E34CFC">
      <w:pPr>
        <w:rPr>
          <w:rFonts w:ascii="Courier New" w:hAnsi="Courier New" w:cs="Courier New"/>
        </w:rPr>
      </w:pPr>
      <w:r w:rsidRPr="00CE1305">
        <w:rPr>
          <w:rFonts w:ascii="Courier New" w:hAnsi="Courier New" w:cs="Courier New"/>
        </w:rPr>
        <w:t xml:space="preserve">    public void </w:t>
      </w:r>
      <w:r w:rsidRPr="00CE1305">
        <w:rPr>
          <w:rFonts w:ascii="Courier New" w:hAnsi="Courier New" w:cs="Courier New"/>
          <w:highlight w:val="yellow"/>
        </w:rPr>
        <w:t>paint</w:t>
      </w:r>
      <w:r w:rsidRPr="00CE1305">
        <w:rPr>
          <w:rFonts w:ascii="Courier New" w:hAnsi="Courier New" w:cs="Courier New"/>
        </w:rPr>
        <w:t>(Graphics g){</w:t>
      </w:r>
    </w:p>
    <w:p w14:paraId="53DCD706" w14:textId="77777777" w:rsidR="00E34CFC" w:rsidRPr="00CE1305" w:rsidRDefault="00E34CFC" w:rsidP="00E34CFC">
      <w:pPr>
        <w:rPr>
          <w:rFonts w:ascii="Courier New" w:hAnsi="Courier New" w:cs="Courier New"/>
        </w:rPr>
      </w:pPr>
      <w:r w:rsidRPr="00CE1305">
        <w:rPr>
          <w:rFonts w:ascii="Courier New" w:hAnsi="Courier New" w:cs="Courier New"/>
        </w:rPr>
        <w:t xml:space="preserve">        // Dessine la scène</w:t>
      </w:r>
    </w:p>
    <w:p w14:paraId="5A31E8CE" w14:textId="77777777" w:rsidR="00E34CFC" w:rsidRPr="00CE1305" w:rsidRDefault="00E34CFC" w:rsidP="00E34CFC">
      <w:pPr>
        <w:rPr>
          <w:rFonts w:ascii="Courier New" w:hAnsi="Courier New" w:cs="Courier New"/>
          <w:lang w:val="en-CA"/>
        </w:rPr>
      </w:pPr>
      <w:r w:rsidRPr="00CE1305">
        <w:rPr>
          <w:rFonts w:ascii="Courier New" w:hAnsi="Courier New" w:cs="Courier New"/>
        </w:rPr>
        <w:t xml:space="preserve">        </w:t>
      </w:r>
      <w:r w:rsidRPr="00CE1305">
        <w:rPr>
          <w:rFonts w:ascii="Courier New" w:hAnsi="Courier New" w:cs="Courier New"/>
          <w:lang w:val="en-CA"/>
        </w:rPr>
        <w:t>bot1.paint(g); bot2.paint(g); iti1.paint(g); iti2.paint(g);</w:t>
      </w:r>
    </w:p>
    <w:p w14:paraId="47BD08B1" w14:textId="77777777" w:rsidR="00E34CFC" w:rsidRPr="00CE1305" w:rsidRDefault="00E34CFC" w:rsidP="00E34CFC">
      <w:pPr>
        <w:rPr>
          <w:rFonts w:ascii="Courier New" w:hAnsi="Courier New" w:cs="Courier New"/>
        </w:rPr>
      </w:pPr>
      <w:r w:rsidRPr="00CE1305">
        <w:rPr>
          <w:rFonts w:ascii="Courier New" w:hAnsi="Courier New" w:cs="Courier New"/>
          <w:lang w:val="en-CA"/>
        </w:rPr>
        <w:t xml:space="preserve">    </w:t>
      </w:r>
      <w:r w:rsidRPr="00CE1305">
        <w:rPr>
          <w:rFonts w:ascii="Courier New" w:hAnsi="Courier New" w:cs="Courier New"/>
        </w:rPr>
        <w:t>}</w:t>
      </w:r>
    </w:p>
    <w:p w14:paraId="3A0350AF" w14:textId="77777777" w:rsidR="00E34CFC" w:rsidRPr="00CE1305" w:rsidRDefault="00E34CFC" w:rsidP="00E34CFC">
      <w:pPr>
        <w:rPr>
          <w:rFonts w:ascii="Courier New" w:hAnsi="Courier New" w:cs="Courier New"/>
        </w:rPr>
      </w:pPr>
      <w:r w:rsidRPr="00CE1305">
        <w:rPr>
          <w:rFonts w:ascii="Courier New" w:hAnsi="Courier New" w:cs="Courier New"/>
        </w:rPr>
        <w:t>}</w:t>
      </w:r>
    </w:p>
    <w:p w14:paraId="2C3B1002" w14:textId="77777777" w:rsidR="00E34CFC" w:rsidRDefault="00E34CFC" w:rsidP="00E34CFC">
      <w:pPr>
        <w:pStyle w:val="Corpsdetexte"/>
      </w:pPr>
    </w:p>
    <w:p w14:paraId="70E1ECAC" w14:textId="77777777" w:rsidR="00E34CFC" w:rsidRDefault="00E34CFC" w:rsidP="00E34CFC">
      <w:pPr>
        <w:pStyle w:val="Corpsdetexte"/>
        <w:jc w:val="center"/>
      </w:pPr>
      <w:r>
        <w:object w:dxaOrig="12527" w:dyaOrig="10757" w14:anchorId="6A1AFE59">
          <v:shape id="_x0000_i1080" type="#_x0000_t75" style="width:496.4pt;height:428.2pt" o:ole="">
            <v:imagedata r:id="rId392" o:title=""/>
          </v:shape>
          <o:OLEObject Type="Embed" ProgID="MSPhotoEd.3" ShapeID="_x0000_i1080" DrawAspect="Content" ObjectID="_1650868796" r:id="rId393"/>
        </w:object>
      </w:r>
    </w:p>
    <w:p w14:paraId="26417B6C" w14:textId="6F917AAE" w:rsidR="00E34CFC" w:rsidRDefault="00E34CFC" w:rsidP="00E34CFC">
      <w:pPr>
        <w:pStyle w:val="Lgende"/>
        <w:jc w:val="center"/>
      </w:pPr>
      <w:r>
        <w:t xml:space="preserve">Figure </w:t>
      </w:r>
      <w:r>
        <w:fldChar w:fldCharType="begin"/>
      </w:r>
      <w:r>
        <w:instrText xml:space="preserve"> SEQ Figure \* ARABIC </w:instrText>
      </w:r>
      <w:r>
        <w:fldChar w:fldCharType="separate"/>
      </w:r>
      <w:r w:rsidR="007A6118">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lastRenderedPageBreak/>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77777777" w:rsidR="00E34CFC" w:rsidRPr="001B28E6" w:rsidRDefault="0022135E" w:rsidP="00E34CFC">
      <w:pPr>
        <w:pStyle w:val="Corpsdetexte"/>
      </w:pPr>
      <w:hyperlink r:id="rId39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E34CFC" w:rsidRPr="002C23EA">
        <w:rPr>
          <w:rFonts w:ascii="Segoe UI" w:hAnsi="Segoe UI" w:cs="Segoe UI"/>
          <w:b/>
          <w:bCs/>
          <w:color w:val="586069"/>
          <w:lang w:val="fr-CA"/>
        </w:rPr>
        <w:t>JPanelAvecTimerAnimeMondeAnime.java</w:t>
      </w:r>
    </w:p>
    <w:p w14:paraId="5740B926" w14:textId="77777777" w:rsidR="00E34CFC" w:rsidRPr="005E5DBA" w:rsidRDefault="00E34CFC" w:rsidP="00E34CFC">
      <w:pPr>
        <w:rPr>
          <w:rFonts w:ascii="Courier New" w:hAnsi="Courier New" w:cs="Courier New"/>
        </w:rPr>
      </w:pPr>
      <w:r w:rsidRPr="005E5DBA">
        <w:rPr>
          <w:rFonts w:ascii="Courier New" w:hAnsi="Courier New" w:cs="Courier New"/>
        </w:rPr>
        <w:t>// JPanel qui anime un objet de MondeAnime</w:t>
      </w:r>
    </w:p>
    <w:p w14:paraId="690BD5FF" w14:textId="77777777" w:rsidR="00E34CFC" w:rsidRPr="005E5DBA" w:rsidRDefault="00E34CFC" w:rsidP="00E34CFC">
      <w:pPr>
        <w:rPr>
          <w:rFonts w:ascii="Courier New" w:hAnsi="Courier New" w:cs="Courier New"/>
        </w:rPr>
      </w:pPr>
      <w:r w:rsidRPr="005E5DBA">
        <w:rPr>
          <w:rFonts w:ascii="Courier New" w:hAnsi="Courier New" w:cs="Courier New"/>
        </w:rPr>
        <w:t>import java.awt.*;</w:t>
      </w:r>
    </w:p>
    <w:p w14:paraId="061D86C2" w14:textId="77777777" w:rsidR="00E34CFC" w:rsidRPr="005E5DBA" w:rsidRDefault="00E34CFC" w:rsidP="00E34CFC">
      <w:pPr>
        <w:rPr>
          <w:rFonts w:ascii="Courier New" w:hAnsi="Courier New" w:cs="Courier New"/>
        </w:rPr>
      </w:pPr>
      <w:r w:rsidRPr="005E5DBA">
        <w:rPr>
          <w:rFonts w:ascii="Courier New" w:hAnsi="Courier New" w:cs="Courier New"/>
        </w:rPr>
        <w:t>import javax.swing.*;</w:t>
      </w:r>
    </w:p>
    <w:p w14:paraId="35C78244" w14:textId="77777777" w:rsidR="00E34CFC" w:rsidRPr="005E5DBA" w:rsidRDefault="00E34CFC" w:rsidP="00E34CFC">
      <w:pPr>
        <w:rPr>
          <w:rFonts w:ascii="Courier New" w:hAnsi="Courier New" w:cs="Courier New"/>
        </w:rPr>
      </w:pPr>
      <w:r w:rsidRPr="005E5DBA">
        <w:rPr>
          <w:rFonts w:ascii="Courier New" w:hAnsi="Courier New" w:cs="Courier New"/>
        </w:rPr>
        <w:t>import java.awt.event.*;</w:t>
      </w:r>
    </w:p>
    <w:p w14:paraId="41DD309D" w14:textId="77777777" w:rsidR="00E34CFC" w:rsidRPr="005E5DBA" w:rsidRDefault="00E34CFC" w:rsidP="00E34CFC">
      <w:pPr>
        <w:rPr>
          <w:rFonts w:ascii="Courier New" w:hAnsi="Courier New" w:cs="Courier New"/>
        </w:rPr>
      </w:pPr>
    </w:p>
    <w:p w14:paraId="5D9EBC91" w14:textId="77777777" w:rsidR="00E34CFC" w:rsidRPr="005E5DBA" w:rsidRDefault="00E34CFC" w:rsidP="00E34CFC">
      <w:pPr>
        <w:rPr>
          <w:rFonts w:ascii="Courier New" w:hAnsi="Courier New" w:cs="Courier New"/>
        </w:rPr>
      </w:pPr>
      <w:r w:rsidRPr="005E5DBA">
        <w:rPr>
          <w:rFonts w:ascii="Courier New" w:hAnsi="Courier New" w:cs="Courier New"/>
        </w:rPr>
        <w:t xml:space="preserve">public class </w:t>
      </w:r>
      <w:r w:rsidRPr="005E5DBA">
        <w:rPr>
          <w:rFonts w:ascii="Courier New" w:hAnsi="Courier New" w:cs="Courier New"/>
          <w:highlight w:val="yellow"/>
        </w:rPr>
        <w:t>JPanelAvecTimerAnimeMondeAnime</w:t>
      </w:r>
      <w:r w:rsidRPr="005E5DBA">
        <w:rPr>
          <w:rFonts w:ascii="Courier New" w:hAnsi="Courier New" w:cs="Courier New"/>
        </w:rPr>
        <w:t xml:space="preserve"> extends JPanel implements ActionListener{</w:t>
      </w:r>
    </w:p>
    <w:p w14:paraId="2DB4F618" w14:textId="77777777" w:rsidR="00E34CFC" w:rsidRPr="005E5DBA" w:rsidRDefault="00E34CFC" w:rsidP="00E34CFC">
      <w:pPr>
        <w:rPr>
          <w:rFonts w:ascii="Courier New" w:hAnsi="Courier New" w:cs="Courier New"/>
        </w:rPr>
      </w:pPr>
    </w:p>
    <w:p w14:paraId="1251D462" w14:textId="77777777" w:rsidR="00E34CFC" w:rsidRPr="005E5DBA" w:rsidRDefault="00E34CFC" w:rsidP="00E34CFC">
      <w:pPr>
        <w:rPr>
          <w:rFonts w:ascii="Courier New" w:hAnsi="Courier New" w:cs="Courier New"/>
        </w:rPr>
      </w:pPr>
      <w:r w:rsidRPr="005E5DBA">
        <w:rPr>
          <w:rFonts w:ascii="Courier New" w:hAnsi="Courier New" w:cs="Courier New"/>
        </w:rPr>
        <w:t xml:space="preserve">    public static final int INTERVALLEENTRESCENES  = 50; // En ms</w:t>
      </w:r>
    </w:p>
    <w:p w14:paraId="684D6906" w14:textId="77777777" w:rsidR="00E34CFC" w:rsidRPr="005E5DBA" w:rsidRDefault="00E34CFC" w:rsidP="00E34CFC">
      <w:pPr>
        <w:rPr>
          <w:rFonts w:ascii="Courier New" w:hAnsi="Courier New" w:cs="Courier New"/>
        </w:rPr>
      </w:pPr>
    </w:p>
    <w:p w14:paraId="7CC2F892" w14:textId="77777777" w:rsidR="00E34CFC" w:rsidRPr="005E5DBA" w:rsidRDefault="00E34CFC" w:rsidP="00E34CFC">
      <w:pPr>
        <w:rPr>
          <w:rFonts w:ascii="Courier New" w:hAnsi="Courier New" w:cs="Courier New"/>
        </w:rPr>
      </w:pPr>
      <w:r w:rsidRPr="005E5DBA">
        <w:rPr>
          <w:rFonts w:ascii="Courier New" w:hAnsi="Courier New" w:cs="Courier New"/>
        </w:rPr>
        <w:t xml:space="preserve">    // Le chrono génère un événement à chaque intervalle</w:t>
      </w:r>
    </w:p>
    <w:p w14:paraId="5EC700BC" w14:textId="77777777" w:rsidR="00E34CFC" w:rsidRPr="005E5DBA" w:rsidRDefault="00E34CFC" w:rsidP="00E34CFC">
      <w:pPr>
        <w:rPr>
          <w:rFonts w:ascii="Courier New" w:hAnsi="Courier New" w:cs="Courier New"/>
        </w:rPr>
      </w:pPr>
      <w:r w:rsidRPr="005E5DBA">
        <w:rPr>
          <w:rFonts w:ascii="Courier New" w:hAnsi="Courier New" w:cs="Courier New"/>
        </w:rPr>
        <w:t xml:space="preserve">    private Timer chrono;</w:t>
      </w:r>
    </w:p>
    <w:p w14:paraId="13740457" w14:textId="77777777" w:rsidR="00E34CFC" w:rsidRPr="005E5DBA" w:rsidRDefault="00E34CFC" w:rsidP="00E34CFC">
      <w:pPr>
        <w:rPr>
          <w:rFonts w:ascii="Courier New" w:hAnsi="Courier New" w:cs="Courier New"/>
        </w:rPr>
      </w:pPr>
      <w:r w:rsidRPr="005E5DBA">
        <w:rPr>
          <w:rFonts w:ascii="Courier New" w:hAnsi="Courier New" w:cs="Courier New"/>
        </w:rPr>
        <w:t xml:space="preserve">    // Le monde à animer</w:t>
      </w:r>
    </w:p>
    <w:p w14:paraId="64D7417D"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r w:rsidRPr="005E5DBA">
        <w:rPr>
          <w:rFonts w:ascii="Courier New" w:hAnsi="Courier New" w:cs="Courier New"/>
          <w:highlight w:val="yellow"/>
        </w:rPr>
        <w:t>private MondeAnime leMondeAnime</w:t>
      </w:r>
      <w:r w:rsidRPr="005E5DBA">
        <w:rPr>
          <w:rFonts w:ascii="Courier New" w:hAnsi="Courier New" w:cs="Courier New"/>
        </w:rPr>
        <w:t>;</w:t>
      </w:r>
    </w:p>
    <w:p w14:paraId="30F847FB" w14:textId="77777777" w:rsidR="00E34CFC" w:rsidRPr="005E5DBA" w:rsidRDefault="00E34CFC" w:rsidP="00E34CFC">
      <w:pPr>
        <w:rPr>
          <w:rFonts w:ascii="Courier New" w:hAnsi="Courier New" w:cs="Courier New"/>
        </w:rPr>
      </w:pPr>
    </w:p>
    <w:p w14:paraId="3FEE2D6B" w14:textId="77777777" w:rsidR="00E34CFC" w:rsidRPr="005E5DBA" w:rsidRDefault="00E34CFC" w:rsidP="00E34CFC">
      <w:pPr>
        <w:rPr>
          <w:rFonts w:ascii="Courier New" w:hAnsi="Courier New" w:cs="Courier New"/>
        </w:rPr>
      </w:pPr>
      <w:r w:rsidRPr="005E5DBA">
        <w:rPr>
          <w:rFonts w:ascii="Courier New" w:hAnsi="Courier New" w:cs="Courier New"/>
        </w:rPr>
        <w:t xml:space="preserve">    // Taille du JPanel</w:t>
      </w:r>
    </w:p>
    <w:p w14:paraId="2F51356B" w14:textId="77777777" w:rsidR="00E34CFC" w:rsidRPr="005E5DBA" w:rsidRDefault="00E34CFC" w:rsidP="00E34CFC">
      <w:pPr>
        <w:rPr>
          <w:rFonts w:ascii="Courier New" w:hAnsi="Courier New" w:cs="Courier New"/>
          <w:lang w:val="en-CA"/>
        </w:rPr>
      </w:pPr>
      <w:r w:rsidRPr="005E5DBA">
        <w:rPr>
          <w:rFonts w:ascii="Courier New" w:hAnsi="Courier New" w:cs="Courier New"/>
        </w:rPr>
        <w:t xml:space="preserve">    </w:t>
      </w:r>
      <w:r w:rsidRPr="005E5DBA">
        <w:rPr>
          <w:rFonts w:ascii="Courier New" w:hAnsi="Courier New" w:cs="Courier New"/>
          <w:lang w:val="en-CA"/>
        </w:rPr>
        <w:t>public static final int LARGEURJPANEL = MondeAnime.LARGEURMONDE;</w:t>
      </w:r>
    </w:p>
    <w:p w14:paraId="597B11A7" w14:textId="77777777" w:rsidR="00E34CFC" w:rsidRPr="005E5DBA" w:rsidRDefault="00E34CFC" w:rsidP="00E34CFC">
      <w:pPr>
        <w:rPr>
          <w:rFonts w:ascii="Courier New" w:hAnsi="Courier New" w:cs="Courier New"/>
        </w:rPr>
      </w:pPr>
      <w:r w:rsidRPr="005E5DBA">
        <w:rPr>
          <w:rFonts w:ascii="Courier New" w:hAnsi="Courier New" w:cs="Courier New"/>
          <w:lang w:val="en-CA"/>
        </w:rPr>
        <w:t xml:space="preserve">    </w:t>
      </w:r>
      <w:r w:rsidRPr="005E5DBA">
        <w:rPr>
          <w:rFonts w:ascii="Courier New" w:hAnsi="Courier New" w:cs="Courier New"/>
        </w:rPr>
        <w:t>public static final int HAUTEURJPANEL = MondeAnime.HAUTEURMONDE;</w:t>
      </w:r>
    </w:p>
    <w:p w14:paraId="61610DF4"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6361451F" w14:textId="172FA04D" w:rsidR="00E34CFC" w:rsidRPr="005E5DBA" w:rsidRDefault="00E34CFC" w:rsidP="00E34CFC">
      <w:pPr>
        <w:rPr>
          <w:rFonts w:ascii="Courier New" w:hAnsi="Courier New" w:cs="Courier New"/>
        </w:rPr>
      </w:pPr>
      <w:r w:rsidRPr="005E5DBA">
        <w:rPr>
          <w:rFonts w:ascii="Courier New" w:hAnsi="Courier New" w:cs="Courier New"/>
        </w:rPr>
        <w:t xml:space="preserve">    // Con</w:t>
      </w:r>
      <w:r w:rsidR="00CD5407">
        <w:rPr>
          <w:rFonts w:ascii="Courier New" w:hAnsi="Courier New" w:cs="Courier New"/>
        </w:rPr>
        <w:t>s</w:t>
      </w:r>
      <w:r w:rsidRPr="005E5DBA">
        <w:rPr>
          <w:rFonts w:ascii="Courier New" w:hAnsi="Courier New" w:cs="Courier New"/>
        </w:rPr>
        <w:t>tructeur initialise le monde à animer</w:t>
      </w:r>
    </w:p>
    <w:p w14:paraId="25A59D4A" w14:textId="77777777" w:rsidR="00E34CFC" w:rsidRPr="005E5DBA" w:rsidRDefault="00E34CFC" w:rsidP="00E34CFC">
      <w:pPr>
        <w:rPr>
          <w:rFonts w:ascii="Courier New" w:hAnsi="Courier New" w:cs="Courier New"/>
          <w:lang w:val="en-CA"/>
        </w:rPr>
      </w:pPr>
      <w:r w:rsidRPr="005E5DBA">
        <w:rPr>
          <w:rFonts w:ascii="Courier New" w:hAnsi="Courier New" w:cs="Courier New"/>
        </w:rPr>
        <w:t xml:space="preserve">    </w:t>
      </w:r>
      <w:r w:rsidRPr="005E5DBA">
        <w:rPr>
          <w:rFonts w:ascii="Courier New" w:hAnsi="Courier New" w:cs="Courier New"/>
          <w:lang w:val="en-CA"/>
        </w:rPr>
        <w:t>public JPanelAvecTimerAnimeMondeAnime() {</w:t>
      </w:r>
    </w:p>
    <w:p w14:paraId="5D8FF05B"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w:t>
      </w:r>
      <w:r w:rsidRPr="005E5DBA">
        <w:rPr>
          <w:rFonts w:ascii="Courier New" w:hAnsi="Courier New" w:cs="Courier New"/>
          <w:highlight w:val="yellow"/>
          <w:lang w:val="en-CA"/>
        </w:rPr>
        <w:t>leMondeAnime = new MondeAnime()</w:t>
      </w:r>
      <w:r w:rsidRPr="005E5DBA">
        <w:rPr>
          <w:rFonts w:ascii="Courier New" w:hAnsi="Courier New" w:cs="Courier New"/>
          <w:lang w:val="en-CA"/>
        </w:rPr>
        <w:t>;</w:t>
      </w:r>
    </w:p>
    <w:p w14:paraId="7604B00B"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w:t>
      </w:r>
    </w:p>
    <w:p w14:paraId="2CE27FCC"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w:t>
      </w:r>
    </w:p>
    <w:p w14:paraId="084D7ADF"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public void start(){</w:t>
      </w:r>
    </w:p>
    <w:p w14:paraId="1F6F749C"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if (chrono == null){</w:t>
      </w:r>
    </w:p>
    <w:p w14:paraId="11D955F9" w14:textId="77777777" w:rsidR="00E34CFC" w:rsidRPr="005E5DBA" w:rsidRDefault="00E34CFC" w:rsidP="00E34CFC">
      <w:pPr>
        <w:rPr>
          <w:rFonts w:ascii="Courier New" w:hAnsi="Courier New" w:cs="Courier New"/>
          <w:lang w:val="en-CA"/>
        </w:rPr>
      </w:pPr>
      <w:r w:rsidRPr="005E5DBA">
        <w:rPr>
          <w:rFonts w:ascii="Courier New" w:hAnsi="Courier New" w:cs="Courier New"/>
          <w:lang w:val="en-CA"/>
        </w:rPr>
        <w:t xml:space="preserve">            chrono = new Timer(INTERVALLEENTRESCENES,this);</w:t>
      </w:r>
    </w:p>
    <w:p w14:paraId="59C3E801" w14:textId="77777777" w:rsidR="00E34CFC" w:rsidRPr="005E5DBA" w:rsidRDefault="00E34CFC" w:rsidP="00E34CFC">
      <w:pPr>
        <w:rPr>
          <w:rFonts w:ascii="Courier New" w:hAnsi="Courier New" w:cs="Courier New"/>
        </w:rPr>
      </w:pPr>
      <w:r w:rsidRPr="005E5DBA">
        <w:rPr>
          <w:rFonts w:ascii="Courier New" w:hAnsi="Courier New" w:cs="Courier New"/>
          <w:lang w:val="en-CA"/>
        </w:rPr>
        <w:t xml:space="preserve">            </w:t>
      </w:r>
      <w:r w:rsidRPr="005E5DBA">
        <w:rPr>
          <w:rFonts w:ascii="Courier New" w:hAnsi="Courier New" w:cs="Courier New"/>
        </w:rPr>
        <w:t>chrono.start();</w:t>
      </w:r>
    </w:p>
    <w:p w14:paraId="4BA85131"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133FB50C"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0E114496" w14:textId="77777777" w:rsidR="00E34CFC" w:rsidRPr="005E5DBA" w:rsidRDefault="00E34CFC" w:rsidP="00E34CFC">
      <w:pPr>
        <w:rPr>
          <w:rFonts w:ascii="Courier New" w:hAnsi="Courier New" w:cs="Courier New"/>
        </w:rPr>
      </w:pPr>
      <w:r w:rsidRPr="005E5DBA">
        <w:rPr>
          <w:rFonts w:ascii="Courier New" w:hAnsi="Courier New" w:cs="Courier New"/>
        </w:rPr>
        <w:t xml:space="preserve">    // Le chrono appelle actionPerformed périodiquement (boucle d'animation)</w:t>
      </w:r>
    </w:p>
    <w:p w14:paraId="4780DCF3" w14:textId="77777777" w:rsidR="00E34CFC" w:rsidRPr="005E5DBA" w:rsidRDefault="00E34CFC" w:rsidP="00E34CFC">
      <w:pPr>
        <w:rPr>
          <w:rFonts w:ascii="Courier New" w:hAnsi="Courier New" w:cs="Courier New"/>
          <w:lang w:val="en-CA"/>
        </w:rPr>
      </w:pPr>
      <w:r w:rsidRPr="005E5DBA">
        <w:rPr>
          <w:rFonts w:ascii="Courier New" w:hAnsi="Courier New" w:cs="Courier New"/>
        </w:rPr>
        <w:t xml:space="preserve">    </w:t>
      </w:r>
      <w:r w:rsidRPr="005E5DBA">
        <w:rPr>
          <w:rFonts w:ascii="Courier New" w:hAnsi="Courier New" w:cs="Courier New"/>
          <w:lang w:val="en-CA"/>
        </w:rPr>
        <w:t>public void actionPerformed( ActionEvent e){</w:t>
      </w:r>
    </w:p>
    <w:p w14:paraId="35A9216E" w14:textId="77777777" w:rsidR="00E34CFC" w:rsidRPr="005E5DBA" w:rsidRDefault="00E34CFC" w:rsidP="00E34CFC">
      <w:pPr>
        <w:rPr>
          <w:rFonts w:ascii="Courier New" w:hAnsi="Courier New" w:cs="Courier New"/>
        </w:rPr>
      </w:pPr>
      <w:r w:rsidRPr="005E5DBA">
        <w:rPr>
          <w:rFonts w:ascii="Courier New" w:hAnsi="Courier New" w:cs="Courier New"/>
          <w:lang w:val="en-CA"/>
        </w:rPr>
        <w:t xml:space="preserve">        </w:t>
      </w:r>
      <w:r w:rsidRPr="005E5DBA">
        <w:rPr>
          <w:rFonts w:ascii="Courier New" w:hAnsi="Courier New" w:cs="Courier New"/>
        </w:rPr>
        <w:t>repaint();</w:t>
      </w:r>
    </w:p>
    <w:p w14:paraId="347459EB" w14:textId="77777777" w:rsidR="00E34CFC" w:rsidRPr="005E5DBA" w:rsidRDefault="00E34CFC" w:rsidP="00E34CFC">
      <w:pPr>
        <w:rPr>
          <w:rFonts w:ascii="Courier New" w:hAnsi="Courier New" w:cs="Courier New"/>
        </w:rPr>
      </w:pPr>
      <w:r w:rsidRPr="005E5DBA">
        <w:rPr>
          <w:rFonts w:ascii="Courier New" w:hAnsi="Courier New" w:cs="Courier New"/>
        </w:rPr>
        <w:t xml:space="preserve">        // Produire la prochaine scène du monde à animer</w:t>
      </w:r>
    </w:p>
    <w:p w14:paraId="6EAA67DB"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r w:rsidRPr="005E5DBA">
        <w:rPr>
          <w:rFonts w:ascii="Courier New" w:hAnsi="Courier New" w:cs="Courier New"/>
          <w:highlight w:val="yellow"/>
        </w:rPr>
        <w:t>leMondeAnime.prochaineScene();</w:t>
      </w:r>
      <w:r w:rsidRPr="005E5DBA">
        <w:rPr>
          <w:rFonts w:ascii="Courier New" w:hAnsi="Courier New" w:cs="Courier New"/>
        </w:rPr>
        <w:t xml:space="preserve"> </w:t>
      </w:r>
    </w:p>
    <w:p w14:paraId="1A5F3472"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516BC4DE"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2E6C4F1E" w14:textId="77777777" w:rsidR="00E34CFC" w:rsidRPr="005E5DBA" w:rsidRDefault="00E34CFC" w:rsidP="00E34CFC">
      <w:pPr>
        <w:rPr>
          <w:rFonts w:ascii="Courier New" w:hAnsi="Courier New" w:cs="Courier New"/>
        </w:rPr>
      </w:pPr>
      <w:r w:rsidRPr="005E5DBA">
        <w:rPr>
          <w:rFonts w:ascii="Courier New" w:hAnsi="Courier New" w:cs="Courier New"/>
        </w:rPr>
        <w:t xml:space="preserve">    // paintComponent() est appelée indirectement par repaint()</w:t>
      </w:r>
    </w:p>
    <w:p w14:paraId="0C23FCE8" w14:textId="77777777" w:rsidR="00E34CFC" w:rsidRPr="005E5DBA" w:rsidRDefault="00E34CFC" w:rsidP="00E34CFC">
      <w:pPr>
        <w:rPr>
          <w:rFonts w:ascii="Courier New" w:hAnsi="Courier New" w:cs="Courier New"/>
        </w:rPr>
      </w:pPr>
      <w:r w:rsidRPr="005E5DBA">
        <w:rPr>
          <w:rFonts w:ascii="Courier New" w:hAnsi="Courier New" w:cs="Courier New"/>
        </w:rPr>
        <w:t xml:space="preserve">    // N.B. Swing utilise le double tampon : pas besoin d'effacer !  </w:t>
      </w:r>
    </w:p>
    <w:p w14:paraId="5BA9FCF0" w14:textId="77777777" w:rsidR="00E34CFC" w:rsidRPr="005E5DBA" w:rsidRDefault="00E34CFC" w:rsidP="00E34CFC">
      <w:pPr>
        <w:rPr>
          <w:rFonts w:ascii="Courier New" w:hAnsi="Courier New" w:cs="Courier New"/>
        </w:rPr>
      </w:pPr>
      <w:r w:rsidRPr="005E5DBA">
        <w:rPr>
          <w:rFonts w:ascii="Courier New" w:hAnsi="Courier New" w:cs="Courier New"/>
        </w:rPr>
        <w:t xml:space="preserve">    public void paintComponent (Graphics g) {</w:t>
      </w:r>
    </w:p>
    <w:p w14:paraId="235966EB" w14:textId="77777777" w:rsidR="00E34CFC" w:rsidRPr="005E5DBA" w:rsidRDefault="00E34CFC" w:rsidP="00E34CFC">
      <w:pPr>
        <w:rPr>
          <w:rFonts w:ascii="Courier New" w:hAnsi="Courier New" w:cs="Courier New"/>
        </w:rPr>
      </w:pPr>
      <w:r w:rsidRPr="005E5DBA">
        <w:rPr>
          <w:rFonts w:ascii="Courier New" w:hAnsi="Courier New" w:cs="Courier New"/>
        </w:rPr>
        <w:t xml:space="preserve">        super.paintComponent(g);</w:t>
      </w:r>
    </w:p>
    <w:p w14:paraId="37CE1625" w14:textId="77777777" w:rsidR="00E34CFC" w:rsidRPr="005E5DBA" w:rsidRDefault="00E34CFC" w:rsidP="00E34CFC">
      <w:pPr>
        <w:rPr>
          <w:rFonts w:ascii="Courier New" w:hAnsi="Courier New" w:cs="Courier New"/>
        </w:rPr>
      </w:pPr>
    </w:p>
    <w:p w14:paraId="78345BEF" w14:textId="77777777" w:rsidR="00E34CFC" w:rsidRPr="005E5DBA" w:rsidRDefault="00E34CFC" w:rsidP="00E34CFC">
      <w:pPr>
        <w:rPr>
          <w:rFonts w:ascii="Courier New" w:hAnsi="Courier New" w:cs="Courier New"/>
        </w:rPr>
      </w:pPr>
      <w:r w:rsidRPr="005E5DBA">
        <w:rPr>
          <w:rFonts w:ascii="Courier New" w:hAnsi="Courier New" w:cs="Courier New"/>
        </w:rPr>
        <w:t xml:space="preserve">        // Dessine les entités de l'animation</w:t>
      </w:r>
    </w:p>
    <w:p w14:paraId="0BB7DF81"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r w:rsidRPr="005E5DBA">
        <w:rPr>
          <w:rFonts w:ascii="Courier New" w:hAnsi="Courier New" w:cs="Courier New"/>
          <w:highlight w:val="yellow"/>
        </w:rPr>
        <w:t>leMondeAnime.paint(g);</w:t>
      </w:r>
    </w:p>
    <w:p w14:paraId="28061F1F" w14:textId="77777777" w:rsidR="00E34CFC" w:rsidRPr="005E5DBA" w:rsidRDefault="00E34CFC" w:rsidP="00E34CFC">
      <w:pPr>
        <w:rPr>
          <w:rFonts w:ascii="Courier New" w:hAnsi="Courier New" w:cs="Courier New"/>
        </w:rPr>
      </w:pPr>
      <w:r w:rsidRPr="005E5DBA">
        <w:rPr>
          <w:rFonts w:ascii="Courier New" w:hAnsi="Courier New" w:cs="Courier New"/>
        </w:rPr>
        <w:t xml:space="preserve">    }</w:t>
      </w:r>
    </w:p>
    <w:p w14:paraId="0DE4B823" w14:textId="77777777" w:rsidR="00E34CFC" w:rsidRPr="005E5DBA" w:rsidRDefault="00E34CFC" w:rsidP="00E34CFC">
      <w:pPr>
        <w:rPr>
          <w:rFonts w:ascii="Courier New" w:hAnsi="Courier New" w:cs="Courier New"/>
        </w:rPr>
      </w:pPr>
      <w:r w:rsidRPr="005E5DBA">
        <w:rPr>
          <w:rFonts w:ascii="Courier New" w:hAnsi="Courier New" w:cs="Courier New"/>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77777777" w:rsidR="00E34CFC" w:rsidRPr="00980C7A" w:rsidRDefault="0022135E" w:rsidP="00E34CFC">
      <w:pPr>
        <w:pStyle w:val="Corpsdetexte"/>
      </w:pPr>
      <w:hyperlink r:id="rId395"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E34CFC" w:rsidRPr="002C23EA">
        <w:rPr>
          <w:rFonts w:ascii="Segoe UI" w:hAnsi="Segoe UI" w:cs="Segoe UI"/>
          <w:b/>
          <w:bCs/>
          <w:color w:val="586069"/>
          <w:lang w:val="fr-CA"/>
        </w:rPr>
        <w:t>ExempleJFrameIncluantJPanelAnimeMondeAnime.java</w:t>
      </w:r>
    </w:p>
    <w:p w14:paraId="50DF57D9" w14:textId="77777777" w:rsidR="00E34CFC" w:rsidRPr="00AA657E" w:rsidRDefault="00E34CFC" w:rsidP="00E34CFC">
      <w:pPr>
        <w:rPr>
          <w:rFonts w:ascii="Courier New" w:hAnsi="Courier New" w:cs="Courier New"/>
        </w:rPr>
      </w:pPr>
      <w:r w:rsidRPr="00AA657E">
        <w:rPr>
          <w:rFonts w:ascii="Courier New" w:hAnsi="Courier New" w:cs="Courier New"/>
        </w:rPr>
        <w:t>// JFrame qui inclue le JPanelAvecTimerAnimeMondeAnime</w:t>
      </w:r>
    </w:p>
    <w:p w14:paraId="2339FC85" w14:textId="77777777" w:rsidR="00E34CFC" w:rsidRPr="00AA657E" w:rsidRDefault="00E34CFC" w:rsidP="00E34CFC">
      <w:pPr>
        <w:rPr>
          <w:rFonts w:ascii="Courier New" w:hAnsi="Courier New" w:cs="Courier New"/>
        </w:rPr>
      </w:pPr>
      <w:r w:rsidRPr="00AA657E">
        <w:rPr>
          <w:rFonts w:ascii="Courier New" w:hAnsi="Courier New" w:cs="Courier New"/>
        </w:rPr>
        <w:t>import javax.swing.JFrame;</w:t>
      </w:r>
    </w:p>
    <w:p w14:paraId="0299483F" w14:textId="77777777" w:rsidR="00E34CFC" w:rsidRPr="00AA657E" w:rsidRDefault="00E34CFC" w:rsidP="00E34CFC">
      <w:pPr>
        <w:rPr>
          <w:rFonts w:ascii="Courier New" w:hAnsi="Courier New" w:cs="Courier New"/>
        </w:rPr>
      </w:pPr>
      <w:r w:rsidRPr="00AA657E">
        <w:rPr>
          <w:rFonts w:ascii="Courier New" w:hAnsi="Courier New" w:cs="Courier New"/>
        </w:rPr>
        <w:t>public class ExempleJFrameIncluantJPanelAnimeMondeAnime extends JFrame{</w:t>
      </w:r>
    </w:p>
    <w:p w14:paraId="4D7548C4" w14:textId="77777777" w:rsidR="00E34CFC" w:rsidRPr="00AA657E" w:rsidRDefault="00E34CFC" w:rsidP="00E34CFC">
      <w:pPr>
        <w:rPr>
          <w:rFonts w:ascii="Courier New" w:hAnsi="Courier New" w:cs="Courier New"/>
        </w:rPr>
      </w:pPr>
    </w:p>
    <w:p w14:paraId="277563AB" w14:textId="77777777" w:rsidR="00E34CFC" w:rsidRPr="00AA657E" w:rsidRDefault="00E34CFC" w:rsidP="00E34CFC">
      <w:pPr>
        <w:rPr>
          <w:rFonts w:ascii="Courier New" w:hAnsi="Courier New" w:cs="Courier New"/>
        </w:rPr>
      </w:pPr>
      <w:r w:rsidRPr="00AA657E">
        <w:rPr>
          <w:rFonts w:ascii="Courier New" w:hAnsi="Courier New" w:cs="Courier New"/>
        </w:rPr>
        <w:lastRenderedPageBreak/>
        <w:t xml:space="preserve">    public ExempleJFrameIncluantJPanelAnimeMondeAnime() {</w:t>
      </w:r>
    </w:p>
    <w:p w14:paraId="5D7D6725" w14:textId="77777777" w:rsidR="00E34CFC" w:rsidRPr="00AA657E" w:rsidRDefault="00E34CFC" w:rsidP="00E34CFC">
      <w:pPr>
        <w:rPr>
          <w:rFonts w:ascii="Courier New" w:hAnsi="Courier New" w:cs="Courier New"/>
        </w:rPr>
      </w:pPr>
      <w:r w:rsidRPr="00AA657E">
        <w:rPr>
          <w:rFonts w:ascii="Courier New" w:hAnsi="Courier New" w:cs="Courier New"/>
        </w:rPr>
        <w:t xml:space="preserve">        super("Animation dans JPanel avec Timer");</w:t>
      </w:r>
    </w:p>
    <w:p w14:paraId="2EEACFFB" w14:textId="77777777" w:rsidR="00E34CFC" w:rsidRPr="00AA657E" w:rsidRDefault="00E34CFC" w:rsidP="00E34CFC">
      <w:pPr>
        <w:rPr>
          <w:rFonts w:ascii="Courier New" w:hAnsi="Courier New" w:cs="Courier New"/>
          <w:lang w:val="en-CA"/>
        </w:rPr>
      </w:pPr>
      <w:r w:rsidRPr="00AA657E">
        <w:rPr>
          <w:rFonts w:ascii="Courier New" w:hAnsi="Courier New" w:cs="Courier New"/>
        </w:rPr>
        <w:t xml:space="preserve">        </w:t>
      </w:r>
      <w:r w:rsidRPr="00AA657E">
        <w:rPr>
          <w:rFonts w:ascii="Courier New" w:hAnsi="Courier New" w:cs="Courier New"/>
          <w:lang w:val="en-CA"/>
        </w:rPr>
        <w:t xml:space="preserve">JPanelAvecTimerAnimeMondeAnime leJPanelAnimation =  </w:t>
      </w:r>
    </w:p>
    <w:p w14:paraId="0139AC59"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w:t>
      </w:r>
      <w:r w:rsidRPr="00AA657E">
        <w:rPr>
          <w:rFonts w:ascii="Courier New" w:hAnsi="Courier New" w:cs="Courier New"/>
          <w:highlight w:val="yellow"/>
          <w:lang w:val="en-CA"/>
        </w:rPr>
        <w:t>new JPanelAvecTimerAnimeMondeAnime</w:t>
      </w:r>
      <w:r w:rsidRPr="00AA657E">
        <w:rPr>
          <w:rFonts w:ascii="Courier New" w:hAnsi="Courier New" w:cs="Courier New"/>
          <w:lang w:val="en-CA"/>
        </w:rPr>
        <w:t>();</w:t>
      </w:r>
    </w:p>
    <w:p w14:paraId="1C9595D8"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this.getContentPane().add(leJPanelAnimation);</w:t>
      </w:r>
    </w:p>
    <w:p w14:paraId="31A24C33"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this.setDefaultCloseOperation(EXIT_ON_CLOSE);</w:t>
      </w:r>
    </w:p>
    <w:p w14:paraId="3A51FF81"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this.setSize(</w:t>
      </w:r>
    </w:p>
    <w:p w14:paraId="76C3D82E"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JPanelAvecTimerAnimeMondeAnime.LARGEURJPANEL,</w:t>
      </w:r>
    </w:p>
    <w:p w14:paraId="52495CD6"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JPanelAvecTimerAnimeMondeAnime.HAUTEURJPANEL+30);</w:t>
      </w:r>
    </w:p>
    <w:p w14:paraId="637B6EF5"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this.setVisible(true);</w:t>
      </w:r>
    </w:p>
    <w:p w14:paraId="115C9874"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leJPanelAnimation.start();</w:t>
      </w:r>
    </w:p>
    <w:p w14:paraId="28515FC0"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w:t>
      </w:r>
    </w:p>
    <w:p w14:paraId="54D318C6" w14:textId="77777777" w:rsidR="00E34CFC" w:rsidRPr="00AA657E" w:rsidRDefault="00E34CFC" w:rsidP="00E34CFC">
      <w:pPr>
        <w:rPr>
          <w:rFonts w:ascii="Courier New" w:hAnsi="Courier New" w:cs="Courier New"/>
          <w:lang w:val="en-CA"/>
        </w:rPr>
      </w:pPr>
    </w:p>
    <w:p w14:paraId="416A3D78" w14:textId="77777777" w:rsidR="00E34CFC" w:rsidRPr="00AA657E" w:rsidRDefault="00E34CFC" w:rsidP="00E34CFC">
      <w:pPr>
        <w:rPr>
          <w:rFonts w:ascii="Courier New" w:hAnsi="Courier New" w:cs="Courier New"/>
          <w:lang w:val="en-CA"/>
        </w:rPr>
      </w:pPr>
      <w:r w:rsidRPr="00AA657E">
        <w:rPr>
          <w:rFonts w:ascii="Courier New" w:hAnsi="Courier New" w:cs="Courier New"/>
          <w:lang w:val="en-CA"/>
        </w:rPr>
        <w:t xml:space="preserve">    public static void main (String args</w:t>
      </w:r>
      <w:smartTag w:uri="isiresearchsoft-com/cwyw" w:element="citation">
        <w:r w:rsidRPr="00AA657E">
          <w:rPr>
            <w:rFonts w:ascii="Courier New" w:hAnsi="Courier New" w:cs="Courier New"/>
            <w:lang w:val="en-CA"/>
          </w:rPr>
          <w:t>[]</w:t>
        </w:r>
      </w:smartTag>
      <w:r w:rsidRPr="00AA657E">
        <w:rPr>
          <w:rFonts w:ascii="Courier New" w:hAnsi="Courier New" w:cs="Courier New"/>
          <w:lang w:val="en-CA"/>
        </w:rPr>
        <w:t>) {</w:t>
      </w:r>
    </w:p>
    <w:p w14:paraId="23C500C2" w14:textId="77777777" w:rsidR="00E34CFC" w:rsidRPr="00AA657E" w:rsidRDefault="00E34CFC" w:rsidP="00E34CFC">
      <w:pPr>
        <w:rPr>
          <w:rFonts w:ascii="Courier New" w:hAnsi="Courier New" w:cs="Courier New"/>
        </w:rPr>
      </w:pPr>
      <w:r w:rsidRPr="00AA657E">
        <w:rPr>
          <w:rFonts w:ascii="Courier New" w:hAnsi="Courier New" w:cs="Courier New"/>
          <w:lang w:val="en-CA"/>
        </w:rPr>
        <w:t xml:space="preserve">        </w:t>
      </w:r>
      <w:r w:rsidRPr="00AA657E">
        <w:rPr>
          <w:rFonts w:ascii="Courier New" w:hAnsi="Courier New" w:cs="Courier New"/>
        </w:rPr>
        <w:t>new ExempleJFrameIncluantJPanelAnimeMondeAnime();</w:t>
      </w:r>
    </w:p>
    <w:p w14:paraId="57BAD5FC" w14:textId="77777777" w:rsidR="00E34CFC" w:rsidRPr="00AA657E" w:rsidRDefault="00E34CFC" w:rsidP="00E34CFC">
      <w:pPr>
        <w:rPr>
          <w:rFonts w:ascii="Courier New" w:hAnsi="Courier New" w:cs="Courier New"/>
        </w:rPr>
      </w:pPr>
      <w:r w:rsidRPr="00AA657E">
        <w:rPr>
          <w:rFonts w:ascii="Courier New" w:hAnsi="Courier New" w:cs="Courier New"/>
        </w:rPr>
        <w:t xml:space="preserve">    }</w:t>
      </w:r>
    </w:p>
    <w:p w14:paraId="35B017A3" w14:textId="77777777" w:rsidR="00E34CFC" w:rsidRPr="00AA657E" w:rsidRDefault="00E34CFC" w:rsidP="00E34CFC">
      <w:pPr>
        <w:rPr>
          <w:rFonts w:ascii="Courier New" w:hAnsi="Courier New" w:cs="Courier New"/>
        </w:rPr>
      </w:pPr>
      <w:r w:rsidRPr="00AA657E">
        <w:rPr>
          <w:rFonts w:ascii="Courier New" w:hAnsi="Courier New" w:cs="Courier New"/>
        </w:rPr>
        <w:t>}</w:t>
      </w:r>
    </w:p>
    <w:p w14:paraId="3F87A20E" w14:textId="77777777" w:rsidR="00E34CFC" w:rsidRDefault="00E34CFC" w:rsidP="00E34CFC">
      <w:pPr>
        <w:pStyle w:val="Corpsdetexte"/>
      </w:pPr>
    </w:p>
    <w:p w14:paraId="5160C4C2" w14:textId="473E155D"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7A6118">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396"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39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77777777" w:rsidR="00E34CFC" w:rsidRPr="00BB395C" w:rsidRDefault="0022135E" w:rsidP="00E34CFC">
      <w:pPr>
        <w:pStyle w:val="Corpsdetexte"/>
      </w:pPr>
      <w:hyperlink r:id="rId398"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E34CFC" w:rsidRPr="002C23EA">
        <w:rPr>
          <w:rFonts w:ascii="Segoe UI" w:hAnsi="Segoe UI" w:cs="Segoe UI"/>
          <w:b/>
          <w:bCs/>
          <w:color w:val="586069"/>
          <w:lang w:val="fr-CA"/>
        </w:rPr>
        <w:t>JPanelAvecBoucleAnimeMondeAnime.java</w:t>
      </w:r>
    </w:p>
    <w:p w14:paraId="6D033B9C" w14:textId="77777777" w:rsidR="00E34CFC" w:rsidRPr="00F560FE" w:rsidRDefault="00E34CFC" w:rsidP="00E34CFC">
      <w:pPr>
        <w:rPr>
          <w:rFonts w:ascii="Courier New" w:hAnsi="Courier New" w:cs="Courier New"/>
        </w:rPr>
      </w:pPr>
      <w:r w:rsidRPr="00F560FE">
        <w:rPr>
          <w:rFonts w:ascii="Courier New" w:hAnsi="Courier New" w:cs="Courier New"/>
        </w:rPr>
        <w:t>// JPanel avec boucle qui anime un objet de MondeAnime</w:t>
      </w:r>
    </w:p>
    <w:p w14:paraId="3012CAA1" w14:textId="77777777" w:rsidR="00E34CFC" w:rsidRPr="00F560FE" w:rsidRDefault="00E34CFC" w:rsidP="00E34CFC">
      <w:pPr>
        <w:rPr>
          <w:rFonts w:ascii="Courier New" w:hAnsi="Courier New" w:cs="Courier New"/>
        </w:rPr>
      </w:pPr>
      <w:r w:rsidRPr="00F560FE">
        <w:rPr>
          <w:rFonts w:ascii="Courier New" w:hAnsi="Courier New" w:cs="Courier New"/>
        </w:rPr>
        <w:t>import java.awt.*;</w:t>
      </w:r>
    </w:p>
    <w:p w14:paraId="5BF45F2C" w14:textId="77777777" w:rsidR="00E34CFC" w:rsidRPr="00F560FE" w:rsidRDefault="00E34CFC" w:rsidP="00E34CFC">
      <w:pPr>
        <w:rPr>
          <w:rFonts w:ascii="Courier New" w:hAnsi="Courier New" w:cs="Courier New"/>
        </w:rPr>
      </w:pPr>
      <w:r w:rsidRPr="00F560FE">
        <w:rPr>
          <w:rFonts w:ascii="Courier New" w:hAnsi="Courier New" w:cs="Courier New"/>
        </w:rPr>
        <w:t>import javax.swing.*;</w:t>
      </w:r>
    </w:p>
    <w:p w14:paraId="48F40F46" w14:textId="77777777" w:rsidR="00E34CFC" w:rsidRPr="0013554C" w:rsidRDefault="00E34CFC" w:rsidP="00E34CFC">
      <w:pPr>
        <w:rPr>
          <w:rFonts w:ascii="Courier New" w:hAnsi="Courier New" w:cs="Courier New"/>
          <w:lang w:val="en-CA"/>
        </w:rPr>
      </w:pPr>
      <w:r w:rsidRPr="0013554C">
        <w:rPr>
          <w:rFonts w:ascii="Courier New" w:hAnsi="Courier New" w:cs="Courier New"/>
          <w:lang w:val="en-CA"/>
        </w:rPr>
        <w:t>import java.awt.event.*;</w:t>
      </w:r>
    </w:p>
    <w:p w14:paraId="55FAC6AC" w14:textId="77777777" w:rsidR="00E34CFC" w:rsidRPr="0013554C" w:rsidRDefault="00E34CFC" w:rsidP="00E34CFC">
      <w:pPr>
        <w:rPr>
          <w:rFonts w:ascii="Courier New" w:hAnsi="Courier New" w:cs="Courier New"/>
          <w:lang w:val="en-CA"/>
        </w:rPr>
      </w:pPr>
    </w:p>
    <w:p w14:paraId="10A490F3" w14:textId="77777777" w:rsidR="00E34CFC" w:rsidRPr="0013554C" w:rsidRDefault="00E34CFC" w:rsidP="00E34CFC">
      <w:pPr>
        <w:rPr>
          <w:rFonts w:ascii="Courier New" w:hAnsi="Courier New" w:cs="Courier New"/>
          <w:lang w:val="en-CA"/>
        </w:rPr>
      </w:pPr>
      <w:r w:rsidRPr="0013554C">
        <w:rPr>
          <w:rFonts w:ascii="Courier New" w:hAnsi="Courier New" w:cs="Courier New"/>
          <w:lang w:val="en-CA"/>
        </w:rPr>
        <w:t>public class JPanelAvecBoucleAnimeMondeAnime extends JPanel{</w:t>
      </w:r>
    </w:p>
    <w:p w14:paraId="1459734D" w14:textId="77777777" w:rsidR="00E34CFC" w:rsidRPr="0013554C" w:rsidRDefault="00E34CFC" w:rsidP="00E34CFC">
      <w:pPr>
        <w:rPr>
          <w:rFonts w:ascii="Courier New" w:hAnsi="Courier New" w:cs="Courier New"/>
          <w:lang w:val="en-CA"/>
        </w:rPr>
      </w:pPr>
    </w:p>
    <w:p w14:paraId="46A90D37" w14:textId="77777777" w:rsidR="00E34CFC" w:rsidRPr="00F560FE" w:rsidRDefault="00E34CFC" w:rsidP="00E34CFC">
      <w:pPr>
        <w:rPr>
          <w:rFonts w:ascii="Courier New" w:hAnsi="Courier New" w:cs="Courier New"/>
        </w:rPr>
      </w:pPr>
      <w:r w:rsidRPr="0013554C">
        <w:rPr>
          <w:rFonts w:ascii="Courier New" w:hAnsi="Courier New" w:cs="Courier New"/>
          <w:lang w:val="en-CA"/>
        </w:rPr>
        <w:t xml:space="preserve">    </w:t>
      </w:r>
      <w:r w:rsidRPr="00F560FE">
        <w:rPr>
          <w:rFonts w:ascii="Courier New" w:hAnsi="Courier New" w:cs="Courier New"/>
        </w:rPr>
        <w:t>public static final int INTERVALLEENTRESCENES = 50; // En ms</w:t>
      </w:r>
    </w:p>
    <w:p w14:paraId="5E6CD251" w14:textId="77777777" w:rsidR="00E34CFC" w:rsidRPr="00F560FE" w:rsidRDefault="00E34CFC" w:rsidP="00E34CFC">
      <w:pPr>
        <w:rPr>
          <w:rFonts w:ascii="Courier New" w:hAnsi="Courier New" w:cs="Courier New"/>
        </w:rPr>
      </w:pPr>
    </w:p>
    <w:p w14:paraId="0FCD5761" w14:textId="77777777" w:rsidR="00E34CFC" w:rsidRPr="00F560FE" w:rsidRDefault="00E34CFC" w:rsidP="00E34CFC">
      <w:pPr>
        <w:rPr>
          <w:rFonts w:ascii="Courier New" w:hAnsi="Courier New" w:cs="Courier New"/>
        </w:rPr>
      </w:pPr>
      <w:r w:rsidRPr="00F560FE">
        <w:rPr>
          <w:rFonts w:ascii="Courier New" w:hAnsi="Courier New" w:cs="Courier New"/>
        </w:rPr>
        <w:t xml:space="preserve">    // Le monde à animer</w:t>
      </w:r>
    </w:p>
    <w:p w14:paraId="539DD192"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r w:rsidRPr="00F560FE">
        <w:rPr>
          <w:rFonts w:ascii="Courier New" w:hAnsi="Courier New" w:cs="Courier New"/>
          <w:highlight w:val="yellow"/>
        </w:rPr>
        <w:t>private MondeAnime leMondeAnime</w:t>
      </w:r>
      <w:r w:rsidRPr="00F560FE">
        <w:rPr>
          <w:rFonts w:ascii="Courier New" w:hAnsi="Courier New" w:cs="Courier New"/>
        </w:rPr>
        <w:t>;</w:t>
      </w:r>
    </w:p>
    <w:p w14:paraId="687DA3C1" w14:textId="77777777" w:rsidR="00E34CFC" w:rsidRPr="00F560FE" w:rsidRDefault="00E34CFC" w:rsidP="00E34CFC">
      <w:pPr>
        <w:rPr>
          <w:rFonts w:ascii="Courier New" w:hAnsi="Courier New" w:cs="Courier New"/>
        </w:rPr>
      </w:pPr>
    </w:p>
    <w:p w14:paraId="37001B86" w14:textId="77777777" w:rsidR="00E34CFC" w:rsidRPr="00F560FE" w:rsidRDefault="00E34CFC" w:rsidP="00E34CFC">
      <w:pPr>
        <w:rPr>
          <w:rFonts w:ascii="Courier New" w:hAnsi="Courier New" w:cs="Courier New"/>
        </w:rPr>
      </w:pPr>
      <w:r w:rsidRPr="00F560FE">
        <w:rPr>
          <w:rFonts w:ascii="Courier New" w:hAnsi="Courier New" w:cs="Courier New"/>
        </w:rPr>
        <w:t xml:space="preserve">    // Taille du JPanel</w:t>
      </w:r>
    </w:p>
    <w:p w14:paraId="1A2CB98D" w14:textId="77777777" w:rsidR="00E34CFC" w:rsidRPr="00FF5E45" w:rsidRDefault="00E34CFC" w:rsidP="00E34CFC">
      <w:pPr>
        <w:rPr>
          <w:rFonts w:ascii="Courier New" w:hAnsi="Courier New" w:cs="Courier New"/>
          <w:lang w:val="fr-CA"/>
        </w:rPr>
      </w:pPr>
      <w:r w:rsidRPr="00F560FE">
        <w:rPr>
          <w:rFonts w:ascii="Courier New" w:hAnsi="Courier New" w:cs="Courier New"/>
        </w:rPr>
        <w:t xml:space="preserve">    </w:t>
      </w:r>
      <w:r w:rsidRPr="00FF5E45">
        <w:rPr>
          <w:rFonts w:ascii="Courier New" w:hAnsi="Courier New" w:cs="Courier New"/>
          <w:lang w:val="fr-CA"/>
        </w:rPr>
        <w:t>public static final int LARGEURJPANEL = MondeAnime.LARGEURMONDE;</w:t>
      </w:r>
    </w:p>
    <w:p w14:paraId="40D70FD8" w14:textId="77777777" w:rsidR="00E34CFC" w:rsidRPr="00F560FE" w:rsidRDefault="00E34CFC" w:rsidP="00E34CFC">
      <w:pPr>
        <w:rPr>
          <w:rFonts w:ascii="Courier New" w:hAnsi="Courier New" w:cs="Courier New"/>
        </w:rPr>
      </w:pPr>
      <w:r w:rsidRPr="00FF5E45">
        <w:rPr>
          <w:rFonts w:ascii="Courier New" w:hAnsi="Courier New" w:cs="Courier New"/>
          <w:lang w:val="fr-CA"/>
        </w:rPr>
        <w:t xml:space="preserve">    </w:t>
      </w:r>
      <w:r w:rsidRPr="00F560FE">
        <w:rPr>
          <w:rFonts w:ascii="Courier New" w:hAnsi="Courier New" w:cs="Courier New"/>
        </w:rPr>
        <w:t>public static final int HAUTEURJPANEL = MondeAnime.HAUTEURMONDE;</w:t>
      </w:r>
    </w:p>
    <w:p w14:paraId="15879F19"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0EEF3C74" w14:textId="77777777" w:rsidR="00E34CFC" w:rsidRPr="00F560FE" w:rsidRDefault="00E34CFC" w:rsidP="00E34CFC">
      <w:pPr>
        <w:rPr>
          <w:rFonts w:ascii="Courier New" w:hAnsi="Courier New" w:cs="Courier New"/>
        </w:rPr>
      </w:pPr>
      <w:r w:rsidRPr="00F560FE">
        <w:rPr>
          <w:rFonts w:ascii="Courier New" w:hAnsi="Courier New" w:cs="Courier New"/>
        </w:rPr>
        <w:t xml:space="preserve">    // Conctructeur initialise le monde à animer</w:t>
      </w:r>
    </w:p>
    <w:p w14:paraId="0AEEF4BA" w14:textId="77777777" w:rsidR="00E34CFC" w:rsidRPr="00F560FE" w:rsidRDefault="00E34CFC" w:rsidP="00E34CFC">
      <w:pPr>
        <w:rPr>
          <w:rFonts w:ascii="Courier New" w:hAnsi="Courier New" w:cs="Courier New"/>
          <w:lang w:val="en-CA"/>
        </w:rPr>
      </w:pPr>
      <w:r w:rsidRPr="00F560FE">
        <w:rPr>
          <w:rFonts w:ascii="Courier New" w:hAnsi="Courier New" w:cs="Courier New"/>
        </w:rPr>
        <w:t xml:space="preserve">    </w:t>
      </w:r>
      <w:r w:rsidRPr="00F560FE">
        <w:rPr>
          <w:rFonts w:ascii="Courier New" w:hAnsi="Courier New" w:cs="Courier New"/>
          <w:lang w:val="en-CA"/>
        </w:rPr>
        <w:t>public JPanelAvecBoucleAnimeMondeAnime() {</w:t>
      </w:r>
    </w:p>
    <w:p w14:paraId="0C2F3B18"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w:t>
      </w:r>
      <w:r w:rsidRPr="00F560FE">
        <w:rPr>
          <w:rFonts w:ascii="Courier New" w:hAnsi="Courier New" w:cs="Courier New"/>
          <w:highlight w:val="yellow"/>
          <w:lang w:val="en-CA"/>
        </w:rPr>
        <w:t>leMondeAnime = new MondeAnime()</w:t>
      </w:r>
      <w:r w:rsidRPr="00F560FE">
        <w:rPr>
          <w:rFonts w:ascii="Courier New" w:hAnsi="Courier New" w:cs="Courier New"/>
          <w:lang w:val="en-CA"/>
        </w:rPr>
        <w:t>;</w:t>
      </w:r>
    </w:p>
    <w:p w14:paraId="0AFAD20D"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w:t>
      </w:r>
    </w:p>
    <w:p w14:paraId="5358F764"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w:t>
      </w:r>
    </w:p>
    <w:p w14:paraId="171799C9"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public void start(){</w:t>
      </w:r>
    </w:p>
    <w:p w14:paraId="7F73816B"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while (true){</w:t>
      </w:r>
    </w:p>
    <w:p w14:paraId="0D38D811"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repaint();</w:t>
      </w:r>
    </w:p>
    <w:p w14:paraId="58C5B0C2"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try {Thread.sleep(INTERVALLEENTRESCENES);}</w:t>
      </w:r>
    </w:p>
    <w:p w14:paraId="331ADF3D"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catch(InterruptedException exception){</w:t>
      </w:r>
    </w:p>
    <w:p w14:paraId="28F2FC0E" w14:textId="77777777" w:rsidR="00E34CFC" w:rsidRPr="00F560FE" w:rsidRDefault="00E34CFC" w:rsidP="00E34CFC">
      <w:pPr>
        <w:rPr>
          <w:rFonts w:ascii="Courier New" w:hAnsi="Courier New" w:cs="Courier New"/>
          <w:lang w:val="en-CA"/>
        </w:rPr>
      </w:pPr>
      <w:r w:rsidRPr="00F560FE">
        <w:rPr>
          <w:rFonts w:ascii="Courier New" w:hAnsi="Courier New" w:cs="Courier New"/>
          <w:lang w:val="en-CA"/>
        </w:rPr>
        <w:t xml:space="preserve">                System.err.println(exception.toString()); </w:t>
      </w:r>
    </w:p>
    <w:p w14:paraId="0CBC7736" w14:textId="77777777" w:rsidR="00E34CFC" w:rsidRPr="00F560FE" w:rsidRDefault="00E34CFC" w:rsidP="00E34CFC">
      <w:pPr>
        <w:rPr>
          <w:rFonts w:ascii="Courier New" w:hAnsi="Courier New" w:cs="Courier New"/>
        </w:rPr>
      </w:pPr>
      <w:r w:rsidRPr="00F560FE">
        <w:rPr>
          <w:rFonts w:ascii="Courier New" w:hAnsi="Courier New" w:cs="Courier New"/>
          <w:lang w:val="en-CA"/>
        </w:rPr>
        <w:t xml:space="preserve">            </w:t>
      </w:r>
      <w:r w:rsidRPr="00F560FE">
        <w:rPr>
          <w:rFonts w:ascii="Courier New" w:hAnsi="Courier New" w:cs="Courier New"/>
        </w:rPr>
        <w:t>}</w:t>
      </w:r>
    </w:p>
    <w:p w14:paraId="35360917" w14:textId="77777777" w:rsidR="00E34CFC" w:rsidRPr="00F560FE" w:rsidRDefault="00E34CFC" w:rsidP="00E34CFC">
      <w:pPr>
        <w:rPr>
          <w:rFonts w:ascii="Courier New" w:hAnsi="Courier New" w:cs="Courier New"/>
        </w:rPr>
      </w:pPr>
      <w:r w:rsidRPr="00F560FE">
        <w:rPr>
          <w:rFonts w:ascii="Courier New" w:hAnsi="Courier New" w:cs="Courier New"/>
        </w:rPr>
        <w:lastRenderedPageBreak/>
        <w:t xml:space="preserve">            </w:t>
      </w:r>
      <w:r w:rsidRPr="00F560FE">
        <w:rPr>
          <w:rFonts w:ascii="Courier New" w:hAnsi="Courier New" w:cs="Courier New"/>
          <w:highlight w:val="yellow"/>
        </w:rPr>
        <w:t>leMondeAnime.prochaineScene()</w:t>
      </w:r>
      <w:r w:rsidRPr="00F560FE">
        <w:rPr>
          <w:rFonts w:ascii="Courier New" w:hAnsi="Courier New" w:cs="Courier New"/>
        </w:rPr>
        <w:t xml:space="preserve">; </w:t>
      </w:r>
    </w:p>
    <w:p w14:paraId="75079337"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3EA79958"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3EB2A241"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660776EC" w14:textId="77777777" w:rsidR="00E34CFC" w:rsidRPr="00F560FE" w:rsidRDefault="00E34CFC" w:rsidP="00E34CFC">
      <w:pPr>
        <w:rPr>
          <w:rFonts w:ascii="Courier New" w:hAnsi="Courier New" w:cs="Courier New"/>
        </w:rPr>
      </w:pPr>
      <w:r w:rsidRPr="00F560FE">
        <w:rPr>
          <w:rFonts w:ascii="Courier New" w:hAnsi="Courier New" w:cs="Courier New"/>
        </w:rPr>
        <w:t xml:space="preserve">    // paintComponent() est appelée indirectement par repaint()</w:t>
      </w:r>
    </w:p>
    <w:p w14:paraId="476A175F" w14:textId="77777777" w:rsidR="00E34CFC" w:rsidRPr="00F560FE" w:rsidRDefault="00E34CFC" w:rsidP="00E34CFC">
      <w:pPr>
        <w:rPr>
          <w:rFonts w:ascii="Courier New" w:hAnsi="Courier New" w:cs="Courier New"/>
        </w:rPr>
      </w:pPr>
      <w:r w:rsidRPr="00F560FE">
        <w:rPr>
          <w:rFonts w:ascii="Courier New" w:hAnsi="Courier New" w:cs="Courier New"/>
        </w:rPr>
        <w:t xml:space="preserve">    // N.B. Swing utilise le double tampon : pas besoin d'effacer !  </w:t>
      </w:r>
    </w:p>
    <w:p w14:paraId="4C0F76F8" w14:textId="77777777" w:rsidR="00E34CFC" w:rsidRPr="00F560FE" w:rsidRDefault="00E34CFC" w:rsidP="00E34CFC">
      <w:pPr>
        <w:rPr>
          <w:rFonts w:ascii="Courier New" w:hAnsi="Courier New" w:cs="Courier New"/>
        </w:rPr>
      </w:pPr>
      <w:r w:rsidRPr="00F560FE">
        <w:rPr>
          <w:rFonts w:ascii="Courier New" w:hAnsi="Courier New" w:cs="Courier New"/>
        </w:rPr>
        <w:t xml:space="preserve">    public void paintComponent (Graphics g) {</w:t>
      </w:r>
    </w:p>
    <w:p w14:paraId="0853F1AC" w14:textId="77777777" w:rsidR="00E34CFC" w:rsidRPr="00F560FE" w:rsidRDefault="00E34CFC" w:rsidP="00E34CFC">
      <w:pPr>
        <w:rPr>
          <w:rFonts w:ascii="Courier New" w:hAnsi="Courier New" w:cs="Courier New"/>
        </w:rPr>
      </w:pPr>
      <w:r w:rsidRPr="00F560FE">
        <w:rPr>
          <w:rFonts w:ascii="Courier New" w:hAnsi="Courier New" w:cs="Courier New"/>
        </w:rPr>
        <w:t xml:space="preserve">        super.paintComponent(g);</w:t>
      </w:r>
    </w:p>
    <w:p w14:paraId="176B0457" w14:textId="77777777" w:rsidR="00E34CFC" w:rsidRPr="00F560FE" w:rsidRDefault="00E34CFC" w:rsidP="00E34CFC">
      <w:pPr>
        <w:rPr>
          <w:rFonts w:ascii="Courier New" w:hAnsi="Courier New" w:cs="Courier New"/>
        </w:rPr>
      </w:pPr>
    </w:p>
    <w:p w14:paraId="7F924190" w14:textId="77777777" w:rsidR="00E34CFC" w:rsidRPr="00F560FE" w:rsidRDefault="00E34CFC" w:rsidP="00E34CFC">
      <w:pPr>
        <w:rPr>
          <w:rFonts w:ascii="Courier New" w:hAnsi="Courier New" w:cs="Courier New"/>
        </w:rPr>
      </w:pPr>
      <w:r w:rsidRPr="00F560FE">
        <w:rPr>
          <w:rFonts w:ascii="Courier New" w:hAnsi="Courier New" w:cs="Courier New"/>
        </w:rPr>
        <w:t xml:space="preserve">        // Dessine les entités de l'animation</w:t>
      </w:r>
    </w:p>
    <w:p w14:paraId="28EA27DA"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r w:rsidRPr="00F560FE">
        <w:rPr>
          <w:rFonts w:ascii="Courier New" w:hAnsi="Courier New" w:cs="Courier New"/>
          <w:highlight w:val="yellow"/>
        </w:rPr>
        <w:t>leMondeAnime.paint(g)</w:t>
      </w:r>
      <w:r w:rsidRPr="00F560FE">
        <w:rPr>
          <w:rFonts w:ascii="Courier New" w:hAnsi="Courier New" w:cs="Courier New"/>
        </w:rPr>
        <w:t>;</w:t>
      </w:r>
    </w:p>
    <w:p w14:paraId="3A079775" w14:textId="77777777" w:rsidR="00E34CFC" w:rsidRPr="00F560FE" w:rsidRDefault="00E34CFC" w:rsidP="00E34CFC">
      <w:pPr>
        <w:rPr>
          <w:rFonts w:ascii="Courier New" w:hAnsi="Courier New" w:cs="Courier New"/>
        </w:rPr>
      </w:pPr>
      <w:r w:rsidRPr="00F560FE">
        <w:rPr>
          <w:rFonts w:ascii="Courier New" w:hAnsi="Courier New" w:cs="Courier New"/>
        </w:rPr>
        <w:t xml:space="preserve">    }</w:t>
      </w:r>
    </w:p>
    <w:p w14:paraId="504A455C" w14:textId="77777777" w:rsidR="00E34CFC" w:rsidRPr="00F560FE" w:rsidRDefault="00E34CFC" w:rsidP="00E34CFC">
      <w:pPr>
        <w:rPr>
          <w:rFonts w:ascii="Courier New" w:hAnsi="Courier New" w:cs="Courier New"/>
        </w:rPr>
      </w:pPr>
      <w:r w:rsidRPr="00F560FE">
        <w:rPr>
          <w:rFonts w:ascii="Courier New" w:hAnsi="Courier New" w:cs="Courier New"/>
        </w:rPr>
        <w:t>}</w:t>
      </w: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399"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C34954" w:rsidRDefault="00E34CFC" w:rsidP="00E34CFC">
      <w:pPr>
        <w:rPr>
          <w:rFonts w:ascii="Courier New" w:hAnsi="Courier New" w:cs="Courier New"/>
        </w:rPr>
      </w:pPr>
      <w:r w:rsidRPr="00C34954">
        <w:rPr>
          <w:rFonts w:ascii="Courier New" w:hAnsi="Courier New" w:cs="Courier New"/>
          <w:lang w:val="en-CA"/>
        </w:rPr>
        <w:t xml:space="preserve">            </w:t>
      </w:r>
      <w:r w:rsidRPr="00C34954">
        <w:rPr>
          <w:rFonts w:ascii="Courier New" w:hAnsi="Courier New" w:cs="Courier New"/>
        </w:rPr>
        <w:t>}</w:t>
      </w:r>
    </w:p>
    <w:p w14:paraId="7C10BA0C" w14:textId="77777777" w:rsidR="00E34CFC" w:rsidRPr="00C34954" w:rsidRDefault="00E34CFC" w:rsidP="00E34CFC">
      <w:pPr>
        <w:rPr>
          <w:rFonts w:ascii="Courier New" w:hAnsi="Courier New" w:cs="Courier New"/>
        </w:rPr>
      </w:pPr>
      <w:r w:rsidRPr="00C34954">
        <w:rPr>
          <w:rFonts w:ascii="Courier New" w:hAnsi="Courier New" w:cs="Courier New"/>
        </w:rPr>
        <w:t xml:space="preserve">        </w:t>
      </w:r>
      <w:r w:rsidRPr="00C34954">
        <w:rPr>
          <w:rFonts w:ascii="Courier New" w:hAnsi="Courier New" w:cs="Courier New"/>
          <w:highlight w:val="yellow"/>
        </w:rPr>
        <w:t>leMondeAnime.prochaineScene()</w:t>
      </w:r>
      <w:r w:rsidRPr="00C34954">
        <w:rPr>
          <w:rFonts w:ascii="Courier New" w:hAnsi="Courier New" w:cs="Courier New"/>
        </w:rPr>
        <w:t xml:space="preserve">; </w:t>
      </w:r>
    </w:p>
    <w:p w14:paraId="28BE4DC8" w14:textId="77777777" w:rsidR="00E34CFC" w:rsidRPr="00C34954" w:rsidRDefault="00E34CFC" w:rsidP="00E34CFC">
      <w:pPr>
        <w:rPr>
          <w:rFonts w:ascii="Courier New" w:hAnsi="Courier New" w:cs="Courier New"/>
        </w:rPr>
      </w:pPr>
      <w:r w:rsidRPr="00C34954">
        <w:rPr>
          <w:rFonts w:ascii="Courier New" w:hAnsi="Courier New" w:cs="Courier New"/>
        </w:rPr>
        <w:t xml:space="preserve">        }</w:t>
      </w:r>
    </w:p>
    <w:p w14:paraId="27BAA908" w14:textId="77777777" w:rsidR="00E34CFC" w:rsidRPr="00C34954" w:rsidRDefault="00E34CFC" w:rsidP="00E34CFC">
      <w:pPr>
        <w:rPr>
          <w:rFonts w:ascii="Courier New" w:hAnsi="Courier New" w:cs="Courier New"/>
        </w:rPr>
      </w:pPr>
      <w:r w:rsidRPr="00C34954">
        <w:rPr>
          <w:rFonts w:ascii="Courier New" w:hAnsi="Courier New" w:cs="Courier New"/>
        </w:rPr>
        <w:t xml:space="preserve">    }</w:t>
      </w:r>
    </w:p>
    <w:p w14:paraId="3EF3544D" w14:textId="77777777" w:rsidR="00E34CFC" w:rsidRDefault="00E34CFC" w:rsidP="00E34CFC">
      <w:pPr>
        <w:pStyle w:val="Corpsdetexte"/>
      </w:pPr>
      <w:r>
        <w:t xml:space="preserve">La sous-classe </w:t>
      </w:r>
      <w:r w:rsidRPr="00B90B81">
        <w:rPr>
          <w:i/>
          <w:iCs/>
        </w:rPr>
        <w:t>JFrameIncluantJPanelAvecBoucleAnimeMondeAnime</w:t>
      </w:r>
      <w:r>
        <w:t xml:space="preserve"> de </w:t>
      </w:r>
      <w:hyperlink r:id="rId400"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inclut l’objet de la classe </w:t>
      </w:r>
      <w:r w:rsidRPr="000423F7">
        <w:rPr>
          <w:i/>
          <w:iCs/>
        </w:rPr>
        <w:t>JPanelAvecBoucleAnimeMondeAnime</w:t>
      </w:r>
      <w:r>
        <w:t xml:space="preserve"> pour afficher l’animation dans une fenêtre :</w:t>
      </w:r>
    </w:p>
    <w:p w14:paraId="17F5D0E3" w14:textId="77777777" w:rsidR="00E34CFC" w:rsidRPr="00CE3B9E" w:rsidRDefault="0022135E" w:rsidP="00E34CFC">
      <w:pPr>
        <w:pStyle w:val="Corpsdetexte"/>
      </w:pPr>
      <w:hyperlink r:id="rId401" w:history="1">
        <w:r w:rsidR="00E34CFC" w:rsidRPr="002C23EA">
          <w:rPr>
            <w:rFonts w:ascii="Segoe UI" w:hAnsi="Segoe UI" w:cs="Segoe UI"/>
            <w:color w:val="0366D6"/>
          </w:rPr>
          <w:t>JavaPasAPas</w:t>
        </w:r>
      </w:hyperlink>
      <w:r w:rsidR="00E34CFC" w:rsidRPr="002C23EA">
        <w:rPr>
          <w:rFonts w:ascii="Segoe UI" w:hAnsi="Segoe UI" w:cs="Segoe UI"/>
          <w:color w:val="586069"/>
        </w:rPr>
        <w:t>/</w:t>
      </w:r>
      <w:r w:rsidR="00E34CFC" w:rsidRPr="002C23EA">
        <w:rPr>
          <w:rFonts w:ascii="Segoe UI" w:hAnsi="Segoe UI" w:cs="Segoe UI"/>
          <w:b/>
          <w:bCs/>
          <w:color w:val="586069"/>
        </w:rPr>
        <w:t>JFrameIncluantJPanelAvecBoucleAnimeMondeAnime.java</w:t>
      </w:r>
    </w:p>
    <w:p w14:paraId="4C5B4FCF" w14:textId="77777777" w:rsidR="00E34CFC" w:rsidRPr="00E40C10" w:rsidRDefault="00E34CFC" w:rsidP="00E34CFC">
      <w:pPr>
        <w:rPr>
          <w:rFonts w:ascii="Courier New" w:hAnsi="Courier New" w:cs="Courier New"/>
        </w:rPr>
      </w:pPr>
      <w:r w:rsidRPr="00E40C10">
        <w:rPr>
          <w:rFonts w:ascii="Courier New" w:hAnsi="Courier New" w:cs="Courier New"/>
        </w:rPr>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public JFrameIncluantJPanelAvecBoucleAnimeMondeAnime() {</w:t>
      </w:r>
    </w:p>
    <w:p w14:paraId="77645731" w14:textId="77777777" w:rsidR="00E34CFC" w:rsidRPr="00E40C10" w:rsidRDefault="00E34CFC" w:rsidP="00E34CFC">
      <w:pPr>
        <w:rPr>
          <w:rFonts w:ascii="Courier New" w:hAnsi="Courier New" w:cs="Courier New"/>
        </w:rPr>
      </w:pPr>
      <w:r w:rsidRPr="00E40C10">
        <w:rPr>
          <w:rFonts w:ascii="Courier New" w:hAnsi="Courier New" w:cs="Courier New"/>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E40C10">
        <w:rPr>
          <w:rFonts w:ascii="Courier New" w:hAnsi="Courier New" w:cs="Courier New"/>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w:t>
      </w:r>
      <w:smartTag w:uri="isiresearchsoft-com/cwyw" w:element="citation">
        <w:r w:rsidRPr="00E40C10">
          <w:rPr>
            <w:rFonts w:ascii="Courier New" w:hAnsi="Courier New" w:cs="Courier New"/>
            <w:lang w:val="en-CA"/>
          </w:rPr>
          <w:t>[]</w:t>
        </w:r>
      </w:smartTag>
      <w:r w:rsidRPr="00E40C10">
        <w:rPr>
          <w:rFonts w:ascii="Courier New" w:hAnsi="Courier New" w:cs="Courier New"/>
          <w:lang w:val="en-CA"/>
        </w:rPr>
        <w:t>)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14" w:name="_Toc47239884"/>
      <w:bookmarkStart w:id="115" w:name="_Toc10533530"/>
      <w:r>
        <w:lastRenderedPageBreak/>
        <w:t>Développement du jeu</w:t>
      </w:r>
      <w:bookmarkEnd w:id="114"/>
      <w:bookmarkEnd w:id="115"/>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E40C10" w:rsidP="007256AA">
      <w:pPr>
        <w:pStyle w:val="Corpsdetexte"/>
        <w:jc w:val="center"/>
      </w:pPr>
      <w:r>
        <w:object w:dxaOrig="8431" w:dyaOrig="6329" w14:anchorId="289C9245">
          <v:shape id="_x0000_i1081" type="#_x0000_t75" style="width:356.2pt;height:269.05pt" o:ole="">
            <v:imagedata r:id="rId402" o:title=""/>
          </v:shape>
          <o:OLEObject Type="Embed" ProgID="MSPhotoEd.3" ShapeID="_x0000_i1081" DrawAspect="Content" ObjectID="_1650868797" r:id="rId403"/>
        </w:object>
      </w:r>
    </w:p>
    <w:p w14:paraId="464FE3FA" w14:textId="1B334E50" w:rsidR="00E34CFC" w:rsidRDefault="00E34CFC" w:rsidP="00E34CFC">
      <w:pPr>
        <w:pStyle w:val="Lgende"/>
        <w:jc w:val="center"/>
      </w:pPr>
      <w:r>
        <w:t xml:space="preserve">Figure </w:t>
      </w:r>
      <w:r>
        <w:fldChar w:fldCharType="begin"/>
      </w:r>
      <w:r>
        <w:instrText xml:space="preserve"> SEQ Figure \* ARABIC </w:instrText>
      </w:r>
      <w:r>
        <w:fldChar w:fldCharType="separate"/>
      </w:r>
      <w:r w:rsidR="007A6118">
        <w:rPr>
          <w:noProof/>
        </w:rPr>
        <w:t>29</w:t>
      </w:r>
      <w:r>
        <w:fldChar w:fldCharType="end"/>
      </w:r>
      <w:r>
        <w:t>. Classes du jeu simple.</w:t>
      </w:r>
    </w:p>
    <w:p w14:paraId="01E9BCCD" w14:textId="77777777" w:rsidR="00E34CFC" w:rsidRDefault="00E34CFC" w:rsidP="00E34CFC">
      <w:pPr>
        <w:pStyle w:val="Corpsdetexte"/>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22135E" w:rsidP="00E34CFC">
      <w:pPr>
        <w:pStyle w:val="Corpsdetexte"/>
      </w:pPr>
      <w:hyperlink r:id="rId40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1A13695B" w14:textId="77777777" w:rsidR="00E34CFC" w:rsidRPr="00C40395" w:rsidRDefault="00E34CFC" w:rsidP="00E34CFC">
      <w:pPr>
        <w:rPr>
          <w:rFonts w:ascii="Courier New" w:hAnsi="Courier New" w:cs="Courier New"/>
        </w:rPr>
      </w:pPr>
      <w:r w:rsidRPr="00C40395">
        <w:rPr>
          <w:rFonts w:ascii="Courier New" w:hAnsi="Courier New" w:cs="Courier New"/>
        </w:rPr>
        <w:t>package JeuSimple;</w:t>
      </w:r>
    </w:p>
    <w:p w14:paraId="75BD7FCD" w14:textId="77777777" w:rsidR="00E34CFC" w:rsidRPr="00C40395" w:rsidRDefault="00E34CFC" w:rsidP="00E34CFC">
      <w:pPr>
        <w:rPr>
          <w:rFonts w:ascii="Courier New" w:hAnsi="Courier New" w:cs="Courier New"/>
        </w:rPr>
      </w:pPr>
      <w:r w:rsidRPr="00C40395">
        <w:rPr>
          <w:rFonts w:ascii="Courier New" w:hAnsi="Courier New" w:cs="Courier New"/>
        </w:rPr>
        <w:t>import java.awt.*;</w:t>
      </w:r>
    </w:p>
    <w:p w14:paraId="01DCE113" w14:textId="77777777" w:rsidR="00E34CFC" w:rsidRPr="00C40395" w:rsidRDefault="00E34CFC" w:rsidP="00E34CFC">
      <w:pPr>
        <w:rPr>
          <w:rFonts w:ascii="Courier New" w:hAnsi="Courier New" w:cs="Courier New"/>
        </w:rPr>
      </w:pPr>
      <w:r w:rsidRPr="00C40395">
        <w:rPr>
          <w:rFonts w:ascii="Courier New" w:hAnsi="Courier New" w:cs="Courier New"/>
        </w:rPr>
        <w:t>public abstract class EntiteAnime {</w:t>
      </w:r>
    </w:p>
    <w:p w14:paraId="11B34449" w14:textId="77777777" w:rsidR="00E34CFC" w:rsidRPr="00C40395" w:rsidRDefault="00E34CFC" w:rsidP="00E34CFC">
      <w:pPr>
        <w:rPr>
          <w:rFonts w:ascii="Courier New" w:hAnsi="Courier New" w:cs="Courier New"/>
        </w:rPr>
      </w:pPr>
      <w:r w:rsidRPr="00C40395">
        <w:rPr>
          <w:rFonts w:ascii="Courier New" w:hAnsi="Courier New" w:cs="Courier New"/>
        </w:rPr>
        <w:t xml:space="preserve">    // Variables d'objet qui décrivent l'état d'un objet EntiteAnime</w:t>
      </w:r>
    </w:p>
    <w:p w14:paraId="254F68B5" w14:textId="77777777" w:rsidR="00E34CFC" w:rsidRPr="00C40395" w:rsidRDefault="00E34CFC" w:rsidP="00E34CFC">
      <w:pPr>
        <w:rPr>
          <w:rFonts w:ascii="Courier New" w:hAnsi="Courier New" w:cs="Courier New"/>
        </w:rPr>
      </w:pPr>
      <w:r w:rsidRPr="00C40395">
        <w:rPr>
          <w:rFonts w:ascii="Courier New" w:hAnsi="Courier New" w:cs="Courier New"/>
        </w:rPr>
        <w:t xml:space="preserve">    protected int x,y;              // Coordonnées de l'entité</w:t>
      </w:r>
    </w:p>
    <w:p w14:paraId="7270BD78" w14:textId="77777777" w:rsidR="00E34CFC" w:rsidRPr="00C40395" w:rsidRDefault="00E34CFC" w:rsidP="00E34CFC">
      <w:pPr>
        <w:rPr>
          <w:rFonts w:ascii="Courier New" w:hAnsi="Courier New" w:cs="Courier New"/>
        </w:rPr>
      </w:pPr>
      <w:r w:rsidRPr="00C40395">
        <w:rPr>
          <w:rFonts w:ascii="Courier New" w:hAnsi="Courier New" w:cs="Courier New"/>
        </w:rPr>
        <w:t xml:space="preserve">    protected int largeur,hauteur;  // Taille du rectangle englobant</w:t>
      </w:r>
    </w:p>
    <w:p w14:paraId="6A219D00" w14:textId="77777777" w:rsidR="00E34CFC" w:rsidRPr="00C40395" w:rsidRDefault="00E34CFC" w:rsidP="00E34CFC">
      <w:pPr>
        <w:rPr>
          <w:rFonts w:ascii="Courier New" w:hAnsi="Courier New" w:cs="Courier New"/>
        </w:rPr>
      </w:pPr>
      <w:r w:rsidRPr="00C40395">
        <w:rPr>
          <w:rFonts w:ascii="Courier New" w:hAnsi="Courier New" w:cs="Courier New"/>
        </w:rPr>
        <w:t xml:space="preserve">    protected int vitesseX;         // Vitesse de déplacement dans l'axe x </w:t>
      </w:r>
    </w:p>
    <w:p w14:paraId="2691054F" w14:textId="77777777" w:rsidR="00E34CFC" w:rsidRPr="00C40395" w:rsidRDefault="00E34CFC" w:rsidP="00E34CFC">
      <w:pPr>
        <w:rPr>
          <w:rFonts w:ascii="Courier New" w:hAnsi="Courier New" w:cs="Courier New"/>
        </w:rPr>
      </w:pPr>
      <w:r w:rsidRPr="00C40395">
        <w:rPr>
          <w:rFonts w:ascii="Courier New" w:hAnsi="Courier New" w:cs="Courier New"/>
        </w:rPr>
        <w:t xml:space="preserve">    protected int vitesseY;         // Vitesse de déplacement dans l'axe y</w:t>
      </w:r>
    </w:p>
    <w:p w14:paraId="2485684A"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r w:rsidRPr="00C40395">
        <w:rPr>
          <w:rFonts w:ascii="Courier New" w:hAnsi="Courier New" w:cs="Courier New"/>
          <w:highlight w:val="yellow"/>
        </w:rPr>
        <w:t>protected boolean visible</w:t>
      </w:r>
      <w:r w:rsidRPr="00C40395">
        <w:rPr>
          <w:rFonts w:ascii="Courier New" w:hAnsi="Courier New" w:cs="Courier New"/>
        </w:rPr>
        <w:t>;      // Indique si l'entité doit être affichée</w:t>
      </w:r>
    </w:p>
    <w:p w14:paraId="2CFEA864"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408EBF12" w14:textId="77777777" w:rsidR="00E34CFC" w:rsidRPr="00C40395" w:rsidRDefault="00E34CFC" w:rsidP="00E34CFC">
      <w:pPr>
        <w:rPr>
          <w:rFonts w:ascii="Courier New" w:hAnsi="Courier New" w:cs="Courier New"/>
        </w:rPr>
      </w:pPr>
      <w:r w:rsidRPr="00C40395">
        <w:rPr>
          <w:rFonts w:ascii="Courier New" w:hAnsi="Courier New" w:cs="Courier New"/>
        </w:rPr>
        <w:t xml:space="preserve">    // Constructeur</w:t>
      </w:r>
    </w:p>
    <w:p w14:paraId="3F44FEF7" w14:textId="77777777" w:rsidR="00E34CFC" w:rsidRPr="00C40395" w:rsidRDefault="00E34CFC" w:rsidP="00E34CFC">
      <w:pPr>
        <w:rPr>
          <w:rFonts w:ascii="Courier New" w:hAnsi="Courier New" w:cs="Courier New"/>
        </w:rPr>
      </w:pPr>
      <w:r w:rsidRPr="00C40395">
        <w:rPr>
          <w:rFonts w:ascii="Courier New" w:hAnsi="Courier New" w:cs="Courier New"/>
        </w:rPr>
        <w:t xml:space="preserve">    public EntiteAnime(</w:t>
      </w:r>
    </w:p>
    <w:p w14:paraId="54F61302" w14:textId="77777777" w:rsidR="00E34CFC" w:rsidRPr="00C40395" w:rsidRDefault="00E34CFC" w:rsidP="00E34CFC">
      <w:pPr>
        <w:rPr>
          <w:rFonts w:ascii="Courier New" w:hAnsi="Courier New" w:cs="Courier New"/>
        </w:rPr>
      </w:pPr>
      <w:r w:rsidRPr="00C40395">
        <w:rPr>
          <w:rFonts w:ascii="Courier New" w:hAnsi="Courier New" w:cs="Courier New"/>
        </w:rPr>
        <w:t xml:space="preserve">      int x, int y, int largeur, int hauteur,</w:t>
      </w:r>
    </w:p>
    <w:p w14:paraId="7F44264A" w14:textId="77777777" w:rsidR="00E34CFC" w:rsidRPr="00C40395" w:rsidRDefault="00E34CFC" w:rsidP="00E34CFC">
      <w:pPr>
        <w:rPr>
          <w:rFonts w:ascii="Courier New" w:hAnsi="Courier New" w:cs="Courier New"/>
        </w:rPr>
      </w:pPr>
      <w:r w:rsidRPr="00C40395">
        <w:rPr>
          <w:rFonts w:ascii="Courier New" w:hAnsi="Courier New" w:cs="Courier New"/>
        </w:rPr>
        <w:t xml:space="preserve">      int vitesseX, int vitesseY, boolean visible) {</w:t>
      </w:r>
    </w:p>
    <w:p w14:paraId="747DDAAB" w14:textId="77777777" w:rsidR="00E34CFC" w:rsidRPr="00C40395" w:rsidRDefault="00E34CFC" w:rsidP="00E34CFC">
      <w:pPr>
        <w:rPr>
          <w:rFonts w:ascii="Courier New" w:hAnsi="Courier New" w:cs="Courier New"/>
        </w:rPr>
      </w:pPr>
      <w:r w:rsidRPr="00C40395">
        <w:rPr>
          <w:rFonts w:ascii="Courier New" w:hAnsi="Courier New" w:cs="Courier New"/>
        </w:rPr>
        <w:t xml:space="preserve">        this.x = x; this.y = y;</w:t>
      </w:r>
    </w:p>
    <w:p w14:paraId="1B3AC0A5" w14:textId="77777777" w:rsidR="00E34CFC" w:rsidRPr="00C40395" w:rsidRDefault="00E34CFC" w:rsidP="00E34CFC">
      <w:pPr>
        <w:rPr>
          <w:rFonts w:ascii="Courier New" w:hAnsi="Courier New" w:cs="Courier New"/>
        </w:rPr>
      </w:pPr>
      <w:r w:rsidRPr="00C40395">
        <w:rPr>
          <w:rFonts w:ascii="Courier New" w:hAnsi="Courier New" w:cs="Courier New"/>
        </w:rPr>
        <w:t xml:space="preserve">        this.hauteur = hauteur; this.largeur = largeur;</w:t>
      </w:r>
    </w:p>
    <w:p w14:paraId="37FD2A6C" w14:textId="77777777" w:rsidR="00E34CFC" w:rsidRPr="00C40395" w:rsidRDefault="00E34CFC" w:rsidP="00E34CFC">
      <w:pPr>
        <w:rPr>
          <w:rFonts w:ascii="Courier New" w:hAnsi="Courier New" w:cs="Courier New"/>
          <w:lang w:val="en-CA"/>
        </w:rPr>
      </w:pPr>
      <w:r w:rsidRPr="00C40395">
        <w:rPr>
          <w:rFonts w:ascii="Courier New" w:hAnsi="Courier New" w:cs="Courier New"/>
        </w:rPr>
        <w:t xml:space="preserve">        </w:t>
      </w:r>
      <w:r w:rsidRPr="00C40395">
        <w:rPr>
          <w:rFonts w:ascii="Courier New" w:hAnsi="Courier New" w:cs="Courier New"/>
          <w:lang w:val="en-CA"/>
        </w:rPr>
        <w:t>this.vitesseX = vitesseX; this.vitesseY = vitesseY;</w:t>
      </w:r>
    </w:p>
    <w:p w14:paraId="065138B8" w14:textId="77777777" w:rsidR="00E34CFC" w:rsidRPr="00C40395" w:rsidRDefault="00E34CFC" w:rsidP="00E34CFC">
      <w:pPr>
        <w:rPr>
          <w:rFonts w:ascii="Courier New" w:hAnsi="Courier New" w:cs="Courier New"/>
          <w:lang w:val="en-CA"/>
        </w:rPr>
      </w:pPr>
      <w:r w:rsidRPr="00C40395">
        <w:rPr>
          <w:rFonts w:ascii="Courier New" w:hAnsi="Courier New" w:cs="Courier New"/>
          <w:lang w:val="en-CA"/>
        </w:rPr>
        <w:t xml:space="preserve">        this.visible = visible;</w:t>
      </w:r>
    </w:p>
    <w:p w14:paraId="74F9A942" w14:textId="77777777" w:rsidR="00E34CFC" w:rsidRPr="00C40395" w:rsidRDefault="00E34CFC" w:rsidP="00E34CFC">
      <w:pPr>
        <w:rPr>
          <w:rFonts w:ascii="Courier New" w:hAnsi="Courier New" w:cs="Courier New"/>
        </w:rPr>
      </w:pPr>
      <w:r w:rsidRPr="00C40395">
        <w:rPr>
          <w:rFonts w:ascii="Courier New" w:hAnsi="Courier New" w:cs="Courier New"/>
          <w:lang w:val="en-CA"/>
        </w:rPr>
        <w:t xml:space="preserve">    </w:t>
      </w:r>
      <w:r w:rsidRPr="00C40395">
        <w:rPr>
          <w:rFonts w:ascii="Courier New" w:hAnsi="Courier New" w:cs="Courier New"/>
        </w:rPr>
        <w:t>}</w:t>
      </w:r>
    </w:p>
    <w:p w14:paraId="28DF2E95" w14:textId="77777777" w:rsidR="00E34CFC" w:rsidRPr="00C40395" w:rsidRDefault="00E34CFC" w:rsidP="00E34CFC">
      <w:pPr>
        <w:rPr>
          <w:rFonts w:ascii="Courier New" w:hAnsi="Courier New" w:cs="Courier New"/>
          <w:highlight w:val="yellow"/>
        </w:rPr>
      </w:pPr>
      <w:r w:rsidRPr="00C40395">
        <w:rPr>
          <w:rFonts w:ascii="Courier New" w:hAnsi="Courier New" w:cs="Courier New"/>
        </w:rPr>
        <w:t xml:space="preserve">    </w:t>
      </w:r>
      <w:r w:rsidRPr="00C40395">
        <w:rPr>
          <w:rFonts w:ascii="Courier New" w:hAnsi="Courier New" w:cs="Courier New"/>
          <w:highlight w:val="yellow"/>
        </w:rPr>
        <w:t>// Méthode de lecture et d'écriture des variables d'objet</w:t>
      </w:r>
    </w:p>
    <w:p w14:paraId="150AC94C"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setX(int x){this.x = x;}</w:t>
      </w:r>
    </w:p>
    <w:p w14:paraId="59D920CE"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setY(int y){this.y = y;}</w:t>
      </w:r>
    </w:p>
    <w:p w14:paraId="79CC6183"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setLargeur(int largeur){this.largeur = largeur;}</w:t>
      </w:r>
    </w:p>
    <w:p w14:paraId="30C5E743"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setHauteur(int hauteur){this.hauteur = hauteur;}</w:t>
      </w:r>
    </w:p>
    <w:p w14:paraId="3345B4CE"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setVisible(boolean visible){this.visible = visible;}</w:t>
      </w:r>
    </w:p>
    <w:p w14:paraId="143616E9"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rPr>
        <w:t xml:space="preserve">    public void setVitesseX(int vitesseX){this.vitesseX = vitesseX;}</w:t>
      </w:r>
    </w:p>
    <w:p w14:paraId="7A199479" w14:textId="77777777" w:rsidR="00E34CFC" w:rsidRPr="00C40395" w:rsidRDefault="00E34CFC" w:rsidP="00E34CFC">
      <w:pPr>
        <w:rPr>
          <w:rFonts w:ascii="Courier New" w:hAnsi="Courier New" w:cs="Courier New"/>
        </w:rPr>
      </w:pPr>
      <w:r w:rsidRPr="00C40395">
        <w:rPr>
          <w:rFonts w:ascii="Courier New" w:hAnsi="Courier New" w:cs="Courier New"/>
          <w:highlight w:val="yellow"/>
        </w:rPr>
        <w:t xml:space="preserve">    public void setVitesseY(int vitesseY){this.vitesseY = vitesseY;}</w:t>
      </w:r>
    </w:p>
    <w:p w14:paraId="4261F020" w14:textId="77777777" w:rsidR="00E34CFC" w:rsidRPr="00C40395" w:rsidRDefault="00E34CFC" w:rsidP="00E34CFC">
      <w:pPr>
        <w:rPr>
          <w:rFonts w:ascii="Courier New" w:hAnsi="Courier New" w:cs="Courier New"/>
        </w:rPr>
      </w:pPr>
    </w:p>
    <w:p w14:paraId="4245D35E"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rPr>
        <w:t xml:space="preserve">    </w:t>
      </w:r>
      <w:r w:rsidRPr="00C40395">
        <w:rPr>
          <w:rFonts w:ascii="Courier New" w:hAnsi="Courier New" w:cs="Courier New"/>
          <w:highlight w:val="yellow"/>
          <w:lang w:val="en-CA"/>
        </w:rPr>
        <w:t>public int getX(){return x;}</w:t>
      </w:r>
    </w:p>
    <w:p w14:paraId="0BCA8B87"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highlight w:val="yellow"/>
          <w:lang w:val="en-CA"/>
        </w:rPr>
        <w:t xml:space="preserve">    public int getY(){return y;}</w:t>
      </w:r>
    </w:p>
    <w:p w14:paraId="74576D5E"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highlight w:val="yellow"/>
          <w:lang w:val="en-CA"/>
        </w:rPr>
        <w:t xml:space="preserve">    public int getLargeur(){return largeur;}</w:t>
      </w:r>
    </w:p>
    <w:p w14:paraId="590B993F" w14:textId="77777777" w:rsidR="00E34CFC" w:rsidRPr="00C40395" w:rsidRDefault="00E34CFC" w:rsidP="00E34CFC">
      <w:pPr>
        <w:rPr>
          <w:rFonts w:ascii="Courier New" w:hAnsi="Courier New" w:cs="Courier New"/>
          <w:highlight w:val="yellow"/>
        </w:rPr>
      </w:pPr>
      <w:r w:rsidRPr="00C40395">
        <w:rPr>
          <w:rFonts w:ascii="Courier New" w:hAnsi="Courier New" w:cs="Courier New"/>
          <w:highlight w:val="yellow"/>
          <w:lang w:val="en-CA"/>
        </w:rPr>
        <w:t xml:space="preserve">    </w:t>
      </w:r>
      <w:r w:rsidRPr="00C40395">
        <w:rPr>
          <w:rFonts w:ascii="Courier New" w:hAnsi="Courier New" w:cs="Courier New"/>
          <w:highlight w:val="yellow"/>
        </w:rPr>
        <w:t>public int getHauteur(){return hauteur;}</w:t>
      </w:r>
    </w:p>
    <w:p w14:paraId="2D02E785"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highlight w:val="yellow"/>
        </w:rPr>
        <w:t xml:space="preserve">    </w:t>
      </w:r>
      <w:r w:rsidRPr="00C40395">
        <w:rPr>
          <w:rFonts w:ascii="Courier New" w:hAnsi="Courier New" w:cs="Courier New"/>
          <w:highlight w:val="yellow"/>
          <w:lang w:val="en-CA"/>
        </w:rPr>
        <w:t>public boolean getVisible(){return visible;}</w:t>
      </w:r>
    </w:p>
    <w:p w14:paraId="6378A6CA" w14:textId="77777777" w:rsidR="00E34CFC" w:rsidRPr="00C40395" w:rsidRDefault="00E34CFC" w:rsidP="00E34CFC">
      <w:pPr>
        <w:rPr>
          <w:rFonts w:ascii="Courier New" w:hAnsi="Courier New" w:cs="Courier New"/>
          <w:highlight w:val="yellow"/>
          <w:lang w:val="en-CA"/>
        </w:rPr>
      </w:pPr>
      <w:r w:rsidRPr="00C40395">
        <w:rPr>
          <w:rFonts w:ascii="Courier New" w:hAnsi="Courier New" w:cs="Courier New"/>
          <w:highlight w:val="yellow"/>
          <w:lang w:val="en-CA"/>
        </w:rPr>
        <w:t xml:space="preserve">    public int getVitesseX(){return vitesseX;}</w:t>
      </w:r>
    </w:p>
    <w:p w14:paraId="26A38C8B" w14:textId="77777777" w:rsidR="00E34CFC" w:rsidRPr="00C40395" w:rsidRDefault="00E34CFC" w:rsidP="00E34CFC">
      <w:pPr>
        <w:rPr>
          <w:rFonts w:ascii="Courier New" w:hAnsi="Courier New" w:cs="Courier New"/>
          <w:lang w:val="en-CA"/>
        </w:rPr>
      </w:pPr>
      <w:r w:rsidRPr="00C40395">
        <w:rPr>
          <w:rFonts w:ascii="Courier New" w:hAnsi="Courier New" w:cs="Courier New"/>
          <w:highlight w:val="yellow"/>
          <w:lang w:val="en-CA"/>
        </w:rPr>
        <w:t xml:space="preserve">    public int getVitesseY(){return vitesseY;}</w:t>
      </w:r>
    </w:p>
    <w:p w14:paraId="6B537F51" w14:textId="77777777" w:rsidR="00E34CFC" w:rsidRPr="00C40395" w:rsidRDefault="00E34CFC" w:rsidP="00E34CFC">
      <w:pPr>
        <w:rPr>
          <w:rFonts w:ascii="Courier New" w:hAnsi="Courier New" w:cs="Courier New"/>
          <w:lang w:val="en-CA"/>
        </w:rPr>
      </w:pPr>
    </w:p>
    <w:p w14:paraId="7D4849EC" w14:textId="77777777" w:rsidR="00E34CFC" w:rsidRPr="00C40395" w:rsidRDefault="00E34CFC" w:rsidP="00E34CFC">
      <w:pPr>
        <w:rPr>
          <w:rFonts w:ascii="Courier New" w:hAnsi="Courier New" w:cs="Courier New"/>
        </w:rPr>
      </w:pPr>
      <w:r w:rsidRPr="00C40395">
        <w:rPr>
          <w:rFonts w:ascii="Courier New" w:hAnsi="Courier New" w:cs="Courier New"/>
          <w:lang w:val="en-CA"/>
        </w:rPr>
        <w:t xml:space="preserve">    </w:t>
      </w:r>
      <w:r w:rsidRPr="00C40395">
        <w:rPr>
          <w:rFonts w:ascii="Courier New" w:hAnsi="Courier New" w:cs="Courier New"/>
        </w:rPr>
        <w:t>// Modifier les coordonnées pour la prochaine scène</w:t>
      </w:r>
    </w:p>
    <w:p w14:paraId="5948DA8B" w14:textId="77777777" w:rsidR="00E34CFC" w:rsidRPr="00C40395" w:rsidRDefault="00E34CFC" w:rsidP="00E34CFC">
      <w:pPr>
        <w:rPr>
          <w:rFonts w:ascii="Courier New" w:hAnsi="Courier New" w:cs="Courier New"/>
        </w:rPr>
      </w:pPr>
      <w:r w:rsidRPr="00C40395">
        <w:rPr>
          <w:rFonts w:ascii="Courier New" w:hAnsi="Courier New" w:cs="Courier New"/>
        </w:rPr>
        <w:t xml:space="preserve">    public void prochaineScene(int largeurMonde, int hauteurMonde){</w:t>
      </w:r>
    </w:p>
    <w:p w14:paraId="5AF4F16B" w14:textId="77777777" w:rsidR="00E34CFC" w:rsidRPr="00C40395" w:rsidRDefault="00E34CFC" w:rsidP="00E34CFC">
      <w:pPr>
        <w:rPr>
          <w:rFonts w:ascii="Courier New" w:hAnsi="Courier New" w:cs="Courier New"/>
        </w:rPr>
      </w:pPr>
      <w:r w:rsidRPr="00C40395">
        <w:rPr>
          <w:rFonts w:ascii="Courier New" w:hAnsi="Courier New" w:cs="Courier New"/>
        </w:rPr>
        <w:t xml:space="preserve">      if (x+largeur&gt;=largeurMonde | x &lt; 0) // Si atteint le bord selon x</w:t>
      </w:r>
    </w:p>
    <w:p w14:paraId="01DE776F" w14:textId="77777777" w:rsidR="00E34CFC" w:rsidRPr="00C40395" w:rsidRDefault="00E34CFC" w:rsidP="00E34CFC">
      <w:pPr>
        <w:rPr>
          <w:rFonts w:ascii="Courier New" w:hAnsi="Courier New" w:cs="Courier New"/>
        </w:rPr>
      </w:pPr>
      <w:r w:rsidRPr="00C40395">
        <w:rPr>
          <w:rFonts w:ascii="Courier New" w:hAnsi="Courier New" w:cs="Courier New"/>
        </w:rPr>
        <w:t xml:space="preserve">        vitesseX = -vitesseX; // Inverser la direction selon x</w:t>
      </w:r>
    </w:p>
    <w:p w14:paraId="4E987D78" w14:textId="77777777" w:rsidR="00E34CFC" w:rsidRPr="00C40395" w:rsidRDefault="00E34CFC" w:rsidP="00E34CFC">
      <w:pPr>
        <w:rPr>
          <w:rFonts w:ascii="Courier New" w:hAnsi="Courier New" w:cs="Courier New"/>
        </w:rPr>
      </w:pPr>
      <w:r w:rsidRPr="00C40395">
        <w:rPr>
          <w:rFonts w:ascii="Courier New" w:hAnsi="Courier New" w:cs="Courier New"/>
        </w:rPr>
        <w:t xml:space="preserve">      x = x + vitesseX; // Déplacement selon x     </w:t>
      </w:r>
    </w:p>
    <w:p w14:paraId="4B123B83" w14:textId="77777777" w:rsidR="00E34CFC" w:rsidRPr="00C40395" w:rsidRDefault="00E34CFC" w:rsidP="00E34CFC">
      <w:pPr>
        <w:rPr>
          <w:rFonts w:ascii="Courier New" w:hAnsi="Courier New" w:cs="Courier New"/>
        </w:rPr>
      </w:pPr>
      <w:r w:rsidRPr="00C40395">
        <w:rPr>
          <w:rFonts w:ascii="Courier New" w:hAnsi="Courier New" w:cs="Courier New"/>
        </w:rPr>
        <w:t xml:space="preserve">      if (y+hauteur&gt;=hauteurMonde | y &lt; 0) // Si atteint le bord selon y</w:t>
      </w:r>
    </w:p>
    <w:p w14:paraId="1581F60C" w14:textId="77777777" w:rsidR="00E34CFC" w:rsidRPr="00C40395" w:rsidRDefault="00E34CFC" w:rsidP="00E34CFC">
      <w:pPr>
        <w:rPr>
          <w:rFonts w:ascii="Courier New" w:hAnsi="Courier New" w:cs="Courier New"/>
        </w:rPr>
      </w:pPr>
      <w:r w:rsidRPr="00C40395">
        <w:rPr>
          <w:rFonts w:ascii="Courier New" w:hAnsi="Courier New" w:cs="Courier New"/>
        </w:rPr>
        <w:t xml:space="preserve">        vitesseY = -vitesseY; // Inverser la direction selon y</w:t>
      </w:r>
    </w:p>
    <w:p w14:paraId="35C8DB97" w14:textId="77777777" w:rsidR="00E34CFC" w:rsidRPr="00C40395" w:rsidRDefault="00E34CFC" w:rsidP="00E34CFC">
      <w:pPr>
        <w:rPr>
          <w:rFonts w:ascii="Courier New" w:hAnsi="Courier New" w:cs="Courier New"/>
        </w:rPr>
      </w:pPr>
      <w:r w:rsidRPr="00C40395">
        <w:rPr>
          <w:rFonts w:ascii="Courier New" w:hAnsi="Courier New" w:cs="Courier New"/>
        </w:rPr>
        <w:t xml:space="preserve">      y = y + vitesseY; // Déplacement selon y           </w:t>
      </w:r>
    </w:p>
    <w:p w14:paraId="759CF04A"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20BB4F2E" w14:textId="77777777" w:rsidR="00E34CFC" w:rsidRPr="00C40395" w:rsidRDefault="00E34CFC" w:rsidP="00E34CFC">
      <w:pPr>
        <w:rPr>
          <w:rFonts w:ascii="Courier New" w:hAnsi="Courier New" w:cs="Courier New"/>
        </w:rPr>
      </w:pPr>
      <w:r w:rsidRPr="00C40395">
        <w:rPr>
          <w:rFonts w:ascii="Courier New" w:hAnsi="Courier New" w:cs="Courier New"/>
        </w:rPr>
        <w:t xml:space="preserve">    // Détermine si la coordonnée unX,unY touche au rectangle englobant de l'entité</w:t>
      </w:r>
    </w:p>
    <w:p w14:paraId="4CD95AC5"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r w:rsidRPr="00C40395">
        <w:rPr>
          <w:rFonts w:ascii="Courier New" w:hAnsi="Courier New" w:cs="Courier New"/>
          <w:highlight w:val="yellow"/>
        </w:rPr>
        <w:t>public boolean touche</w:t>
      </w:r>
      <w:r w:rsidRPr="00C40395">
        <w:rPr>
          <w:rFonts w:ascii="Courier New" w:hAnsi="Courier New" w:cs="Courier New"/>
        </w:rPr>
        <w:t>(int unX, int unY){</w:t>
      </w:r>
    </w:p>
    <w:p w14:paraId="497C2736" w14:textId="77777777" w:rsidR="00E34CFC" w:rsidRPr="00C40395" w:rsidRDefault="00E34CFC" w:rsidP="00E34CFC">
      <w:pPr>
        <w:rPr>
          <w:rFonts w:ascii="Courier New" w:hAnsi="Courier New" w:cs="Courier New"/>
        </w:rPr>
      </w:pPr>
      <w:r w:rsidRPr="00C40395">
        <w:rPr>
          <w:rFonts w:ascii="Courier New" w:hAnsi="Courier New" w:cs="Courier New"/>
        </w:rPr>
        <w:t xml:space="preserve">        return ((unX &gt;= x) &amp;&amp; (unX &lt;= x + largeur) &amp;&amp; (unY &gt;= y) &amp;&amp; (unY &lt;= y + hauteur));</w:t>
      </w:r>
    </w:p>
    <w:p w14:paraId="3AF90ED2"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7FBA5DB6" w14:textId="77777777" w:rsidR="00E34CFC" w:rsidRPr="00C40395" w:rsidRDefault="00E34CFC" w:rsidP="00E34CFC">
      <w:pPr>
        <w:rPr>
          <w:rFonts w:ascii="Courier New" w:hAnsi="Courier New" w:cs="Courier New"/>
        </w:rPr>
      </w:pPr>
      <w:r w:rsidRPr="00C40395">
        <w:rPr>
          <w:rFonts w:ascii="Courier New" w:hAnsi="Courier New" w:cs="Courier New"/>
        </w:rPr>
        <w:t xml:space="preserve">    // Méthode abstraite de dessin de l'entité</w:t>
      </w:r>
    </w:p>
    <w:p w14:paraId="2BA9FDA3" w14:textId="77777777" w:rsidR="00E34CFC" w:rsidRPr="00C40395" w:rsidRDefault="00E34CFC" w:rsidP="00E34CFC">
      <w:pPr>
        <w:rPr>
          <w:rFonts w:ascii="Courier New" w:hAnsi="Courier New" w:cs="Courier New"/>
        </w:rPr>
      </w:pPr>
      <w:r w:rsidRPr="00C40395">
        <w:rPr>
          <w:rFonts w:ascii="Courier New" w:hAnsi="Courier New" w:cs="Courier New"/>
        </w:rPr>
        <w:t xml:space="preserve">    public abstract void paint (Graphics g) ;</w:t>
      </w:r>
    </w:p>
    <w:p w14:paraId="33742D0F" w14:textId="77777777" w:rsidR="00E34CFC" w:rsidRPr="00C40395" w:rsidRDefault="00E34CFC" w:rsidP="00E34CFC">
      <w:pPr>
        <w:rPr>
          <w:rFonts w:ascii="Courier New" w:hAnsi="Courier New" w:cs="Courier New"/>
        </w:rPr>
      </w:pPr>
      <w:r w:rsidRPr="00C40395">
        <w:rPr>
          <w:rFonts w:ascii="Courier New" w:hAnsi="Courier New" w:cs="Courier New"/>
        </w:rPr>
        <w:t xml:space="preserve">    // Dessine seulement si visible</w:t>
      </w:r>
    </w:p>
    <w:p w14:paraId="0AF15FEF"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r w:rsidRPr="00C40395">
        <w:rPr>
          <w:rFonts w:ascii="Courier New" w:hAnsi="Courier New" w:cs="Courier New"/>
          <w:highlight w:val="yellow"/>
        </w:rPr>
        <w:t>public void paintSiVisible</w:t>
      </w:r>
      <w:r w:rsidRPr="00C40395">
        <w:rPr>
          <w:rFonts w:ascii="Courier New" w:hAnsi="Courier New" w:cs="Courier New"/>
        </w:rPr>
        <w:t xml:space="preserve"> (Graphics g) {</w:t>
      </w:r>
    </w:p>
    <w:p w14:paraId="68FA123D" w14:textId="77777777" w:rsidR="00E34CFC" w:rsidRPr="00C40395" w:rsidRDefault="00E34CFC" w:rsidP="00E34CFC">
      <w:pPr>
        <w:rPr>
          <w:rFonts w:ascii="Courier New" w:hAnsi="Courier New" w:cs="Courier New"/>
        </w:rPr>
      </w:pPr>
      <w:r w:rsidRPr="00C40395">
        <w:rPr>
          <w:rFonts w:ascii="Courier New" w:hAnsi="Courier New" w:cs="Courier New"/>
        </w:rPr>
        <w:t xml:space="preserve">        if(visible){paint(g);}</w:t>
      </w:r>
    </w:p>
    <w:p w14:paraId="5C9A93C3"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3123855E"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3AC045B5" w14:textId="77777777" w:rsidR="00E34CFC" w:rsidRPr="00C40395" w:rsidRDefault="00E34CFC" w:rsidP="00E34CFC">
      <w:pPr>
        <w:rPr>
          <w:rFonts w:ascii="Courier New" w:hAnsi="Courier New" w:cs="Courier New"/>
        </w:rPr>
      </w:pPr>
      <w:r w:rsidRPr="00C40395">
        <w:rPr>
          <w:rFonts w:ascii="Courier New" w:hAnsi="Courier New" w:cs="Courier New"/>
        </w:rPr>
        <w:t xml:space="preserve">    // Effacer l'entité</w:t>
      </w:r>
    </w:p>
    <w:p w14:paraId="7D3F136E" w14:textId="77777777" w:rsidR="00E34CFC" w:rsidRPr="00C40395" w:rsidRDefault="00E34CFC" w:rsidP="00E34CFC">
      <w:pPr>
        <w:rPr>
          <w:rFonts w:ascii="Courier New" w:hAnsi="Courier New" w:cs="Courier New"/>
        </w:rPr>
      </w:pPr>
      <w:r w:rsidRPr="00C40395">
        <w:rPr>
          <w:rFonts w:ascii="Courier New" w:hAnsi="Courier New" w:cs="Courier New"/>
        </w:rPr>
        <w:t xml:space="preserve">    public void effacer(Graphics g){</w:t>
      </w:r>
    </w:p>
    <w:p w14:paraId="77D96BA1" w14:textId="77777777" w:rsidR="00E34CFC" w:rsidRPr="00C40395" w:rsidRDefault="00E34CFC" w:rsidP="00E34CFC">
      <w:pPr>
        <w:rPr>
          <w:rFonts w:ascii="Courier New" w:hAnsi="Courier New" w:cs="Courier New"/>
        </w:rPr>
      </w:pPr>
      <w:r w:rsidRPr="00C40395">
        <w:rPr>
          <w:rFonts w:ascii="Courier New" w:hAnsi="Courier New" w:cs="Courier New"/>
        </w:rPr>
        <w:t xml:space="preserve">      g.clearRect(x,y,largeur,hauteur);</w:t>
      </w:r>
    </w:p>
    <w:p w14:paraId="6B02E550" w14:textId="77777777" w:rsidR="00E34CFC" w:rsidRPr="00C40395" w:rsidRDefault="00E34CFC" w:rsidP="00E34CFC">
      <w:pPr>
        <w:rPr>
          <w:rFonts w:ascii="Courier New" w:hAnsi="Courier New" w:cs="Courier New"/>
        </w:rPr>
      </w:pPr>
      <w:r w:rsidRPr="00C40395">
        <w:rPr>
          <w:rFonts w:ascii="Courier New" w:hAnsi="Courier New" w:cs="Courier New"/>
        </w:rPr>
        <w:t xml:space="preserve">    }</w:t>
      </w:r>
    </w:p>
    <w:p w14:paraId="69242891" w14:textId="77777777" w:rsidR="00E34CFC" w:rsidRPr="00C40395" w:rsidRDefault="00E34CFC" w:rsidP="00E34CFC">
      <w:pPr>
        <w:rPr>
          <w:rFonts w:ascii="Courier New" w:hAnsi="Courier New" w:cs="Courier New"/>
        </w:rPr>
      </w:pPr>
      <w:r w:rsidRPr="00C40395">
        <w:rPr>
          <w:rFonts w:ascii="Courier New" w:hAnsi="Courier New" w:cs="Courier New"/>
        </w:rPr>
        <w:t>}</w:t>
      </w:r>
    </w:p>
    <w:p w14:paraId="2B354248" w14:textId="77777777" w:rsidR="00E34CFC" w:rsidRDefault="00E34CFC" w:rsidP="00E34CFC">
      <w:pPr>
        <w:pStyle w:val="Corpsdetexte"/>
        <w:jc w:val="center"/>
      </w:pPr>
      <w:r>
        <w:object w:dxaOrig="8596" w:dyaOrig="11624" w14:anchorId="19A43729">
          <v:shape id="_x0000_i1082" type="#_x0000_t75" style="width:428.2pt;height:579.8pt" o:ole="">
            <v:imagedata r:id="rId406" o:title=""/>
          </v:shape>
          <o:OLEObject Type="Embed" ProgID="MSPhotoEd.3" ShapeID="_x0000_i1082" DrawAspect="Content" ObjectID="_1650868798" r:id="rId407"/>
        </w:object>
      </w:r>
    </w:p>
    <w:p w14:paraId="353C8472" w14:textId="27A98AD0" w:rsidR="00E34CFC" w:rsidRDefault="00E34CFC" w:rsidP="00E34CFC">
      <w:pPr>
        <w:pStyle w:val="Lgende"/>
        <w:jc w:val="center"/>
      </w:pPr>
      <w:r>
        <w:t xml:space="preserve">Figure </w:t>
      </w:r>
      <w:r>
        <w:fldChar w:fldCharType="begin"/>
      </w:r>
      <w:r>
        <w:instrText xml:space="preserve"> SEQ Figure \* ARABIC </w:instrText>
      </w:r>
      <w:r>
        <w:fldChar w:fldCharType="separate"/>
      </w:r>
      <w:r w:rsidR="007A6118">
        <w:rPr>
          <w:noProof/>
        </w:rPr>
        <w:t>30</w:t>
      </w:r>
      <w:r>
        <w:fldChar w:fldCharType="end"/>
      </w:r>
      <w:r>
        <w:t>. Hiérarchie des entités animées.</w:t>
      </w: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Corpsdetexte"/>
      </w:pPr>
      <w:r>
        <w:lastRenderedPageBreak/>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22135E" w:rsidP="00E34CFC">
      <w:pPr>
        <w:pStyle w:val="Corpsdetexte"/>
      </w:pPr>
      <w:hyperlink r:id="rId408"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9"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4D84040E" w14:textId="77777777" w:rsidR="00E34CFC" w:rsidRPr="008B0B84" w:rsidRDefault="00E34CFC" w:rsidP="00E34CFC">
      <w:pPr>
        <w:rPr>
          <w:rFonts w:ascii="Courier New" w:hAnsi="Courier New" w:cs="Courier New"/>
        </w:rPr>
      </w:pPr>
      <w:r w:rsidRPr="008B0B84">
        <w:rPr>
          <w:rFonts w:ascii="Courier New" w:hAnsi="Courier New" w:cs="Courier New"/>
        </w:rPr>
        <w:t>package JeuSimple;</w:t>
      </w:r>
    </w:p>
    <w:p w14:paraId="5C9C5EFB" w14:textId="77777777" w:rsidR="00E34CFC" w:rsidRPr="008B0B84" w:rsidRDefault="00E34CFC" w:rsidP="00E34CFC">
      <w:pPr>
        <w:rPr>
          <w:rFonts w:ascii="Courier New" w:hAnsi="Courier New" w:cs="Courier New"/>
        </w:rPr>
      </w:pPr>
      <w:r w:rsidRPr="008B0B84">
        <w:rPr>
          <w:rFonts w:ascii="Courier New" w:hAnsi="Courier New" w:cs="Courier New"/>
        </w:rPr>
        <w:t>import java.net.URL;</w:t>
      </w:r>
    </w:p>
    <w:p w14:paraId="75F4B17A" w14:textId="77777777" w:rsidR="00E34CFC" w:rsidRPr="008B0B84" w:rsidRDefault="00E34CFC" w:rsidP="00E34CFC">
      <w:pPr>
        <w:rPr>
          <w:rFonts w:ascii="Courier New" w:hAnsi="Courier New" w:cs="Courier New"/>
        </w:rPr>
      </w:pPr>
      <w:r w:rsidRPr="008B0B84">
        <w:rPr>
          <w:rFonts w:ascii="Courier New" w:hAnsi="Courier New" w:cs="Courier New"/>
        </w:rPr>
        <w:t>import java.applet.*;</w:t>
      </w:r>
    </w:p>
    <w:p w14:paraId="47497D8C" w14:textId="77777777" w:rsidR="00E34CFC" w:rsidRPr="008B0B84" w:rsidRDefault="00E34CFC" w:rsidP="00E34CFC">
      <w:pPr>
        <w:rPr>
          <w:rFonts w:ascii="Courier New" w:hAnsi="Courier New" w:cs="Courier New"/>
        </w:rPr>
      </w:pPr>
      <w:r w:rsidRPr="008B0B84">
        <w:rPr>
          <w:rFonts w:ascii="Courier New" w:hAnsi="Courier New" w:cs="Courier New"/>
        </w:rPr>
        <w:t>public abstract class EntiteAnimeAvecCri extends EntiteAnime{</w:t>
      </w:r>
    </w:p>
    <w:p w14:paraId="696230CF" w14:textId="77777777" w:rsidR="00E34CFC" w:rsidRPr="008B0B84" w:rsidRDefault="00E34CFC" w:rsidP="00E34CFC">
      <w:pPr>
        <w:rPr>
          <w:rFonts w:ascii="Courier New" w:hAnsi="Courier New" w:cs="Courier New"/>
        </w:rPr>
      </w:pPr>
      <w:r w:rsidRPr="008B0B84">
        <w:rPr>
          <w:rFonts w:ascii="Courier New" w:hAnsi="Courier New" w:cs="Courier New"/>
        </w:rPr>
        <w:t xml:space="preserve">  protected </w:t>
      </w:r>
      <w:r w:rsidRPr="008B0B84">
        <w:rPr>
          <w:rFonts w:ascii="Courier New" w:hAnsi="Courier New" w:cs="Courier New"/>
          <w:highlight w:val="yellow"/>
        </w:rPr>
        <w:t>AudioClip unCri</w:t>
      </w:r>
      <w:r w:rsidRPr="008B0B84">
        <w:rPr>
          <w:rFonts w:ascii="Courier New" w:hAnsi="Courier New" w:cs="Courier New"/>
        </w:rPr>
        <w:t>; //Cri de l'entité</w:t>
      </w:r>
    </w:p>
    <w:p w14:paraId="76F763F1" w14:textId="77777777" w:rsidR="00E34CFC" w:rsidRPr="008B0B84" w:rsidRDefault="00E34CFC" w:rsidP="00E34CFC">
      <w:pPr>
        <w:rPr>
          <w:rFonts w:ascii="Courier New" w:hAnsi="Courier New" w:cs="Courier New"/>
        </w:rPr>
      </w:pPr>
    </w:p>
    <w:p w14:paraId="0BC2003A" w14:textId="77777777" w:rsidR="00E34CFC" w:rsidRPr="008B0B84" w:rsidRDefault="00E34CFC" w:rsidP="00E34CFC">
      <w:pPr>
        <w:rPr>
          <w:rFonts w:ascii="Courier New" w:hAnsi="Courier New" w:cs="Courier New"/>
        </w:rPr>
      </w:pPr>
      <w:r w:rsidRPr="008B0B84">
        <w:rPr>
          <w:rFonts w:ascii="Courier New" w:hAnsi="Courier New" w:cs="Courier New"/>
        </w:rPr>
        <w:t xml:space="preserve">  public EntiteAnimeAvecCri (</w:t>
      </w:r>
    </w:p>
    <w:p w14:paraId="2C8F654C" w14:textId="77777777" w:rsidR="00E34CFC" w:rsidRPr="008B0B84" w:rsidRDefault="00E34CFC" w:rsidP="00E34CFC">
      <w:pPr>
        <w:rPr>
          <w:rFonts w:ascii="Courier New" w:hAnsi="Courier New" w:cs="Courier New"/>
        </w:rPr>
      </w:pPr>
      <w:r w:rsidRPr="008B0B84">
        <w:rPr>
          <w:rFonts w:ascii="Courier New" w:hAnsi="Courier New" w:cs="Courier New"/>
        </w:rPr>
        <w:t xml:space="preserve">      int x, int y, int largeur, int hauteur,</w:t>
      </w:r>
    </w:p>
    <w:p w14:paraId="142DDF3E" w14:textId="77777777" w:rsidR="00E34CFC" w:rsidRPr="008B0B84" w:rsidRDefault="00E34CFC" w:rsidP="00E34CFC">
      <w:pPr>
        <w:rPr>
          <w:rFonts w:ascii="Courier New" w:hAnsi="Courier New" w:cs="Courier New"/>
        </w:rPr>
      </w:pPr>
      <w:r w:rsidRPr="008B0B84">
        <w:rPr>
          <w:rFonts w:ascii="Courier New" w:hAnsi="Courier New" w:cs="Courier New"/>
        </w:rPr>
        <w:t xml:space="preserve">      int vitesseX,int vitesseY, boolean visible, String nomFichierAudio) {</w:t>
      </w:r>
    </w:p>
    <w:p w14:paraId="3ED9FDB4" w14:textId="77777777" w:rsidR="00E34CFC" w:rsidRPr="008B0B84" w:rsidRDefault="00E34CFC" w:rsidP="00E34CFC">
      <w:pPr>
        <w:rPr>
          <w:rFonts w:ascii="Courier New" w:hAnsi="Courier New" w:cs="Courier New"/>
        </w:rPr>
      </w:pPr>
      <w:r w:rsidRPr="008B0B84">
        <w:rPr>
          <w:rFonts w:ascii="Courier New" w:hAnsi="Courier New" w:cs="Courier New"/>
        </w:rPr>
        <w:t xml:space="preserve">        super(x,y,largeur,hauteur,vitesseX,vitesseY,visible);</w:t>
      </w:r>
    </w:p>
    <w:p w14:paraId="4BE6B45D" w14:textId="77777777" w:rsidR="00E34CFC" w:rsidRPr="008B0B84" w:rsidRDefault="00E34CFC" w:rsidP="00E34CFC">
      <w:pPr>
        <w:rPr>
          <w:rFonts w:ascii="Courier New" w:hAnsi="Courier New" w:cs="Courier New"/>
        </w:rPr>
      </w:pPr>
      <w:r w:rsidRPr="008B0B84">
        <w:rPr>
          <w:rFonts w:ascii="Courier New" w:hAnsi="Courier New" w:cs="Courier New"/>
        </w:rPr>
        <w:t xml:space="preserve">        // Charge le son dans le fichier nomFichierAudio</w:t>
      </w:r>
    </w:p>
    <w:p w14:paraId="6CA222AF" w14:textId="77777777" w:rsidR="00E34CFC" w:rsidRPr="008B0B84" w:rsidRDefault="00E34CFC" w:rsidP="00E34CFC">
      <w:pPr>
        <w:rPr>
          <w:rFonts w:ascii="Courier New" w:hAnsi="Courier New" w:cs="Courier New"/>
        </w:rPr>
      </w:pPr>
      <w:r w:rsidRPr="008B0B84">
        <w:rPr>
          <w:rFonts w:ascii="Courier New" w:hAnsi="Courier New" w:cs="Courier New"/>
        </w:rPr>
        <w:t xml:space="preserve">        // Le fichier est dans le dossier de EntiteAnimeAvecCri.class</w:t>
      </w:r>
    </w:p>
    <w:p w14:paraId="231977AE" w14:textId="77777777" w:rsidR="00E34CFC" w:rsidRPr="008B0B84" w:rsidRDefault="00E34CFC" w:rsidP="00E34CFC">
      <w:pPr>
        <w:rPr>
          <w:rFonts w:ascii="Courier New" w:hAnsi="Courier New" w:cs="Courier New"/>
        </w:rPr>
      </w:pPr>
      <w:r w:rsidRPr="008B0B84">
        <w:rPr>
          <w:rFonts w:ascii="Courier New" w:hAnsi="Courier New" w:cs="Courier New"/>
        </w:rPr>
        <w:t xml:space="preserve">        // Cherche l'URL du fichier</w:t>
      </w:r>
    </w:p>
    <w:p w14:paraId="23111B77" w14:textId="77777777" w:rsidR="00E34CFC" w:rsidRPr="008B0B84" w:rsidRDefault="00E34CFC" w:rsidP="00E34CFC">
      <w:pPr>
        <w:rPr>
          <w:rFonts w:ascii="Courier New" w:hAnsi="Courier New" w:cs="Courier New"/>
        </w:rPr>
      </w:pPr>
      <w:r w:rsidRPr="008B0B84">
        <w:rPr>
          <w:rFonts w:ascii="Courier New" w:hAnsi="Courier New" w:cs="Courier New"/>
        </w:rPr>
        <w:t xml:space="preserve">        URL url = EntiteAnimeAvecCri.class.getResource(nomFichierAudio);</w:t>
      </w:r>
    </w:p>
    <w:p w14:paraId="6257621F" w14:textId="77777777" w:rsidR="00E34CFC" w:rsidRPr="008B0B84" w:rsidRDefault="00E34CFC" w:rsidP="00E34CFC">
      <w:pPr>
        <w:rPr>
          <w:rFonts w:ascii="Courier New" w:hAnsi="Courier New" w:cs="Courier New"/>
        </w:rPr>
      </w:pPr>
      <w:r w:rsidRPr="008B0B84">
        <w:rPr>
          <w:rFonts w:ascii="Courier New" w:hAnsi="Courier New" w:cs="Courier New"/>
        </w:rPr>
        <w:t xml:space="preserve">        // Charge le clip audio à partir de l'URL      </w:t>
      </w:r>
    </w:p>
    <w:p w14:paraId="4D5C1A73" w14:textId="77777777" w:rsidR="00E34CFC" w:rsidRPr="008B0B84" w:rsidRDefault="00E34CFC" w:rsidP="00E34CFC">
      <w:pPr>
        <w:rPr>
          <w:rFonts w:ascii="Courier New" w:hAnsi="Courier New" w:cs="Courier New"/>
        </w:rPr>
      </w:pPr>
      <w:r w:rsidRPr="008B0B84">
        <w:rPr>
          <w:rFonts w:ascii="Courier New" w:hAnsi="Courier New" w:cs="Courier New"/>
        </w:rPr>
        <w:t xml:space="preserve">        unCri = </w:t>
      </w:r>
      <w:r w:rsidRPr="008B0B84">
        <w:rPr>
          <w:rFonts w:ascii="Courier New" w:hAnsi="Courier New" w:cs="Courier New"/>
          <w:highlight w:val="yellow"/>
        </w:rPr>
        <w:t>Applet.newAudioClip(url)</w:t>
      </w:r>
      <w:r w:rsidRPr="008B0B84">
        <w:rPr>
          <w:rFonts w:ascii="Courier New" w:hAnsi="Courier New" w:cs="Courier New"/>
        </w:rPr>
        <w:t>;</w:t>
      </w:r>
    </w:p>
    <w:p w14:paraId="616F89CA" w14:textId="77777777" w:rsidR="00E34CFC" w:rsidRPr="008B0B84" w:rsidRDefault="00E34CFC" w:rsidP="00E34CFC">
      <w:pPr>
        <w:rPr>
          <w:rFonts w:ascii="Courier New" w:hAnsi="Courier New" w:cs="Courier New"/>
        </w:rPr>
      </w:pPr>
      <w:r w:rsidRPr="008B0B84">
        <w:rPr>
          <w:rFonts w:ascii="Courier New" w:hAnsi="Courier New" w:cs="Courier New"/>
        </w:rPr>
        <w:t xml:space="preserve">  }</w:t>
      </w:r>
    </w:p>
    <w:p w14:paraId="0F05E653" w14:textId="77777777" w:rsidR="00E34CFC" w:rsidRPr="0013554C" w:rsidRDefault="00E34CFC" w:rsidP="00E34CFC">
      <w:pPr>
        <w:rPr>
          <w:rFonts w:ascii="Courier New" w:hAnsi="Courier New" w:cs="Courier New"/>
          <w:lang w:val="en-CA"/>
        </w:rPr>
      </w:pPr>
      <w:r w:rsidRPr="008B0B84">
        <w:rPr>
          <w:rFonts w:ascii="Courier New" w:hAnsi="Courier New" w:cs="Courier New"/>
        </w:rPr>
        <w:t xml:space="preserve">  </w:t>
      </w:r>
      <w:r w:rsidRPr="0013554C">
        <w:rPr>
          <w:rFonts w:ascii="Courier New" w:hAnsi="Courier New" w:cs="Courier New"/>
          <w:lang w:val="en-CA"/>
        </w:rPr>
        <w:t>public void crier (){unCri.play();}</w:t>
      </w:r>
    </w:p>
    <w:p w14:paraId="7061ACC1" w14:textId="77777777" w:rsidR="00E34CFC" w:rsidRPr="008B0B84" w:rsidRDefault="00E34CFC" w:rsidP="00E34CFC">
      <w:pPr>
        <w:rPr>
          <w:rFonts w:ascii="Courier New" w:hAnsi="Courier New" w:cs="Courier New"/>
        </w:rPr>
      </w:pPr>
      <w:r w:rsidRPr="008B0B84">
        <w:rPr>
          <w:rFonts w:ascii="Courier New" w:hAnsi="Courier New" w:cs="Courier New"/>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0"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22135E" w:rsidP="00E34CFC">
      <w:pPr>
        <w:pStyle w:val="Corpsdetexte"/>
      </w:pPr>
      <w:hyperlink r:id="rId41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D03121B" w14:textId="77777777" w:rsidR="00E34CFC" w:rsidRPr="00032099" w:rsidRDefault="00E34CFC" w:rsidP="00E34CFC">
      <w:pPr>
        <w:rPr>
          <w:rFonts w:ascii="Courier New" w:hAnsi="Courier New" w:cs="Courier New"/>
        </w:rPr>
      </w:pPr>
      <w:r w:rsidRPr="00032099">
        <w:rPr>
          <w:rFonts w:ascii="Courier New" w:hAnsi="Courier New" w:cs="Courier New"/>
        </w:rPr>
        <w:t>package JeuSimple;</w:t>
      </w:r>
    </w:p>
    <w:p w14:paraId="29DA87C7" w14:textId="77777777" w:rsidR="00E34CFC" w:rsidRPr="00032099" w:rsidRDefault="00E34CFC" w:rsidP="00E34CFC">
      <w:pPr>
        <w:rPr>
          <w:rFonts w:ascii="Courier New" w:hAnsi="Courier New" w:cs="Courier New"/>
        </w:rPr>
      </w:pPr>
      <w:r w:rsidRPr="00032099">
        <w:rPr>
          <w:rFonts w:ascii="Courier New" w:hAnsi="Courier New" w:cs="Courier New"/>
        </w:rPr>
        <w:t>import java.awt.*;</w:t>
      </w:r>
    </w:p>
    <w:p w14:paraId="3F979B69" w14:textId="77777777" w:rsidR="00E34CFC" w:rsidRPr="00032099" w:rsidRDefault="00E34CFC" w:rsidP="00E34CFC">
      <w:pPr>
        <w:rPr>
          <w:rFonts w:ascii="Courier New" w:hAnsi="Courier New" w:cs="Courier New"/>
        </w:rPr>
      </w:pPr>
      <w:r w:rsidRPr="00032099">
        <w:rPr>
          <w:rFonts w:ascii="Courier New" w:hAnsi="Courier New" w:cs="Courier New"/>
        </w:rPr>
        <w:t xml:space="preserve">public class </w:t>
      </w:r>
      <w:r w:rsidRPr="00032099">
        <w:rPr>
          <w:rFonts w:ascii="Courier New" w:hAnsi="Courier New" w:cs="Courier New"/>
          <w:highlight w:val="yellow"/>
        </w:rPr>
        <w:t>BotAnimeAvecCri</w:t>
      </w:r>
      <w:r w:rsidRPr="00032099">
        <w:rPr>
          <w:rFonts w:ascii="Courier New" w:hAnsi="Courier New" w:cs="Courier New"/>
        </w:rPr>
        <w:t xml:space="preserve"> extends EntiteAnimeAvecCri {</w:t>
      </w:r>
    </w:p>
    <w:p w14:paraId="3631D4E0" w14:textId="77777777" w:rsidR="00E34CFC" w:rsidRPr="00032099" w:rsidRDefault="00E34CFC" w:rsidP="00E34CFC">
      <w:pPr>
        <w:rPr>
          <w:rFonts w:ascii="Courier New" w:hAnsi="Courier New" w:cs="Courier New"/>
        </w:rPr>
      </w:pPr>
    </w:p>
    <w:p w14:paraId="30C06506" w14:textId="77777777" w:rsidR="00E34CFC" w:rsidRPr="00032099" w:rsidRDefault="00E34CFC" w:rsidP="00E34CFC">
      <w:pPr>
        <w:rPr>
          <w:rFonts w:ascii="Courier New" w:hAnsi="Courier New" w:cs="Courier New"/>
        </w:rPr>
      </w:pPr>
      <w:r w:rsidRPr="00032099">
        <w:rPr>
          <w:rFonts w:ascii="Courier New" w:hAnsi="Courier New" w:cs="Courier New"/>
        </w:rPr>
        <w:t xml:space="preserve">    public BotAnimeAvecCri(int x, int y, int largeur, int hauteur, int vitesseX, int vitesseY, </w:t>
      </w:r>
    </w:p>
    <w:p w14:paraId="5FF0743D" w14:textId="77777777" w:rsidR="00E34CFC" w:rsidRPr="00032099" w:rsidRDefault="00E34CFC" w:rsidP="00E34CFC">
      <w:pPr>
        <w:rPr>
          <w:rFonts w:ascii="Courier New" w:hAnsi="Courier New" w:cs="Courier New"/>
        </w:rPr>
      </w:pPr>
      <w:r w:rsidRPr="00032099">
        <w:rPr>
          <w:rFonts w:ascii="Courier New" w:hAnsi="Courier New" w:cs="Courier New"/>
        </w:rPr>
        <w:t xml:space="preserve">                    boolean visible, String fichierAudio) {</w:t>
      </w:r>
    </w:p>
    <w:p w14:paraId="26A838EE" w14:textId="77777777" w:rsidR="00E34CFC" w:rsidRPr="00032099" w:rsidRDefault="00E34CFC" w:rsidP="00E34CFC">
      <w:pPr>
        <w:rPr>
          <w:rFonts w:ascii="Courier New" w:hAnsi="Courier New" w:cs="Courier New"/>
        </w:rPr>
      </w:pPr>
      <w:r w:rsidRPr="00032099">
        <w:rPr>
          <w:rFonts w:ascii="Courier New" w:hAnsi="Courier New" w:cs="Courier New"/>
        </w:rPr>
        <w:t xml:space="preserve">        super(x,y,largeur,hauteur,vitesseX,vitesseY,visible,fichierAudio);</w:t>
      </w:r>
    </w:p>
    <w:p w14:paraId="1E9CC41A" w14:textId="77777777" w:rsidR="00E34CFC" w:rsidRPr="0012117A" w:rsidRDefault="00E34CFC" w:rsidP="00E34CFC">
      <w:pPr>
        <w:rPr>
          <w:rFonts w:ascii="Courier New" w:hAnsi="Courier New" w:cs="Courier New"/>
          <w:lang w:val="en-CA"/>
        </w:rPr>
      </w:pPr>
      <w:r w:rsidRPr="00032099">
        <w:rPr>
          <w:rFonts w:ascii="Courier New" w:hAnsi="Courier New" w:cs="Courier New"/>
        </w:rPr>
        <w:t xml:space="preserve">    </w:t>
      </w:r>
      <w:r w:rsidRPr="0012117A">
        <w:rPr>
          <w:rFonts w:ascii="Courier New" w:hAnsi="Courier New" w:cs="Courier New"/>
          <w:lang w:val="en-CA"/>
        </w:rPr>
        <w:t>}</w:t>
      </w:r>
    </w:p>
    <w:p w14:paraId="7F1BD16A" w14:textId="77777777" w:rsidR="00E34CFC" w:rsidRPr="0012117A" w:rsidRDefault="00E34CFC" w:rsidP="00E34CFC">
      <w:pPr>
        <w:rPr>
          <w:rFonts w:ascii="Courier New" w:hAnsi="Courier New" w:cs="Courier New"/>
          <w:lang w:val="en-CA"/>
        </w:rPr>
      </w:pPr>
    </w:p>
    <w:p w14:paraId="693DC3A5" w14:textId="77777777" w:rsidR="00E34CFC" w:rsidRPr="0012117A" w:rsidRDefault="00E34CFC" w:rsidP="00E34CFC">
      <w:pPr>
        <w:rPr>
          <w:rFonts w:ascii="Courier New" w:hAnsi="Courier New" w:cs="Courier New"/>
          <w:lang w:val="en-CA"/>
        </w:rPr>
      </w:pPr>
      <w:r w:rsidRPr="0012117A">
        <w:rPr>
          <w:rFonts w:ascii="Courier New" w:hAnsi="Courier New" w:cs="Courier New"/>
          <w:lang w:val="en-CA"/>
        </w:rPr>
        <w:t xml:space="preserve">    public void </w:t>
      </w:r>
      <w:r w:rsidRPr="0012117A">
        <w:rPr>
          <w:rFonts w:ascii="Courier New" w:hAnsi="Courier New" w:cs="Courier New"/>
          <w:highlight w:val="yellow"/>
          <w:lang w:val="en-CA"/>
        </w:rPr>
        <w:t>paint</w:t>
      </w:r>
      <w:r w:rsidRPr="0012117A">
        <w:rPr>
          <w:rFonts w:ascii="Courier New" w:hAnsi="Courier New" w:cs="Courier New"/>
          <w:lang w:val="en-CA"/>
        </w:rPr>
        <w:t xml:space="preserve"> (Graphics g) {</w:t>
      </w:r>
    </w:p>
    <w:p w14:paraId="01877FC4" w14:textId="77777777" w:rsidR="00E34CFC" w:rsidRPr="0013554C" w:rsidRDefault="00E34CFC" w:rsidP="00E34CFC">
      <w:pPr>
        <w:rPr>
          <w:rFonts w:ascii="Courier New" w:hAnsi="Courier New" w:cs="Courier New"/>
          <w:lang w:val="fr-CA"/>
        </w:rPr>
      </w:pPr>
      <w:r w:rsidRPr="0012117A">
        <w:rPr>
          <w:rFonts w:ascii="Courier New" w:hAnsi="Courier New" w:cs="Courier New"/>
          <w:lang w:val="en-CA"/>
        </w:rPr>
        <w:t xml:space="preserve">        </w:t>
      </w:r>
      <w:r w:rsidRPr="0013554C">
        <w:rPr>
          <w:rFonts w:ascii="Courier New" w:hAnsi="Courier New" w:cs="Courier New"/>
          <w:lang w:val="fr-CA"/>
        </w:rPr>
        <w:t>g.setColor(Color.green);</w:t>
      </w:r>
    </w:p>
    <w:p w14:paraId="463D281E" w14:textId="77777777" w:rsidR="00E34CFC" w:rsidRPr="00032099" w:rsidRDefault="00E34CFC" w:rsidP="00E34CFC">
      <w:pPr>
        <w:rPr>
          <w:rFonts w:ascii="Courier New" w:hAnsi="Courier New" w:cs="Courier New"/>
        </w:rPr>
      </w:pPr>
      <w:r w:rsidRPr="0013554C">
        <w:rPr>
          <w:rFonts w:ascii="Courier New" w:hAnsi="Courier New" w:cs="Courier New"/>
          <w:lang w:val="fr-CA"/>
        </w:rPr>
        <w:t xml:space="preserve">        </w:t>
      </w:r>
      <w:r w:rsidRPr="00032099">
        <w:rPr>
          <w:rFonts w:ascii="Courier New" w:hAnsi="Courier New" w:cs="Courier New"/>
        </w:rPr>
        <w:t>g.fillOval(x,y,largeur,hauteur/2); // La tête</w:t>
      </w:r>
    </w:p>
    <w:p w14:paraId="3338DD4B" w14:textId="77777777" w:rsidR="00E34CFC" w:rsidRPr="00032099" w:rsidRDefault="00E34CFC" w:rsidP="00E34CFC">
      <w:pPr>
        <w:rPr>
          <w:rFonts w:ascii="Courier New" w:hAnsi="Courier New" w:cs="Courier New"/>
        </w:rPr>
      </w:pPr>
    </w:p>
    <w:p w14:paraId="278E55BF" w14:textId="77777777" w:rsidR="00E34CFC" w:rsidRPr="00032099" w:rsidRDefault="00E34CFC" w:rsidP="00E34CFC">
      <w:pPr>
        <w:rPr>
          <w:rFonts w:ascii="Courier New" w:hAnsi="Courier New" w:cs="Courier New"/>
        </w:rPr>
      </w:pPr>
      <w:r w:rsidRPr="00032099">
        <w:rPr>
          <w:rFonts w:ascii="Courier New" w:hAnsi="Courier New" w:cs="Courier New"/>
        </w:rPr>
        <w:t xml:space="preserve">        g.setColor(Color.black);</w:t>
      </w:r>
    </w:p>
    <w:p w14:paraId="1A7C4F83" w14:textId="77777777" w:rsidR="00E34CFC" w:rsidRPr="00032099" w:rsidRDefault="00E34CFC" w:rsidP="00E34CFC">
      <w:pPr>
        <w:rPr>
          <w:rFonts w:ascii="Courier New" w:hAnsi="Courier New" w:cs="Courier New"/>
        </w:rPr>
      </w:pPr>
      <w:r w:rsidRPr="00032099">
        <w:rPr>
          <w:rFonts w:ascii="Courier New" w:hAnsi="Courier New" w:cs="Courier New"/>
        </w:rPr>
        <w:t xml:space="preserve">        g.fillRect(x+largeur/4,y+hauteur/8,largeur/10,hauteur/20); // L'oeil gauche</w:t>
      </w:r>
    </w:p>
    <w:p w14:paraId="2E03273D" w14:textId="77777777" w:rsidR="00E34CFC" w:rsidRPr="00032099" w:rsidRDefault="00E34CFC" w:rsidP="00E34CFC">
      <w:pPr>
        <w:rPr>
          <w:rFonts w:ascii="Courier New" w:hAnsi="Courier New" w:cs="Courier New"/>
        </w:rPr>
      </w:pPr>
      <w:r w:rsidRPr="00032099">
        <w:rPr>
          <w:rFonts w:ascii="Courier New" w:hAnsi="Courier New" w:cs="Courier New"/>
        </w:rPr>
        <w:lastRenderedPageBreak/>
        <w:t xml:space="preserve">        g.fillRect(x+largeur*3/4-largeur/10,y+hauteur/8,largeur/10,hauteur/20); // L'oeil droit</w:t>
      </w:r>
    </w:p>
    <w:p w14:paraId="4A05100C" w14:textId="77777777" w:rsidR="00E34CFC" w:rsidRPr="00032099" w:rsidRDefault="00E34CFC" w:rsidP="00E34CFC">
      <w:pPr>
        <w:rPr>
          <w:rFonts w:ascii="Courier New" w:hAnsi="Courier New" w:cs="Courier New"/>
        </w:rPr>
      </w:pPr>
      <w:r w:rsidRPr="00032099">
        <w:rPr>
          <w:rFonts w:ascii="Courier New" w:hAnsi="Courier New" w:cs="Courier New"/>
        </w:rPr>
        <w:t xml:space="preserve">        g.drawLine(x+largeur/4,y+hauteur*3/8,x+largeur*3/4,y+hauteur*3/8); // La bouche</w:t>
      </w:r>
    </w:p>
    <w:p w14:paraId="3F4581BD" w14:textId="77777777" w:rsidR="00E34CFC" w:rsidRPr="00032099" w:rsidRDefault="00E34CFC" w:rsidP="00E34CFC">
      <w:pPr>
        <w:rPr>
          <w:rFonts w:ascii="Courier New" w:hAnsi="Courier New" w:cs="Courier New"/>
        </w:rPr>
      </w:pPr>
      <w:r w:rsidRPr="00032099">
        <w:rPr>
          <w:rFonts w:ascii="Courier New" w:hAnsi="Courier New" w:cs="Courier New"/>
        </w:rPr>
        <w:t xml:space="preserve">        </w:t>
      </w:r>
    </w:p>
    <w:p w14:paraId="688F0048" w14:textId="77777777" w:rsidR="00E34CFC" w:rsidRPr="00032099" w:rsidRDefault="00E34CFC" w:rsidP="00E34CFC">
      <w:pPr>
        <w:rPr>
          <w:rFonts w:ascii="Courier New" w:hAnsi="Courier New" w:cs="Courier New"/>
        </w:rPr>
      </w:pPr>
      <w:r w:rsidRPr="00032099">
        <w:rPr>
          <w:rFonts w:ascii="Courier New" w:hAnsi="Courier New" w:cs="Courier New"/>
        </w:rPr>
        <w:t xml:space="preserve">        g.setColor(Color.red);</w:t>
      </w:r>
    </w:p>
    <w:p w14:paraId="510AB514" w14:textId="77777777" w:rsidR="00E34CFC" w:rsidRPr="00032099" w:rsidRDefault="00E34CFC" w:rsidP="00E34CFC">
      <w:pPr>
        <w:rPr>
          <w:rFonts w:ascii="Courier New" w:hAnsi="Courier New" w:cs="Courier New"/>
        </w:rPr>
      </w:pPr>
      <w:r w:rsidRPr="00032099">
        <w:rPr>
          <w:rFonts w:ascii="Courier New" w:hAnsi="Courier New" w:cs="Courier New"/>
        </w:rPr>
        <w:t xml:space="preserve">        g.fillRect(x,y+hauteur/2,largeur,hauteur/2); // Le corps</w:t>
      </w:r>
    </w:p>
    <w:p w14:paraId="22D1A1D3" w14:textId="77777777" w:rsidR="00E34CFC" w:rsidRPr="00032099" w:rsidRDefault="00E34CFC" w:rsidP="00E34CFC">
      <w:pPr>
        <w:rPr>
          <w:rFonts w:ascii="Courier New" w:hAnsi="Courier New" w:cs="Courier New"/>
        </w:rPr>
      </w:pPr>
      <w:r w:rsidRPr="00032099">
        <w:rPr>
          <w:rFonts w:ascii="Courier New" w:hAnsi="Courier New" w:cs="Courier New"/>
        </w:rPr>
        <w:t xml:space="preserve">    }</w:t>
      </w:r>
    </w:p>
    <w:p w14:paraId="5F39E229" w14:textId="77777777" w:rsidR="00E34CFC" w:rsidRPr="00032099" w:rsidRDefault="00E34CFC" w:rsidP="00E34CFC">
      <w:pPr>
        <w:rPr>
          <w:rFonts w:ascii="Courier New" w:hAnsi="Courier New" w:cs="Courier New"/>
        </w:rPr>
      </w:pPr>
      <w:r w:rsidRPr="00032099">
        <w:rPr>
          <w:rFonts w:ascii="Courier New" w:hAnsi="Courier New" w:cs="Courier New"/>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22135E" w:rsidP="00E34CFC">
      <w:pPr>
        <w:pStyle w:val="Corpsdetexte"/>
      </w:pPr>
      <w:hyperlink r:id="rId41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45D1C0C6" w14:textId="77777777" w:rsidR="00E34CFC" w:rsidRPr="00E422E3" w:rsidRDefault="00E34CFC" w:rsidP="00E34CFC">
      <w:pPr>
        <w:rPr>
          <w:rFonts w:ascii="Courier New" w:hAnsi="Courier New" w:cs="Courier New"/>
        </w:rPr>
      </w:pPr>
      <w:r w:rsidRPr="00E422E3">
        <w:rPr>
          <w:rFonts w:ascii="Courier New" w:hAnsi="Courier New" w:cs="Courier New"/>
        </w:rPr>
        <w:t>package JeuSimple;</w:t>
      </w:r>
    </w:p>
    <w:p w14:paraId="1ADD3A4F" w14:textId="77777777" w:rsidR="00E34CFC" w:rsidRPr="00E422E3" w:rsidRDefault="00E34CFC" w:rsidP="00E34CFC">
      <w:pPr>
        <w:rPr>
          <w:rFonts w:ascii="Courier New" w:hAnsi="Courier New" w:cs="Courier New"/>
        </w:rPr>
      </w:pPr>
      <w:r w:rsidRPr="00E422E3">
        <w:rPr>
          <w:rFonts w:ascii="Courier New" w:hAnsi="Courier New" w:cs="Courier New"/>
        </w:rPr>
        <w:t xml:space="preserve">public abstract class </w:t>
      </w:r>
      <w:r w:rsidRPr="00E422E3">
        <w:rPr>
          <w:rFonts w:ascii="Courier New" w:hAnsi="Courier New" w:cs="Courier New"/>
          <w:highlight w:val="yellow"/>
        </w:rPr>
        <w:t>EntiteAnimeAvecCriEtGestes</w:t>
      </w:r>
      <w:r w:rsidRPr="00E422E3">
        <w:rPr>
          <w:rFonts w:ascii="Courier New" w:hAnsi="Courier New" w:cs="Courier New"/>
        </w:rPr>
        <w:t xml:space="preserve"> extends EntiteAnimeAvecCri</w:t>
      </w:r>
    </w:p>
    <w:p w14:paraId="34129C07" w14:textId="77777777" w:rsidR="00E34CFC" w:rsidRPr="00E422E3" w:rsidRDefault="00E34CFC" w:rsidP="00E34CFC">
      <w:pPr>
        <w:rPr>
          <w:rFonts w:ascii="Courier New" w:hAnsi="Courier New" w:cs="Courier New"/>
        </w:rPr>
      </w:pPr>
      <w:r w:rsidRPr="00E422E3">
        <w:rPr>
          <w:rFonts w:ascii="Courier New" w:hAnsi="Courier New" w:cs="Courier New"/>
        </w:rPr>
        <w:t>{</w:t>
      </w:r>
    </w:p>
    <w:p w14:paraId="48F87C47" w14:textId="77777777" w:rsidR="00E34CFC" w:rsidRPr="00E422E3" w:rsidRDefault="00E34CFC" w:rsidP="00E34CFC">
      <w:pPr>
        <w:rPr>
          <w:rFonts w:ascii="Courier New" w:hAnsi="Courier New" w:cs="Courier New"/>
        </w:rPr>
      </w:pPr>
      <w:r w:rsidRPr="00E422E3">
        <w:rPr>
          <w:rFonts w:ascii="Courier New" w:hAnsi="Courier New" w:cs="Courier New"/>
        </w:rPr>
        <w:t xml:space="preserve">  protected int etatCourant = 0;</w:t>
      </w:r>
    </w:p>
    <w:p w14:paraId="7FC4916C" w14:textId="77777777" w:rsidR="00E34CFC" w:rsidRPr="00E422E3" w:rsidRDefault="00E34CFC" w:rsidP="00E34CFC">
      <w:pPr>
        <w:rPr>
          <w:rFonts w:ascii="Courier New" w:hAnsi="Courier New" w:cs="Courier New"/>
        </w:rPr>
      </w:pPr>
      <w:r w:rsidRPr="00E422E3">
        <w:rPr>
          <w:rFonts w:ascii="Courier New" w:hAnsi="Courier New" w:cs="Courier New"/>
        </w:rPr>
        <w:t xml:space="preserve">  protected int nombreEtats = 1;</w:t>
      </w:r>
    </w:p>
    <w:p w14:paraId="330BD013" w14:textId="77777777" w:rsidR="00E34CFC" w:rsidRPr="00E422E3" w:rsidRDefault="00E34CFC" w:rsidP="00E34CFC">
      <w:pPr>
        <w:rPr>
          <w:rFonts w:ascii="Courier New" w:hAnsi="Courier New" w:cs="Courier New"/>
        </w:rPr>
      </w:pPr>
      <w:r w:rsidRPr="00E422E3">
        <w:rPr>
          <w:rFonts w:ascii="Courier New" w:hAnsi="Courier New" w:cs="Courier New"/>
        </w:rPr>
        <w:t xml:space="preserve">  </w:t>
      </w:r>
    </w:p>
    <w:p w14:paraId="673A3BD9" w14:textId="77777777" w:rsidR="00E34CFC" w:rsidRPr="00E422E3" w:rsidRDefault="00E34CFC" w:rsidP="00E34CFC">
      <w:pPr>
        <w:rPr>
          <w:rFonts w:ascii="Courier New" w:hAnsi="Courier New" w:cs="Courier New"/>
        </w:rPr>
      </w:pPr>
      <w:r w:rsidRPr="00E422E3">
        <w:rPr>
          <w:rFonts w:ascii="Courier New" w:hAnsi="Courier New" w:cs="Courier New"/>
        </w:rPr>
        <w:t xml:space="preserve">  public EntiteAnimeAvecCriEtGestes(</w:t>
      </w:r>
    </w:p>
    <w:p w14:paraId="4016D098" w14:textId="77777777" w:rsidR="00E34CFC" w:rsidRPr="00E422E3" w:rsidRDefault="00E34CFC" w:rsidP="00E34CFC">
      <w:pPr>
        <w:rPr>
          <w:rFonts w:ascii="Courier New" w:hAnsi="Courier New" w:cs="Courier New"/>
        </w:rPr>
      </w:pPr>
      <w:r w:rsidRPr="00E422E3">
        <w:rPr>
          <w:rFonts w:ascii="Courier New" w:hAnsi="Courier New" w:cs="Courier New"/>
        </w:rPr>
        <w:t xml:space="preserve">      int x, int y, int largeur, int hauteur,</w:t>
      </w:r>
    </w:p>
    <w:p w14:paraId="464D2C1D" w14:textId="77777777" w:rsidR="00E34CFC" w:rsidRPr="00E422E3" w:rsidRDefault="00E34CFC" w:rsidP="00E34CFC">
      <w:pPr>
        <w:rPr>
          <w:rFonts w:ascii="Courier New" w:hAnsi="Courier New" w:cs="Courier New"/>
        </w:rPr>
      </w:pPr>
      <w:r w:rsidRPr="00E422E3">
        <w:rPr>
          <w:rFonts w:ascii="Courier New" w:hAnsi="Courier New" w:cs="Courier New"/>
        </w:rPr>
        <w:t xml:space="preserve">      int vitesseX,int vitesseY, boolean visible, String nomFichierAudio,</w:t>
      </w:r>
    </w:p>
    <w:p w14:paraId="19A226A9" w14:textId="77777777" w:rsidR="00E34CFC" w:rsidRPr="00E422E3" w:rsidRDefault="00E34CFC" w:rsidP="00E34CFC">
      <w:pPr>
        <w:rPr>
          <w:rFonts w:ascii="Courier New" w:hAnsi="Courier New" w:cs="Courier New"/>
        </w:rPr>
      </w:pPr>
      <w:r w:rsidRPr="00E422E3">
        <w:rPr>
          <w:rFonts w:ascii="Courier New" w:hAnsi="Courier New" w:cs="Courier New"/>
        </w:rPr>
        <w:t xml:space="preserve">      int nombreEtats) {</w:t>
      </w:r>
    </w:p>
    <w:p w14:paraId="7CB1D7DD" w14:textId="77777777" w:rsidR="00E34CFC" w:rsidRPr="00E422E3" w:rsidRDefault="00E34CFC" w:rsidP="00E34CFC">
      <w:pPr>
        <w:rPr>
          <w:rFonts w:ascii="Courier New" w:hAnsi="Courier New" w:cs="Courier New"/>
        </w:rPr>
      </w:pPr>
      <w:r w:rsidRPr="00E422E3">
        <w:rPr>
          <w:rFonts w:ascii="Courier New" w:hAnsi="Courier New" w:cs="Courier New"/>
        </w:rPr>
        <w:t xml:space="preserve">        super(x,y,largeur,hauteur,vitesseX,vitesseY,visible,nomFichierAudio);</w:t>
      </w:r>
    </w:p>
    <w:p w14:paraId="4DB33B83" w14:textId="77777777" w:rsidR="00E34CFC" w:rsidRPr="00E422E3" w:rsidRDefault="00E34CFC" w:rsidP="00E34CFC">
      <w:pPr>
        <w:rPr>
          <w:rFonts w:ascii="Courier New" w:hAnsi="Courier New" w:cs="Courier New"/>
        </w:rPr>
      </w:pPr>
      <w:r w:rsidRPr="00E422E3">
        <w:rPr>
          <w:rFonts w:ascii="Courier New" w:hAnsi="Courier New" w:cs="Courier New"/>
        </w:rPr>
        <w:t xml:space="preserve">      this.nombreEtats = nombreEtats;</w:t>
      </w:r>
    </w:p>
    <w:p w14:paraId="6FFEDEBD" w14:textId="77777777" w:rsidR="00E34CFC" w:rsidRPr="00E422E3" w:rsidRDefault="00E34CFC" w:rsidP="00E34CFC">
      <w:pPr>
        <w:rPr>
          <w:rFonts w:ascii="Courier New" w:hAnsi="Courier New" w:cs="Courier New"/>
        </w:rPr>
      </w:pPr>
      <w:r w:rsidRPr="00E422E3">
        <w:rPr>
          <w:rFonts w:ascii="Courier New" w:hAnsi="Courier New" w:cs="Courier New"/>
        </w:rPr>
        <w:t xml:space="preserve">  }</w:t>
      </w:r>
    </w:p>
    <w:p w14:paraId="1FB3E3CF" w14:textId="77777777" w:rsidR="00E34CFC" w:rsidRPr="00E422E3" w:rsidRDefault="00E34CFC" w:rsidP="00E34CFC">
      <w:pPr>
        <w:rPr>
          <w:rFonts w:ascii="Courier New" w:hAnsi="Courier New" w:cs="Courier New"/>
        </w:rPr>
      </w:pPr>
      <w:r w:rsidRPr="00E422E3">
        <w:rPr>
          <w:rFonts w:ascii="Courier New" w:hAnsi="Courier New" w:cs="Courier New"/>
        </w:rPr>
        <w:t xml:space="preserve">  public void </w:t>
      </w:r>
      <w:r w:rsidRPr="00E422E3">
        <w:rPr>
          <w:rFonts w:ascii="Courier New" w:hAnsi="Courier New" w:cs="Courier New"/>
          <w:highlight w:val="yellow"/>
        </w:rPr>
        <w:t>prochaineScene</w:t>
      </w:r>
      <w:r w:rsidRPr="00E422E3">
        <w:rPr>
          <w:rFonts w:ascii="Courier New" w:hAnsi="Courier New" w:cs="Courier New"/>
        </w:rPr>
        <w:t>(int largeurFenetre, int hauteurFenetre){</w:t>
      </w:r>
    </w:p>
    <w:p w14:paraId="53374C72" w14:textId="77777777" w:rsidR="00E34CFC" w:rsidRPr="00E422E3" w:rsidRDefault="00E34CFC" w:rsidP="00E34CFC">
      <w:pPr>
        <w:rPr>
          <w:rFonts w:ascii="Courier New" w:hAnsi="Courier New" w:cs="Courier New"/>
        </w:rPr>
      </w:pPr>
      <w:r w:rsidRPr="00E422E3">
        <w:rPr>
          <w:rFonts w:ascii="Courier New" w:hAnsi="Courier New" w:cs="Courier New"/>
        </w:rPr>
        <w:t xml:space="preserve">    super.prochaineScene(largeurFenetre,hauteurFenetre);</w:t>
      </w:r>
    </w:p>
    <w:p w14:paraId="0B7C9FDD" w14:textId="77777777" w:rsidR="00E34CFC" w:rsidRPr="00E422E3" w:rsidRDefault="00E34CFC" w:rsidP="00E34CFC">
      <w:pPr>
        <w:rPr>
          <w:rFonts w:ascii="Courier New" w:hAnsi="Courier New" w:cs="Courier New"/>
        </w:rPr>
      </w:pPr>
      <w:r w:rsidRPr="00E422E3">
        <w:rPr>
          <w:rFonts w:ascii="Courier New" w:hAnsi="Courier New" w:cs="Courier New"/>
        </w:rPr>
        <w:t xml:space="preserve">    etatCourant = (etatCourant + 1)%nombreEtats;</w:t>
      </w:r>
    </w:p>
    <w:p w14:paraId="470D8AB8" w14:textId="77777777" w:rsidR="00E34CFC" w:rsidRPr="00E422E3" w:rsidRDefault="00E34CFC" w:rsidP="00E34CFC">
      <w:pPr>
        <w:rPr>
          <w:rFonts w:ascii="Courier New" w:hAnsi="Courier New" w:cs="Courier New"/>
        </w:rPr>
      </w:pPr>
      <w:r w:rsidRPr="00E422E3">
        <w:rPr>
          <w:rFonts w:ascii="Courier New" w:hAnsi="Courier New" w:cs="Courier New"/>
        </w:rPr>
        <w:t xml:space="preserve">  }</w:t>
      </w:r>
    </w:p>
    <w:p w14:paraId="6D8F9FD7" w14:textId="77777777" w:rsidR="00E34CFC" w:rsidRPr="00E422E3" w:rsidRDefault="00E34CFC" w:rsidP="00E34CFC">
      <w:pPr>
        <w:rPr>
          <w:rFonts w:ascii="Courier New" w:hAnsi="Courier New" w:cs="Courier New"/>
        </w:rPr>
      </w:pPr>
      <w:r w:rsidRPr="00E422E3">
        <w:rPr>
          <w:rFonts w:ascii="Courier New" w:hAnsi="Courier New" w:cs="Courier New"/>
        </w:rPr>
        <w:t>}</w:t>
      </w: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22135E" w:rsidP="00E34CFC">
      <w:pPr>
        <w:pStyle w:val="Corpsdetexte"/>
      </w:pPr>
      <w:hyperlink r:id="rId41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467745F6" w14:textId="77777777" w:rsidR="00E34CFC" w:rsidRPr="004A682B" w:rsidRDefault="00E34CFC" w:rsidP="00E34CFC">
      <w:pPr>
        <w:rPr>
          <w:rFonts w:ascii="Courier New" w:hAnsi="Courier New" w:cs="Courier New"/>
        </w:rPr>
      </w:pPr>
      <w:r w:rsidRPr="004A682B">
        <w:rPr>
          <w:rFonts w:ascii="Courier New" w:hAnsi="Courier New" w:cs="Courier New"/>
        </w:rPr>
        <w:lastRenderedPageBreak/>
        <w:t>package JeuSimple;</w:t>
      </w:r>
    </w:p>
    <w:p w14:paraId="68C3BACB" w14:textId="77777777" w:rsidR="00E34CFC" w:rsidRPr="004A682B" w:rsidRDefault="00E34CFC" w:rsidP="00E34CFC">
      <w:pPr>
        <w:rPr>
          <w:rFonts w:ascii="Courier New" w:hAnsi="Courier New" w:cs="Courier New"/>
        </w:rPr>
      </w:pPr>
      <w:r w:rsidRPr="004A682B">
        <w:rPr>
          <w:rFonts w:ascii="Courier New" w:hAnsi="Courier New" w:cs="Courier New"/>
        </w:rPr>
        <w:t>import java.awt.*;</w:t>
      </w:r>
    </w:p>
    <w:p w14:paraId="37E1E213" w14:textId="77777777" w:rsidR="00E34CFC" w:rsidRPr="004A682B" w:rsidRDefault="00E34CFC" w:rsidP="00E34CFC">
      <w:pPr>
        <w:rPr>
          <w:rFonts w:ascii="Courier New" w:hAnsi="Courier New" w:cs="Courier New"/>
        </w:rPr>
      </w:pPr>
      <w:r w:rsidRPr="004A682B">
        <w:rPr>
          <w:rFonts w:ascii="Courier New" w:hAnsi="Courier New" w:cs="Courier New"/>
        </w:rPr>
        <w:t xml:space="preserve">public class </w:t>
      </w:r>
      <w:r w:rsidRPr="004A682B">
        <w:rPr>
          <w:rFonts w:ascii="Courier New" w:hAnsi="Courier New" w:cs="Courier New"/>
          <w:highlight w:val="yellow"/>
        </w:rPr>
        <w:t>ItiAnimeAvecCriVolant</w:t>
      </w:r>
      <w:r w:rsidRPr="004A682B">
        <w:rPr>
          <w:rFonts w:ascii="Courier New" w:hAnsi="Courier New" w:cs="Courier New"/>
        </w:rPr>
        <w:t xml:space="preserve"> extends EntiteAnimeAvecCriEtGestes {</w:t>
      </w:r>
    </w:p>
    <w:p w14:paraId="6FAAD50E" w14:textId="77777777" w:rsidR="00E34CFC" w:rsidRPr="004A682B" w:rsidRDefault="00E34CFC" w:rsidP="00E34CFC">
      <w:pPr>
        <w:rPr>
          <w:rFonts w:ascii="Courier New" w:hAnsi="Courier New" w:cs="Courier New"/>
        </w:rPr>
      </w:pPr>
      <w:r w:rsidRPr="004A682B">
        <w:rPr>
          <w:rFonts w:ascii="Courier New" w:hAnsi="Courier New" w:cs="Courier New"/>
        </w:rPr>
        <w:t xml:space="preserve">    public ItiAnimeAvecCriVolant(</w:t>
      </w:r>
    </w:p>
    <w:p w14:paraId="07BC7858" w14:textId="77777777" w:rsidR="00E34CFC" w:rsidRPr="004A682B" w:rsidRDefault="00E34CFC" w:rsidP="00E34CFC">
      <w:pPr>
        <w:rPr>
          <w:rFonts w:ascii="Courier New" w:hAnsi="Courier New" w:cs="Courier New"/>
        </w:rPr>
      </w:pPr>
      <w:r w:rsidRPr="004A682B">
        <w:rPr>
          <w:rFonts w:ascii="Courier New" w:hAnsi="Courier New" w:cs="Courier New"/>
        </w:rPr>
        <w:t xml:space="preserve">      int x, int y, int largeur, int hauteur, int vitesseX, int vitesseY, </w:t>
      </w:r>
    </w:p>
    <w:p w14:paraId="64617DFD" w14:textId="77777777" w:rsidR="00E34CFC" w:rsidRPr="004A682B" w:rsidRDefault="00E34CFC" w:rsidP="00E34CFC">
      <w:pPr>
        <w:rPr>
          <w:rFonts w:ascii="Courier New" w:hAnsi="Courier New" w:cs="Courier New"/>
        </w:rPr>
      </w:pPr>
      <w:r w:rsidRPr="004A682B">
        <w:rPr>
          <w:rFonts w:ascii="Courier New" w:hAnsi="Courier New" w:cs="Courier New"/>
        </w:rPr>
        <w:t xml:space="preserve">      boolean visible, String fichierAudio</w:t>
      </w:r>
    </w:p>
    <w:p w14:paraId="0B2B51B1"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17E9B3AB" w14:textId="77777777" w:rsidR="00E34CFC" w:rsidRPr="004A682B" w:rsidRDefault="00E34CFC" w:rsidP="00E34CFC">
      <w:pPr>
        <w:rPr>
          <w:rFonts w:ascii="Courier New" w:hAnsi="Courier New" w:cs="Courier New"/>
        </w:rPr>
      </w:pPr>
      <w:r w:rsidRPr="004A682B">
        <w:rPr>
          <w:rFonts w:ascii="Courier New" w:hAnsi="Courier New" w:cs="Courier New"/>
        </w:rPr>
        <w:t xml:space="preserve">        super(x,y,largeur,hauteur,vitesseX,vitesseY,visible,fichierAudio,3);</w:t>
      </w:r>
    </w:p>
    <w:p w14:paraId="7B9E5BB8"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05318F51"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5953D870" w14:textId="77777777" w:rsidR="00E34CFC" w:rsidRPr="004A682B" w:rsidRDefault="00E34CFC" w:rsidP="00E34CFC">
      <w:pPr>
        <w:rPr>
          <w:rFonts w:ascii="Courier New" w:hAnsi="Courier New" w:cs="Courier New"/>
        </w:rPr>
      </w:pPr>
      <w:r w:rsidRPr="004A682B">
        <w:rPr>
          <w:rFonts w:ascii="Courier New" w:hAnsi="Courier New" w:cs="Courier New"/>
        </w:rPr>
        <w:t xml:space="preserve">    public void paint (Graphics g) {</w:t>
      </w:r>
    </w:p>
    <w:p w14:paraId="00A31B81" w14:textId="77777777" w:rsidR="00E34CFC" w:rsidRPr="004A682B" w:rsidRDefault="00E34CFC" w:rsidP="00E34CFC">
      <w:pPr>
        <w:rPr>
          <w:rFonts w:ascii="Courier New" w:hAnsi="Courier New" w:cs="Courier New"/>
        </w:rPr>
      </w:pPr>
      <w:r w:rsidRPr="004A682B">
        <w:rPr>
          <w:rFonts w:ascii="Courier New" w:hAnsi="Courier New" w:cs="Courier New"/>
        </w:rPr>
        <w:t xml:space="preserve">        int milieux = x + largeur/2;</w:t>
      </w:r>
    </w:p>
    <w:p w14:paraId="0C62DD09" w14:textId="77777777" w:rsidR="00E34CFC" w:rsidRPr="004A682B" w:rsidRDefault="00E34CFC" w:rsidP="00E34CFC">
      <w:pPr>
        <w:rPr>
          <w:rFonts w:ascii="Courier New" w:hAnsi="Courier New" w:cs="Courier New"/>
        </w:rPr>
      </w:pPr>
      <w:r w:rsidRPr="004A682B">
        <w:rPr>
          <w:rFonts w:ascii="Courier New" w:hAnsi="Courier New" w:cs="Courier New"/>
        </w:rPr>
        <w:t xml:space="preserve">        int milieuy = y + hauteur/2;</w:t>
      </w:r>
    </w:p>
    <w:p w14:paraId="47C66C73" w14:textId="77777777" w:rsidR="00E34CFC" w:rsidRPr="004A682B" w:rsidRDefault="00E34CFC" w:rsidP="00E34CFC">
      <w:pPr>
        <w:rPr>
          <w:rFonts w:ascii="Courier New" w:hAnsi="Courier New" w:cs="Courier New"/>
        </w:rPr>
      </w:pPr>
      <w:r w:rsidRPr="004A682B">
        <w:rPr>
          <w:rFonts w:ascii="Courier New" w:hAnsi="Courier New" w:cs="Courier New"/>
        </w:rPr>
        <w:t xml:space="preserve">        // La tête</w:t>
      </w:r>
    </w:p>
    <w:p w14:paraId="223B5660" w14:textId="77777777" w:rsidR="00E34CFC" w:rsidRPr="004A682B" w:rsidRDefault="00E34CFC" w:rsidP="00E34CFC">
      <w:pPr>
        <w:rPr>
          <w:rFonts w:ascii="Courier New" w:hAnsi="Courier New" w:cs="Courier New"/>
        </w:rPr>
      </w:pPr>
      <w:r w:rsidRPr="004A682B">
        <w:rPr>
          <w:rFonts w:ascii="Courier New" w:hAnsi="Courier New" w:cs="Courier New"/>
        </w:rPr>
        <w:t xml:space="preserve">        g.setColor(Color.pink);</w:t>
      </w:r>
    </w:p>
    <w:p w14:paraId="596D73E5" w14:textId="77777777" w:rsidR="00E34CFC" w:rsidRPr="004A682B" w:rsidRDefault="00E34CFC" w:rsidP="00E34CFC">
      <w:pPr>
        <w:rPr>
          <w:rFonts w:ascii="Courier New" w:hAnsi="Courier New" w:cs="Courier New"/>
        </w:rPr>
      </w:pPr>
      <w:r w:rsidRPr="004A682B">
        <w:rPr>
          <w:rFonts w:ascii="Courier New" w:hAnsi="Courier New" w:cs="Courier New"/>
        </w:rPr>
        <w:t xml:space="preserve">        g.fillOval(x+largeur/3,y,largeur/3,hauteur/4);</w:t>
      </w:r>
    </w:p>
    <w:p w14:paraId="5703FBEB" w14:textId="77777777" w:rsidR="00E34CFC" w:rsidRPr="004A682B" w:rsidRDefault="00E34CFC" w:rsidP="00E34CFC">
      <w:pPr>
        <w:rPr>
          <w:rFonts w:ascii="Courier New" w:hAnsi="Courier New" w:cs="Courier New"/>
        </w:rPr>
      </w:pPr>
      <w:r w:rsidRPr="004A682B">
        <w:rPr>
          <w:rFonts w:ascii="Courier New" w:hAnsi="Courier New" w:cs="Courier New"/>
        </w:rPr>
        <w:t xml:space="preserve">        // Le sourire</w:t>
      </w:r>
    </w:p>
    <w:p w14:paraId="4EE45D82" w14:textId="77777777" w:rsidR="00E34CFC" w:rsidRPr="004A682B" w:rsidRDefault="00E34CFC" w:rsidP="00E34CFC">
      <w:pPr>
        <w:rPr>
          <w:rFonts w:ascii="Courier New" w:hAnsi="Courier New" w:cs="Courier New"/>
        </w:rPr>
      </w:pPr>
      <w:r w:rsidRPr="004A682B">
        <w:rPr>
          <w:rFonts w:ascii="Courier New" w:hAnsi="Courier New" w:cs="Courier New"/>
        </w:rPr>
        <w:t xml:space="preserve">        g.setColor(Color.black);</w:t>
      </w:r>
    </w:p>
    <w:p w14:paraId="29E416B9"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g.drawArc(x+largeur/3,y-hauteur/12,largeur/3,hauteur/4,-125,70);</w:t>
      </w:r>
    </w:p>
    <w:p w14:paraId="2E489086" w14:textId="77777777" w:rsidR="00E34CFC" w:rsidRPr="004A682B" w:rsidRDefault="00E34CFC" w:rsidP="00E34CFC">
      <w:pPr>
        <w:rPr>
          <w:rFonts w:ascii="Courier New" w:hAnsi="Courier New" w:cs="Courier New"/>
        </w:rPr>
      </w:pPr>
      <w:r w:rsidRPr="004A682B">
        <w:rPr>
          <w:rFonts w:ascii="Courier New" w:hAnsi="Courier New" w:cs="Courier New"/>
        </w:rPr>
        <w:t xml:space="preserve">        // Les yeux </w:t>
      </w:r>
    </w:p>
    <w:p w14:paraId="30DD2BF0" w14:textId="77777777" w:rsidR="00E34CFC" w:rsidRPr="004A682B" w:rsidRDefault="00E34CFC" w:rsidP="00E34CFC">
      <w:pPr>
        <w:rPr>
          <w:rFonts w:ascii="Courier New" w:hAnsi="Courier New" w:cs="Courier New"/>
        </w:rPr>
      </w:pPr>
      <w:r w:rsidRPr="004A682B">
        <w:rPr>
          <w:rFonts w:ascii="Courier New" w:hAnsi="Courier New" w:cs="Courier New"/>
        </w:rPr>
        <w:t xml:space="preserve">        g.fillOval(milieux-largeur/8,y+hauteur/12,largeur/12,hauteur/24);</w:t>
      </w:r>
    </w:p>
    <w:p w14:paraId="2FEB6610" w14:textId="77777777" w:rsidR="00E34CFC" w:rsidRPr="004A682B" w:rsidRDefault="00E34CFC" w:rsidP="00E34CFC">
      <w:pPr>
        <w:rPr>
          <w:rFonts w:ascii="Courier New" w:hAnsi="Courier New" w:cs="Courier New"/>
        </w:rPr>
      </w:pPr>
      <w:r w:rsidRPr="004A682B">
        <w:rPr>
          <w:rFonts w:ascii="Courier New" w:hAnsi="Courier New" w:cs="Courier New"/>
        </w:rPr>
        <w:t xml:space="preserve">        g.fillOval(milieux+largeur/8-largeur/12,y+hauteur/12,largeur/12,hauteur/24);</w:t>
      </w:r>
    </w:p>
    <w:p w14:paraId="74B73F6A" w14:textId="77777777" w:rsidR="00E34CFC" w:rsidRPr="004A682B" w:rsidRDefault="00E34CFC" w:rsidP="00E34CFC">
      <w:pPr>
        <w:rPr>
          <w:rFonts w:ascii="Courier New" w:hAnsi="Courier New" w:cs="Courier New"/>
        </w:rPr>
      </w:pPr>
      <w:r w:rsidRPr="004A682B">
        <w:rPr>
          <w:rFonts w:ascii="Courier New" w:hAnsi="Courier New" w:cs="Courier New"/>
        </w:rPr>
        <w:t xml:space="preserve">        // Le corps</w:t>
      </w:r>
    </w:p>
    <w:p w14:paraId="3508A9EA"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g.drawLine(milieux,y+hauteur/4,milieux,y+hauteur*3/4);</w:t>
      </w:r>
    </w:p>
    <w:p w14:paraId="286B38C5" w14:textId="77777777" w:rsidR="00E34CFC" w:rsidRPr="004A682B" w:rsidRDefault="00E34CFC" w:rsidP="00E34CFC">
      <w:pPr>
        <w:rPr>
          <w:rFonts w:ascii="Courier New" w:hAnsi="Courier New" w:cs="Courier New"/>
        </w:rPr>
      </w:pPr>
      <w:r w:rsidRPr="004A682B">
        <w:rPr>
          <w:rFonts w:ascii="Courier New" w:hAnsi="Courier New" w:cs="Courier New"/>
        </w:rPr>
        <w:t xml:space="preserve">        // Les bras</w:t>
      </w:r>
    </w:p>
    <w:p w14:paraId="346DB156"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g.drawLine(x,y+hauteur/4+(hauteur/4)*</w:t>
      </w:r>
      <w:r w:rsidRPr="004A682B">
        <w:rPr>
          <w:rFonts w:ascii="Courier New" w:hAnsi="Courier New" w:cs="Courier New"/>
          <w:highlight w:val="yellow"/>
        </w:rPr>
        <w:t>etatCourant</w:t>
      </w:r>
      <w:r w:rsidRPr="004A682B">
        <w:rPr>
          <w:rFonts w:ascii="Courier New" w:hAnsi="Courier New" w:cs="Courier New"/>
        </w:rPr>
        <w:t>,milieux,milieuy);</w:t>
      </w:r>
    </w:p>
    <w:p w14:paraId="6F390CED"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g.drawLine(x+largeur,y+hauteur/4+(hauteur/4)*</w:t>
      </w:r>
      <w:r w:rsidRPr="004A682B">
        <w:rPr>
          <w:rFonts w:ascii="Courier New" w:hAnsi="Courier New" w:cs="Courier New"/>
          <w:highlight w:val="yellow"/>
        </w:rPr>
        <w:t>etatCourant</w:t>
      </w:r>
      <w:r w:rsidRPr="004A682B">
        <w:rPr>
          <w:rFonts w:ascii="Courier New" w:hAnsi="Courier New" w:cs="Courier New"/>
        </w:rPr>
        <w:t>,milieux,milieuy);</w:t>
      </w:r>
    </w:p>
    <w:p w14:paraId="7AB1D462" w14:textId="77777777" w:rsidR="00E34CFC" w:rsidRPr="004A682B" w:rsidRDefault="00E34CFC" w:rsidP="00E34CFC">
      <w:pPr>
        <w:rPr>
          <w:rFonts w:ascii="Courier New" w:hAnsi="Courier New" w:cs="Courier New"/>
        </w:rPr>
      </w:pPr>
      <w:r w:rsidRPr="004A682B">
        <w:rPr>
          <w:rFonts w:ascii="Courier New" w:hAnsi="Courier New" w:cs="Courier New"/>
        </w:rPr>
        <w:t xml:space="preserve">        // Les jambes</w:t>
      </w:r>
    </w:p>
    <w:p w14:paraId="132DB036"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g.drawLine(x,y+hauteur,milieux,y+hauteur*3/4);</w:t>
      </w:r>
    </w:p>
    <w:p w14:paraId="5ACDBDCA" w14:textId="77777777" w:rsidR="00E34CFC" w:rsidRPr="004A682B" w:rsidRDefault="00E34CFC" w:rsidP="00E34CFC">
      <w:pPr>
        <w:rPr>
          <w:rFonts w:ascii="Courier New" w:hAnsi="Courier New" w:cs="Courier New"/>
        </w:rPr>
      </w:pPr>
      <w:r w:rsidRPr="004A682B">
        <w:rPr>
          <w:rFonts w:ascii="Courier New" w:hAnsi="Courier New" w:cs="Courier New"/>
        </w:rPr>
        <w:t xml:space="preserve">        g.drawLine(x+largeur,y+hauteur,milieux,y+hauteur*3/4);</w:t>
      </w:r>
    </w:p>
    <w:p w14:paraId="21F6D4BD"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154C0EC9" w14:textId="77777777" w:rsidR="00E34CFC" w:rsidRPr="004A682B" w:rsidRDefault="00E34CFC" w:rsidP="00E34CFC">
      <w:pPr>
        <w:rPr>
          <w:rFonts w:ascii="Courier New" w:hAnsi="Courier New" w:cs="Courier New"/>
        </w:rPr>
      </w:pPr>
      <w:r w:rsidRPr="004A682B">
        <w:rPr>
          <w:rFonts w:ascii="Courier New" w:hAnsi="Courier New" w:cs="Courier New"/>
        </w:rPr>
        <w:t xml:space="preserve">    }</w:t>
      </w:r>
    </w:p>
    <w:p w14:paraId="21DFEA5F" w14:textId="77777777" w:rsidR="00E34CFC" w:rsidRPr="004A682B" w:rsidRDefault="00E34CFC" w:rsidP="00E34CFC">
      <w:pPr>
        <w:rPr>
          <w:rFonts w:ascii="Courier New" w:hAnsi="Courier New" w:cs="Courier New"/>
        </w:rPr>
      </w:pPr>
      <w:r w:rsidRPr="004A682B">
        <w:rPr>
          <w:rFonts w:ascii="Courier New" w:hAnsi="Courier New" w:cs="Courier New"/>
        </w:rPr>
        <w:t>}</w:t>
      </w: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22135E"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7FB4DF1B" w14:textId="77777777" w:rsidR="00E34CFC" w:rsidRPr="0007003D" w:rsidRDefault="00E34CFC" w:rsidP="00E34CFC">
      <w:pPr>
        <w:rPr>
          <w:rFonts w:ascii="Courier New" w:hAnsi="Courier New" w:cs="Courier New"/>
        </w:rPr>
      </w:pPr>
      <w:r w:rsidRPr="0007003D">
        <w:rPr>
          <w:rFonts w:ascii="Courier New" w:hAnsi="Courier New" w:cs="Courier New"/>
        </w:rPr>
        <w:t>package JeuSimple;</w:t>
      </w:r>
    </w:p>
    <w:p w14:paraId="58E01A66" w14:textId="77777777" w:rsidR="00E34CFC" w:rsidRPr="0007003D" w:rsidRDefault="00E34CFC" w:rsidP="00E34CFC">
      <w:pPr>
        <w:rPr>
          <w:rFonts w:ascii="Courier New" w:hAnsi="Courier New" w:cs="Courier New"/>
        </w:rPr>
      </w:pPr>
      <w:r w:rsidRPr="0007003D">
        <w:rPr>
          <w:rFonts w:ascii="Courier New" w:hAnsi="Courier New" w:cs="Courier New"/>
        </w:rPr>
        <w:t>import java.awt.*;</w:t>
      </w:r>
    </w:p>
    <w:p w14:paraId="2861A42E" w14:textId="77777777" w:rsidR="00E34CFC" w:rsidRPr="0007003D" w:rsidRDefault="00E34CFC" w:rsidP="00E34CFC">
      <w:pPr>
        <w:rPr>
          <w:rFonts w:ascii="Courier New" w:hAnsi="Courier New" w:cs="Courier New"/>
        </w:rPr>
      </w:pPr>
      <w:r w:rsidRPr="0007003D">
        <w:rPr>
          <w:rFonts w:ascii="Courier New" w:hAnsi="Courier New" w:cs="Courier New"/>
        </w:rPr>
        <w:t>import javax.swing.*;</w:t>
      </w:r>
    </w:p>
    <w:p w14:paraId="44E44C7B" w14:textId="77777777" w:rsidR="00E34CFC" w:rsidRPr="0007003D" w:rsidRDefault="00E34CFC" w:rsidP="00E34CFC">
      <w:pPr>
        <w:rPr>
          <w:rFonts w:ascii="Courier New" w:hAnsi="Courier New" w:cs="Courier New"/>
        </w:rPr>
      </w:pPr>
      <w:r w:rsidRPr="0007003D">
        <w:rPr>
          <w:rFonts w:ascii="Courier New" w:hAnsi="Courier New" w:cs="Courier New"/>
        </w:rPr>
        <w:t>import java.net.URL;</w:t>
      </w:r>
    </w:p>
    <w:p w14:paraId="0556E760" w14:textId="77777777" w:rsidR="00E34CFC" w:rsidRPr="0007003D" w:rsidRDefault="00E34CFC" w:rsidP="00E34CFC">
      <w:pPr>
        <w:rPr>
          <w:rFonts w:ascii="Courier New" w:hAnsi="Courier New" w:cs="Courier New"/>
        </w:rPr>
      </w:pPr>
      <w:r w:rsidRPr="0007003D">
        <w:rPr>
          <w:rFonts w:ascii="Courier New" w:hAnsi="Courier New" w:cs="Courier New"/>
        </w:rPr>
        <w:t xml:space="preserve">public class </w:t>
      </w:r>
      <w:r w:rsidRPr="0007003D">
        <w:rPr>
          <w:rFonts w:ascii="Courier New" w:hAnsi="Courier New" w:cs="Courier New"/>
          <w:highlight w:val="yellow"/>
        </w:rPr>
        <w:t>EntiteAnimeAvecCriEtSequenceImages</w:t>
      </w:r>
      <w:r w:rsidRPr="0007003D">
        <w:rPr>
          <w:rFonts w:ascii="Courier New" w:hAnsi="Courier New" w:cs="Courier New"/>
        </w:rPr>
        <w:t xml:space="preserve"> extends EntiteAnimeAvecCriEtGestes {</w:t>
      </w:r>
    </w:p>
    <w:p w14:paraId="71F6F56F" w14:textId="77777777" w:rsidR="00E34CFC" w:rsidRPr="0007003D" w:rsidRDefault="00E34CFC" w:rsidP="00E34CFC">
      <w:pPr>
        <w:rPr>
          <w:rFonts w:ascii="Courier New" w:hAnsi="Courier New" w:cs="Courier New"/>
        </w:rPr>
      </w:pPr>
    </w:p>
    <w:p w14:paraId="2A329FEE" w14:textId="77777777" w:rsidR="00E34CFC" w:rsidRPr="0007003D" w:rsidRDefault="00E34CFC" w:rsidP="00E34CFC">
      <w:pPr>
        <w:rPr>
          <w:rFonts w:ascii="Courier New" w:hAnsi="Courier New" w:cs="Courier New"/>
        </w:rPr>
      </w:pPr>
      <w:r w:rsidRPr="0007003D">
        <w:rPr>
          <w:rFonts w:ascii="Courier New" w:hAnsi="Courier New" w:cs="Courier New"/>
        </w:rPr>
        <w:t xml:space="preserve">    protected Image imagesAnimation</w:t>
      </w:r>
      <w:smartTag w:uri="isiresearchsoft-com/cwyw" w:element="citation">
        <w:r w:rsidRPr="0007003D">
          <w:rPr>
            <w:rFonts w:ascii="Courier New" w:hAnsi="Courier New" w:cs="Courier New"/>
          </w:rPr>
          <w:t>[]</w:t>
        </w:r>
      </w:smartTag>
      <w:r w:rsidRPr="0007003D">
        <w:rPr>
          <w:rFonts w:ascii="Courier New" w:hAnsi="Courier New" w:cs="Courier New"/>
        </w:rPr>
        <w:t>;</w:t>
      </w:r>
    </w:p>
    <w:p w14:paraId="732E49FF" w14:textId="77777777" w:rsidR="00E34CFC" w:rsidRPr="0007003D" w:rsidRDefault="00E34CFC" w:rsidP="00E34CFC">
      <w:pPr>
        <w:rPr>
          <w:rFonts w:ascii="Courier New" w:hAnsi="Courier New" w:cs="Courier New"/>
        </w:rPr>
      </w:pPr>
      <w:r w:rsidRPr="0007003D">
        <w:rPr>
          <w:rFonts w:ascii="Courier New" w:hAnsi="Courier New" w:cs="Courier New"/>
        </w:rPr>
        <w:t xml:space="preserve">    </w:t>
      </w:r>
    </w:p>
    <w:p w14:paraId="51D9A1FD" w14:textId="77777777" w:rsidR="00E34CFC" w:rsidRPr="0007003D" w:rsidRDefault="00E34CFC" w:rsidP="00E34CFC">
      <w:pPr>
        <w:rPr>
          <w:rFonts w:ascii="Courier New" w:hAnsi="Courier New" w:cs="Courier New"/>
        </w:rPr>
      </w:pPr>
      <w:r w:rsidRPr="0007003D">
        <w:rPr>
          <w:rFonts w:ascii="Courier New" w:hAnsi="Courier New" w:cs="Courier New"/>
        </w:rPr>
        <w:t xml:space="preserve">    public EntiteAnimeAvecCriEtSequenceImages(</w:t>
      </w:r>
    </w:p>
    <w:p w14:paraId="2528458C" w14:textId="77777777" w:rsidR="00E34CFC" w:rsidRPr="0007003D" w:rsidRDefault="00E34CFC" w:rsidP="00E34CFC">
      <w:pPr>
        <w:rPr>
          <w:rFonts w:ascii="Courier New" w:hAnsi="Courier New" w:cs="Courier New"/>
        </w:rPr>
      </w:pPr>
      <w:r w:rsidRPr="0007003D">
        <w:rPr>
          <w:rFonts w:ascii="Courier New" w:hAnsi="Courier New" w:cs="Courier New"/>
        </w:rPr>
        <w:t xml:space="preserve">      int x, int y, int largeur, int hauteur, int vitesseX, int vitesseY,</w:t>
      </w:r>
    </w:p>
    <w:p w14:paraId="1500CF26" w14:textId="77777777" w:rsidR="00E34CFC" w:rsidRPr="0007003D" w:rsidRDefault="00E34CFC" w:rsidP="00E34CFC">
      <w:pPr>
        <w:rPr>
          <w:rFonts w:ascii="Courier New" w:hAnsi="Courier New" w:cs="Courier New"/>
        </w:rPr>
      </w:pPr>
      <w:r w:rsidRPr="0007003D">
        <w:rPr>
          <w:rFonts w:ascii="Courier New" w:hAnsi="Courier New" w:cs="Courier New"/>
        </w:rPr>
        <w:t xml:space="preserve">      boolean visible, String fichierAudio, int nombreEtats, String nomDossier) {</w:t>
      </w:r>
    </w:p>
    <w:p w14:paraId="5B179CA0" w14:textId="77777777" w:rsidR="00E34CFC" w:rsidRPr="0007003D" w:rsidRDefault="00E34CFC" w:rsidP="00E34CFC">
      <w:pPr>
        <w:rPr>
          <w:rFonts w:ascii="Courier New" w:hAnsi="Courier New" w:cs="Courier New"/>
        </w:rPr>
      </w:pPr>
      <w:r w:rsidRPr="0007003D">
        <w:rPr>
          <w:rFonts w:ascii="Courier New" w:hAnsi="Courier New" w:cs="Courier New"/>
        </w:rPr>
        <w:t xml:space="preserve">        super(x,y,largeur,hauteur,vitesseX,vitesseY,visible,fichierAudio,nombreEtats);</w:t>
      </w:r>
    </w:p>
    <w:p w14:paraId="33E08C54" w14:textId="77777777" w:rsidR="00E34CFC" w:rsidRPr="0007003D" w:rsidRDefault="00E34CFC" w:rsidP="00E34CFC">
      <w:pPr>
        <w:rPr>
          <w:rFonts w:ascii="Courier New" w:hAnsi="Courier New" w:cs="Courier New"/>
        </w:rPr>
      </w:pPr>
    </w:p>
    <w:p w14:paraId="48744310" w14:textId="77777777" w:rsidR="00E34CFC" w:rsidRPr="0007003D" w:rsidRDefault="00E34CFC" w:rsidP="00E34CFC">
      <w:pPr>
        <w:rPr>
          <w:rFonts w:ascii="Courier New" w:hAnsi="Courier New" w:cs="Courier New"/>
        </w:rPr>
      </w:pPr>
      <w:r w:rsidRPr="0007003D">
        <w:rPr>
          <w:rFonts w:ascii="Courier New" w:hAnsi="Courier New" w:cs="Courier New"/>
        </w:rPr>
        <w:t xml:space="preserve">        // Charge les images de l'animation</w:t>
      </w:r>
    </w:p>
    <w:p w14:paraId="2F3DA0C5" w14:textId="77777777" w:rsidR="00E34CFC" w:rsidRPr="0007003D" w:rsidRDefault="00E34CFC" w:rsidP="00E34CFC">
      <w:pPr>
        <w:rPr>
          <w:rFonts w:ascii="Courier New" w:hAnsi="Courier New" w:cs="Courier New"/>
        </w:rPr>
      </w:pPr>
      <w:r w:rsidRPr="0007003D">
        <w:rPr>
          <w:rFonts w:ascii="Courier New" w:hAnsi="Courier New" w:cs="Courier New"/>
        </w:rPr>
        <w:t xml:space="preserve">        // On suppose que les fichiers .gif se trouvent dans un dossier nommé nomDossier</w:t>
      </w:r>
    </w:p>
    <w:p w14:paraId="6A4D64E1" w14:textId="77777777" w:rsidR="00E34CFC" w:rsidRPr="0007003D" w:rsidRDefault="00E34CFC" w:rsidP="00E34CFC">
      <w:pPr>
        <w:rPr>
          <w:rFonts w:ascii="Courier New" w:hAnsi="Courier New" w:cs="Courier New"/>
        </w:rPr>
      </w:pPr>
      <w:r w:rsidRPr="0007003D">
        <w:rPr>
          <w:rFonts w:ascii="Courier New" w:hAnsi="Courier New" w:cs="Courier New"/>
        </w:rPr>
        <w:t xml:space="preserve">        // dans le répertoire du code compilé et que les noms de fichiers gif sont</w:t>
      </w:r>
    </w:p>
    <w:p w14:paraId="3623F83C" w14:textId="77777777" w:rsidR="00E34CFC" w:rsidRPr="0007003D" w:rsidRDefault="00E34CFC" w:rsidP="00E34CFC">
      <w:pPr>
        <w:rPr>
          <w:rFonts w:ascii="Courier New" w:hAnsi="Courier New" w:cs="Courier New"/>
        </w:rPr>
      </w:pPr>
      <w:r w:rsidRPr="0007003D">
        <w:rPr>
          <w:rFonts w:ascii="Courier New" w:hAnsi="Courier New" w:cs="Courier New"/>
        </w:rPr>
        <w:t xml:space="preserve">        // de la forme nomDossiern.gif, n = 1 .. nombreEtats</w:t>
      </w:r>
    </w:p>
    <w:p w14:paraId="1CF6F03D" w14:textId="77777777" w:rsidR="00E34CFC" w:rsidRPr="0007003D" w:rsidRDefault="00E34CFC" w:rsidP="00E34CFC">
      <w:pPr>
        <w:rPr>
          <w:rFonts w:ascii="Courier New" w:hAnsi="Courier New" w:cs="Courier New"/>
          <w:lang w:val="en-CA"/>
        </w:rPr>
      </w:pPr>
      <w:r w:rsidRPr="0007003D">
        <w:rPr>
          <w:rFonts w:ascii="Courier New" w:hAnsi="Courier New" w:cs="Courier New"/>
        </w:rPr>
        <w:t xml:space="preserve">        </w:t>
      </w:r>
      <w:r w:rsidRPr="0007003D">
        <w:rPr>
          <w:rFonts w:ascii="Courier New" w:hAnsi="Courier New" w:cs="Courier New"/>
          <w:lang w:val="en-CA"/>
        </w:rPr>
        <w:t>this.imagesAnimation = new Image</w:t>
      </w:r>
      <w:smartTag w:uri="isiresearchsoft-com/cwyw" w:element="citation">
        <w:r w:rsidRPr="0007003D">
          <w:rPr>
            <w:rFonts w:ascii="Courier New" w:hAnsi="Courier New" w:cs="Courier New"/>
            <w:lang w:val="en-CA"/>
          </w:rPr>
          <w:t>[nombreEtats]</w:t>
        </w:r>
      </w:smartTag>
      <w:r w:rsidRPr="0007003D">
        <w:rPr>
          <w:rFonts w:ascii="Courier New" w:hAnsi="Courier New" w:cs="Courier New"/>
          <w:lang w:val="en-CA"/>
        </w:rPr>
        <w:t>;</w:t>
      </w:r>
    </w:p>
    <w:p w14:paraId="486B10DA" w14:textId="77777777" w:rsidR="00E34CFC" w:rsidRPr="0007003D" w:rsidRDefault="00E34CFC" w:rsidP="00E34CFC">
      <w:pPr>
        <w:rPr>
          <w:rFonts w:ascii="Courier New" w:hAnsi="Courier New" w:cs="Courier New"/>
          <w:lang w:val="en-CA"/>
        </w:rPr>
      </w:pPr>
      <w:r w:rsidRPr="0007003D">
        <w:rPr>
          <w:rFonts w:ascii="Courier New" w:hAnsi="Courier New" w:cs="Courier New"/>
          <w:lang w:val="en-CA"/>
        </w:rPr>
        <w:t xml:space="preserve">        for (int i = 0; i &lt; nombreEtats; i++){</w:t>
      </w:r>
    </w:p>
    <w:p w14:paraId="4E7259FB" w14:textId="77777777" w:rsidR="00E34CFC" w:rsidRPr="0007003D" w:rsidRDefault="00E34CFC" w:rsidP="00E34CFC">
      <w:pPr>
        <w:rPr>
          <w:rFonts w:ascii="Courier New" w:hAnsi="Courier New" w:cs="Courier New"/>
          <w:lang w:val="en-CA"/>
        </w:rPr>
      </w:pPr>
      <w:r w:rsidRPr="0007003D">
        <w:rPr>
          <w:rFonts w:ascii="Courier New" w:hAnsi="Courier New" w:cs="Courier New"/>
          <w:lang w:val="en-CA"/>
        </w:rPr>
        <w:t xml:space="preserve">            URL url = getClass().getResource(nomDossier+"/"+nomDossier+(i+1)+".gif");</w:t>
      </w:r>
    </w:p>
    <w:p w14:paraId="13F2C369" w14:textId="77777777" w:rsidR="00E34CFC" w:rsidRPr="0007003D" w:rsidRDefault="00E34CFC" w:rsidP="00E34CFC">
      <w:pPr>
        <w:rPr>
          <w:rFonts w:ascii="Courier New" w:hAnsi="Courier New" w:cs="Courier New"/>
          <w:lang w:val="en-CA"/>
        </w:rPr>
      </w:pPr>
      <w:r w:rsidRPr="0007003D">
        <w:rPr>
          <w:rFonts w:ascii="Courier New" w:hAnsi="Courier New" w:cs="Courier New"/>
          <w:lang w:val="en-CA"/>
        </w:rPr>
        <w:t xml:space="preserve">            </w:t>
      </w:r>
      <w:r w:rsidRPr="0007003D">
        <w:rPr>
          <w:rFonts w:ascii="Courier New" w:hAnsi="Courier New" w:cs="Courier New"/>
          <w:highlight w:val="yellow"/>
          <w:lang w:val="en-CA"/>
        </w:rPr>
        <w:t>this.imagesAnimation</w:t>
      </w:r>
      <w:smartTag w:uri="isiresearchsoft-com/cwyw" w:element="citation">
        <w:r w:rsidRPr="0007003D">
          <w:rPr>
            <w:rFonts w:ascii="Courier New" w:hAnsi="Courier New" w:cs="Courier New"/>
            <w:highlight w:val="yellow"/>
            <w:lang w:val="en-CA"/>
          </w:rPr>
          <w:t>[i]</w:t>
        </w:r>
      </w:smartTag>
      <w:r w:rsidRPr="0007003D">
        <w:rPr>
          <w:rFonts w:ascii="Courier New" w:hAnsi="Courier New" w:cs="Courier New"/>
          <w:highlight w:val="yellow"/>
          <w:lang w:val="en-CA"/>
        </w:rPr>
        <w:t xml:space="preserve"> = new ImageIcon(url).getImage()</w:t>
      </w:r>
      <w:r w:rsidRPr="0007003D">
        <w:rPr>
          <w:rFonts w:ascii="Courier New" w:hAnsi="Courier New" w:cs="Courier New"/>
          <w:lang w:val="en-CA"/>
        </w:rPr>
        <w:t>;</w:t>
      </w:r>
    </w:p>
    <w:p w14:paraId="633F42B9" w14:textId="77777777" w:rsidR="00E34CFC" w:rsidRPr="0007003D" w:rsidRDefault="00E34CFC" w:rsidP="00E34CFC">
      <w:pPr>
        <w:rPr>
          <w:rFonts w:ascii="Courier New" w:hAnsi="Courier New" w:cs="Courier New"/>
        </w:rPr>
      </w:pPr>
      <w:r w:rsidRPr="0007003D">
        <w:rPr>
          <w:rFonts w:ascii="Courier New" w:hAnsi="Courier New" w:cs="Courier New"/>
          <w:lang w:val="en-CA"/>
        </w:rPr>
        <w:t xml:space="preserve">        </w:t>
      </w:r>
      <w:r w:rsidRPr="0007003D">
        <w:rPr>
          <w:rFonts w:ascii="Courier New" w:hAnsi="Courier New" w:cs="Courier New"/>
        </w:rPr>
        <w:t>}</w:t>
      </w:r>
    </w:p>
    <w:p w14:paraId="0CEF9A29" w14:textId="77777777" w:rsidR="00E34CFC" w:rsidRPr="0007003D" w:rsidRDefault="00E34CFC" w:rsidP="00E34CFC">
      <w:pPr>
        <w:rPr>
          <w:rFonts w:ascii="Courier New" w:hAnsi="Courier New" w:cs="Courier New"/>
        </w:rPr>
      </w:pPr>
      <w:r w:rsidRPr="0007003D">
        <w:rPr>
          <w:rFonts w:ascii="Courier New" w:hAnsi="Courier New" w:cs="Courier New"/>
        </w:rPr>
        <w:t xml:space="preserve">    }</w:t>
      </w:r>
    </w:p>
    <w:p w14:paraId="5EF9E066" w14:textId="77777777" w:rsidR="00E34CFC" w:rsidRPr="0007003D" w:rsidRDefault="00E34CFC" w:rsidP="00E34CFC">
      <w:pPr>
        <w:rPr>
          <w:rFonts w:ascii="Courier New" w:hAnsi="Courier New" w:cs="Courier New"/>
        </w:rPr>
      </w:pPr>
    </w:p>
    <w:p w14:paraId="33228A2A" w14:textId="77777777" w:rsidR="00E34CFC" w:rsidRPr="0007003D" w:rsidRDefault="00E34CFC" w:rsidP="00E34CFC">
      <w:pPr>
        <w:rPr>
          <w:rFonts w:ascii="Courier New" w:hAnsi="Courier New" w:cs="Courier New"/>
        </w:rPr>
      </w:pPr>
      <w:r w:rsidRPr="0007003D">
        <w:rPr>
          <w:rFonts w:ascii="Courier New" w:hAnsi="Courier New" w:cs="Courier New"/>
        </w:rPr>
        <w:t xml:space="preserve">    public void paint (Graphics g) {</w:t>
      </w:r>
    </w:p>
    <w:p w14:paraId="4F1B3051" w14:textId="77777777" w:rsidR="00E34CFC" w:rsidRPr="0007003D" w:rsidRDefault="00E34CFC" w:rsidP="00E34CFC">
      <w:pPr>
        <w:rPr>
          <w:rFonts w:ascii="Courier New" w:hAnsi="Courier New" w:cs="Courier New"/>
        </w:rPr>
      </w:pPr>
      <w:r w:rsidRPr="0007003D">
        <w:rPr>
          <w:rFonts w:ascii="Courier New" w:hAnsi="Courier New" w:cs="Courier New"/>
        </w:rPr>
        <w:t xml:space="preserve">        </w:t>
      </w:r>
      <w:r w:rsidRPr="0007003D">
        <w:rPr>
          <w:rFonts w:ascii="Courier New" w:hAnsi="Courier New" w:cs="Courier New"/>
          <w:highlight w:val="yellow"/>
        </w:rPr>
        <w:t>g.drawImage(imagesAnimation</w:t>
      </w:r>
      <w:smartTag w:uri="isiresearchsoft-com/cwyw" w:element="citation">
        <w:r w:rsidRPr="0007003D">
          <w:rPr>
            <w:rFonts w:ascii="Courier New" w:hAnsi="Courier New" w:cs="Courier New"/>
            <w:highlight w:val="yellow"/>
          </w:rPr>
          <w:t>[etatCourant]</w:t>
        </w:r>
      </w:smartTag>
      <w:r w:rsidRPr="0007003D">
        <w:rPr>
          <w:rFonts w:ascii="Courier New" w:hAnsi="Courier New" w:cs="Courier New"/>
          <w:highlight w:val="yellow"/>
        </w:rPr>
        <w:t>,x,y,largeur,hauteur,null)</w:t>
      </w:r>
      <w:r w:rsidRPr="0007003D">
        <w:rPr>
          <w:rFonts w:ascii="Courier New" w:hAnsi="Courier New" w:cs="Courier New"/>
        </w:rPr>
        <w:t>;</w:t>
      </w:r>
    </w:p>
    <w:p w14:paraId="61198311" w14:textId="77777777" w:rsidR="00E34CFC" w:rsidRPr="0007003D" w:rsidRDefault="00E34CFC" w:rsidP="00E34CFC">
      <w:pPr>
        <w:rPr>
          <w:rFonts w:ascii="Courier New" w:hAnsi="Courier New" w:cs="Courier New"/>
        </w:rPr>
      </w:pPr>
      <w:r w:rsidRPr="0007003D">
        <w:rPr>
          <w:rFonts w:ascii="Courier New" w:hAnsi="Courier New" w:cs="Courier New"/>
        </w:rPr>
        <w:lastRenderedPageBreak/>
        <w:t xml:space="preserve">    }</w:t>
      </w:r>
    </w:p>
    <w:p w14:paraId="2AC615BE" w14:textId="77777777" w:rsidR="00E34CFC" w:rsidRPr="0007003D" w:rsidRDefault="00E34CFC" w:rsidP="00E34CFC">
      <w:pPr>
        <w:rPr>
          <w:rFonts w:ascii="Courier New" w:hAnsi="Courier New" w:cs="Courier New"/>
        </w:rPr>
      </w:pPr>
      <w:r w:rsidRPr="0007003D">
        <w:rPr>
          <w:rFonts w:ascii="Courier New" w:hAnsi="Courier New" w:cs="Courier New"/>
        </w:rPr>
        <w:t xml:space="preserve">} </w:t>
      </w:r>
    </w:p>
    <w:p w14:paraId="0C3CE973" w14:textId="77777777" w:rsidR="00E34CFC" w:rsidRDefault="00E34CFC" w:rsidP="00E34CFC">
      <w:pPr>
        <w:pStyle w:val="Corpsdetexte"/>
      </w:pP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E34CFC" w:rsidP="00E34CFC">
      <w:pPr>
        <w:pStyle w:val="Corpsdetexte"/>
      </w:pPr>
      <w:r>
        <w:object w:dxaOrig="19244" w:dyaOrig="4276" w14:anchorId="4BE4EE6B">
          <v:shape id="_x0000_i1083" type="#_x0000_t75" style="width:500.2pt;height:109.9pt" o:ole="">
            <v:imagedata r:id="rId419" o:title=""/>
          </v:shape>
          <o:OLEObject Type="Embed" ProgID="Visio.Drawing.11" ShapeID="_x0000_i1083" DrawAspect="Content" ObjectID="_1650868799" r:id="rId420"/>
        </w:object>
      </w:r>
    </w:p>
    <w:p w14:paraId="2D0060D6" w14:textId="19879427" w:rsidR="00E34CFC" w:rsidRDefault="00E34CFC" w:rsidP="00E34CFC">
      <w:pPr>
        <w:pStyle w:val="Lgende"/>
        <w:jc w:val="center"/>
      </w:pPr>
      <w:r>
        <w:t xml:space="preserve">Figure </w:t>
      </w:r>
      <w:r>
        <w:fldChar w:fldCharType="begin"/>
      </w:r>
      <w:r>
        <w:instrText xml:space="preserve"> SEQ Figure \* ARABIC </w:instrText>
      </w:r>
      <w:r>
        <w:fldChar w:fldCharType="separate"/>
      </w:r>
      <w:r w:rsidR="007A6118">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w:t>
      </w:r>
      <w:smartTag w:uri="isiresearchsoft-com/cwyw" w:element="citation">
        <w:r>
          <w:t>[ ]</w:t>
        </w:r>
      </w:smartTag>
      <w:r>
        <w:t xml:space="preserve">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smartTag w:uri="isiresearchsoft-com/cwyw" w:element="citation">
        <w:r w:rsidRPr="00E5463B">
          <w:rPr>
            <w:rFonts w:ascii="Courier New" w:hAnsi="Courier New" w:cs="Courier New"/>
          </w:rPr>
          <w:t>[]</w:t>
        </w:r>
      </w:smartTag>
      <w:r w:rsidRPr="00E5463B">
        <w:rPr>
          <w:rFonts w:ascii="Courier New" w:hAnsi="Courier New" w:cs="Courier New"/>
        </w:rPr>
        <w:t>;</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w:t>
      </w:r>
      <w:smartTag w:uri="isiresearchsoft-com/cwyw" w:element="citation">
        <w:r w:rsidRPr="007150B5">
          <w:rPr>
            <w:rFonts w:ascii="Courier New" w:hAnsi="Courier New" w:cs="Courier New"/>
          </w:rPr>
          <w:t>[nombreEtats]</w:t>
        </w:r>
      </w:smartTag>
      <w:r w:rsidRPr="007150B5">
        <w:rPr>
          <w:rFonts w:ascii="Courier New" w:hAnsi="Courier New" w:cs="Courier New"/>
        </w:rPr>
        <w:t>;</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CC030B" w:rsidRDefault="00E34CFC" w:rsidP="00E34CFC">
      <w:pPr>
        <w:rPr>
          <w:rFonts w:ascii="Courier New" w:hAnsi="Courier New" w:cs="Courier New"/>
          <w:lang w:val="da-DK"/>
        </w:rPr>
      </w:pPr>
      <w:r w:rsidRPr="00CC030B">
        <w:rPr>
          <w:rFonts w:ascii="Courier New" w:hAnsi="Courier New" w:cs="Courier New"/>
        </w:rPr>
        <w:t xml:space="preserve">        </w:t>
      </w:r>
      <w:r w:rsidRPr="00CC030B">
        <w:rPr>
          <w:rFonts w:ascii="Courier New" w:hAnsi="Courier New" w:cs="Courier New"/>
          <w:lang w:val="da-DK"/>
        </w:rPr>
        <w:t>for (int i = 0; i &lt; nombreEtats; i++){</w:t>
      </w:r>
    </w:p>
    <w:p w14:paraId="25B3000F" w14:textId="77777777" w:rsidR="007150B5" w:rsidRPr="003E3932" w:rsidRDefault="007150B5" w:rsidP="00E34CFC">
      <w:pPr>
        <w:rPr>
          <w:lang w:val="da-DK"/>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lastRenderedPageBreak/>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w:t>
      </w:r>
      <w:smartTag w:uri="isiresearchsoft-com/cwyw" w:element="citation">
        <w:r w:rsidRPr="00DB6CF5">
          <w:rPr>
            <w:rFonts w:ascii="Courier New" w:hAnsi="Courier New" w:cs="Courier New"/>
            <w:highlight w:val="yellow"/>
            <w:lang w:val="en-CA"/>
          </w:rPr>
          <w:t>[i]</w:t>
        </w:r>
      </w:smartTag>
      <w:r w:rsidRPr="00DB6CF5">
        <w:rPr>
          <w:rFonts w:ascii="Courier New" w:hAnsi="Courier New" w:cs="Courier New"/>
          <w:highlight w:val="yellow"/>
          <w:lang w:val="en-CA"/>
        </w:rPr>
        <w:t xml:space="preserve">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smartTag w:uri="isiresearchsoft-com/cwyw" w:element="citation">
        <w:r w:rsidRPr="003E3932">
          <w:t>[</w:t>
        </w:r>
        <w:r w:rsidRPr="003E3932">
          <w:rPr>
            <w:i/>
            <w:iCs/>
          </w:rPr>
          <w:t>i</w:t>
        </w:r>
        <w:r w:rsidRPr="003E3932">
          <w:t>]</w:t>
        </w:r>
      </w:smartTag>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smartTag w:uri="isiresearchsoft-com/cwyw" w:element="citation">
        <w:r>
          <w:t>[3]</w:t>
        </w:r>
      </w:smartTag>
      <w:r>
        <w:t xml:space="preserve">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w:t>
      </w:r>
      <w:smartTag w:uri="isiresearchsoft-com/cwyw" w:element="citation">
        <w:r w:rsidRPr="001977D9">
          <w:rPr>
            <w:rFonts w:ascii="Courier New" w:hAnsi="Courier New" w:cs="Courier New"/>
            <w:highlight w:val="yellow"/>
          </w:rPr>
          <w:t>[etatCourant]</w:t>
        </w:r>
      </w:smartTag>
      <w:r w:rsidRPr="001977D9">
        <w:rPr>
          <w:rFonts w:ascii="Courier New" w:hAnsi="Courier New" w:cs="Courier New"/>
          <w:highlight w:val="yellow"/>
        </w:rPr>
        <w: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lastRenderedPageBreak/>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System.out.println(unInt);</w:t>
      </w:r>
    </w:p>
    <w:p w14:paraId="0C6B18D4" w14:textId="77777777" w:rsidR="00E34CFC" w:rsidRPr="00F203AD" w:rsidRDefault="00E34CFC" w:rsidP="00E34CFC">
      <w:pPr>
        <w:rPr>
          <w:rFonts w:ascii="Courier New" w:hAnsi="Courier New" w:cs="Courier New"/>
          <w:lang w:val="en-CA"/>
        </w:rPr>
      </w:pPr>
      <w:r w:rsidRPr="008C1272">
        <w:rPr>
          <w:rFonts w:ascii="Courier New" w:hAnsi="Courier New" w:cs="Courier New"/>
          <w:lang w:val="en-CA"/>
        </w:rPr>
        <w:t xml:space="preserve">    </w:t>
      </w:r>
      <w:r w:rsidRPr="00F203AD">
        <w:rPr>
          <w:rFonts w:ascii="Courier New" w:hAnsi="Courier New" w:cs="Courier New"/>
          <w:lang w:val="en-CA"/>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62072F" w:rsidRDefault="00E34CFC" w:rsidP="00E34CFC">
      <w:pPr>
        <w:rPr>
          <w:rFonts w:ascii="Courier New" w:hAnsi="Courier New" w:cs="Courier New"/>
          <w:lang w:val="en-CA"/>
        </w:rPr>
      </w:pPr>
      <w:r w:rsidRPr="0062072F">
        <w:rPr>
          <w:rFonts w:ascii="Courier New" w:hAnsi="Courier New" w:cs="Courier New"/>
          <w:lang w:val="fr-CA"/>
        </w:rPr>
        <w:t xml:space="preserve">        </w:t>
      </w:r>
      <w:r w:rsidRPr="0062072F">
        <w:rPr>
          <w:rFonts w:ascii="Courier New" w:hAnsi="Courier New" w:cs="Courier New"/>
          <w:lang w:val="en-CA"/>
        </w:rPr>
        <w:t xml:space="preserve">for (int i = 0; i &lt; tableauDe5Int.length; i++)           </w:t>
      </w:r>
    </w:p>
    <w:p w14:paraId="7415FF16" w14:textId="77777777" w:rsidR="00E34CFC" w:rsidRPr="0062072F" w:rsidRDefault="00E34CFC" w:rsidP="00E34CFC">
      <w:pPr>
        <w:rPr>
          <w:rFonts w:ascii="Courier New" w:hAnsi="Courier New" w:cs="Courier New"/>
          <w:lang w:val="en-CA"/>
        </w:rPr>
      </w:pPr>
      <w:r w:rsidRPr="0062072F">
        <w:rPr>
          <w:rFonts w:ascii="Courier New" w:hAnsi="Courier New" w:cs="Courier New"/>
          <w:lang w:val="en-CA"/>
        </w:rPr>
        <w:t xml:space="preserve">            System.out.println(i+" "+ tableauDe5Int[i]);</w:t>
      </w:r>
    </w:p>
    <w:p w14:paraId="0AE7F232" w14:textId="77777777" w:rsidR="00E34CFC" w:rsidRPr="00B3481C"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BC3F2B" w:rsidRDefault="00E34CFC" w:rsidP="00E34CFC">
      <w:pPr>
        <w:rPr>
          <w:rFonts w:ascii="Courier New" w:hAnsi="Courier New" w:cs="Courier New"/>
          <w:lang w:val="fr-CA"/>
        </w:rPr>
      </w:pPr>
      <w:r w:rsidRPr="00987104">
        <w:rPr>
          <w:rFonts w:ascii="Courier New" w:hAnsi="Courier New" w:cs="Courier New"/>
          <w:lang w:val="fr-CA"/>
        </w:rPr>
        <w:t xml:space="preserve">        </w:t>
      </w:r>
      <w:r w:rsidRPr="00BC3F2B">
        <w:rPr>
          <w:rFonts w:ascii="Courier New" w:hAnsi="Courier New" w:cs="Courier New"/>
          <w:lang w:val="fr-CA"/>
        </w:rPr>
        <w:t xml:space="preserve">for (int unInt : tableauDe5Int)            </w:t>
      </w:r>
    </w:p>
    <w:p w14:paraId="2FFCE9BB" w14:textId="77777777" w:rsidR="00E34CFC" w:rsidRPr="00BC3F2B" w:rsidRDefault="00E34CFC" w:rsidP="00E34CFC">
      <w:pPr>
        <w:rPr>
          <w:rFonts w:ascii="Courier New" w:hAnsi="Courier New" w:cs="Courier New"/>
          <w:lang w:val="fr-CA"/>
        </w:rPr>
      </w:pPr>
      <w:r w:rsidRPr="00BC3F2B">
        <w:rPr>
          <w:rFonts w:ascii="Courier New" w:hAnsi="Courier New" w:cs="Courier New"/>
          <w:lang w:val="fr-CA"/>
        </w:rPr>
        <w:t xml:space="preserve">             System.out.println(unInt);</w:t>
      </w:r>
    </w:p>
    <w:p w14:paraId="149F6B3A" w14:textId="77777777" w:rsidR="00E34CFC" w:rsidRPr="00BC3F2B" w:rsidRDefault="00E34CFC" w:rsidP="00E34CFC">
      <w:pPr>
        <w:pStyle w:val="Corpsdetexte"/>
        <w:rPr>
          <w:lang w:val="fr-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lastRenderedPageBreak/>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03AD" w:rsidRDefault="00E34CFC" w:rsidP="00E34CFC">
      <w:pPr>
        <w:rPr>
          <w:rFonts w:ascii="Courier New" w:hAnsi="Courier New" w:cs="Courier New"/>
          <w:lang w:val="en-CA"/>
        </w:rPr>
      </w:pPr>
      <w:r w:rsidRPr="00CA724B">
        <w:rPr>
          <w:rFonts w:ascii="Courier New" w:hAnsi="Courier New" w:cs="Courier New"/>
          <w:lang w:val="en-CA"/>
        </w:rPr>
        <w:t xml:space="preserve">        </w:t>
      </w:r>
      <w:r w:rsidRPr="00F203AD">
        <w:rPr>
          <w:rFonts w:ascii="Courier New" w:hAnsi="Courier New" w:cs="Courier New"/>
          <w:lang w:val="en-CA"/>
        </w:rPr>
        <w:t>}</w:t>
      </w:r>
    </w:p>
    <w:p w14:paraId="7C636ACF" w14:textId="77777777" w:rsidR="00E34CFC" w:rsidRPr="00FF5E45" w:rsidRDefault="00E34CFC" w:rsidP="00E34CFC">
      <w:pPr>
        <w:rPr>
          <w:rFonts w:ascii="Courier New" w:hAnsi="Courier New" w:cs="Courier New"/>
          <w:lang w:val="fr-CA"/>
        </w:rPr>
      </w:pPr>
      <w:r w:rsidRPr="00F203AD">
        <w:rPr>
          <w:rFonts w:ascii="Courier New" w:hAnsi="Courier New" w:cs="Courier New"/>
          <w:lang w:val="en-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CA724B" w:rsidRDefault="00E34CFC" w:rsidP="00E34CFC">
      <w:pPr>
        <w:rPr>
          <w:rFonts w:ascii="Courier New" w:hAnsi="Courier New" w:cs="Courier New"/>
          <w:lang w:val="en-CA"/>
        </w:rPr>
      </w:pPr>
      <w:r w:rsidRPr="00FF5E45">
        <w:rPr>
          <w:rFonts w:ascii="Courier New" w:hAnsi="Courier New" w:cs="Courier New"/>
          <w:lang w:val="fr-CA"/>
        </w:rPr>
        <w:t xml:space="preserve">                </w:t>
      </w:r>
      <w:r w:rsidRPr="00CA724B">
        <w:rPr>
          <w:rFonts w:ascii="Courier New" w:hAnsi="Courier New" w:cs="Courier New"/>
          <w:lang w:val="en-CA"/>
        </w:rPr>
        <w:t>System.out.print(unInt + " ");</w:t>
      </w:r>
    </w:p>
    <w:p w14:paraId="426708BF"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            </w:t>
      </w:r>
    </w:p>
    <w:p w14:paraId="05C75E15" w14:textId="77777777" w:rsidR="00E34CFC" w:rsidRPr="00CA724B" w:rsidRDefault="00E34CFC" w:rsidP="00E34CFC">
      <w:pPr>
        <w:rPr>
          <w:rFonts w:ascii="Courier New" w:hAnsi="Courier New" w:cs="Courier New"/>
          <w:lang w:val="fr-CA"/>
        </w:rPr>
      </w:pPr>
      <w:r w:rsidRPr="00CA724B">
        <w:rPr>
          <w:rFonts w:ascii="Courier New" w:hAnsi="Courier New" w:cs="Courier New"/>
          <w:lang w:val="en-CA"/>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4B3447" w:rsidRDefault="00E34CFC" w:rsidP="00E34CFC">
      <w:pPr>
        <w:rPr>
          <w:rFonts w:ascii="Courier New" w:hAnsi="Courier New" w:cs="Courier New"/>
          <w:lang w:val="en-CA"/>
        </w:rPr>
      </w:pPr>
      <w:r w:rsidRPr="004B3447">
        <w:rPr>
          <w:rFonts w:ascii="Courier New" w:hAnsi="Courier New" w:cs="Courier New"/>
          <w:lang w:val="fr-CA"/>
        </w:rPr>
        <w:t xml:space="preserve">        </w:t>
      </w:r>
      <w:r w:rsidRPr="004B3447">
        <w:rPr>
          <w:rFonts w:ascii="Courier New" w:hAnsi="Courier New" w:cs="Courier New"/>
          <w:lang w:val="en-CA"/>
        </w:rPr>
        <w:t>for (int i = 0; i &lt; 2 ; i++){</w:t>
      </w:r>
    </w:p>
    <w:p w14:paraId="0321B21C" w14:textId="77777777" w:rsidR="00E34CFC" w:rsidRPr="004B3447" w:rsidRDefault="00E34CFC" w:rsidP="00E34CFC">
      <w:pPr>
        <w:rPr>
          <w:rFonts w:ascii="Courier New" w:hAnsi="Courier New" w:cs="Courier New"/>
          <w:lang w:val="en-CA"/>
        </w:rPr>
      </w:pPr>
      <w:r w:rsidRPr="004B3447">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4B3447">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424786" w:rsidRDefault="00E34CFC" w:rsidP="00E34CFC">
      <w:pPr>
        <w:rPr>
          <w:rFonts w:ascii="Courier New" w:hAnsi="Courier New" w:cs="Courier New"/>
          <w:lang w:val="en-CA"/>
        </w:rPr>
      </w:pPr>
      <w:r w:rsidRPr="00424786">
        <w:rPr>
          <w:rFonts w:ascii="Courier New" w:hAnsi="Courier New" w:cs="Courier New"/>
          <w:lang w:val="fr-CA"/>
        </w:rPr>
        <w:t xml:space="preserve">                </w:t>
      </w:r>
      <w:r w:rsidRPr="00424786">
        <w:rPr>
          <w:rFonts w:ascii="Courier New" w:hAnsi="Courier New" w:cs="Courier New"/>
          <w:lang w:val="en-CA"/>
        </w:rPr>
        <w:t>System.out.print(unInt + " ");</w:t>
      </w:r>
    </w:p>
    <w:p w14:paraId="17B30585" w14:textId="77777777" w:rsidR="00E34CFC" w:rsidRPr="00424786" w:rsidRDefault="00E34CFC" w:rsidP="00E34CFC">
      <w:pPr>
        <w:rPr>
          <w:rFonts w:ascii="Courier New" w:hAnsi="Courier New" w:cs="Courier New"/>
          <w:lang w:val="en-CA"/>
        </w:rPr>
      </w:pPr>
      <w:r w:rsidRPr="00424786">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424786">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22135E" w:rsidP="00E34CFC">
      <w:pPr>
        <w:pStyle w:val="Corpsdetexte"/>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7B218111" w14:textId="77777777" w:rsidR="00E34CFC" w:rsidRPr="00B61D7A" w:rsidRDefault="00E34CFC" w:rsidP="00E34CFC">
      <w:pPr>
        <w:rPr>
          <w:rFonts w:ascii="Courier New" w:hAnsi="Courier New" w:cs="Courier New"/>
        </w:rPr>
      </w:pPr>
      <w:r w:rsidRPr="00B61D7A">
        <w:rPr>
          <w:rFonts w:ascii="Courier New" w:hAnsi="Courier New" w:cs="Courier New"/>
        </w:rPr>
        <w:t>package JeuSimple;</w:t>
      </w:r>
    </w:p>
    <w:p w14:paraId="4F615299" w14:textId="77777777" w:rsidR="00E34CFC" w:rsidRPr="00B61D7A" w:rsidRDefault="00E34CFC" w:rsidP="00E34CFC">
      <w:pPr>
        <w:rPr>
          <w:rFonts w:ascii="Courier New" w:hAnsi="Courier New" w:cs="Courier New"/>
        </w:rPr>
      </w:pPr>
      <w:r w:rsidRPr="00B61D7A">
        <w:rPr>
          <w:rFonts w:ascii="Courier New" w:hAnsi="Courier New" w:cs="Courier New"/>
        </w:rPr>
        <w:t>/*</w:t>
      </w:r>
    </w:p>
    <w:p w14:paraId="63AAA74C" w14:textId="77777777" w:rsidR="00E34CFC" w:rsidRPr="00B61D7A" w:rsidRDefault="00E34CFC" w:rsidP="00E34CFC">
      <w:pPr>
        <w:rPr>
          <w:rFonts w:ascii="Courier New" w:hAnsi="Courier New" w:cs="Courier New"/>
        </w:rPr>
      </w:pPr>
      <w:r w:rsidRPr="00B61D7A">
        <w:rPr>
          <w:rFonts w:ascii="Courier New" w:hAnsi="Courier New" w:cs="Courier New"/>
        </w:rPr>
        <w:t xml:space="preserve"> * MondeDuJeu.java</w:t>
      </w:r>
    </w:p>
    <w:p w14:paraId="24E10825" w14:textId="77777777" w:rsidR="00E34CFC" w:rsidRPr="00B61D7A" w:rsidRDefault="00E34CFC" w:rsidP="00E34CFC">
      <w:pPr>
        <w:rPr>
          <w:rFonts w:ascii="Courier New" w:hAnsi="Courier New" w:cs="Courier New"/>
        </w:rPr>
      </w:pPr>
      <w:r w:rsidRPr="00B61D7A">
        <w:rPr>
          <w:rFonts w:ascii="Courier New" w:hAnsi="Courier New" w:cs="Courier New"/>
        </w:rPr>
        <w:t xml:space="preserve"> * Plusieurs bonhommes dans un Vector</w:t>
      </w:r>
    </w:p>
    <w:p w14:paraId="68023EBE" w14:textId="77777777" w:rsidR="00E34CFC" w:rsidRPr="00B61D7A" w:rsidRDefault="00E34CFC" w:rsidP="00E34CFC">
      <w:pPr>
        <w:rPr>
          <w:rFonts w:ascii="Courier New" w:hAnsi="Courier New" w:cs="Courier New"/>
        </w:rPr>
      </w:pPr>
      <w:r w:rsidRPr="00B61D7A">
        <w:rPr>
          <w:rFonts w:ascii="Courier New" w:hAnsi="Courier New" w:cs="Courier New"/>
        </w:rPr>
        <w:t xml:space="preserve"> * Le Iti vole (changement du dessin à chaque état)</w:t>
      </w:r>
    </w:p>
    <w:p w14:paraId="392DEDEB" w14:textId="77777777" w:rsidR="00E34CFC" w:rsidRPr="00B61D7A" w:rsidRDefault="00E34CFC" w:rsidP="00E34CFC">
      <w:pPr>
        <w:rPr>
          <w:rFonts w:ascii="Courier New" w:hAnsi="Courier New" w:cs="Courier New"/>
        </w:rPr>
      </w:pPr>
      <w:r w:rsidRPr="00B61D7A">
        <w:rPr>
          <w:rFonts w:ascii="Courier New" w:hAnsi="Courier New" w:cs="Courier New"/>
        </w:rPr>
        <w:t xml:space="preserve"> * Ajoute un coq (animation par séquence d'images)</w:t>
      </w:r>
    </w:p>
    <w:p w14:paraId="320D239E" w14:textId="77777777" w:rsidR="00E34CFC" w:rsidRPr="00B61D7A" w:rsidRDefault="00E34CFC" w:rsidP="00E34CFC">
      <w:pPr>
        <w:rPr>
          <w:rFonts w:ascii="Courier New" w:hAnsi="Courier New" w:cs="Courier New"/>
          <w:lang w:val="fr-CA"/>
        </w:rPr>
      </w:pPr>
      <w:r w:rsidRPr="00B61D7A">
        <w:rPr>
          <w:rFonts w:ascii="Courier New" w:hAnsi="Courier New" w:cs="Courier New"/>
          <w:lang w:val="fr-CA"/>
        </w:rPr>
        <w:t>*/</w:t>
      </w:r>
    </w:p>
    <w:p w14:paraId="3D1C36AC" w14:textId="77777777" w:rsidR="00E34CFC" w:rsidRPr="00B61D7A" w:rsidRDefault="00E34CFC" w:rsidP="00E34CFC">
      <w:pPr>
        <w:rPr>
          <w:rFonts w:ascii="Courier New" w:hAnsi="Courier New" w:cs="Courier New"/>
          <w:lang w:val="fr-CA"/>
        </w:rPr>
      </w:pPr>
      <w:r w:rsidRPr="00B61D7A">
        <w:rPr>
          <w:rFonts w:ascii="Courier New" w:hAnsi="Courier New" w:cs="Courier New"/>
          <w:lang w:val="fr-CA"/>
        </w:rPr>
        <w:t>import java.awt.*;</w:t>
      </w:r>
    </w:p>
    <w:p w14:paraId="7E6A28E4" w14:textId="77777777" w:rsidR="00E34CFC" w:rsidRPr="00B61D7A" w:rsidRDefault="00E34CFC" w:rsidP="00E34CFC">
      <w:pPr>
        <w:rPr>
          <w:rFonts w:ascii="Courier New" w:hAnsi="Courier New" w:cs="Courier New"/>
        </w:rPr>
      </w:pPr>
      <w:r w:rsidRPr="00B61D7A">
        <w:rPr>
          <w:rFonts w:ascii="Courier New" w:hAnsi="Courier New" w:cs="Courier New"/>
        </w:rPr>
        <w:t>import java.awt.event.*;</w:t>
      </w:r>
    </w:p>
    <w:p w14:paraId="49AFACD0" w14:textId="77777777" w:rsidR="00E34CFC" w:rsidRPr="00B61D7A" w:rsidRDefault="00E34CFC" w:rsidP="00E34CFC">
      <w:pPr>
        <w:rPr>
          <w:rFonts w:ascii="Courier New" w:hAnsi="Courier New" w:cs="Courier New"/>
        </w:rPr>
      </w:pPr>
      <w:r w:rsidRPr="00B61D7A">
        <w:rPr>
          <w:rFonts w:ascii="Courier New" w:hAnsi="Courier New" w:cs="Courier New"/>
        </w:rPr>
        <w:t>import java.net.URL;</w:t>
      </w:r>
    </w:p>
    <w:p w14:paraId="7385764F" w14:textId="77777777" w:rsidR="00E34CFC" w:rsidRPr="00B61D7A" w:rsidRDefault="00E34CFC" w:rsidP="00E34CFC">
      <w:pPr>
        <w:rPr>
          <w:rFonts w:ascii="Courier New" w:hAnsi="Courier New" w:cs="Courier New"/>
        </w:rPr>
      </w:pPr>
      <w:r w:rsidRPr="00B61D7A">
        <w:rPr>
          <w:rFonts w:ascii="Courier New" w:hAnsi="Courier New" w:cs="Courier New"/>
        </w:rPr>
        <w:lastRenderedPageBreak/>
        <w:t>import java.applet.*;</w:t>
      </w:r>
    </w:p>
    <w:p w14:paraId="6218B13A" w14:textId="77777777" w:rsidR="00E34CFC" w:rsidRPr="00B61D7A" w:rsidRDefault="00E34CFC" w:rsidP="00E34CFC">
      <w:pPr>
        <w:rPr>
          <w:rFonts w:ascii="Courier New" w:hAnsi="Courier New" w:cs="Courier New"/>
        </w:rPr>
      </w:pPr>
      <w:r w:rsidRPr="00B61D7A">
        <w:rPr>
          <w:rFonts w:ascii="Courier New" w:hAnsi="Courier New" w:cs="Courier New"/>
        </w:rPr>
        <w:t>import java.util.*;</w:t>
      </w:r>
    </w:p>
    <w:p w14:paraId="6853FA13" w14:textId="77777777" w:rsidR="00E34CFC" w:rsidRPr="00B61D7A" w:rsidRDefault="00E34CFC" w:rsidP="00E34CFC">
      <w:pPr>
        <w:rPr>
          <w:rFonts w:ascii="Courier New" w:hAnsi="Courier New" w:cs="Courier New"/>
        </w:rPr>
      </w:pPr>
      <w:r w:rsidRPr="00B61D7A">
        <w:rPr>
          <w:rFonts w:ascii="Courier New" w:hAnsi="Courier New" w:cs="Courier New"/>
        </w:rPr>
        <w:t>import java.net.*;</w:t>
      </w:r>
    </w:p>
    <w:p w14:paraId="78AD9C57"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import javax.swing.*;</w:t>
      </w:r>
    </w:p>
    <w:p w14:paraId="3753B5F5"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public class </w:t>
      </w:r>
      <w:r w:rsidRPr="00B61D7A">
        <w:rPr>
          <w:rFonts w:ascii="Courier New" w:hAnsi="Courier New" w:cs="Courier New"/>
          <w:highlight w:val="yellow"/>
          <w:lang w:val="en-CA"/>
        </w:rPr>
        <w:t>MondeDuJeu</w:t>
      </w:r>
      <w:r w:rsidRPr="00B61D7A">
        <w:rPr>
          <w:rFonts w:ascii="Courier New" w:hAnsi="Courier New" w:cs="Courier New"/>
          <w:lang w:val="en-CA"/>
        </w:rPr>
        <w:t xml:space="preserve"> {</w:t>
      </w:r>
    </w:p>
    <w:p w14:paraId="217857B1" w14:textId="77777777" w:rsidR="00E34CFC" w:rsidRPr="00B61D7A" w:rsidRDefault="00E34CFC" w:rsidP="00E34CFC">
      <w:pPr>
        <w:rPr>
          <w:rFonts w:ascii="Courier New" w:hAnsi="Courier New" w:cs="Courier New"/>
          <w:lang w:val="en-CA"/>
        </w:rPr>
      </w:pPr>
    </w:p>
    <w:p w14:paraId="20C8D30E" w14:textId="77777777" w:rsidR="00E34CFC" w:rsidRPr="00B61D7A" w:rsidRDefault="00E34CFC" w:rsidP="00E34CFC">
      <w:pPr>
        <w:rPr>
          <w:rFonts w:ascii="Courier New" w:hAnsi="Courier New" w:cs="Courier New"/>
        </w:rPr>
      </w:pPr>
      <w:r w:rsidRPr="00B61D7A">
        <w:rPr>
          <w:rFonts w:ascii="Courier New" w:hAnsi="Courier New" w:cs="Courier New"/>
          <w:lang w:val="en-CA"/>
        </w:rPr>
        <w:t xml:space="preserve">    </w:t>
      </w:r>
      <w:r w:rsidRPr="00B61D7A">
        <w:rPr>
          <w:rFonts w:ascii="Courier New" w:hAnsi="Courier New" w:cs="Courier New"/>
        </w:rPr>
        <w:t>// Taille du monde</w:t>
      </w:r>
    </w:p>
    <w:p w14:paraId="53558AF0" w14:textId="77777777" w:rsidR="00E34CFC" w:rsidRPr="00B61D7A" w:rsidRDefault="00E34CFC" w:rsidP="00E34CFC">
      <w:pPr>
        <w:rPr>
          <w:rFonts w:ascii="Courier New" w:hAnsi="Courier New" w:cs="Courier New"/>
        </w:rPr>
      </w:pPr>
      <w:r w:rsidRPr="00B61D7A">
        <w:rPr>
          <w:rFonts w:ascii="Courier New" w:hAnsi="Courier New" w:cs="Courier New"/>
        </w:rPr>
        <w:t xml:space="preserve">    public static int LARGEURMONDE = 400;</w:t>
      </w:r>
    </w:p>
    <w:p w14:paraId="13C004A3" w14:textId="77777777" w:rsidR="00E34CFC" w:rsidRPr="00B61D7A" w:rsidRDefault="00E34CFC" w:rsidP="00E34CFC">
      <w:pPr>
        <w:rPr>
          <w:rFonts w:ascii="Courier New" w:hAnsi="Courier New" w:cs="Courier New"/>
        </w:rPr>
      </w:pPr>
      <w:r w:rsidRPr="00B61D7A">
        <w:rPr>
          <w:rFonts w:ascii="Courier New" w:hAnsi="Courier New" w:cs="Courier New"/>
        </w:rPr>
        <w:t xml:space="preserve">    public static int HAUTEURMONDE = 400;</w:t>
      </w:r>
    </w:p>
    <w:p w14:paraId="487EA6D3" w14:textId="77777777" w:rsidR="00E34CFC" w:rsidRPr="00B61D7A" w:rsidRDefault="00E34CFC" w:rsidP="00E34CFC">
      <w:pPr>
        <w:rPr>
          <w:rFonts w:ascii="Courier New" w:hAnsi="Courier New" w:cs="Courier New"/>
        </w:rPr>
      </w:pPr>
    </w:p>
    <w:p w14:paraId="3DD2BCAD" w14:textId="77777777" w:rsidR="00E34CFC" w:rsidRPr="00B61D7A" w:rsidRDefault="00E34CFC" w:rsidP="00E34CFC">
      <w:pPr>
        <w:rPr>
          <w:rFonts w:ascii="Courier New" w:hAnsi="Courier New" w:cs="Courier New"/>
        </w:rPr>
      </w:pPr>
      <w:r w:rsidRPr="00B61D7A">
        <w:rPr>
          <w:rFonts w:ascii="Courier New" w:hAnsi="Courier New" w:cs="Courier New"/>
        </w:rPr>
        <w:t xml:space="preserve">    protected Vector vecteurEntites;</w:t>
      </w:r>
    </w:p>
    <w:p w14:paraId="589D1263" w14:textId="77777777" w:rsidR="00E34CFC" w:rsidRPr="00B61D7A" w:rsidRDefault="00E34CFC" w:rsidP="00E34CFC">
      <w:pPr>
        <w:rPr>
          <w:rFonts w:ascii="Courier New" w:hAnsi="Courier New" w:cs="Courier New"/>
        </w:rPr>
      </w:pPr>
      <w:r w:rsidRPr="00B61D7A">
        <w:rPr>
          <w:rFonts w:ascii="Courier New" w:hAnsi="Courier New" w:cs="Courier New"/>
        </w:rPr>
        <w:t xml:space="preserve">    protected ImageIcon imagesCoq</w:t>
      </w:r>
      <w:smartTag w:uri="isiresearchsoft-com/cwyw" w:element="citation">
        <w:r w:rsidRPr="00B61D7A">
          <w:rPr>
            <w:rFonts w:ascii="Courier New" w:hAnsi="Courier New" w:cs="Courier New"/>
          </w:rPr>
          <w:t>[]</w:t>
        </w:r>
      </w:smartTag>
      <w:r w:rsidRPr="00B61D7A">
        <w:rPr>
          <w:rFonts w:ascii="Courier New" w:hAnsi="Courier New" w:cs="Courier New"/>
        </w:rPr>
        <w:t>;</w:t>
      </w:r>
    </w:p>
    <w:p w14:paraId="1CD73C21"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082A8181" w14:textId="77777777" w:rsidR="00E34CFC" w:rsidRPr="00B61D7A" w:rsidRDefault="00E34CFC" w:rsidP="00E34CFC">
      <w:pPr>
        <w:rPr>
          <w:rFonts w:ascii="Courier New" w:hAnsi="Courier New" w:cs="Courier New"/>
        </w:rPr>
      </w:pPr>
      <w:r w:rsidRPr="00B61D7A">
        <w:rPr>
          <w:rFonts w:ascii="Courier New" w:hAnsi="Courier New" w:cs="Courier New"/>
        </w:rPr>
        <w:t xml:space="preserve">    public </w:t>
      </w:r>
      <w:r w:rsidRPr="00B61D7A">
        <w:rPr>
          <w:rFonts w:ascii="Courier New" w:hAnsi="Courier New" w:cs="Courier New"/>
          <w:highlight w:val="yellow"/>
        </w:rPr>
        <w:t>MondeDuJeu</w:t>
      </w:r>
      <w:r w:rsidRPr="00B61D7A">
        <w:rPr>
          <w:rFonts w:ascii="Courier New" w:hAnsi="Courier New" w:cs="Courier New"/>
        </w:rPr>
        <w:t>() {</w:t>
      </w:r>
    </w:p>
    <w:p w14:paraId="61B6D83A"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 = new Vector();</w:t>
      </w:r>
    </w:p>
    <w:p w14:paraId="3E9202E9"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BotAnimeAvecCri(10,100,20,40,3,3,true,"Son2.wav"));</w:t>
      </w:r>
    </w:p>
    <w:p w14:paraId="02867652"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ItiAnimeAvecCriVolant(200,50,50,100,3,0,true,"Son3.wav"));</w:t>
      </w:r>
    </w:p>
    <w:p w14:paraId="7B75DAD0"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KennyAnimeAvecCri(100,50,30,60,3,9,true,"Son1.wav"));</w:t>
      </w:r>
    </w:p>
    <w:p w14:paraId="73585227"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EntiteAnimeAvecCriEtSequenceImages(50,100,100,100,5,5,true,"Son4.wav",9,"coq"));</w:t>
      </w:r>
    </w:p>
    <w:p w14:paraId="1E548500" w14:textId="77777777" w:rsidR="00E34CFC" w:rsidRPr="00B61D7A" w:rsidRDefault="00E34CFC" w:rsidP="00E34CFC">
      <w:pPr>
        <w:rPr>
          <w:rFonts w:ascii="Courier New" w:hAnsi="Courier New" w:cs="Courier New"/>
        </w:rPr>
      </w:pPr>
      <w:r w:rsidRPr="00B61D7A">
        <w:rPr>
          <w:rFonts w:ascii="Courier New" w:hAnsi="Courier New" w:cs="Courier New"/>
        </w:rPr>
        <w:t xml:space="preserve">        vecteurEntites.addElement(new EntiteAnimeAvecCriEtSequenceImages(175,350,50,50,0,0,true,"invince.wav",6,"homer"));</w:t>
      </w:r>
    </w:p>
    <w:p w14:paraId="2B7F1AF5"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4639E732" w14:textId="77777777" w:rsidR="00E34CFC" w:rsidRPr="0013554C" w:rsidRDefault="00E34CFC" w:rsidP="00E34CFC">
      <w:pPr>
        <w:rPr>
          <w:rFonts w:ascii="Courier New" w:hAnsi="Courier New" w:cs="Courier New"/>
          <w:lang w:val="en-CA"/>
        </w:rPr>
      </w:pPr>
      <w:r w:rsidRPr="00B61D7A">
        <w:rPr>
          <w:rFonts w:ascii="Courier New" w:hAnsi="Courier New" w:cs="Courier New"/>
        </w:rPr>
        <w:t xml:space="preserve">    </w:t>
      </w:r>
      <w:r w:rsidRPr="0013554C">
        <w:rPr>
          <w:rFonts w:ascii="Courier New" w:hAnsi="Courier New" w:cs="Courier New"/>
          <w:lang w:val="en-CA"/>
        </w:rPr>
        <w:t xml:space="preserve">public void </w:t>
      </w:r>
      <w:r w:rsidRPr="0013554C">
        <w:rPr>
          <w:rFonts w:ascii="Courier New" w:hAnsi="Courier New" w:cs="Courier New"/>
          <w:highlight w:val="yellow"/>
          <w:lang w:val="en-CA"/>
        </w:rPr>
        <w:t>prochaineScene</w:t>
      </w:r>
      <w:r w:rsidRPr="0013554C">
        <w:rPr>
          <w:rFonts w:ascii="Courier New" w:hAnsi="Courier New" w:cs="Courier New"/>
          <w:lang w:val="en-CA"/>
        </w:rPr>
        <w:t>(){</w:t>
      </w:r>
    </w:p>
    <w:p w14:paraId="366739DD" w14:textId="77777777" w:rsidR="00E34CFC" w:rsidRPr="0013554C" w:rsidRDefault="00E34CFC" w:rsidP="00E34CFC">
      <w:pPr>
        <w:rPr>
          <w:rFonts w:ascii="Courier New" w:hAnsi="Courier New" w:cs="Courier New"/>
          <w:lang w:val="en-CA"/>
        </w:rPr>
      </w:pPr>
      <w:r w:rsidRPr="0013554C">
        <w:rPr>
          <w:rFonts w:ascii="Courier New" w:hAnsi="Courier New" w:cs="Courier New"/>
          <w:lang w:val="en-CA"/>
        </w:rPr>
        <w:t xml:space="preserve">        for(Iterator unIterator = vecteurEntites.iterator(); unIterator.hasNext();){</w:t>
      </w:r>
    </w:p>
    <w:p w14:paraId="31239ED0" w14:textId="77777777" w:rsidR="00E34CFC" w:rsidRPr="00B61D7A" w:rsidRDefault="00E34CFC" w:rsidP="00E34CFC">
      <w:pPr>
        <w:rPr>
          <w:rFonts w:ascii="Courier New" w:hAnsi="Courier New" w:cs="Courier New"/>
        </w:rPr>
      </w:pPr>
      <w:r w:rsidRPr="0013554C">
        <w:rPr>
          <w:rFonts w:ascii="Courier New" w:hAnsi="Courier New" w:cs="Courier New"/>
          <w:lang w:val="en-CA"/>
        </w:rPr>
        <w:t xml:space="preserve">            </w:t>
      </w:r>
      <w:r w:rsidRPr="00B61D7A">
        <w:rPr>
          <w:rFonts w:ascii="Courier New" w:hAnsi="Courier New" w:cs="Courier New"/>
        </w:rPr>
        <w:t>((EntiteAnime)unIterator.next()).prochaineScene(LARGEURMONDE,HAUTEURMONDE);</w:t>
      </w:r>
    </w:p>
    <w:p w14:paraId="3E906F00" w14:textId="77777777" w:rsidR="00E34CFC" w:rsidRPr="00B61D7A" w:rsidRDefault="00E34CFC" w:rsidP="00E34CFC">
      <w:pPr>
        <w:rPr>
          <w:rFonts w:ascii="Courier New" w:hAnsi="Courier New" w:cs="Courier New"/>
          <w:lang w:val="en-CA"/>
        </w:rPr>
      </w:pPr>
      <w:r w:rsidRPr="00B61D7A">
        <w:rPr>
          <w:rFonts w:ascii="Courier New" w:hAnsi="Courier New" w:cs="Courier New"/>
        </w:rPr>
        <w:t xml:space="preserve">        </w:t>
      </w:r>
      <w:r w:rsidRPr="00B61D7A">
        <w:rPr>
          <w:rFonts w:ascii="Courier New" w:hAnsi="Courier New" w:cs="Courier New"/>
          <w:lang w:val="en-CA"/>
        </w:rPr>
        <w:t>}</w:t>
      </w:r>
    </w:p>
    <w:p w14:paraId="45FF19E2"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    }</w:t>
      </w:r>
    </w:p>
    <w:p w14:paraId="6690C67F"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    public void </w:t>
      </w:r>
      <w:r w:rsidRPr="00B61D7A">
        <w:rPr>
          <w:rFonts w:ascii="Courier New" w:hAnsi="Courier New" w:cs="Courier New"/>
          <w:highlight w:val="yellow"/>
          <w:lang w:val="en-CA"/>
        </w:rPr>
        <w:t>paint</w:t>
      </w:r>
      <w:r w:rsidRPr="00B61D7A">
        <w:rPr>
          <w:rFonts w:ascii="Courier New" w:hAnsi="Courier New" w:cs="Courier New"/>
          <w:lang w:val="en-CA"/>
        </w:rPr>
        <w:t>(Graphics g){</w:t>
      </w:r>
    </w:p>
    <w:p w14:paraId="5B1BD658"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        for(Iterator unIterator = vecteurEntites.iterator(); unIterator.hasNext();){</w:t>
      </w:r>
    </w:p>
    <w:p w14:paraId="55FAD080" w14:textId="77777777" w:rsidR="00E34CFC" w:rsidRPr="00B61D7A" w:rsidRDefault="00E34CFC" w:rsidP="00E34CFC">
      <w:pPr>
        <w:rPr>
          <w:rFonts w:ascii="Courier New" w:hAnsi="Courier New" w:cs="Courier New"/>
        </w:rPr>
      </w:pPr>
      <w:r w:rsidRPr="00B61D7A">
        <w:rPr>
          <w:rFonts w:ascii="Courier New" w:hAnsi="Courier New" w:cs="Courier New"/>
          <w:lang w:val="en-CA"/>
        </w:rPr>
        <w:t xml:space="preserve">            </w:t>
      </w:r>
      <w:r w:rsidRPr="00B61D7A">
        <w:rPr>
          <w:rFonts w:ascii="Courier New" w:hAnsi="Courier New" w:cs="Courier New"/>
        </w:rPr>
        <w:t>((EntiteAnime)unIterator.next()).paintSiVisible(g);</w:t>
      </w:r>
    </w:p>
    <w:p w14:paraId="121D92DF"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13983CB9"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525E322A" w14:textId="77777777" w:rsidR="00E34CFC" w:rsidRPr="00B61D7A" w:rsidRDefault="00E34CFC" w:rsidP="00E34CFC">
      <w:pPr>
        <w:rPr>
          <w:rFonts w:ascii="Courier New" w:hAnsi="Courier New" w:cs="Courier New"/>
        </w:rPr>
      </w:pPr>
      <w:r w:rsidRPr="00B61D7A">
        <w:rPr>
          <w:rFonts w:ascii="Courier New" w:hAnsi="Courier New" w:cs="Courier New"/>
        </w:rPr>
        <w:t xml:space="preserve">    // Si une entité est cliquée, elle disparaît en poussant un cri</w:t>
      </w:r>
    </w:p>
    <w:p w14:paraId="02B74E80" w14:textId="77777777" w:rsidR="00E34CFC" w:rsidRPr="00B61D7A" w:rsidRDefault="00E34CFC" w:rsidP="00E34CFC">
      <w:pPr>
        <w:rPr>
          <w:rFonts w:ascii="Courier New" w:hAnsi="Courier New" w:cs="Courier New"/>
          <w:lang w:val="en-CA"/>
        </w:rPr>
      </w:pPr>
      <w:r w:rsidRPr="00B61D7A">
        <w:rPr>
          <w:rFonts w:ascii="Courier New" w:hAnsi="Courier New" w:cs="Courier New"/>
        </w:rPr>
        <w:t xml:space="preserve">    </w:t>
      </w:r>
      <w:r w:rsidRPr="00B61D7A">
        <w:rPr>
          <w:rFonts w:ascii="Courier New" w:hAnsi="Courier New" w:cs="Courier New"/>
          <w:lang w:val="en-CA"/>
        </w:rPr>
        <w:t xml:space="preserve">public void </w:t>
      </w:r>
      <w:r w:rsidRPr="00B61D7A">
        <w:rPr>
          <w:rFonts w:ascii="Courier New" w:hAnsi="Courier New" w:cs="Courier New"/>
          <w:highlight w:val="yellow"/>
          <w:lang w:val="en-CA"/>
        </w:rPr>
        <w:t>mousePressed</w:t>
      </w:r>
      <w:r w:rsidRPr="00B61D7A">
        <w:rPr>
          <w:rFonts w:ascii="Courier New" w:hAnsi="Courier New" w:cs="Courier New"/>
          <w:lang w:val="en-CA"/>
        </w:rPr>
        <w:t>(MouseEvent e){</w:t>
      </w:r>
    </w:p>
    <w:p w14:paraId="4D4B44CA" w14:textId="77777777" w:rsidR="00E34CFC" w:rsidRPr="00B61D7A" w:rsidRDefault="00E34CFC" w:rsidP="00E34CFC">
      <w:pPr>
        <w:rPr>
          <w:rFonts w:ascii="Courier New" w:hAnsi="Courier New" w:cs="Courier New"/>
          <w:lang w:val="en-CA"/>
        </w:rPr>
      </w:pPr>
      <w:r w:rsidRPr="00B61D7A">
        <w:rPr>
          <w:rFonts w:ascii="Courier New" w:hAnsi="Courier New" w:cs="Courier New"/>
          <w:lang w:val="en-CA"/>
        </w:rPr>
        <w:t xml:space="preserve">        for(Iterator unIterator = vecteurEntites.iterator(); unIterator.hasNext();){</w:t>
      </w:r>
    </w:p>
    <w:p w14:paraId="5B9ACD61" w14:textId="77777777" w:rsidR="00E34CFC" w:rsidRPr="00B61D7A" w:rsidRDefault="00E34CFC" w:rsidP="00E34CFC">
      <w:pPr>
        <w:rPr>
          <w:rFonts w:ascii="Courier New" w:hAnsi="Courier New" w:cs="Courier New"/>
        </w:rPr>
      </w:pPr>
      <w:r w:rsidRPr="00B61D7A">
        <w:rPr>
          <w:rFonts w:ascii="Courier New" w:hAnsi="Courier New" w:cs="Courier New"/>
          <w:lang w:val="en-CA"/>
        </w:rPr>
        <w:t xml:space="preserve">            </w:t>
      </w:r>
      <w:r w:rsidRPr="00B61D7A">
        <w:rPr>
          <w:rFonts w:ascii="Courier New" w:hAnsi="Courier New" w:cs="Courier New"/>
        </w:rPr>
        <w:t>EntiteAnimeAvecCri uneEntitéAnimée = (EntiteAnimeAvecCri)unIterator.next();</w:t>
      </w:r>
    </w:p>
    <w:p w14:paraId="5CC5E478" w14:textId="77777777" w:rsidR="00E34CFC" w:rsidRPr="00B61D7A" w:rsidRDefault="00E34CFC" w:rsidP="00E34CFC">
      <w:pPr>
        <w:rPr>
          <w:rFonts w:ascii="Courier New" w:hAnsi="Courier New" w:cs="Courier New"/>
        </w:rPr>
      </w:pPr>
      <w:r w:rsidRPr="00B61D7A">
        <w:rPr>
          <w:rFonts w:ascii="Courier New" w:hAnsi="Courier New" w:cs="Courier New"/>
        </w:rPr>
        <w:t xml:space="preserve">            if (uneEntitéAnimée.touche(e.getX(),e.getY())) {</w:t>
      </w:r>
    </w:p>
    <w:p w14:paraId="2EDAAE74" w14:textId="77777777" w:rsidR="00E34CFC" w:rsidRPr="00B61D7A" w:rsidRDefault="00E34CFC" w:rsidP="00E34CFC">
      <w:pPr>
        <w:rPr>
          <w:rFonts w:ascii="Courier New" w:hAnsi="Courier New" w:cs="Courier New"/>
        </w:rPr>
      </w:pPr>
      <w:r w:rsidRPr="00B61D7A">
        <w:rPr>
          <w:rFonts w:ascii="Courier New" w:hAnsi="Courier New" w:cs="Courier New"/>
        </w:rPr>
        <w:t xml:space="preserve">                uneEntitéAnimée.setVisible(false);</w:t>
      </w:r>
    </w:p>
    <w:p w14:paraId="16637056" w14:textId="77777777" w:rsidR="00E34CFC" w:rsidRPr="00B61D7A" w:rsidRDefault="00E34CFC" w:rsidP="00E34CFC">
      <w:pPr>
        <w:rPr>
          <w:rFonts w:ascii="Courier New" w:hAnsi="Courier New" w:cs="Courier New"/>
        </w:rPr>
      </w:pPr>
      <w:r w:rsidRPr="00B61D7A">
        <w:rPr>
          <w:rFonts w:ascii="Courier New" w:hAnsi="Courier New" w:cs="Courier New"/>
        </w:rPr>
        <w:t xml:space="preserve">                uneEntitéAnimée.crier();</w:t>
      </w:r>
    </w:p>
    <w:p w14:paraId="7FD93EB2"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4C47405A"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647CA91D" w14:textId="77777777" w:rsidR="00E34CFC" w:rsidRPr="00B61D7A" w:rsidRDefault="00E34CFC" w:rsidP="00E34CFC">
      <w:pPr>
        <w:rPr>
          <w:rFonts w:ascii="Courier New" w:hAnsi="Courier New" w:cs="Courier New"/>
        </w:rPr>
      </w:pPr>
      <w:r w:rsidRPr="00B61D7A">
        <w:rPr>
          <w:rFonts w:ascii="Courier New" w:hAnsi="Courier New" w:cs="Courier New"/>
        </w:rPr>
        <w:t xml:space="preserve">    }</w:t>
      </w:r>
    </w:p>
    <w:p w14:paraId="1D70B75F" w14:textId="77777777" w:rsidR="00E34CFC" w:rsidRPr="00B61D7A" w:rsidRDefault="00E34CFC" w:rsidP="00E34CFC">
      <w:pPr>
        <w:rPr>
          <w:rFonts w:ascii="Courier New" w:hAnsi="Courier New" w:cs="Courier New"/>
        </w:rPr>
      </w:pPr>
      <w:r w:rsidRPr="00B61D7A">
        <w:rPr>
          <w:rFonts w:ascii="Courier New" w:hAnsi="Courier New" w:cs="Courier New"/>
        </w:rPr>
        <w:t>}</w:t>
      </w: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3"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24"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25"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26"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27"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lastRenderedPageBreak/>
        <w:t xml:space="preserve">La classe </w:t>
      </w:r>
      <w:hyperlink r:id="rId428"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29"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0"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1"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2"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34"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35"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36"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37"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38"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77097" w:rsidRDefault="00E34CFC" w:rsidP="00E34CFC">
      <w:pPr>
        <w:rPr>
          <w:rFonts w:ascii="Courier New" w:hAnsi="Courier New" w:cs="Courier New"/>
          <w:lang w:val="en-CA"/>
        </w:rPr>
      </w:pPr>
      <w:r w:rsidRPr="00277097">
        <w:rPr>
          <w:rFonts w:ascii="Courier New" w:hAnsi="Courier New" w:cs="Courier New"/>
        </w:rPr>
        <w:t xml:space="preserve">        </w:t>
      </w:r>
      <w:r w:rsidRPr="00277097">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77097">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39"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0"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1"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2" w:tooltip="class in java.util" w:history="1">
        <w:r w:rsidRPr="000753F7">
          <w:rPr>
            <w:rStyle w:val="typenamelink1"/>
            <w:rFonts w:ascii="DejaVu Sans" w:hAnsi="DejaVu Sans"/>
            <w:color w:val="4A6782"/>
            <w:sz w:val="21"/>
            <w:szCs w:val="21"/>
            <w:lang w:val="fr-CA"/>
          </w:rPr>
          <w:t>Vector</w:t>
        </w:r>
      </w:hyperlink>
      <w:r>
        <w:t xml:space="preserve">. La méthode </w:t>
      </w:r>
      <w:hyperlink r:id="rId443"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4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45"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47"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48"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862D16" w:rsidRDefault="00E34CFC" w:rsidP="00E34CFC">
      <w:pPr>
        <w:rPr>
          <w:rFonts w:ascii="Courier New" w:hAnsi="Courier New" w:cs="Courier New"/>
          <w:lang w:val="en-CA"/>
        </w:rPr>
      </w:pPr>
      <w:r w:rsidRPr="00862D16">
        <w:rPr>
          <w:rFonts w:ascii="Courier New" w:hAnsi="Courier New" w:cs="Courier New"/>
        </w:rPr>
        <w:t xml:space="preserve">    </w:t>
      </w:r>
      <w:r w:rsidRPr="00862D16">
        <w:rPr>
          <w:rFonts w:ascii="Courier New" w:hAnsi="Courier New" w:cs="Courier New"/>
          <w:lang w:val="en-CA"/>
        </w:rPr>
        <w:t xml:space="preserve">public void </w:t>
      </w:r>
      <w:r w:rsidRPr="00862D16">
        <w:rPr>
          <w:rFonts w:ascii="Courier New" w:hAnsi="Courier New" w:cs="Courier New"/>
          <w:highlight w:val="yellow"/>
          <w:lang w:val="en-CA"/>
        </w:rPr>
        <w:t>paint</w:t>
      </w:r>
      <w:r w:rsidRPr="00862D16">
        <w:rPr>
          <w:rFonts w:ascii="Courier New" w:hAnsi="Courier New" w:cs="Courier New"/>
          <w:lang w:val="en-CA"/>
        </w:rPr>
        <w:t>(Graphics g){</w:t>
      </w:r>
    </w:p>
    <w:p w14:paraId="26DCC3A0" w14:textId="77777777" w:rsidR="00E34CFC" w:rsidRPr="00862D16" w:rsidRDefault="00E34CFC" w:rsidP="00E34CFC">
      <w:pPr>
        <w:rPr>
          <w:rFonts w:ascii="Courier New" w:hAnsi="Courier New" w:cs="Courier New"/>
          <w:lang w:val="en-CA"/>
        </w:rPr>
      </w:pPr>
      <w:r w:rsidRPr="00862D16">
        <w:rPr>
          <w:rFonts w:ascii="Courier New" w:hAnsi="Courier New" w:cs="Courier New"/>
          <w:lang w:val="en-CA"/>
        </w:rPr>
        <w:lastRenderedPageBreak/>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862D16">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F4EB4" w:rsidRDefault="00E34CFC" w:rsidP="00E34CFC">
      <w:pPr>
        <w:rPr>
          <w:rFonts w:ascii="Courier New" w:hAnsi="Courier New" w:cs="Courier New"/>
        </w:rPr>
      </w:pPr>
      <w:r w:rsidRPr="002F4EB4">
        <w:rPr>
          <w:rFonts w:ascii="Courier New" w:hAnsi="Courier New" w:cs="Courier New"/>
          <w:lang w:val="en-CA"/>
        </w:rPr>
        <w:t xml:space="preserve">            </w:t>
      </w:r>
      <w:r w:rsidRPr="002F4EB4">
        <w:rPr>
          <w:rFonts w:ascii="Courier New" w:hAnsi="Courier New" w:cs="Courier New"/>
        </w:rPr>
        <w:t>EntiteAnimeAvecCri uneEntitéAnimée = (EntiteAnimeAvecCri)unIterator.next();</w:t>
      </w:r>
    </w:p>
    <w:p w14:paraId="7FC41C5C" w14:textId="77777777" w:rsidR="00E34CFC" w:rsidRPr="002F4EB4" w:rsidRDefault="00E34CFC" w:rsidP="00E34CFC">
      <w:pPr>
        <w:rPr>
          <w:rFonts w:ascii="Courier New" w:hAnsi="Courier New" w:cs="Courier New"/>
        </w:rPr>
      </w:pPr>
      <w:r w:rsidRPr="002F4EB4">
        <w:rPr>
          <w:rFonts w:ascii="Courier New" w:hAnsi="Courier New" w:cs="Courier New"/>
        </w:rPr>
        <w:t xml:space="preserve">            if (uneEntitéAnimée.touche(e.getX(),e.getY())) {</w:t>
      </w:r>
    </w:p>
    <w:p w14:paraId="2180E7B1" w14:textId="77777777" w:rsidR="00E34CFC" w:rsidRPr="002F4EB4" w:rsidRDefault="00E34CFC" w:rsidP="00E34CFC">
      <w:pPr>
        <w:rPr>
          <w:rFonts w:ascii="Courier New" w:hAnsi="Courier New" w:cs="Courier New"/>
        </w:rPr>
      </w:pPr>
      <w:r w:rsidRPr="002F4EB4">
        <w:rPr>
          <w:rFonts w:ascii="Courier New" w:hAnsi="Courier New" w:cs="Courier New"/>
        </w:rPr>
        <w:t xml:space="preserve">                uneEntitéAnimée.setVisible(false);</w:t>
      </w:r>
    </w:p>
    <w:p w14:paraId="694524ED" w14:textId="77777777" w:rsidR="00E34CFC" w:rsidRPr="002F4EB4" w:rsidRDefault="00E34CFC" w:rsidP="00E34CFC">
      <w:pPr>
        <w:rPr>
          <w:rFonts w:ascii="Courier New" w:hAnsi="Courier New" w:cs="Courier New"/>
        </w:rPr>
      </w:pPr>
      <w:r w:rsidRPr="002F4EB4">
        <w:rPr>
          <w:rFonts w:ascii="Courier New" w:hAnsi="Courier New" w:cs="Courier New"/>
        </w:rPr>
        <w:t xml:space="preserve">                uneEntitéAnimée.crier();</w:t>
      </w:r>
    </w:p>
    <w:p w14:paraId="1CA677B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22135E" w:rsidP="00E34CFC">
      <w:pPr>
        <w:pStyle w:val="Corpsdetexte"/>
      </w:pPr>
      <w:hyperlink r:id="rId44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B94F494" w14:textId="77777777" w:rsidR="00E34CFC" w:rsidRPr="00F55896" w:rsidRDefault="00E34CFC" w:rsidP="00E34CFC">
      <w:pPr>
        <w:rPr>
          <w:rFonts w:ascii="Courier New" w:hAnsi="Courier New" w:cs="Courier New"/>
        </w:rPr>
      </w:pPr>
      <w:r w:rsidRPr="00F55896">
        <w:rPr>
          <w:rFonts w:ascii="Courier New" w:hAnsi="Courier New" w:cs="Courier New"/>
        </w:rPr>
        <w:t>package JeuSimple;</w:t>
      </w:r>
    </w:p>
    <w:p w14:paraId="0C77992D" w14:textId="77777777" w:rsidR="00E34CFC" w:rsidRPr="00F55896" w:rsidRDefault="00E34CFC" w:rsidP="00E34CFC">
      <w:pPr>
        <w:rPr>
          <w:rFonts w:ascii="Courier New" w:hAnsi="Courier New" w:cs="Courier New"/>
        </w:rPr>
      </w:pPr>
      <w:r w:rsidRPr="00F55896">
        <w:rPr>
          <w:rFonts w:ascii="Courier New" w:hAnsi="Courier New" w:cs="Courier New"/>
        </w:rPr>
        <w:t>import java.awt.*;</w:t>
      </w:r>
    </w:p>
    <w:p w14:paraId="633C0ACB" w14:textId="77777777" w:rsidR="00E34CFC" w:rsidRPr="00F55896" w:rsidRDefault="00E34CFC" w:rsidP="00E34CFC">
      <w:pPr>
        <w:rPr>
          <w:rFonts w:ascii="Courier New" w:hAnsi="Courier New" w:cs="Courier New"/>
        </w:rPr>
      </w:pPr>
      <w:r w:rsidRPr="00F55896">
        <w:rPr>
          <w:rFonts w:ascii="Courier New" w:hAnsi="Courier New" w:cs="Courier New"/>
        </w:rPr>
        <w:t>import javax.swing.*;</w:t>
      </w:r>
    </w:p>
    <w:p w14:paraId="1176F779" w14:textId="77777777" w:rsidR="00E34CFC" w:rsidRPr="00F55896" w:rsidRDefault="00E34CFC" w:rsidP="00E34CFC">
      <w:pPr>
        <w:rPr>
          <w:rFonts w:ascii="Courier New" w:hAnsi="Courier New" w:cs="Courier New"/>
        </w:rPr>
      </w:pPr>
      <w:r w:rsidRPr="00F55896">
        <w:rPr>
          <w:rFonts w:ascii="Courier New" w:hAnsi="Courier New" w:cs="Courier New"/>
        </w:rPr>
        <w:t>import java.awt.event.*;</w:t>
      </w:r>
    </w:p>
    <w:p w14:paraId="1C009BC0" w14:textId="77777777" w:rsidR="00E34CFC" w:rsidRPr="00F55896" w:rsidRDefault="00E34CFC" w:rsidP="00E34CFC">
      <w:pPr>
        <w:rPr>
          <w:rFonts w:ascii="Courier New" w:hAnsi="Courier New" w:cs="Courier New"/>
        </w:rPr>
      </w:pPr>
    </w:p>
    <w:p w14:paraId="5E63D077" w14:textId="77777777" w:rsidR="00E34CFC" w:rsidRPr="00F55896" w:rsidRDefault="00E34CFC" w:rsidP="00E34CFC">
      <w:pPr>
        <w:rPr>
          <w:rFonts w:ascii="Courier New" w:hAnsi="Courier New" w:cs="Courier New"/>
        </w:rPr>
      </w:pPr>
      <w:r w:rsidRPr="00F55896">
        <w:rPr>
          <w:rFonts w:ascii="Courier New" w:hAnsi="Courier New" w:cs="Courier New"/>
        </w:rPr>
        <w:t xml:space="preserve">public class JPanelPourMondeJeuSimple extends JPanel </w:t>
      </w:r>
      <w:r w:rsidRPr="00F55896">
        <w:rPr>
          <w:rFonts w:ascii="Courier New" w:hAnsi="Courier New" w:cs="Courier New"/>
          <w:highlight w:val="yellow"/>
        </w:rPr>
        <w:t>implements ActionListener, MouseListener</w:t>
      </w:r>
      <w:r w:rsidRPr="00F55896">
        <w:rPr>
          <w:rFonts w:ascii="Courier New" w:hAnsi="Courier New" w:cs="Courier New"/>
        </w:rPr>
        <w:t>{</w:t>
      </w:r>
    </w:p>
    <w:p w14:paraId="36415C84" w14:textId="77777777" w:rsidR="00E34CFC" w:rsidRPr="00F55896" w:rsidRDefault="00E34CFC" w:rsidP="00E34CFC">
      <w:pPr>
        <w:rPr>
          <w:rFonts w:ascii="Courier New" w:hAnsi="Courier New" w:cs="Courier New"/>
        </w:rPr>
      </w:pPr>
    </w:p>
    <w:p w14:paraId="04871464" w14:textId="77777777" w:rsidR="00E34CFC" w:rsidRPr="00F55896" w:rsidRDefault="00E34CFC" w:rsidP="00E34CFC">
      <w:pPr>
        <w:rPr>
          <w:rFonts w:ascii="Courier New" w:hAnsi="Courier New" w:cs="Courier New"/>
        </w:rPr>
      </w:pPr>
      <w:r w:rsidRPr="00F55896">
        <w:rPr>
          <w:rFonts w:ascii="Courier New" w:hAnsi="Courier New" w:cs="Courier New"/>
        </w:rPr>
        <w:t xml:space="preserve">    public static final int INTERVALLEENTRESCENES = 50; // En ms</w:t>
      </w:r>
    </w:p>
    <w:p w14:paraId="4D25EB09" w14:textId="77777777" w:rsidR="00E34CFC" w:rsidRPr="00F55896" w:rsidRDefault="00E34CFC" w:rsidP="00E34CFC">
      <w:pPr>
        <w:rPr>
          <w:rFonts w:ascii="Courier New" w:hAnsi="Courier New" w:cs="Courier New"/>
        </w:rPr>
      </w:pPr>
    </w:p>
    <w:p w14:paraId="42B6A6A4" w14:textId="77777777" w:rsidR="00E34CFC" w:rsidRPr="00F55896" w:rsidRDefault="00E34CFC" w:rsidP="00E34CFC">
      <w:pPr>
        <w:rPr>
          <w:rFonts w:ascii="Courier New" w:hAnsi="Courier New" w:cs="Courier New"/>
        </w:rPr>
      </w:pPr>
      <w:r w:rsidRPr="00F55896">
        <w:rPr>
          <w:rFonts w:ascii="Courier New" w:hAnsi="Courier New" w:cs="Courier New"/>
        </w:rPr>
        <w:t xml:space="preserve">    // Le chrono génère un événement à chaque intervalle</w:t>
      </w:r>
    </w:p>
    <w:p w14:paraId="7423AA68" w14:textId="77777777" w:rsidR="00E34CFC" w:rsidRPr="00F55896" w:rsidRDefault="00E34CFC" w:rsidP="00E34CFC">
      <w:pPr>
        <w:rPr>
          <w:rFonts w:ascii="Courier New" w:hAnsi="Courier New" w:cs="Courier New"/>
        </w:rPr>
      </w:pPr>
      <w:r w:rsidRPr="00F55896">
        <w:rPr>
          <w:rFonts w:ascii="Courier New" w:hAnsi="Courier New" w:cs="Courier New"/>
        </w:rPr>
        <w:t xml:space="preserve">    private Timer chrono;</w:t>
      </w:r>
    </w:p>
    <w:p w14:paraId="174D46E7" w14:textId="77777777" w:rsidR="00E34CFC" w:rsidRPr="00F55896" w:rsidRDefault="00E34CFC" w:rsidP="00E34CFC">
      <w:pPr>
        <w:rPr>
          <w:rFonts w:ascii="Courier New" w:hAnsi="Courier New" w:cs="Courier New"/>
        </w:rPr>
      </w:pPr>
      <w:r w:rsidRPr="00F55896">
        <w:rPr>
          <w:rFonts w:ascii="Courier New" w:hAnsi="Courier New" w:cs="Courier New"/>
        </w:rPr>
        <w:t xml:space="preserve">    // Le monde à animer</w:t>
      </w:r>
    </w:p>
    <w:p w14:paraId="0AA5CDC9" w14:textId="77777777" w:rsidR="00E34CFC" w:rsidRPr="00F55896" w:rsidRDefault="00E34CFC" w:rsidP="00E34CFC">
      <w:pPr>
        <w:rPr>
          <w:rFonts w:ascii="Courier New" w:hAnsi="Courier New" w:cs="Courier New"/>
        </w:rPr>
      </w:pPr>
      <w:r w:rsidRPr="00F55896">
        <w:rPr>
          <w:rFonts w:ascii="Courier New" w:hAnsi="Courier New" w:cs="Courier New"/>
        </w:rPr>
        <w:t xml:space="preserve">    private MondeDuJeu leMondeDuJeu;</w:t>
      </w:r>
    </w:p>
    <w:p w14:paraId="15D43E89" w14:textId="77777777" w:rsidR="00E34CFC" w:rsidRPr="00F55896" w:rsidRDefault="00E34CFC" w:rsidP="00E34CFC">
      <w:pPr>
        <w:rPr>
          <w:rFonts w:ascii="Courier New" w:hAnsi="Courier New" w:cs="Courier New"/>
        </w:rPr>
      </w:pPr>
    </w:p>
    <w:p w14:paraId="0A6FCF2F" w14:textId="77777777" w:rsidR="00E34CFC" w:rsidRPr="00F55896" w:rsidRDefault="00E34CFC" w:rsidP="00E34CFC">
      <w:pPr>
        <w:rPr>
          <w:rFonts w:ascii="Courier New" w:hAnsi="Courier New" w:cs="Courier New"/>
        </w:rPr>
      </w:pPr>
      <w:r w:rsidRPr="00F55896">
        <w:rPr>
          <w:rFonts w:ascii="Courier New" w:hAnsi="Courier New" w:cs="Courier New"/>
        </w:rPr>
        <w:t xml:space="preserve">    // Taille du JPanel</w:t>
      </w:r>
    </w:p>
    <w:p w14:paraId="7E6C0780"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public static final int LARGEURJPANEL = MondeDuJeu.LARGEURMONDE;</w:t>
      </w:r>
    </w:p>
    <w:p w14:paraId="1168BA01" w14:textId="77777777" w:rsidR="00E34CFC" w:rsidRPr="00F55896" w:rsidRDefault="00E34CFC" w:rsidP="00E34CFC">
      <w:pPr>
        <w:rPr>
          <w:rFonts w:ascii="Courier New" w:hAnsi="Courier New" w:cs="Courier New"/>
        </w:rPr>
      </w:pPr>
      <w:r w:rsidRPr="00F55896">
        <w:rPr>
          <w:rFonts w:ascii="Courier New" w:hAnsi="Courier New" w:cs="Courier New"/>
          <w:lang w:val="en-CA"/>
        </w:rPr>
        <w:t xml:space="preserve">    </w:t>
      </w:r>
      <w:r w:rsidRPr="00F55896">
        <w:rPr>
          <w:rFonts w:ascii="Courier New" w:hAnsi="Courier New" w:cs="Courier New"/>
        </w:rPr>
        <w:t>public static final int HAUTEURJPANEL = MondeDuJeu.HAUTEURMONDE;</w:t>
      </w:r>
    </w:p>
    <w:p w14:paraId="79B47F9E"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1C90C6A3" w14:textId="77777777" w:rsidR="00E34CFC" w:rsidRPr="00F55896" w:rsidRDefault="00E34CFC" w:rsidP="00E34CFC">
      <w:pPr>
        <w:rPr>
          <w:rFonts w:ascii="Courier New" w:hAnsi="Courier New" w:cs="Courier New"/>
        </w:rPr>
      </w:pPr>
      <w:r w:rsidRPr="00F55896">
        <w:rPr>
          <w:rFonts w:ascii="Courier New" w:hAnsi="Courier New" w:cs="Courier New"/>
        </w:rPr>
        <w:t xml:space="preserve">    // Conctructeur initialise le monde à animer</w:t>
      </w:r>
    </w:p>
    <w:p w14:paraId="792126F7"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public JPanelPourMondeJeuSimple() {</w:t>
      </w:r>
    </w:p>
    <w:p w14:paraId="07E0C413"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leMondeDuJeu = new MondeDuJeu();</w:t>
      </w:r>
    </w:p>
    <w:p w14:paraId="54CEC792"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w:t>
      </w:r>
      <w:r w:rsidRPr="00F55896">
        <w:rPr>
          <w:rFonts w:ascii="Courier New" w:hAnsi="Courier New" w:cs="Courier New"/>
          <w:highlight w:val="yellow"/>
          <w:lang w:val="en-CA"/>
        </w:rPr>
        <w:t>addMouseListener (this)</w:t>
      </w:r>
      <w:r w:rsidRPr="00F55896">
        <w:rPr>
          <w:rFonts w:ascii="Courier New" w:hAnsi="Courier New" w:cs="Courier New"/>
          <w:lang w:val="en-CA"/>
        </w:rPr>
        <w:t>;</w:t>
      </w:r>
    </w:p>
    <w:p w14:paraId="1BCB0E7F"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w:t>
      </w:r>
    </w:p>
    <w:p w14:paraId="57F7EB89"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w:t>
      </w:r>
    </w:p>
    <w:p w14:paraId="5D13D8F5"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start(){</w:t>
      </w:r>
    </w:p>
    <w:p w14:paraId="5D772850"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if (chrono == null){</w:t>
      </w:r>
    </w:p>
    <w:p w14:paraId="3F5261D3"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chrono = new Timer(INTERVALLEENTRESCENES,this);</w:t>
      </w:r>
    </w:p>
    <w:p w14:paraId="567FB08C" w14:textId="77777777" w:rsidR="00E34CFC" w:rsidRPr="00F55896" w:rsidRDefault="00E34CFC" w:rsidP="00E34CFC">
      <w:pPr>
        <w:rPr>
          <w:rFonts w:ascii="Courier New" w:hAnsi="Courier New" w:cs="Courier New"/>
        </w:rPr>
      </w:pPr>
      <w:r w:rsidRPr="00F55896">
        <w:rPr>
          <w:rFonts w:ascii="Courier New" w:hAnsi="Courier New" w:cs="Courier New"/>
          <w:lang w:val="en-CA"/>
        </w:rPr>
        <w:t xml:space="preserve">            </w:t>
      </w:r>
      <w:r w:rsidRPr="00F55896">
        <w:rPr>
          <w:rFonts w:ascii="Courier New" w:hAnsi="Courier New" w:cs="Courier New"/>
        </w:rPr>
        <w:t>chrono.start();</w:t>
      </w:r>
    </w:p>
    <w:p w14:paraId="7BA4BCFA"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79F2C604"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71A389C0" w14:textId="77777777" w:rsidR="00E34CFC" w:rsidRPr="00F55896" w:rsidRDefault="00E34CFC" w:rsidP="00E34CFC">
      <w:pPr>
        <w:rPr>
          <w:rFonts w:ascii="Courier New" w:hAnsi="Courier New" w:cs="Courier New"/>
        </w:rPr>
      </w:pPr>
      <w:r w:rsidRPr="00F55896">
        <w:rPr>
          <w:rFonts w:ascii="Courier New" w:hAnsi="Courier New" w:cs="Courier New"/>
        </w:rPr>
        <w:t xml:space="preserve">    // Le chrono appelle actionPerformed périodiquement (boucle d'animation)</w:t>
      </w:r>
    </w:p>
    <w:p w14:paraId="29E88629"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 xml:space="preserve">public void </w:t>
      </w:r>
      <w:r w:rsidRPr="00F55896">
        <w:rPr>
          <w:rFonts w:ascii="Courier New" w:hAnsi="Courier New" w:cs="Courier New"/>
          <w:highlight w:val="yellow"/>
          <w:lang w:val="en-CA"/>
        </w:rPr>
        <w:t>actionPerformed</w:t>
      </w:r>
      <w:r w:rsidRPr="00F55896">
        <w:rPr>
          <w:rFonts w:ascii="Courier New" w:hAnsi="Courier New" w:cs="Courier New"/>
          <w:lang w:val="en-CA"/>
        </w:rPr>
        <w:t>( ActionEvent e){</w:t>
      </w:r>
    </w:p>
    <w:p w14:paraId="586F8CAA" w14:textId="77777777" w:rsidR="00E34CFC" w:rsidRPr="00F55896" w:rsidRDefault="00E34CFC" w:rsidP="00E34CFC">
      <w:pPr>
        <w:rPr>
          <w:rFonts w:ascii="Courier New" w:hAnsi="Courier New" w:cs="Courier New"/>
        </w:rPr>
      </w:pPr>
      <w:r w:rsidRPr="00F55896">
        <w:rPr>
          <w:rFonts w:ascii="Courier New" w:hAnsi="Courier New" w:cs="Courier New"/>
          <w:lang w:val="en-CA"/>
        </w:rPr>
        <w:t xml:space="preserve">        </w:t>
      </w:r>
      <w:r w:rsidRPr="00F55896">
        <w:rPr>
          <w:rFonts w:ascii="Courier New" w:hAnsi="Courier New" w:cs="Courier New"/>
        </w:rPr>
        <w:t>repaint();</w:t>
      </w:r>
    </w:p>
    <w:p w14:paraId="4A743152" w14:textId="77777777" w:rsidR="00E34CFC" w:rsidRPr="00F55896" w:rsidRDefault="00E34CFC" w:rsidP="00E34CFC">
      <w:pPr>
        <w:rPr>
          <w:rFonts w:ascii="Courier New" w:hAnsi="Courier New" w:cs="Courier New"/>
        </w:rPr>
      </w:pPr>
      <w:r w:rsidRPr="00F55896">
        <w:rPr>
          <w:rFonts w:ascii="Courier New" w:hAnsi="Courier New" w:cs="Courier New"/>
        </w:rPr>
        <w:t xml:space="preserve">        // Produire la prochaine scène du monde à animer</w:t>
      </w:r>
    </w:p>
    <w:p w14:paraId="6694EF47" w14:textId="77777777" w:rsidR="00E34CFC" w:rsidRPr="00F55896" w:rsidRDefault="00E34CFC" w:rsidP="00E34CFC">
      <w:pPr>
        <w:rPr>
          <w:rFonts w:ascii="Courier New" w:hAnsi="Courier New" w:cs="Courier New"/>
        </w:rPr>
      </w:pPr>
      <w:r w:rsidRPr="00F55896">
        <w:rPr>
          <w:rFonts w:ascii="Courier New" w:hAnsi="Courier New" w:cs="Courier New"/>
        </w:rPr>
        <w:t xml:space="preserve">        leMondeDuJeu.prochaineScene(); </w:t>
      </w:r>
    </w:p>
    <w:p w14:paraId="7AAC647C"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4297E641"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5869132B" w14:textId="77777777" w:rsidR="00E34CFC" w:rsidRPr="00F55896" w:rsidRDefault="00E34CFC" w:rsidP="00E34CFC">
      <w:pPr>
        <w:rPr>
          <w:rFonts w:ascii="Courier New" w:hAnsi="Courier New" w:cs="Courier New"/>
        </w:rPr>
      </w:pPr>
      <w:r w:rsidRPr="00F55896">
        <w:rPr>
          <w:rFonts w:ascii="Courier New" w:hAnsi="Courier New" w:cs="Courier New"/>
        </w:rPr>
        <w:t xml:space="preserve">    // paintComponent() est appelée indirectement par repaint()</w:t>
      </w:r>
    </w:p>
    <w:p w14:paraId="5211445E" w14:textId="77777777" w:rsidR="00E34CFC" w:rsidRPr="00F55896" w:rsidRDefault="00E34CFC" w:rsidP="00E34CFC">
      <w:pPr>
        <w:rPr>
          <w:rFonts w:ascii="Courier New" w:hAnsi="Courier New" w:cs="Courier New"/>
        </w:rPr>
      </w:pPr>
      <w:r w:rsidRPr="00F55896">
        <w:rPr>
          <w:rFonts w:ascii="Courier New" w:hAnsi="Courier New" w:cs="Courier New"/>
        </w:rPr>
        <w:t xml:space="preserve">    // N.B. Swing utilise le double tampon : pas besoin d'effacer !  </w:t>
      </w:r>
    </w:p>
    <w:p w14:paraId="7B78ABA0" w14:textId="77777777" w:rsidR="00E34CFC" w:rsidRPr="00F55896" w:rsidRDefault="00E34CFC" w:rsidP="00E34CFC">
      <w:pPr>
        <w:rPr>
          <w:rFonts w:ascii="Courier New" w:hAnsi="Courier New" w:cs="Courier New"/>
        </w:rPr>
      </w:pPr>
      <w:r w:rsidRPr="00F55896">
        <w:rPr>
          <w:rFonts w:ascii="Courier New" w:hAnsi="Courier New" w:cs="Courier New"/>
        </w:rPr>
        <w:t xml:space="preserve">    public void paintComponent (Graphics g) {</w:t>
      </w:r>
    </w:p>
    <w:p w14:paraId="5F5D2564" w14:textId="77777777" w:rsidR="00E34CFC" w:rsidRPr="00F55896" w:rsidRDefault="00E34CFC" w:rsidP="00E34CFC">
      <w:pPr>
        <w:rPr>
          <w:rFonts w:ascii="Courier New" w:hAnsi="Courier New" w:cs="Courier New"/>
        </w:rPr>
      </w:pPr>
      <w:r w:rsidRPr="00F55896">
        <w:rPr>
          <w:rFonts w:ascii="Courier New" w:hAnsi="Courier New" w:cs="Courier New"/>
        </w:rPr>
        <w:t xml:space="preserve">        super.paintComponent(g);</w:t>
      </w:r>
    </w:p>
    <w:p w14:paraId="1370485E" w14:textId="77777777" w:rsidR="00E34CFC" w:rsidRPr="00F55896" w:rsidRDefault="00E34CFC" w:rsidP="00E34CFC">
      <w:pPr>
        <w:rPr>
          <w:rFonts w:ascii="Courier New" w:hAnsi="Courier New" w:cs="Courier New"/>
        </w:rPr>
      </w:pPr>
    </w:p>
    <w:p w14:paraId="55950C39" w14:textId="77777777" w:rsidR="00E34CFC" w:rsidRPr="00F55896" w:rsidRDefault="00E34CFC" w:rsidP="00E34CFC">
      <w:pPr>
        <w:rPr>
          <w:rFonts w:ascii="Courier New" w:hAnsi="Courier New" w:cs="Courier New"/>
        </w:rPr>
      </w:pPr>
      <w:r w:rsidRPr="00F55896">
        <w:rPr>
          <w:rFonts w:ascii="Courier New" w:hAnsi="Courier New" w:cs="Courier New"/>
        </w:rPr>
        <w:lastRenderedPageBreak/>
        <w:t xml:space="preserve">        // Dessine les entités de l'animation</w:t>
      </w:r>
    </w:p>
    <w:p w14:paraId="5202CAE3"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leMondeDuJeu.paint(g);</w:t>
      </w:r>
    </w:p>
    <w:p w14:paraId="502E3AAF"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w:t>
      </w:r>
    </w:p>
    <w:p w14:paraId="188E2BB6" w14:textId="77777777" w:rsidR="00E34CFC" w:rsidRPr="00F55896" w:rsidRDefault="00E34CFC" w:rsidP="00E34CFC">
      <w:pPr>
        <w:rPr>
          <w:rFonts w:ascii="Courier New" w:hAnsi="Courier New" w:cs="Courier New"/>
          <w:lang w:val="en-CA"/>
        </w:rPr>
      </w:pPr>
    </w:p>
    <w:p w14:paraId="212F9A52"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w:t>
      </w:r>
      <w:r w:rsidRPr="00F55896">
        <w:rPr>
          <w:rFonts w:ascii="Courier New" w:hAnsi="Courier New" w:cs="Courier New"/>
          <w:highlight w:val="yellow"/>
          <w:lang w:val="en-CA"/>
        </w:rPr>
        <w:t>mousePressed</w:t>
      </w:r>
      <w:r w:rsidRPr="00F55896">
        <w:rPr>
          <w:rFonts w:ascii="Courier New" w:hAnsi="Courier New" w:cs="Courier New"/>
          <w:lang w:val="en-CA"/>
        </w:rPr>
        <w:t>(MouseEvent leMouseEvent){</w:t>
      </w:r>
    </w:p>
    <w:p w14:paraId="3A3FEDEB" w14:textId="77777777" w:rsidR="00E34CFC" w:rsidRPr="00F55896" w:rsidRDefault="00E34CFC" w:rsidP="00E34CFC">
      <w:pPr>
        <w:rPr>
          <w:rFonts w:ascii="Courier New" w:hAnsi="Courier New" w:cs="Courier New"/>
        </w:rPr>
      </w:pPr>
      <w:r w:rsidRPr="00F55896">
        <w:rPr>
          <w:rFonts w:ascii="Courier New" w:hAnsi="Courier New" w:cs="Courier New"/>
          <w:lang w:val="en-CA"/>
        </w:rPr>
        <w:t xml:space="preserve">      </w:t>
      </w:r>
      <w:r w:rsidRPr="00F55896">
        <w:rPr>
          <w:rFonts w:ascii="Courier New" w:hAnsi="Courier New" w:cs="Courier New"/>
        </w:rPr>
        <w:t>leMondeDuJeu.mousePressed(leMouseEvent);</w:t>
      </w:r>
    </w:p>
    <w:p w14:paraId="419717B4" w14:textId="77777777" w:rsidR="00E34CFC" w:rsidRPr="00F55896" w:rsidRDefault="00E34CFC" w:rsidP="00E34CFC">
      <w:pPr>
        <w:rPr>
          <w:rFonts w:ascii="Courier New" w:hAnsi="Courier New" w:cs="Courier New"/>
        </w:rPr>
      </w:pPr>
      <w:r w:rsidRPr="00F55896">
        <w:rPr>
          <w:rFonts w:ascii="Courier New" w:hAnsi="Courier New" w:cs="Courier New"/>
        </w:rPr>
        <w:t xml:space="preserve">    }</w:t>
      </w:r>
    </w:p>
    <w:p w14:paraId="5C752B3B" w14:textId="77777777" w:rsidR="00E34CFC" w:rsidRPr="00F55896" w:rsidRDefault="00E34CFC" w:rsidP="00E34CFC">
      <w:pPr>
        <w:rPr>
          <w:rFonts w:ascii="Courier New" w:hAnsi="Courier New" w:cs="Courier New"/>
        </w:rPr>
      </w:pPr>
    </w:p>
    <w:p w14:paraId="16086448" w14:textId="77777777" w:rsidR="00E34CFC" w:rsidRPr="00F55896" w:rsidRDefault="00E34CFC" w:rsidP="00E34CFC">
      <w:pPr>
        <w:rPr>
          <w:rFonts w:ascii="Courier New" w:hAnsi="Courier New" w:cs="Courier New"/>
        </w:rPr>
      </w:pPr>
      <w:r w:rsidRPr="00F55896">
        <w:rPr>
          <w:rFonts w:ascii="Courier New" w:hAnsi="Courier New" w:cs="Courier New"/>
        </w:rPr>
        <w:t xml:space="preserve">    // Il faut absolument définir les autres méthodes pour les autres</w:t>
      </w:r>
    </w:p>
    <w:p w14:paraId="5AFBDC92" w14:textId="77777777" w:rsidR="00E34CFC" w:rsidRPr="00F55896" w:rsidRDefault="00E34CFC" w:rsidP="00E34CFC">
      <w:pPr>
        <w:rPr>
          <w:rFonts w:ascii="Courier New" w:hAnsi="Courier New" w:cs="Courier New"/>
        </w:rPr>
      </w:pPr>
      <w:r w:rsidRPr="00F55896">
        <w:rPr>
          <w:rFonts w:ascii="Courier New" w:hAnsi="Courier New" w:cs="Courier New"/>
        </w:rPr>
        <w:t xml:space="preserve">    // événements de souris même s'il ne font rien</w:t>
      </w:r>
    </w:p>
    <w:p w14:paraId="0B49B2A5" w14:textId="77777777" w:rsidR="00E34CFC" w:rsidRPr="00F55896" w:rsidRDefault="00E34CFC" w:rsidP="00E34CFC">
      <w:pPr>
        <w:rPr>
          <w:rFonts w:ascii="Courier New" w:hAnsi="Courier New" w:cs="Courier New"/>
          <w:lang w:val="en-CA"/>
        </w:rPr>
      </w:pPr>
      <w:r w:rsidRPr="00F55896">
        <w:rPr>
          <w:rFonts w:ascii="Courier New" w:hAnsi="Courier New" w:cs="Courier New"/>
        </w:rPr>
        <w:t xml:space="preserve">    </w:t>
      </w:r>
      <w:r w:rsidRPr="00F55896">
        <w:rPr>
          <w:rFonts w:ascii="Courier New" w:hAnsi="Courier New" w:cs="Courier New"/>
          <w:lang w:val="en-CA"/>
        </w:rPr>
        <w:t>public void mouseClicked(MouseEvent leMouseEvent){}</w:t>
      </w:r>
    </w:p>
    <w:p w14:paraId="2557231C"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mouseEntered(MouseEvent leMouseEvent){}</w:t>
      </w:r>
    </w:p>
    <w:p w14:paraId="1AEAA15F"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mouseExited(MouseEvent leMouseEvent){}</w:t>
      </w:r>
    </w:p>
    <w:p w14:paraId="363D75D4" w14:textId="77777777" w:rsidR="00E34CFC" w:rsidRPr="00F55896" w:rsidRDefault="00E34CFC" w:rsidP="00E34CFC">
      <w:pPr>
        <w:rPr>
          <w:rFonts w:ascii="Courier New" w:hAnsi="Courier New" w:cs="Courier New"/>
          <w:lang w:val="en-CA"/>
        </w:rPr>
      </w:pPr>
      <w:r w:rsidRPr="00F55896">
        <w:rPr>
          <w:rFonts w:ascii="Courier New" w:hAnsi="Courier New" w:cs="Courier New"/>
          <w:lang w:val="en-CA"/>
        </w:rPr>
        <w:t xml:space="preserve">    public void mouseReleased(MouseEvent leMouseEvent){}</w:t>
      </w:r>
    </w:p>
    <w:p w14:paraId="6EDE2852" w14:textId="77777777" w:rsidR="00E34CFC" w:rsidRPr="00F55896" w:rsidRDefault="00E34CFC" w:rsidP="00E34CFC">
      <w:pPr>
        <w:rPr>
          <w:rFonts w:ascii="Courier New" w:hAnsi="Courier New" w:cs="Courier New"/>
        </w:rPr>
      </w:pPr>
      <w:r w:rsidRPr="00F55896">
        <w:rPr>
          <w:rFonts w:ascii="Courier New" w:hAnsi="Courier New" w:cs="Courier New"/>
        </w:rPr>
        <w:t>}</w:t>
      </w: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1"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2"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3"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54"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55"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56"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5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22135E" w:rsidP="00E34CFC">
      <w:pPr>
        <w:pStyle w:val="Corpsdetexte"/>
      </w:pPr>
      <w:hyperlink r:id="rId458"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9"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4554C14C" w14:textId="77777777" w:rsidR="00E34CFC" w:rsidRPr="00CF12C9" w:rsidRDefault="00E34CFC" w:rsidP="00E34CFC">
      <w:pPr>
        <w:rPr>
          <w:rFonts w:ascii="Courier New" w:hAnsi="Courier New" w:cs="Courier New"/>
        </w:rPr>
      </w:pPr>
      <w:r w:rsidRPr="00CF12C9">
        <w:rPr>
          <w:rFonts w:ascii="Courier New" w:hAnsi="Courier New" w:cs="Courier New"/>
        </w:rPr>
        <w:t>package JeuSimple;</w:t>
      </w:r>
    </w:p>
    <w:p w14:paraId="5F885700" w14:textId="77777777" w:rsidR="00E34CFC" w:rsidRPr="00CF12C9" w:rsidRDefault="00E34CFC" w:rsidP="00E34CFC">
      <w:pPr>
        <w:rPr>
          <w:rFonts w:ascii="Courier New" w:hAnsi="Courier New" w:cs="Courier New"/>
        </w:rPr>
      </w:pPr>
      <w:r w:rsidRPr="00CF12C9">
        <w:rPr>
          <w:rFonts w:ascii="Courier New" w:hAnsi="Courier New" w:cs="Courier New"/>
        </w:rPr>
        <w:t>import javax.swing.JFrame;</w:t>
      </w:r>
    </w:p>
    <w:p w14:paraId="0C7E8567" w14:textId="77777777" w:rsidR="00E34CFC" w:rsidRPr="0013554C" w:rsidRDefault="00E34CFC" w:rsidP="00E34CFC">
      <w:pPr>
        <w:rPr>
          <w:rFonts w:ascii="Courier New" w:hAnsi="Courier New" w:cs="Courier New"/>
          <w:lang w:val="en-CA"/>
        </w:rPr>
      </w:pPr>
      <w:r w:rsidRPr="0013554C">
        <w:rPr>
          <w:rFonts w:ascii="Courier New" w:hAnsi="Courier New" w:cs="Courier New"/>
          <w:lang w:val="en-CA"/>
        </w:rPr>
        <w:t xml:space="preserve">public class </w:t>
      </w:r>
      <w:r w:rsidRPr="0013554C">
        <w:rPr>
          <w:rFonts w:ascii="Courier New" w:hAnsi="Courier New" w:cs="Courier New"/>
          <w:highlight w:val="yellow"/>
          <w:lang w:val="en-CA"/>
        </w:rPr>
        <w:t>JFrameIncluantJPanelMondeDuJeu</w:t>
      </w:r>
      <w:r w:rsidRPr="0013554C">
        <w:rPr>
          <w:rFonts w:ascii="Courier New" w:hAnsi="Courier New" w:cs="Courier New"/>
          <w:lang w:val="en-CA"/>
        </w:rPr>
        <w:t xml:space="preserve"> extends JFrame{</w:t>
      </w:r>
    </w:p>
    <w:p w14:paraId="6CD07132" w14:textId="77777777" w:rsidR="00E34CFC" w:rsidRPr="0013554C" w:rsidRDefault="00E34CFC" w:rsidP="00E34CFC">
      <w:pPr>
        <w:rPr>
          <w:rFonts w:ascii="Courier New" w:hAnsi="Courier New" w:cs="Courier New"/>
          <w:lang w:val="en-CA"/>
        </w:rPr>
      </w:pPr>
    </w:p>
    <w:p w14:paraId="13936E86" w14:textId="77777777" w:rsidR="00E34CFC" w:rsidRPr="00CF12C9" w:rsidRDefault="00E34CFC" w:rsidP="00E34CFC">
      <w:pPr>
        <w:rPr>
          <w:rFonts w:ascii="Courier New" w:hAnsi="Courier New" w:cs="Courier New"/>
        </w:rPr>
      </w:pPr>
      <w:r w:rsidRPr="0013554C">
        <w:rPr>
          <w:rFonts w:ascii="Courier New" w:hAnsi="Courier New" w:cs="Courier New"/>
          <w:lang w:val="en-CA"/>
        </w:rPr>
        <w:t xml:space="preserve">    </w:t>
      </w:r>
      <w:r w:rsidRPr="00CF12C9">
        <w:rPr>
          <w:rFonts w:ascii="Courier New" w:hAnsi="Courier New" w:cs="Courier New"/>
        </w:rPr>
        <w:t>public JFrameIncluantJPanelMondeDuJeu() {</w:t>
      </w:r>
    </w:p>
    <w:p w14:paraId="1A03B8C3" w14:textId="77777777" w:rsidR="00E34CFC" w:rsidRPr="00CF12C9" w:rsidRDefault="00E34CFC" w:rsidP="00E34CFC">
      <w:pPr>
        <w:rPr>
          <w:rFonts w:ascii="Courier New" w:hAnsi="Courier New" w:cs="Courier New"/>
        </w:rPr>
      </w:pPr>
      <w:r w:rsidRPr="00CF12C9">
        <w:rPr>
          <w:rFonts w:ascii="Courier New" w:hAnsi="Courier New" w:cs="Courier New"/>
        </w:rPr>
        <w:t xml:space="preserve">        super("Jeu simple");</w:t>
      </w:r>
    </w:p>
    <w:p w14:paraId="1BD3DF84" w14:textId="77777777" w:rsidR="00E34CFC" w:rsidRPr="00FF5E45" w:rsidRDefault="00E34CFC" w:rsidP="00E34CFC">
      <w:pPr>
        <w:rPr>
          <w:rFonts w:ascii="Courier New" w:hAnsi="Courier New" w:cs="Courier New"/>
          <w:lang w:val="fr-CA"/>
        </w:rPr>
      </w:pPr>
      <w:r w:rsidRPr="00CF12C9">
        <w:rPr>
          <w:rFonts w:ascii="Courier New" w:hAnsi="Courier New" w:cs="Courier New"/>
        </w:rPr>
        <w:t xml:space="preserve">        </w:t>
      </w:r>
      <w:r w:rsidRPr="00FF5E45">
        <w:rPr>
          <w:rFonts w:ascii="Courier New" w:hAnsi="Courier New" w:cs="Courier New"/>
          <w:lang w:val="fr-CA"/>
        </w:rPr>
        <w:t xml:space="preserve">JPanelPourMondeJeuSimple leJPanelAnimation =  </w:t>
      </w:r>
    </w:p>
    <w:p w14:paraId="2A329A27" w14:textId="77777777" w:rsidR="00E34CFC" w:rsidRPr="00CF12C9" w:rsidRDefault="00E34CFC" w:rsidP="00E34CFC">
      <w:pPr>
        <w:rPr>
          <w:rFonts w:ascii="Courier New" w:hAnsi="Courier New" w:cs="Courier New"/>
          <w:lang w:val="en-CA"/>
        </w:rPr>
      </w:pPr>
      <w:r w:rsidRPr="00FF5E45">
        <w:rPr>
          <w:rFonts w:ascii="Courier New" w:hAnsi="Courier New" w:cs="Courier New"/>
          <w:lang w:val="fr-CA"/>
        </w:rPr>
        <w:t xml:space="preserve">            </w:t>
      </w:r>
      <w:r w:rsidRPr="00CF12C9">
        <w:rPr>
          <w:rFonts w:ascii="Courier New" w:hAnsi="Courier New" w:cs="Courier New"/>
          <w:lang w:val="en-CA"/>
        </w:rPr>
        <w:t>new JPanelPourMondeJeuSimple();</w:t>
      </w:r>
    </w:p>
    <w:p w14:paraId="7250A3C8"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this.getContentPane().add(leJPanelAnimation);</w:t>
      </w:r>
    </w:p>
    <w:p w14:paraId="1AA812CA"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this.setDefaultCloseOperation(EXIT_ON_CLOSE);</w:t>
      </w:r>
    </w:p>
    <w:p w14:paraId="3CE58ED9"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this.setSize(</w:t>
      </w:r>
    </w:p>
    <w:p w14:paraId="4DA5EEE7"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JPanelPourMondeJeuSimple.LARGEURJPANEL,</w:t>
      </w:r>
    </w:p>
    <w:p w14:paraId="71CAE61D"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lastRenderedPageBreak/>
        <w:t xml:space="preserve">          JPanelPourMondeJeuSimple.HAUTEURJPANEL+30);</w:t>
      </w:r>
    </w:p>
    <w:p w14:paraId="0FEACA58"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this.setVisible(true);</w:t>
      </w:r>
    </w:p>
    <w:p w14:paraId="3D614359"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leJPanelAnimation.start();</w:t>
      </w:r>
    </w:p>
    <w:p w14:paraId="57617BB5"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w:t>
      </w:r>
    </w:p>
    <w:p w14:paraId="51D3A871" w14:textId="77777777" w:rsidR="00E34CFC" w:rsidRPr="00CF12C9" w:rsidRDefault="00E34CFC" w:rsidP="00E34CFC">
      <w:pPr>
        <w:rPr>
          <w:rFonts w:ascii="Courier New" w:hAnsi="Courier New" w:cs="Courier New"/>
          <w:lang w:val="en-CA"/>
        </w:rPr>
      </w:pPr>
    </w:p>
    <w:p w14:paraId="3FF1E126" w14:textId="77777777" w:rsidR="00E34CFC" w:rsidRPr="00CF12C9" w:rsidRDefault="00E34CFC" w:rsidP="00E34CFC">
      <w:pPr>
        <w:rPr>
          <w:rFonts w:ascii="Courier New" w:hAnsi="Courier New" w:cs="Courier New"/>
          <w:lang w:val="en-CA"/>
        </w:rPr>
      </w:pPr>
      <w:r w:rsidRPr="00CF12C9">
        <w:rPr>
          <w:rFonts w:ascii="Courier New" w:hAnsi="Courier New" w:cs="Courier New"/>
          <w:lang w:val="en-CA"/>
        </w:rPr>
        <w:t xml:space="preserve">    public static void main (String args</w:t>
      </w:r>
      <w:smartTag w:uri="isiresearchsoft-com/cwyw" w:element="citation">
        <w:r w:rsidRPr="00CF12C9">
          <w:rPr>
            <w:rFonts w:ascii="Courier New" w:hAnsi="Courier New" w:cs="Courier New"/>
            <w:lang w:val="en-CA"/>
          </w:rPr>
          <w:t>[]</w:t>
        </w:r>
      </w:smartTag>
      <w:r w:rsidRPr="00CF12C9">
        <w:rPr>
          <w:rFonts w:ascii="Courier New" w:hAnsi="Courier New" w:cs="Courier New"/>
          <w:lang w:val="en-CA"/>
        </w:rPr>
        <w:t>) {</w:t>
      </w:r>
    </w:p>
    <w:p w14:paraId="3D575070" w14:textId="77777777" w:rsidR="00E34CFC" w:rsidRPr="00CF12C9" w:rsidRDefault="00E34CFC" w:rsidP="00E34CFC">
      <w:pPr>
        <w:rPr>
          <w:rFonts w:ascii="Courier New" w:hAnsi="Courier New" w:cs="Courier New"/>
        </w:rPr>
      </w:pPr>
      <w:r w:rsidRPr="00CF12C9">
        <w:rPr>
          <w:rFonts w:ascii="Courier New" w:hAnsi="Courier New" w:cs="Courier New"/>
          <w:lang w:val="en-CA"/>
        </w:rPr>
        <w:t xml:space="preserve">        </w:t>
      </w:r>
      <w:r w:rsidRPr="00CF12C9">
        <w:rPr>
          <w:rFonts w:ascii="Courier New" w:hAnsi="Courier New" w:cs="Courier New"/>
        </w:rPr>
        <w:t>new JFrameIncluantJPanelMondeDuJeu();</w:t>
      </w:r>
    </w:p>
    <w:p w14:paraId="59B5A62A" w14:textId="77777777" w:rsidR="00E34CFC" w:rsidRPr="00CF12C9" w:rsidRDefault="00E34CFC" w:rsidP="00E34CFC">
      <w:pPr>
        <w:rPr>
          <w:rFonts w:ascii="Courier New" w:hAnsi="Courier New" w:cs="Courier New"/>
        </w:rPr>
      </w:pPr>
      <w:r w:rsidRPr="00CF12C9">
        <w:rPr>
          <w:rFonts w:ascii="Courier New" w:hAnsi="Courier New" w:cs="Courier New"/>
        </w:rPr>
        <w:t xml:space="preserve">    }</w:t>
      </w:r>
    </w:p>
    <w:p w14:paraId="28B46C0E" w14:textId="77777777" w:rsidR="00E34CFC" w:rsidRPr="00CF12C9" w:rsidRDefault="00E34CFC" w:rsidP="00E34CFC">
      <w:pPr>
        <w:rPr>
          <w:rFonts w:ascii="Courier New" w:hAnsi="Courier New" w:cs="Courier New"/>
        </w:rPr>
      </w:pPr>
      <w:r w:rsidRPr="00CF12C9">
        <w:rPr>
          <w:rFonts w:ascii="Courier New" w:hAnsi="Courier New" w:cs="Courier New"/>
        </w:rPr>
        <w:t>}</w:t>
      </w:r>
    </w:p>
    <w:p w14:paraId="2CA223E9" w14:textId="77777777" w:rsidR="00E34CFC" w:rsidRDefault="00E34CFC" w:rsidP="00E34CFC">
      <w:pPr>
        <w:pStyle w:val="Corpsdetexte"/>
      </w:pPr>
    </w:p>
    <w:p w14:paraId="63487EC7" w14:textId="77777777" w:rsidR="00E34CFC" w:rsidRDefault="00E34CFC" w:rsidP="00E34CFC">
      <w:pPr>
        <w:pStyle w:val="Titre2"/>
      </w:pPr>
      <w:bookmarkStart w:id="116" w:name="_Toc10533531"/>
      <w:r>
        <w:t>Génériques</w:t>
      </w:r>
      <w:bookmarkEnd w:id="116"/>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t>L’exemple suivant est une version du monde du jeu qui exploite une collection générique d’entités animées.</w:t>
      </w:r>
    </w:p>
    <w:p w14:paraId="0E218F3E" w14:textId="77777777" w:rsidR="00E34CFC" w:rsidRPr="002534C3" w:rsidRDefault="00E34CFC" w:rsidP="00E34CFC">
      <w:pPr>
        <w:rPr>
          <w:rFonts w:ascii="Courier New" w:hAnsi="Courier New" w:cs="Courier New"/>
        </w:rPr>
      </w:pPr>
      <w:r w:rsidRPr="002534C3">
        <w:rPr>
          <w:rFonts w:ascii="Courier New" w:hAnsi="Courier New" w:cs="Courier New"/>
        </w:rPr>
        <w:t>package JeuSimple;</w:t>
      </w:r>
    </w:p>
    <w:p w14:paraId="3880EA68" w14:textId="77777777" w:rsidR="00E34CFC" w:rsidRPr="002534C3" w:rsidRDefault="00E34CFC" w:rsidP="00E34CFC">
      <w:pPr>
        <w:rPr>
          <w:rFonts w:ascii="Courier New" w:hAnsi="Courier New" w:cs="Courier New"/>
        </w:rPr>
      </w:pPr>
      <w:r w:rsidRPr="002534C3">
        <w:rPr>
          <w:rFonts w:ascii="Courier New" w:hAnsi="Courier New" w:cs="Courier New"/>
        </w:rPr>
        <w:t>/*</w:t>
      </w:r>
    </w:p>
    <w:p w14:paraId="44AD6A0D" w14:textId="77777777" w:rsidR="00E34CFC" w:rsidRPr="002534C3" w:rsidRDefault="00E34CFC" w:rsidP="00E34CFC">
      <w:pPr>
        <w:rPr>
          <w:rFonts w:ascii="Courier New" w:hAnsi="Courier New" w:cs="Courier New"/>
        </w:rPr>
      </w:pPr>
      <w:r w:rsidRPr="002534C3">
        <w:rPr>
          <w:rFonts w:ascii="Courier New" w:hAnsi="Courier New" w:cs="Courier New"/>
        </w:rPr>
        <w:t xml:space="preserve"> * MondeDuJeuVectorGen.java</w:t>
      </w:r>
    </w:p>
    <w:p w14:paraId="4BCA5F7F" w14:textId="77777777" w:rsidR="00E34CFC" w:rsidRPr="002534C3" w:rsidRDefault="00E34CFC" w:rsidP="00E34CFC">
      <w:pPr>
        <w:rPr>
          <w:rFonts w:ascii="Courier New" w:hAnsi="Courier New" w:cs="Courier New"/>
        </w:rPr>
      </w:pPr>
      <w:r w:rsidRPr="002534C3">
        <w:rPr>
          <w:rFonts w:ascii="Courier New" w:hAnsi="Courier New" w:cs="Courier New"/>
        </w:rPr>
        <w:t xml:space="preserve"> * Plusieurs bonhommes dans un Vector&lt;EntiteAnime&gt;</w:t>
      </w:r>
    </w:p>
    <w:p w14:paraId="2DBE5EC2" w14:textId="77777777" w:rsidR="00E34CFC" w:rsidRPr="002534C3" w:rsidRDefault="00E34CFC" w:rsidP="00E34CFC">
      <w:pPr>
        <w:rPr>
          <w:rFonts w:ascii="Courier New" w:hAnsi="Courier New" w:cs="Courier New"/>
        </w:rPr>
      </w:pPr>
      <w:r w:rsidRPr="002534C3">
        <w:rPr>
          <w:rFonts w:ascii="Courier New" w:hAnsi="Courier New" w:cs="Courier New"/>
        </w:rPr>
        <w:t xml:space="preserve"> * Le Iti vole (changement du dessin a chaque etat)</w:t>
      </w:r>
    </w:p>
    <w:p w14:paraId="7B460739" w14:textId="77777777" w:rsidR="00E34CFC" w:rsidRPr="002534C3" w:rsidRDefault="00E34CFC" w:rsidP="00E34CFC">
      <w:pPr>
        <w:rPr>
          <w:rFonts w:ascii="Courier New" w:hAnsi="Courier New" w:cs="Courier New"/>
        </w:rPr>
      </w:pPr>
      <w:r w:rsidRPr="002534C3">
        <w:rPr>
          <w:rFonts w:ascii="Courier New" w:hAnsi="Courier New" w:cs="Courier New"/>
        </w:rPr>
        <w:t xml:space="preserve"> * Ajoute un coq (animation par séquence d'images)</w:t>
      </w:r>
    </w:p>
    <w:p w14:paraId="4890123D"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5A1883CD" w14:textId="77777777" w:rsidR="00E34CFC" w:rsidRPr="002534C3" w:rsidRDefault="00E34CFC" w:rsidP="00E34CFC">
      <w:pPr>
        <w:rPr>
          <w:rFonts w:ascii="Courier New" w:hAnsi="Courier New" w:cs="Courier New"/>
        </w:rPr>
      </w:pPr>
      <w:r w:rsidRPr="002534C3">
        <w:rPr>
          <w:rFonts w:ascii="Courier New" w:hAnsi="Courier New" w:cs="Courier New"/>
        </w:rPr>
        <w:t>import java.awt.*;</w:t>
      </w:r>
    </w:p>
    <w:p w14:paraId="798540E9" w14:textId="77777777" w:rsidR="00E34CFC" w:rsidRPr="002534C3" w:rsidRDefault="00E34CFC" w:rsidP="00E34CFC">
      <w:pPr>
        <w:rPr>
          <w:rFonts w:ascii="Courier New" w:hAnsi="Courier New" w:cs="Courier New"/>
        </w:rPr>
      </w:pPr>
      <w:r w:rsidRPr="002534C3">
        <w:rPr>
          <w:rFonts w:ascii="Courier New" w:hAnsi="Courier New" w:cs="Courier New"/>
        </w:rPr>
        <w:t>import java.awt.event.*;</w:t>
      </w:r>
    </w:p>
    <w:p w14:paraId="08182B00" w14:textId="77777777" w:rsidR="00E34CFC" w:rsidRPr="002534C3" w:rsidRDefault="00E34CFC" w:rsidP="00E34CFC">
      <w:pPr>
        <w:rPr>
          <w:rFonts w:ascii="Courier New" w:hAnsi="Courier New" w:cs="Courier New"/>
        </w:rPr>
      </w:pPr>
      <w:r w:rsidRPr="002534C3">
        <w:rPr>
          <w:rFonts w:ascii="Courier New" w:hAnsi="Courier New" w:cs="Courier New"/>
        </w:rPr>
        <w:t>import java.net.URL;</w:t>
      </w:r>
    </w:p>
    <w:p w14:paraId="22365853" w14:textId="77777777" w:rsidR="00E34CFC" w:rsidRPr="002534C3" w:rsidRDefault="00E34CFC" w:rsidP="00E34CFC">
      <w:pPr>
        <w:rPr>
          <w:rFonts w:ascii="Courier New" w:hAnsi="Courier New" w:cs="Courier New"/>
        </w:rPr>
      </w:pPr>
      <w:r w:rsidRPr="002534C3">
        <w:rPr>
          <w:rFonts w:ascii="Courier New" w:hAnsi="Courier New" w:cs="Courier New"/>
        </w:rPr>
        <w:t>import java.applet.*;</w:t>
      </w:r>
    </w:p>
    <w:p w14:paraId="19E719E8" w14:textId="77777777" w:rsidR="00E34CFC" w:rsidRPr="002534C3" w:rsidRDefault="00E34CFC" w:rsidP="00E34CFC">
      <w:pPr>
        <w:rPr>
          <w:rFonts w:ascii="Courier New" w:hAnsi="Courier New" w:cs="Courier New"/>
        </w:rPr>
      </w:pPr>
      <w:r w:rsidRPr="002534C3">
        <w:rPr>
          <w:rFonts w:ascii="Courier New" w:hAnsi="Courier New" w:cs="Courier New"/>
        </w:rPr>
        <w:t>import java.util.*;</w:t>
      </w:r>
    </w:p>
    <w:p w14:paraId="51D9A422" w14:textId="77777777" w:rsidR="00E34CFC" w:rsidRPr="007A6118" w:rsidRDefault="00E34CFC" w:rsidP="00E34CFC">
      <w:pPr>
        <w:rPr>
          <w:rFonts w:ascii="Courier New" w:hAnsi="Courier New" w:cs="Courier New"/>
          <w:lang w:val="fr-CA"/>
        </w:rPr>
      </w:pPr>
      <w:r w:rsidRPr="007A6118">
        <w:rPr>
          <w:rFonts w:ascii="Courier New" w:hAnsi="Courier New" w:cs="Courier New"/>
          <w:lang w:val="fr-CA"/>
        </w:rPr>
        <w:t>import java.net.*;</w:t>
      </w:r>
    </w:p>
    <w:p w14:paraId="257A97CD" w14:textId="77777777" w:rsidR="00E34CFC" w:rsidRPr="007A6118" w:rsidRDefault="00E34CFC" w:rsidP="00E34CFC">
      <w:pPr>
        <w:rPr>
          <w:rFonts w:ascii="Courier New" w:hAnsi="Courier New" w:cs="Courier New"/>
          <w:lang w:val="fr-CA"/>
        </w:rPr>
      </w:pPr>
      <w:r w:rsidRPr="007A6118">
        <w:rPr>
          <w:rFonts w:ascii="Courier New" w:hAnsi="Courier New" w:cs="Courier New"/>
          <w:lang w:val="fr-CA"/>
        </w:rPr>
        <w:t>import javax.swing.*;</w:t>
      </w:r>
    </w:p>
    <w:p w14:paraId="6B1E5914" w14:textId="77777777" w:rsidR="00E34CFC" w:rsidRPr="002534C3" w:rsidRDefault="00E34CFC" w:rsidP="00E34CFC">
      <w:pPr>
        <w:rPr>
          <w:rFonts w:ascii="Courier New" w:hAnsi="Courier New" w:cs="Courier New"/>
          <w:lang w:val="en-CA"/>
        </w:rPr>
      </w:pPr>
      <w:r w:rsidRPr="002534C3">
        <w:rPr>
          <w:rFonts w:ascii="Courier New" w:hAnsi="Courier New" w:cs="Courier New"/>
          <w:lang w:val="en-CA"/>
        </w:rPr>
        <w:t>public class MondeDuJeuVectorGen {</w:t>
      </w:r>
    </w:p>
    <w:p w14:paraId="064C4AA8" w14:textId="77777777" w:rsidR="00E34CFC" w:rsidRPr="002534C3" w:rsidRDefault="00E34CFC" w:rsidP="00E34CFC">
      <w:pPr>
        <w:rPr>
          <w:rFonts w:ascii="Courier New" w:hAnsi="Courier New" w:cs="Courier New"/>
          <w:lang w:val="en-CA"/>
        </w:rPr>
      </w:pPr>
    </w:p>
    <w:p w14:paraId="37D8C235" w14:textId="77777777" w:rsidR="00E34CFC" w:rsidRPr="002534C3" w:rsidRDefault="00E34CFC" w:rsidP="00E34CFC">
      <w:pPr>
        <w:rPr>
          <w:rFonts w:ascii="Courier New" w:hAnsi="Courier New" w:cs="Courier New"/>
        </w:rPr>
      </w:pPr>
      <w:r w:rsidRPr="002534C3">
        <w:rPr>
          <w:rFonts w:ascii="Courier New" w:hAnsi="Courier New" w:cs="Courier New"/>
          <w:lang w:val="en-CA"/>
        </w:rPr>
        <w:t xml:space="preserve">    </w:t>
      </w:r>
      <w:r w:rsidRPr="002534C3">
        <w:rPr>
          <w:rFonts w:ascii="Courier New" w:hAnsi="Courier New" w:cs="Courier New"/>
        </w:rPr>
        <w:t>// Taille du monde</w:t>
      </w:r>
    </w:p>
    <w:p w14:paraId="119F476B"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static final int LARGEURMONDE = 1000;</w:t>
      </w:r>
    </w:p>
    <w:p w14:paraId="26839762"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static final int HAUTEURMONDE = 1000;</w:t>
      </w:r>
    </w:p>
    <w:p w14:paraId="21535755" w14:textId="77777777" w:rsidR="00E34CFC" w:rsidRPr="002534C3" w:rsidRDefault="00E34CFC" w:rsidP="00E34CFC">
      <w:pPr>
        <w:rPr>
          <w:rFonts w:ascii="Courier New" w:hAnsi="Courier New" w:cs="Courier New"/>
        </w:rPr>
      </w:pPr>
    </w:p>
    <w:p w14:paraId="154A0B5C" w14:textId="77777777" w:rsidR="00E34CFC" w:rsidRPr="002534C3" w:rsidRDefault="00E34CFC" w:rsidP="00E34CFC">
      <w:pPr>
        <w:rPr>
          <w:rFonts w:ascii="Courier New" w:hAnsi="Courier New" w:cs="Courier New"/>
        </w:rPr>
      </w:pPr>
      <w:r w:rsidRPr="002534C3">
        <w:rPr>
          <w:rFonts w:ascii="Courier New" w:hAnsi="Courier New" w:cs="Courier New"/>
        </w:rPr>
        <w:t xml:space="preserve">    protected </w:t>
      </w:r>
      <w:r w:rsidRPr="002534C3">
        <w:rPr>
          <w:rFonts w:ascii="Courier New" w:hAnsi="Courier New" w:cs="Courier New"/>
          <w:highlight w:val="yellow"/>
        </w:rPr>
        <w:t>Vector&lt;EntiteAnimeAvecCri&gt;</w:t>
      </w:r>
      <w:r w:rsidRPr="002534C3">
        <w:rPr>
          <w:rFonts w:ascii="Courier New" w:hAnsi="Courier New" w:cs="Courier New"/>
        </w:rPr>
        <w:t xml:space="preserve"> vecteurEntites;</w:t>
      </w:r>
    </w:p>
    <w:p w14:paraId="54A273BB"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773EA652"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MondeDuJeuVectorGen() {</w:t>
      </w:r>
    </w:p>
    <w:p w14:paraId="397F8C61"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 = new </w:t>
      </w:r>
      <w:r w:rsidRPr="002534C3">
        <w:rPr>
          <w:rFonts w:ascii="Courier New" w:hAnsi="Courier New" w:cs="Courier New"/>
          <w:highlight w:val="yellow"/>
        </w:rPr>
        <w:t>Vector&lt;EntiteAnimeAvecCri&gt;()</w:t>
      </w:r>
      <w:r w:rsidRPr="002534C3">
        <w:rPr>
          <w:rFonts w:ascii="Courier New" w:hAnsi="Courier New" w:cs="Courier New"/>
        </w:rPr>
        <w:t>;</w:t>
      </w:r>
    </w:p>
    <w:p w14:paraId="6D3930FD"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vecteurEntites.addElement(new BotAnimeAvecCri(10,100,100,200,3,3,true,"Son2.wav"));</w:t>
      </w:r>
    </w:p>
    <w:p w14:paraId="46194C40"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vecteurEntites.addElement(new ItiAnimeAvecCriVolant(200,50,100,200,3,0,true,"Son3.wav"));</w:t>
      </w:r>
    </w:p>
    <w:p w14:paraId="538F1448"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vecteurEntites.addElement(new KennyAnimeAvecCri(100,50,100,200,3,9,true,"Son1.wav"));</w:t>
      </w:r>
    </w:p>
    <w:p w14:paraId="3309F09D" w14:textId="77777777" w:rsidR="00E34CFC" w:rsidRPr="002534C3" w:rsidRDefault="00E34CFC" w:rsidP="00E34CFC">
      <w:pPr>
        <w:rPr>
          <w:rFonts w:ascii="Courier New" w:hAnsi="Courier New" w:cs="Courier New"/>
        </w:rPr>
      </w:pPr>
      <w:r w:rsidRPr="002534C3">
        <w:rPr>
          <w:rFonts w:ascii="Courier New" w:hAnsi="Courier New" w:cs="Courier New"/>
        </w:rPr>
        <w:lastRenderedPageBreak/>
        <w:t xml:space="preserve">        vecteurEntites.addElement(new EntiteAnimeAvecCriEtSequenceImages(50,100,300,300,5,5,true,"Son4.wav",9,"coq"));</w:t>
      </w:r>
    </w:p>
    <w:p w14:paraId="1F608470" w14:textId="77777777" w:rsidR="00E34CFC" w:rsidRPr="002534C3" w:rsidRDefault="00E34CFC" w:rsidP="00E34CFC">
      <w:pPr>
        <w:rPr>
          <w:rFonts w:ascii="Courier New" w:hAnsi="Courier New" w:cs="Courier New"/>
        </w:rPr>
      </w:pPr>
      <w:r w:rsidRPr="002534C3">
        <w:rPr>
          <w:rFonts w:ascii="Courier New" w:hAnsi="Courier New" w:cs="Courier New"/>
        </w:rPr>
        <w:t xml:space="preserve">        vecteurEntites.addElement(new EntiteAnimeAvecCriEtSequenceImages(175,800,200,200,0,0,true,"invince.wav",6,"homer"));</w:t>
      </w:r>
    </w:p>
    <w:p w14:paraId="54C58884"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391302E6"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void prochaineScene(){</w:t>
      </w:r>
    </w:p>
    <w:p w14:paraId="29630E51"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r w:rsidRPr="002534C3">
        <w:rPr>
          <w:rFonts w:ascii="Courier New" w:hAnsi="Courier New" w:cs="Courier New"/>
          <w:highlight w:val="yellow"/>
        </w:rPr>
        <w:t>for(EntiteAnimeAvecCri uneEntiteAnime : vecteurEntites)</w:t>
      </w:r>
      <w:r w:rsidRPr="002534C3">
        <w:rPr>
          <w:rFonts w:ascii="Courier New" w:hAnsi="Courier New" w:cs="Courier New"/>
        </w:rPr>
        <w:t>{</w:t>
      </w:r>
    </w:p>
    <w:p w14:paraId="58290E52"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r w:rsidRPr="002534C3">
        <w:rPr>
          <w:rFonts w:ascii="Courier New" w:hAnsi="Courier New" w:cs="Courier New"/>
        </w:rPr>
        <w:tab/>
        <w:t>uneEntiteAnime.prochaineScene(LARGEURMONDE,HAUTEURMONDE);</w:t>
      </w:r>
    </w:p>
    <w:p w14:paraId="3A1731E9"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26E2947C"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5D670E8B" w14:textId="77777777" w:rsidR="00E34CFC" w:rsidRPr="002534C3" w:rsidRDefault="00E34CFC" w:rsidP="00E34CFC">
      <w:pPr>
        <w:rPr>
          <w:rFonts w:ascii="Courier New" w:hAnsi="Courier New" w:cs="Courier New"/>
        </w:rPr>
      </w:pPr>
      <w:r w:rsidRPr="002534C3">
        <w:rPr>
          <w:rFonts w:ascii="Courier New" w:hAnsi="Courier New" w:cs="Courier New"/>
        </w:rPr>
        <w:t xml:space="preserve">    public void paint(Graphics g){</w:t>
      </w:r>
    </w:p>
    <w:p w14:paraId="55A5DEDC" w14:textId="77777777" w:rsidR="00E34CFC" w:rsidRPr="002534C3" w:rsidRDefault="00E34CFC" w:rsidP="00E34CFC">
      <w:pPr>
        <w:rPr>
          <w:rFonts w:ascii="Courier New" w:hAnsi="Courier New" w:cs="Courier New"/>
        </w:rPr>
      </w:pPr>
      <w:r w:rsidRPr="002534C3">
        <w:rPr>
          <w:rFonts w:ascii="Courier New" w:hAnsi="Courier New" w:cs="Courier New"/>
        </w:rPr>
        <w:t xml:space="preserve">        for(EntiteAnimeAvecCri uneEntiteAnime : vecteurEntites){</w:t>
      </w:r>
    </w:p>
    <w:p w14:paraId="57637B22"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r w:rsidRPr="002534C3">
        <w:rPr>
          <w:rFonts w:ascii="Courier New" w:hAnsi="Courier New" w:cs="Courier New"/>
        </w:rPr>
        <w:tab/>
        <w:t>uneEntiteAnime.paintSiVisible(g);</w:t>
      </w:r>
    </w:p>
    <w:p w14:paraId="1E779FB2"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6E36290F"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2ED20389" w14:textId="77777777" w:rsidR="00E34CFC" w:rsidRPr="002534C3" w:rsidRDefault="00E34CFC" w:rsidP="00E34CFC">
      <w:pPr>
        <w:rPr>
          <w:rFonts w:ascii="Courier New" w:hAnsi="Courier New" w:cs="Courier New"/>
        </w:rPr>
      </w:pPr>
      <w:r w:rsidRPr="002534C3">
        <w:rPr>
          <w:rFonts w:ascii="Courier New" w:hAnsi="Courier New" w:cs="Courier New"/>
        </w:rPr>
        <w:t xml:space="preserve">    // Si une entite est clique, elle disparait en poussant un cri</w:t>
      </w:r>
    </w:p>
    <w:p w14:paraId="49DE6594" w14:textId="77777777" w:rsidR="00E34CFC" w:rsidRPr="002534C3" w:rsidRDefault="00E34CFC" w:rsidP="00E34CFC">
      <w:pPr>
        <w:rPr>
          <w:rFonts w:ascii="Courier New" w:hAnsi="Courier New" w:cs="Courier New"/>
          <w:lang w:val="en-CA"/>
        </w:rPr>
      </w:pPr>
      <w:r w:rsidRPr="002534C3">
        <w:rPr>
          <w:rFonts w:ascii="Courier New" w:hAnsi="Courier New" w:cs="Courier New"/>
        </w:rPr>
        <w:t xml:space="preserve">    </w:t>
      </w:r>
      <w:r w:rsidRPr="002534C3">
        <w:rPr>
          <w:rFonts w:ascii="Courier New" w:hAnsi="Courier New" w:cs="Courier New"/>
          <w:lang w:val="en-CA"/>
        </w:rPr>
        <w:t>public void mousePressed(MouseEvent e){</w:t>
      </w:r>
    </w:p>
    <w:p w14:paraId="73EBAB31" w14:textId="77777777" w:rsidR="00E34CFC" w:rsidRPr="002534C3" w:rsidRDefault="00E34CFC" w:rsidP="00E34CFC">
      <w:pPr>
        <w:rPr>
          <w:rFonts w:ascii="Courier New" w:hAnsi="Courier New" w:cs="Courier New"/>
        </w:rPr>
      </w:pPr>
      <w:r w:rsidRPr="002534C3">
        <w:rPr>
          <w:rFonts w:ascii="Courier New" w:hAnsi="Courier New" w:cs="Courier New"/>
          <w:lang w:val="en-CA"/>
        </w:rPr>
        <w:t xml:space="preserve">        </w:t>
      </w:r>
      <w:r w:rsidRPr="002534C3">
        <w:rPr>
          <w:rFonts w:ascii="Courier New" w:hAnsi="Courier New" w:cs="Courier New"/>
        </w:rPr>
        <w:t>for(EntiteAnimeAvecCri uneEntiteAnime : vecteurEntites){</w:t>
      </w:r>
    </w:p>
    <w:p w14:paraId="33135B22" w14:textId="77777777" w:rsidR="00E34CFC" w:rsidRPr="002534C3" w:rsidRDefault="00E34CFC" w:rsidP="00E34CFC">
      <w:pPr>
        <w:rPr>
          <w:rFonts w:ascii="Courier New" w:hAnsi="Courier New" w:cs="Courier New"/>
        </w:rPr>
      </w:pPr>
      <w:r w:rsidRPr="002534C3">
        <w:rPr>
          <w:rFonts w:ascii="Courier New" w:hAnsi="Courier New" w:cs="Courier New"/>
        </w:rPr>
        <w:t xml:space="preserve">            if (uneEntiteAnime.touche(e.getX(),e.getY())) {</w:t>
      </w:r>
    </w:p>
    <w:p w14:paraId="089BE339" w14:textId="77777777" w:rsidR="00E34CFC" w:rsidRPr="002534C3" w:rsidRDefault="00E34CFC" w:rsidP="00E34CFC">
      <w:pPr>
        <w:rPr>
          <w:rFonts w:ascii="Courier New" w:hAnsi="Courier New" w:cs="Courier New"/>
        </w:rPr>
      </w:pPr>
      <w:r w:rsidRPr="002534C3">
        <w:rPr>
          <w:rFonts w:ascii="Courier New" w:hAnsi="Courier New" w:cs="Courier New"/>
        </w:rPr>
        <w:t xml:space="preserve">                uneEntiteAnime.setVisible(false);</w:t>
      </w:r>
    </w:p>
    <w:p w14:paraId="5F68BA34" w14:textId="77777777" w:rsidR="00E34CFC" w:rsidRPr="002534C3" w:rsidRDefault="00E34CFC" w:rsidP="00E34CFC">
      <w:pPr>
        <w:rPr>
          <w:rFonts w:ascii="Courier New" w:hAnsi="Courier New" w:cs="Courier New"/>
        </w:rPr>
      </w:pPr>
      <w:r w:rsidRPr="002534C3">
        <w:rPr>
          <w:rFonts w:ascii="Courier New" w:hAnsi="Courier New" w:cs="Courier New"/>
        </w:rPr>
        <w:t xml:space="preserve">                uneEntiteAnime.crier();</w:t>
      </w:r>
    </w:p>
    <w:p w14:paraId="4FBC3515"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024D3874"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677B7B1A" w14:textId="77777777" w:rsidR="00E34CFC" w:rsidRPr="002534C3" w:rsidRDefault="00E34CFC" w:rsidP="00E34CFC">
      <w:pPr>
        <w:rPr>
          <w:rFonts w:ascii="Courier New" w:hAnsi="Courier New" w:cs="Courier New"/>
        </w:rPr>
      </w:pPr>
      <w:r w:rsidRPr="002534C3">
        <w:rPr>
          <w:rFonts w:ascii="Courier New" w:hAnsi="Courier New" w:cs="Courier New"/>
        </w:rPr>
        <w:t xml:space="preserve">    }</w:t>
      </w:r>
    </w:p>
    <w:p w14:paraId="072E80CC" w14:textId="77777777" w:rsidR="00E34CFC" w:rsidRPr="002534C3" w:rsidRDefault="00E34CFC" w:rsidP="00E34CFC">
      <w:pPr>
        <w:rPr>
          <w:rFonts w:ascii="Courier New" w:hAnsi="Courier New" w:cs="Courier New"/>
        </w:rPr>
      </w:pPr>
      <w:r w:rsidRPr="002534C3">
        <w:rPr>
          <w:rFonts w:ascii="Courier New" w:hAnsi="Courier New" w:cs="Courier New"/>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17" w:name="_Toc10533532"/>
      <w:r>
        <w:t>Autres collections</w:t>
      </w:r>
      <w:bookmarkEnd w:id="117"/>
    </w:p>
    <w:p w14:paraId="68807ED5" w14:textId="290F6FA3" w:rsidR="00E34CFC" w:rsidRDefault="00E34CFC" w:rsidP="00E34CFC">
      <w:pPr>
        <w:pStyle w:val="Corpsdetexte"/>
      </w:pPr>
      <w:r>
        <w:t xml:space="preserve">En plus de la classe </w:t>
      </w:r>
      <w:hyperlink r:id="rId460"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1"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2" w:tooltip="class in java.util" w:history="1">
        <w:r w:rsidRPr="000531BF">
          <w:rPr>
            <w:rStyle w:val="Lienhypertexte"/>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3" w:tooltip="class in java.util" w:history="1">
        <w:r w:rsidRPr="000531BF">
          <w:rPr>
            <w:rStyle w:val="Lienhypertexte"/>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18" w:name="_Toc16917468"/>
      <w:bookmarkStart w:id="119" w:name="_Toc10533533"/>
      <w:r>
        <w:lastRenderedPageBreak/>
        <w:t>T</w:t>
      </w:r>
      <w:r w:rsidR="007E66E1">
        <w:t>raitement de fichiers</w:t>
      </w:r>
      <w:bookmarkEnd w:id="118"/>
      <w:bookmarkEnd w:id="119"/>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64" w:history="1">
        <w:r w:rsidR="00E62C7D">
          <w:rPr>
            <w:rStyle w:val="Lienhypertexte"/>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65" w:history="1">
        <w:r>
          <w:rPr>
            <w:rStyle w:val="Lienhypertexte"/>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66" w:tooltip="class in java.io" w:history="1">
        <w:r>
          <w:rPr>
            <w:rStyle w:val="Lienhypertexte"/>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67" w:tooltip="class in java.io" w:history="1">
        <w:r>
          <w:rPr>
            <w:rStyle w:val="Lienhypertexte"/>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68" w:anchor="read--" w:history="1">
        <w:r w:rsidR="00CA1B80">
          <w:rPr>
            <w:rStyle w:val="Lienhypertexte"/>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69" w:tooltip="class in java.io" w:history="1">
        <w:r w:rsidR="00CA1B80">
          <w:rPr>
            <w:rStyle w:val="Lienhypertexte"/>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0" w:anchor="write-int-" w:history="1">
        <w:r w:rsidR="00672002">
          <w:rPr>
            <w:rStyle w:val="Lienhypertexte"/>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1" w:tooltip="class in java.io" w:history="1">
        <w:r w:rsidR="00672002">
          <w:rPr>
            <w:rStyle w:val="Lienhypertexte"/>
            <w:rFonts w:ascii="&amp;quot" w:hAnsi="&amp;quot"/>
            <w:b/>
            <w:bCs/>
            <w:color w:val="4A6782"/>
            <w:sz w:val="20"/>
          </w:rPr>
          <w:t>OutputStream</w:t>
        </w:r>
      </w:hyperlink>
      <w:r w:rsidR="00672002">
        <w:rPr>
          <w:rStyle w:val="Lienhypertexte"/>
          <w:rFonts w:ascii="&amp;quot" w:hAnsi="&amp;quot"/>
          <w:b/>
          <w:bCs/>
          <w:color w:val="4A6782"/>
          <w:sz w:val="20"/>
        </w:rPr>
        <w:t xml:space="preserve"> </w:t>
      </w:r>
      <w:r w:rsidR="004751DF">
        <w:t>ajoute un octet au flux de sortie</w:t>
      </w:r>
      <w:r w:rsidR="009C0A31">
        <w:t>.</w:t>
      </w:r>
    </w:p>
    <w:p w14:paraId="04110674" w14:textId="275828F4" w:rsidR="00B76348" w:rsidRDefault="00B76348" w:rsidP="007E66E1">
      <w:pPr>
        <w:pStyle w:val="Lgende"/>
        <w:jc w:val="center"/>
      </w:pPr>
      <w:r>
        <w:object w:dxaOrig="10397" w:dyaOrig="2896" w14:anchorId="67A3679C">
          <v:shape id="_x0000_i1084" type="#_x0000_t75" style="width:420.65pt;height:117.45pt" o:ole="" fillcolor="window">
            <v:imagedata r:id="rId472" o:title=""/>
          </v:shape>
          <o:OLEObject Type="Embed" ProgID="Visio.Drawing.11" ShapeID="_x0000_i1084" DrawAspect="Content" ObjectID="_1650868800" r:id="rId473"/>
        </w:object>
      </w:r>
    </w:p>
    <w:p w14:paraId="07165FC6" w14:textId="616E6102" w:rsidR="007E66E1" w:rsidRDefault="007E66E1" w:rsidP="007E66E1">
      <w:pPr>
        <w:pStyle w:val="Lgende"/>
        <w:jc w:val="center"/>
      </w:pPr>
      <w:r>
        <w:t xml:space="preserve">Figure </w:t>
      </w:r>
      <w:r>
        <w:fldChar w:fldCharType="begin"/>
      </w:r>
      <w:r>
        <w:instrText xml:space="preserve"> SEQ Figure \* ARABIC </w:instrText>
      </w:r>
      <w:r>
        <w:fldChar w:fldCharType="separate"/>
      </w:r>
      <w:r w:rsidR="007A6118">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w:t>
      </w:r>
      <w:r>
        <w:lastRenderedPageBreak/>
        <w:t xml:space="preserve">sans devoir itérer sur tout le fichier. Pour obtenir cette souplesse d’accès, il faut employer la classe </w:t>
      </w:r>
      <w:hyperlink r:id="rId474" w:tooltip="class in java.io" w:history="1">
        <w:r>
          <w:rPr>
            <w:rStyle w:val="Lienhypertexte"/>
            <w:rFonts w:ascii="&amp;quot" w:hAnsi="&amp;quot"/>
            <w:b/>
            <w:bCs/>
            <w:color w:val="4A6782"/>
            <w:sz w:val="20"/>
          </w:rPr>
          <w:t>RandomAccessFile</w:t>
        </w:r>
      </w:hyperlink>
      <w:r>
        <w:t xml:space="preserve"> qui permet un accès direct à n’importe quel octet d’un fichier.</w:t>
      </w:r>
    </w:p>
    <w:p w14:paraId="258A6697" w14:textId="6B1F9855" w:rsidR="007E66E1" w:rsidRDefault="007E66E1" w:rsidP="007E66E1">
      <w:pPr>
        <w:pStyle w:val="Corpsdetexte"/>
      </w:pPr>
      <w:r>
        <w:t xml:space="preserve">La </w:t>
      </w:r>
      <w:r>
        <w:fldChar w:fldCharType="begin"/>
      </w:r>
      <w:r>
        <w:instrText xml:space="preserve"> REF _Ref519223415 \h </w:instrText>
      </w:r>
      <w:r>
        <w:fldChar w:fldCharType="separate"/>
      </w:r>
      <w:r w:rsidR="007A6118">
        <w:t xml:space="preserve">Figure </w:t>
      </w:r>
      <w:r w:rsidR="007A6118">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7A6118">
        <w:t xml:space="preserve">Figure </w:t>
      </w:r>
      <w:r w:rsidR="007A6118">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7A6118">
        <w:t xml:space="preserve">Figure </w:t>
      </w:r>
      <w:r w:rsidR="007A6118">
        <w:rPr>
          <w:noProof/>
        </w:rPr>
        <w:t>35</w:t>
      </w:r>
      <w:r>
        <w:fldChar w:fldCharType="end"/>
      </w:r>
      <w:r>
        <w:t xml:space="preserve"> montre la classe </w:t>
      </w:r>
      <w:hyperlink r:id="rId475" w:tooltip="class in java.io" w:history="1">
        <w:r>
          <w:rPr>
            <w:rStyle w:val="Lienhypertexte"/>
            <w:rFonts w:ascii="&amp;quot" w:hAnsi="&amp;quot"/>
            <w:b/>
            <w:bCs/>
            <w:color w:val="4A6782"/>
            <w:sz w:val="20"/>
          </w:rPr>
          <w:t>RandomAccessFile</w:t>
        </w:r>
      </w:hyperlink>
      <w:r>
        <w:t xml:space="preserve"> qui sert à la fois d’entrée et de sortie. Les flux de base </w:t>
      </w:r>
      <w:hyperlink r:id="rId476" w:tooltip="class in java.io" w:history="1">
        <w:r>
          <w:rPr>
            <w:rStyle w:val="Lienhypertexte"/>
            <w:rFonts w:ascii="&amp;quot" w:hAnsi="&amp;quot"/>
            <w:b/>
            <w:bCs/>
            <w:color w:val="4A6782"/>
            <w:sz w:val="20"/>
          </w:rPr>
          <w:t>InputStream</w:t>
        </w:r>
      </w:hyperlink>
      <w:r>
        <w:t xml:space="preserve"> et </w:t>
      </w:r>
      <w:hyperlink r:id="rId477" w:tooltip="class in java.io" w:history="1">
        <w:r>
          <w:rPr>
            <w:rStyle w:val="Lienhypertexte"/>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5A1244EA" w:rsidR="007E66E1" w:rsidRDefault="007E66E1" w:rsidP="007E66E1">
      <w:pPr>
        <w:pStyle w:val="Lgende"/>
        <w:jc w:val="center"/>
      </w:pPr>
      <w:bookmarkStart w:id="120" w:name="_Ref519223415"/>
      <w:r>
        <w:t xml:space="preserve">Figure </w:t>
      </w:r>
      <w:r>
        <w:fldChar w:fldCharType="begin"/>
      </w:r>
      <w:r>
        <w:instrText xml:space="preserve"> SEQ Figure \* ARABIC </w:instrText>
      </w:r>
      <w:r>
        <w:fldChar w:fldCharType="separate"/>
      </w:r>
      <w:r w:rsidR="007A6118">
        <w:rPr>
          <w:noProof/>
        </w:rPr>
        <w:t>33</w:t>
      </w:r>
      <w:r>
        <w:fldChar w:fldCharType="end"/>
      </w:r>
      <w:bookmarkEnd w:id="120"/>
      <w:r>
        <w:t>. Classes de java.io pour les flux d’entrée d’octets (</w:t>
      </w:r>
      <w:r>
        <w:rPr>
          <w:i/>
        </w:rPr>
        <w:t>InputStream</w:t>
      </w:r>
      <w:r>
        <w:t>).</w:t>
      </w:r>
    </w:p>
    <w:p w14:paraId="21557365" w14:textId="77777777" w:rsidR="007E66E1" w:rsidRDefault="007E66E1" w:rsidP="007E66E1">
      <w:pPr>
        <w:pStyle w:val="Corpsdetexte"/>
      </w:pPr>
      <w:r>
        <w:rPr>
          <w:noProof/>
        </w:rPr>
        <w:lastRenderedPageBreak/>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572339B3" w:rsidR="007E66E1" w:rsidRDefault="007E66E1" w:rsidP="007E66E1">
      <w:pPr>
        <w:pStyle w:val="Lgende"/>
        <w:jc w:val="center"/>
      </w:pPr>
      <w:bookmarkStart w:id="121" w:name="_Ref519224512"/>
      <w:r>
        <w:t xml:space="preserve">Figure </w:t>
      </w:r>
      <w:r>
        <w:fldChar w:fldCharType="begin"/>
      </w:r>
      <w:r>
        <w:instrText xml:space="preserve"> SEQ Figure \* ARABIC </w:instrText>
      </w:r>
      <w:r>
        <w:fldChar w:fldCharType="separate"/>
      </w:r>
      <w:r w:rsidR="007A6118">
        <w:rPr>
          <w:noProof/>
        </w:rPr>
        <w:t>34</w:t>
      </w:r>
      <w:r>
        <w:fldChar w:fldCharType="end"/>
      </w:r>
      <w:bookmarkEnd w:id="121"/>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52ED2C02" w:rsidR="007E66E1" w:rsidRDefault="007E66E1" w:rsidP="007E66E1">
      <w:pPr>
        <w:pStyle w:val="Lgende"/>
        <w:jc w:val="center"/>
      </w:pPr>
      <w:bookmarkStart w:id="122" w:name="_Ref519258375"/>
      <w:r>
        <w:t xml:space="preserve">Figure </w:t>
      </w:r>
      <w:r>
        <w:fldChar w:fldCharType="begin"/>
      </w:r>
      <w:r>
        <w:instrText xml:space="preserve"> SEQ Figure \* ARABIC </w:instrText>
      </w:r>
      <w:r>
        <w:fldChar w:fldCharType="separate"/>
      </w:r>
      <w:r w:rsidR="007A6118">
        <w:rPr>
          <w:noProof/>
        </w:rPr>
        <w:t>35</w:t>
      </w:r>
      <w:r>
        <w:fldChar w:fldCharType="end"/>
      </w:r>
      <w:bookmarkEnd w:id="122"/>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1" w:tooltip="class in java.io" w:history="1">
        <w:r>
          <w:rPr>
            <w:rStyle w:val="Lienhypertexte"/>
            <w:rFonts w:ascii="&amp;quot" w:hAnsi="&amp;quot"/>
            <w:b/>
            <w:bCs/>
            <w:color w:val="4A6782"/>
            <w:sz w:val="20"/>
          </w:rPr>
          <w:t>FileInputStream</w:t>
        </w:r>
      </w:hyperlink>
      <w:r w:rsidR="009614D3">
        <w:t xml:space="preserve">, </w:t>
      </w:r>
      <w:r>
        <w:t xml:space="preserve">sous-classe de </w:t>
      </w:r>
      <w:hyperlink r:id="rId482" w:tooltip="class in java.io" w:history="1">
        <w:r>
          <w:rPr>
            <w:rStyle w:val="Lienhypertexte"/>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3" w:tooltip="class in java.io" w:history="1">
        <w:r>
          <w:rPr>
            <w:rStyle w:val="Lienhypertexte"/>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1E328380" w:rsidR="00943FF9" w:rsidRDefault="0022135E" w:rsidP="007E66E1">
      <w:pPr>
        <w:pStyle w:val="Corpsdetexte"/>
      </w:pPr>
      <w:hyperlink r:id="rId484" w:history="1">
        <w:r w:rsidR="00943FF9">
          <w:rPr>
            <w:rStyle w:val="Lienhypertexte"/>
            <w:rFonts w:ascii="Segoe UI" w:hAnsi="Segoe UI" w:cs="Segoe UI"/>
            <w:b/>
            <w:bCs/>
            <w:color w:val="0366D6"/>
          </w:rPr>
          <w:t>JavaPasAPas</w:t>
        </w:r>
      </w:hyperlink>
      <w:r w:rsidR="00943FF9">
        <w:rPr>
          <w:rStyle w:val="separator"/>
          <w:rFonts w:ascii="Segoe UI" w:hAnsi="Segoe UI" w:cs="Segoe UI"/>
          <w:color w:val="586069"/>
        </w:rPr>
        <w:t>/</w:t>
      </w:r>
      <w:r w:rsidR="00943FF9">
        <w:rPr>
          <w:rStyle w:val="lev"/>
          <w:rFonts w:ascii="Segoe UI" w:hAnsi="Segoe UI" w:cs="Segoe UI"/>
          <w:color w:val="24292E"/>
        </w:rPr>
        <w:t>CompterOctetsFichier.java</w:t>
      </w:r>
    </w:p>
    <w:p w14:paraId="2595BBDD" w14:textId="77777777" w:rsidR="007E66E1" w:rsidRPr="0056767D" w:rsidRDefault="007E66E1" w:rsidP="0013753A">
      <w:pPr>
        <w:pStyle w:val="codeCompact"/>
        <w:rPr>
          <w:sz w:val="16"/>
          <w:szCs w:val="16"/>
        </w:rPr>
      </w:pPr>
      <w:r w:rsidRPr="0056767D">
        <w:rPr>
          <w:sz w:val="16"/>
          <w:szCs w:val="16"/>
        </w:rPr>
        <w:t>/* Lire un fichier et en compter le nombre d'octets */</w:t>
      </w:r>
    </w:p>
    <w:p w14:paraId="7C54D4D7" w14:textId="77777777" w:rsidR="007E66E1" w:rsidRPr="0056767D" w:rsidRDefault="007E66E1" w:rsidP="0013753A">
      <w:pPr>
        <w:pStyle w:val="codeCompact"/>
        <w:rPr>
          <w:sz w:val="16"/>
          <w:szCs w:val="16"/>
        </w:rPr>
      </w:pPr>
    </w:p>
    <w:p w14:paraId="5D7627DA" w14:textId="77777777" w:rsidR="007E66E1" w:rsidRPr="00FF5E45" w:rsidRDefault="007E66E1" w:rsidP="0013753A">
      <w:pPr>
        <w:pStyle w:val="codeCompact"/>
        <w:rPr>
          <w:sz w:val="16"/>
          <w:szCs w:val="16"/>
          <w:lang w:val="fr-CA"/>
        </w:rPr>
      </w:pPr>
      <w:r w:rsidRPr="00FF5E45">
        <w:rPr>
          <w:sz w:val="16"/>
          <w:szCs w:val="16"/>
          <w:lang w:val="fr-CA"/>
        </w:rPr>
        <w:t>import java.io.*;</w:t>
      </w:r>
    </w:p>
    <w:p w14:paraId="18E3B7D4" w14:textId="77777777" w:rsidR="007E66E1" w:rsidRPr="00FF5E45" w:rsidRDefault="007E66E1" w:rsidP="0013753A">
      <w:pPr>
        <w:pStyle w:val="codeCompact"/>
        <w:rPr>
          <w:sz w:val="16"/>
          <w:szCs w:val="16"/>
          <w:lang w:val="fr-CA"/>
        </w:rPr>
      </w:pPr>
      <w:r w:rsidRPr="00FF5E45">
        <w:rPr>
          <w:sz w:val="16"/>
          <w:szCs w:val="16"/>
          <w:lang w:val="fr-CA"/>
        </w:rPr>
        <w:t>public class CompterOctetsFichier{</w:t>
      </w:r>
    </w:p>
    <w:p w14:paraId="73100D7D" w14:textId="77777777" w:rsidR="007E66E1" w:rsidRPr="00F1569E" w:rsidRDefault="007E66E1" w:rsidP="0013753A">
      <w:pPr>
        <w:pStyle w:val="codeCompact"/>
        <w:rPr>
          <w:sz w:val="16"/>
          <w:szCs w:val="16"/>
          <w:lang w:val="en-CA"/>
        </w:rPr>
      </w:pPr>
      <w:r w:rsidRPr="00FF5E45">
        <w:rPr>
          <w:sz w:val="16"/>
          <w:szCs w:val="16"/>
          <w:lang w:val="fr-CA"/>
        </w:rPr>
        <w:t xml:space="preserve">    </w:t>
      </w:r>
      <w:r w:rsidRPr="00F1569E">
        <w:rPr>
          <w:sz w:val="16"/>
          <w:szCs w:val="16"/>
          <w:lang w:val="en-CA"/>
        </w:rPr>
        <w:t>public static void main (String args[]) {</w:t>
      </w:r>
    </w:p>
    <w:p w14:paraId="49E26D92" w14:textId="77777777" w:rsidR="007E66E1" w:rsidRPr="0056767D" w:rsidRDefault="007E66E1" w:rsidP="0013753A">
      <w:pPr>
        <w:pStyle w:val="codeCompact"/>
        <w:rPr>
          <w:sz w:val="16"/>
          <w:szCs w:val="16"/>
        </w:rPr>
      </w:pPr>
      <w:r w:rsidRPr="00F1569E">
        <w:rPr>
          <w:sz w:val="16"/>
          <w:szCs w:val="16"/>
          <w:lang w:val="en-CA"/>
        </w:rPr>
        <w:t xml:space="preserve">        </w:t>
      </w:r>
      <w:r w:rsidRPr="0056767D">
        <w:rPr>
          <w:sz w:val="16"/>
          <w:szCs w:val="16"/>
        </w:rPr>
        <w:t>int unOctet;</w:t>
      </w:r>
    </w:p>
    <w:p w14:paraId="0E9248F1" w14:textId="77777777" w:rsidR="007E66E1" w:rsidRPr="0056767D" w:rsidRDefault="007E66E1" w:rsidP="0013753A">
      <w:pPr>
        <w:pStyle w:val="codeCompact"/>
        <w:rPr>
          <w:sz w:val="16"/>
          <w:szCs w:val="16"/>
        </w:rPr>
      </w:pPr>
      <w:r w:rsidRPr="0056767D">
        <w:rPr>
          <w:sz w:val="16"/>
          <w:szCs w:val="16"/>
        </w:rPr>
        <w:t xml:space="preserve">        int compteurOctet;</w:t>
      </w:r>
    </w:p>
    <w:p w14:paraId="1D05034B" w14:textId="77777777" w:rsidR="007E66E1" w:rsidRPr="0056767D" w:rsidRDefault="007E66E1" w:rsidP="0013753A">
      <w:pPr>
        <w:pStyle w:val="codeCompact"/>
        <w:rPr>
          <w:sz w:val="16"/>
          <w:szCs w:val="16"/>
        </w:rPr>
      </w:pPr>
      <w:r w:rsidRPr="0056767D">
        <w:rPr>
          <w:sz w:val="16"/>
          <w:szCs w:val="16"/>
        </w:rPr>
        <w:t xml:space="preserve">        FileInputStream unFichier; </w:t>
      </w:r>
    </w:p>
    <w:p w14:paraId="645C217F" w14:textId="77777777" w:rsidR="007E66E1" w:rsidRPr="0056767D" w:rsidRDefault="007E66E1" w:rsidP="0013753A">
      <w:pPr>
        <w:pStyle w:val="codeCompact"/>
        <w:rPr>
          <w:sz w:val="16"/>
          <w:szCs w:val="16"/>
        </w:rPr>
      </w:pPr>
      <w:r w:rsidRPr="0056767D">
        <w:rPr>
          <w:sz w:val="16"/>
          <w:szCs w:val="16"/>
        </w:rPr>
        <w:lastRenderedPageBreak/>
        <w:t xml:space="preserve">        try{</w:t>
      </w:r>
    </w:p>
    <w:p w14:paraId="49C805F6" w14:textId="77777777" w:rsidR="0056767D" w:rsidRDefault="007E66E1" w:rsidP="0013753A">
      <w:pPr>
        <w:pStyle w:val="codeCompact"/>
        <w:rPr>
          <w:sz w:val="16"/>
          <w:szCs w:val="16"/>
        </w:rPr>
      </w:pPr>
      <w:r w:rsidRPr="0056767D">
        <w:rPr>
          <w:sz w:val="16"/>
          <w:szCs w:val="16"/>
        </w:rPr>
        <w:t xml:space="preserve">            unFichier = </w:t>
      </w:r>
    </w:p>
    <w:p w14:paraId="3D7DE964" w14:textId="44AB6A93" w:rsidR="007E66E1" w:rsidRPr="0056767D" w:rsidRDefault="007E66E1" w:rsidP="0013753A">
      <w:pPr>
        <w:pStyle w:val="codeCompact"/>
        <w:rPr>
          <w:sz w:val="16"/>
          <w:szCs w:val="16"/>
        </w:rPr>
      </w:pPr>
      <w:r w:rsidRPr="0056767D">
        <w:rPr>
          <w:sz w:val="16"/>
          <w:szCs w:val="16"/>
        </w:rPr>
        <w:t>new FileInputStream("C:/Users/Robert/Documents/NetBeansProjects/JavaLivre/build/classes/Fichier1.txt");</w:t>
      </w:r>
    </w:p>
    <w:p w14:paraId="226F7C85" w14:textId="77777777" w:rsidR="007E66E1" w:rsidRPr="0056767D" w:rsidRDefault="007E66E1" w:rsidP="0013753A">
      <w:pPr>
        <w:pStyle w:val="codeCompact"/>
        <w:rPr>
          <w:sz w:val="16"/>
          <w:szCs w:val="16"/>
        </w:rPr>
      </w:pPr>
      <w:r w:rsidRPr="0056767D">
        <w:rPr>
          <w:sz w:val="16"/>
          <w:szCs w:val="16"/>
        </w:rPr>
        <w:t xml:space="preserve">            compteurOctet = 0;</w:t>
      </w:r>
    </w:p>
    <w:p w14:paraId="2A08AFF7" w14:textId="77777777" w:rsidR="007E66E1" w:rsidRPr="0056767D" w:rsidRDefault="007E66E1" w:rsidP="0013753A">
      <w:pPr>
        <w:pStyle w:val="codeCompact"/>
        <w:rPr>
          <w:sz w:val="16"/>
          <w:szCs w:val="16"/>
        </w:rPr>
      </w:pPr>
      <w:r w:rsidRPr="0056767D">
        <w:rPr>
          <w:sz w:val="16"/>
          <w:szCs w:val="16"/>
        </w:rPr>
        <w:t xml:space="preserve">            while((unOctet = unFichier.read()) != -1)</w:t>
      </w:r>
    </w:p>
    <w:p w14:paraId="2A5372AB" w14:textId="77777777" w:rsidR="007E66E1" w:rsidRPr="0056767D" w:rsidRDefault="007E66E1" w:rsidP="0013753A">
      <w:pPr>
        <w:pStyle w:val="codeCompact"/>
        <w:rPr>
          <w:sz w:val="16"/>
          <w:szCs w:val="16"/>
        </w:rPr>
      </w:pPr>
      <w:r w:rsidRPr="0056767D">
        <w:rPr>
          <w:sz w:val="16"/>
          <w:szCs w:val="16"/>
        </w:rPr>
        <w:t xml:space="preserve">                compteurOctet++;</w:t>
      </w:r>
    </w:p>
    <w:p w14:paraId="5E62DF17" w14:textId="77777777" w:rsidR="007E66E1" w:rsidRPr="0056767D" w:rsidRDefault="007E66E1" w:rsidP="0013753A">
      <w:pPr>
        <w:pStyle w:val="codeCompact"/>
        <w:rPr>
          <w:sz w:val="16"/>
          <w:szCs w:val="16"/>
        </w:rPr>
      </w:pPr>
      <w:r w:rsidRPr="0056767D">
        <w:rPr>
          <w:sz w:val="16"/>
          <w:szCs w:val="16"/>
        </w:rPr>
        <w:t xml:space="preserve">            unFichier.close();</w:t>
      </w:r>
    </w:p>
    <w:p w14:paraId="12154E73" w14:textId="77777777" w:rsidR="007E66E1" w:rsidRPr="0056767D" w:rsidRDefault="007E66E1" w:rsidP="0013753A">
      <w:pPr>
        <w:pStyle w:val="codeCompact"/>
        <w:rPr>
          <w:sz w:val="16"/>
          <w:szCs w:val="16"/>
        </w:rPr>
      </w:pPr>
      <w:r w:rsidRPr="0056767D">
        <w:rPr>
          <w:sz w:val="16"/>
          <w:szCs w:val="16"/>
        </w:rPr>
        <w:t xml:space="preserve">            System.out.println("Nombre d'octets du fichier Fichier1.txt : "+compteurOctet);</w:t>
      </w:r>
    </w:p>
    <w:p w14:paraId="566F4421" w14:textId="77777777" w:rsidR="007E66E1" w:rsidRPr="00F1569E" w:rsidRDefault="007E66E1" w:rsidP="0013753A">
      <w:pPr>
        <w:pStyle w:val="codeCompact"/>
        <w:rPr>
          <w:sz w:val="16"/>
          <w:szCs w:val="16"/>
          <w:lang w:val="en-CA"/>
        </w:rPr>
      </w:pPr>
      <w:r w:rsidRPr="0056767D">
        <w:rPr>
          <w:sz w:val="16"/>
          <w:szCs w:val="16"/>
        </w:rPr>
        <w:t xml:space="preserve">        </w:t>
      </w:r>
      <w:r w:rsidRPr="00F1569E">
        <w:rPr>
          <w:sz w:val="16"/>
          <w:szCs w:val="16"/>
          <w:lang w:val="en-CA"/>
        </w:rPr>
        <w:t>}</w:t>
      </w:r>
    </w:p>
    <w:p w14:paraId="0595823B" w14:textId="77777777" w:rsidR="007E66E1" w:rsidRPr="00F1569E" w:rsidRDefault="007E66E1" w:rsidP="0013753A">
      <w:pPr>
        <w:pStyle w:val="codeCompact"/>
        <w:rPr>
          <w:sz w:val="16"/>
          <w:szCs w:val="16"/>
          <w:lang w:val="en-CA"/>
        </w:rPr>
      </w:pPr>
      <w:r w:rsidRPr="00F1569E">
        <w:rPr>
          <w:sz w:val="16"/>
          <w:szCs w:val="16"/>
          <w:lang w:val="en-CA"/>
        </w:rPr>
        <w:t xml:space="preserve">        catch (IOException e){</w:t>
      </w:r>
    </w:p>
    <w:p w14:paraId="53B1B58C" w14:textId="77777777" w:rsidR="007E66E1" w:rsidRPr="00F1569E" w:rsidRDefault="007E66E1" w:rsidP="0013753A">
      <w:pPr>
        <w:pStyle w:val="codeCompact"/>
        <w:rPr>
          <w:sz w:val="16"/>
          <w:szCs w:val="16"/>
          <w:lang w:val="en-CA"/>
        </w:rPr>
      </w:pPr>
      <w:r w:rsidRPr="00F1569E">
        <w:rPr>
          <w:sz w:val="16"/>
          <w:szCs w:val="16"/>
          <w:lang w:val="en-CA"/>
        </w:rPr>
        <w:t xml:space="preserve">            System.err.println("Exception\n" + e.toString());</w:t>
      </w:r>
    </w:p>
    <w:p w14:paraId="638EAAD4" w14:textId="77777777" w:rsidR="007E66E1" w:rsidRPr="0056767D" w:rsidRDefault="007E66E1" w:rsidP="0013753A">
      <w:pPr>
        <w:pStyle w:val="codeCompact"/>
        <w:rPr>
          <w:sz w:val="16"/>
          <w:szCs w:val="16"/>
        </w:rPr>
      </w:pPr>
      <w:r w:rsidRPr="00F1569E">
        <w:rPr>
          <w:sz w:val="16"/>
          <w:szCs w:val="16"/>
          <w:lang w:val="en-CA"/>
        </w:rPr>
        <w:t xml:space="preserve">        </w:t>
      </w:r>
      <w:r w:rsidRPr="0056767D">
        <w:rPr>
          <w:sz w:val="16"/>
          <w:szCs w:val="16"/>
        </w:rPr>
        <w:t>}</w:t>
      </w:r>
    </w:p>
    <w:p w14:paraId="733C613A" w14:textId="77777777" w:rsidR="007E66E1" w:rsidRPr="0056767D" w:rsidRDefault="007E66E1" w:rsidP="0013753A">
      <w:pPr>
        <w:pStyle w:val="codeCompact"/>
        <w:rPr>
          <w:sz w:val="16"/>
          <w:szCs w:val="16"/>
        </w:rPr>
      </w:pPr>
      <w:r w:rsidRPr="0056767D">
        <w:rPr>
          <w:sz w:val="16"/>
          <w:szCs w:val="16"/>
        </w:rPr>
        <w:t xml:space="preserve">    }</w:t>
      </w:r>
    </w:p>
    <w:p w14:paraId="6E6AE295" w14:textId="77777777" w:rsidR="007E66E1" w:rsidRPr="0056767D" w:rsidRDefault="007E66E1" w:rsidP="0013753A">
      <w:pPr>
        <w:pStyle w:val="codeCompact"/>
        <w:rPr>
          <w:sz w:val="16"/>
          <w:szCs w:val="16"/>
        </w:rPr>
      </w:pPr>
      <w:r w:rsidRPr="0056767D">
        <w:rPr>
          <w:sz w:val="16"/>
          <w:szCs w:val="16"/>
        </w:rPr>
        <w:t>}</w:t>
      </w:r>
    </w:p>
    <w:p w14:paraId="1583595B" w14:textId="77777777" w:rsidR="007E66E1" w:rsidRDefault="007E66E1" w:rsidP="007E66E1">
      <w:pPr>
        <w:pStyle w:val="Corpsdetexte"/>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85" w:tooltip="class in java.io" w:history="1">
        <w:r w:rsidR="002821B8">
          <w:rPr>
            <w:rStyle w:val="Lienhypertexte"/>
            <w:rFonts w:ascii="&amp;quot" w:hAnsi="&amp;quot"/>
            <w:b/>
            <w:bCs/>
            <w:color w:val="4A6782"/>
            <w:sz w:val="20"/>
          </w:rPr>
          <w:t>FileInputStream</w:t>
        </w:r>
      </w:hyperlink>
      <w:r w:rsidR="002821B8">
        <w:rPr>
          <w:rStyle w:val="Lienhypertexte"/>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Default="00CA3A27" w:rsidP="00CA3A27">
      <w:pPr>
        <w:pStyle w:val="codeCompact"/>
        <w:rPr>
          <w:sz w:val="16"/>
          <w:szCs w:val="16"/>
        </w:rPr>
      </w:pPr>
      <w:r w:rsidRPr="0056767D">
        <w:rPr>
          <w:sz w:val="16"/>
          <w:szCs w:val="16"/>
        </w:rPr>
        <w:t xml:space="preserve">            unFichier = </w:t>
      </w:r>
    </w:p>
    <w:p w14:paraId="1C7FD789" w14:textId="7AAF13F7" w:rsidR="00CA3A27" w:rsidRPr="0056767D" w:rsidRDefault="00CA3A27" w:rsidP="00CA3A27">
      <w:pPr>
        <w:pStyle w:val="codeCompact"/>
        <w:rPr>
          <w:sz w:val="16"/>
          <w:szCs w:val="16"/>
        </w:rPr>
      </w:pPr>
      <w:r w:rsidRPr="0056767D">
        <w:rPr>
          <w:sz w:val="16"/>
          <w:szCs w:val="16"/>
        </w:rPr>
        <w:t>new FileInputStream("C:/Users/Robert/Documents/NetBeansProjects/JavaLivre/build/classes/Fichier1.txt");</w:t>
      </w:r>
    </w:p>
    <w:p w14:paraId="0B448EFF" w14:textId="06692BFC" w:rsidR="006F7515" w:rsidRPr="00E56EFD" w:rsidRDefault="007E66E1" w:rsidP="005005A4">
      <w:pPr>
        <w:pStyle w:val="Corpsdetexte"/>
        <w:rPr>
          <w:rFonts w:ascii="Courier New" w:hAnsi="Courier New" w:cs="Courier New"/>
          <w:sz w:val="16"/>
          <w:szCs w:val="16"/>
        </w:rPr>
      </w:pPr>
      <w:r w:rsidRPr="00E56EFD">
        <w:rPr>
          <w:rFonts w:ascii="Courier New" w:hAnsi="Courier New" w:cs="Courier New"/>
          <w:sz w:val="16"/>
          <w:szCs w:val="16"/>
        </w:rPr>
        <w:t xml:space="preserve"> </w:t>
      </w:r>
    </w:p>
    <w:p w14:paraId="6375C1CD" w14:textId="69B2CBE2" w:rsidR="007E66E1" w:rsidRDefault="007E66E1" w:rsidP="007E66E1">
      <w:pPr>
        <w:pStyle w:val="Corpsdetexte"/>
      </w:pPr>
      <w:r>
        <w:t xml:space="preserve">Si le fichier est inexistant, une exception est levée. Le constructeur de la classe </w:t>
      </w:r>
      <w:hyperlink r:id="rId486" w:tooltip="class in java.io" w:history="1">
        <w:r>
          <w:rPr>
            <w:rStyle w:val="Lienhypertexte"/>
            <w:rFonts w:ascii="&amp;quot" w:hAnsi="&amp;quot"/>
            <w:b/>
            <w:bCs/>
            <w:color w:val="4A6782"/>
            <w:sz w:val="20"/>
          </w:rPr>
          <w:t>FileInputStream</w:t>
        </w:r>
      </w:hyperlink>
      <w:r>
        <w:t xml:space="preserve"> retourne une référence à un objet qui représente le fichier</w:t>
      </w:r>
      <w:r>
        <w:rPr>
          <w:rStyle w:val="Appelnotedebasdep"/>
        </w:rPr>
        <w:footnoteReference w:id="16"/>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87" w:anchor="read--" w:history="1">
        <w:r w:rsidR="00C71206">
          <w:rPr>
            <w:rStyle w:val="Lienhypertexte"/>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88" w:tooltip="class in java.io" w:history="1">
        <w:r>
          <w:rPr>
            <w:rStyle w:val="Lienhypertexte"/>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17"/>
      </w:r>
      <w:r>
        <w:t xml:space="preserve"> par </w:t>
      </w:r>
      <w:hyperlink r:id="rId489" w:anchor="read--" w:history="1">
        <w:r w:rsidR="00C71206">
          <w:rPr>
            <w:rStyle w:val="Lienhypertexte"/>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0" w:anchor="close--" w:history="1">
        <w:r w:rsidR="00E64C97">
          <w:rPr>
            <w:rStyle w:val="Lienhypertexte"/>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3D952D20" w:rsidR="000126F7" w:rsidRDefault="0022135E" w:rsidP="007E66E1">
      <w:pPr>
        <w:pStyle w:val="Corpsdetexte"/>
      </w:pPr>
      <w:hyperlink r:id="rId491" w:history="1">
        <w:r w:rsidR="00D307AF">
          <w:rPr>
            <w:rStyle w:val="Lienhypertexte"/>
            <w:rFonts w:ascii="Segoe UI" w:hAnsi="Segoe UI" w:cs="Segoe UI"/>
            <w:b/>
            <w:bCs/>
            <w:color w:val="0366D6"/>
          </w:rPr>
          <w:t>JavaPasAPas</w:t>
        </w:r>
      </w:hyperlink>
      <w:r w:rsidR="00D307AF">
        <w:rPr>
          <w:rStyle w:val="separator"/>
          <w:rFonts w:ascii="Segoe UI" w:hAnsi="Segoe UI" w:cs="Segoe UI"/>
          <w:color w:val="586069"/>
        </w:rPr>
        <w:t>/</w:t>
      </w:r>
      <w:r w:rsidR="00D307AF">
        <w:rPr>
          <w:rStyle w:val="lev"/>
          <w:rFonts w:ascii="Segoe UI" w:hAnsi="Segoe UI" w:cs="Segoe UI"/>
          <w:color w:val="24292E"/>
        </w:rPr>
        <w:t>CopierFichier.java</w:t>
      </w:r>
    </w:p>
    <w:p w14:paraId="0157CE57" w14:textId="77777777" w:rsidR="000D3DC6" w:rsidRPr="000D3DC6" w:rsidRDefault="000D3DC6" w:rsidP="000D3DC6">
      <w:pPr>
        <w:pStyle w:val="codeCompact"/>
        <w:rPr>
          <w:sz w:val="16"/>
          <w:szCs w:val="16"/>
        </w:rPr>
      </w:pPr>
      <w:r w:rsidRPr="000D3DC6">
        <w:rPr>
          <w:sz w:val="16"/>
          <w:szCs w:val="16"/>
        </w:rPr>
        <w:t>/* Copier un fichier octet par octet */</w:t>
      </w:r>
    </w:p>
    <w:p w14:paraId="209388BE" w14:textId="77777777" w:rsidR="000D3DC6" w:rsidRPr="000D3DC6" w:rsidRDefault="000D3DC6" w:rsidP="000D3DC6">
      <w:pPr>
        <w:pStyle w:val="codeCompact"/>
        <w:rPr>
          <w:sz w:val="16"/>
          <w:szCs w:val="16"/>
        </w:rPr>
      </w:pPr>
    </w:p>
    <w:p w14:paraId="56F1B026" w14:textId="77777777" w:rsidR="000D3DC6" w:rsidRPr="000D3DC6" w:rsidRDefault="000D3DC6" w:rsidP="000D3DC6">
      <w:pPr>
        <w:pStyle w:val="codeCompact"/>
        <w:rPr>
          <w:sz w:val="16"/>
          <w:szCs w:val="16"/>
          <w:lang w:val="en-CA"/>
        </w:rPr>
      </w:pPr>
      <w:r w:rsidRPr="000D3DC6">
        <w:rPr>
          <w:sz w:val="16"/>
          <w:szCs w:val="16"/>
          <w:lang w:val="en-CA"/>
        </w:rPr>
        <w:lastRenderedPageBreak/>
        <w:t>import java.io.*;</w:t>
      </w:r>
    </w:p>
    <w:p w14:paraId="10FF7FF5" w14:textId="77777777" w:rsidR="000D3DC6" w:rsidRPr="000D3DC6" w:rsidRDefault="000D3DC6" w:rsidP="000D3DC6">
      <w:pPr>
        <w:pStyle w:val="codeCompact"/>
        <w:rPr>
          <w:sz w:val="16"/>
          <w:szCs w:val="16"/>
          <w:lang w:val="en-CA"/>
        </w:rPr>
      </w:pPr>
      <w:r w:rsidRPr="000D3DC6">
        <w:rPr>
          <w:sz w:val="16"/>
          <w:szCs w:val="16"/>
          <w:lang w:val="en-CA"/>
        </w:rPr>
        <w:t>public class CopierFichier{</w:t>
      </w:r>
    </w:p>
    <w:p w14:paraId="34DC8337" w14:textId="77777777" w:rsidR="000D3DC6" w:rsidRPr="000D3DC6" w:rsidRDefault="000D3DC6" w:rsidP="000D3DC6">
      <w:pPr>
        <w:pStyle w:val="codeCompact"/>
        <w:rPr>
          <w:sz w:val="16"/>
          <w:szCs w:val="16"/>
          <w:lang w:val="en-CA"/>
        </w:rPr>
      </w:pPr>
      <w:r w:rsidRPr="000D3DC6">
        <w:rPr>
          <w:sz w:val="16"/>
          <w:szCs w:val="16"/>
          <w:lang w:val="en-CA"/>
        </w:rPr>
        <w:t xml:space="preserve">    public static void main (String args[]) {</w:t>
      </w:r>
    </w:p>
    <w:p w14:paraId="0AA2AB14" w14:textId="77777777" w:rsidR="000D3DC6" w:rsidRPr="000D3DC6" w:rsidRDefault="000D3DC6" w:rsidP="000D3DC6">
      <w:pPr>
        <w:pStyle w:val="codeCompact"/>
        <w:rPr>
          <w:sz w:val="16"/>
          <w:szCs w:val="16"/>
          <w:lang w:val="en-CA"/>
        </w:rPr>
      </w:pPr>
      <w:r w:rsidRPr="000D3DC6">
        <w:rPr>
          <w:sz w:val="16"/>
          <w:szCs w:val="16"/>
          <w:lang w:val="en-CA"/>
        </w:rPr>
        <w:t xml:space="preserve">        int unOctet;</w:t>
      </w:r>
    </w:p>
    <w:p w14:paraId="1D89C66E" w14:textId="77777777" w:rsidR="000D3DC6" w:rsidRPr="000D3DC6" w:rsidRDefault="000D3DC6" w:rsidP="000D3DC6">
      <w:pPr>
        <w:pStyle w:val="codeCompact"/>
        <w:rPr>
          <w:sz w:val="16"/>
          <w:szCs w:val="16"/>
          <w:lang w:val="en-CA"/>
        </w:rPr>
      </w:pPr>
      <w:r w:rsidRPr="000D3DC6">
        <w:rPr>
          <w:sz w:val="16"/>
          <w:szCs w:val="16"/>
          <w:lang w:val="en-CA"/>
        </w:rPr>
        <w:t xml:space="preserve">        FileInputStream unFileInputStream;</w:t>
      </w:r>
    </w:p>
    <w:p w14:paraId="498E2B39" w14:textId="77777777" w:rsidR="000D3DC6" w:rsidRPr="000D3DC6" w:rsidRDefault="000D3DC6" w:rsidP="000D3DC6">
      <w:pPr>
        <w:pStyle w:val="codeCompact"/>
        <w:rPr>
          <w:sz w:val="16"/>
          <w:szCs w:val="16"/>
          <w:lang w:val="en-CA"/>
        </w:rPr>
      </w:pPr>
      <w:r w:rsidRPr="000D3DC6">
        <w:rPr>
          <w:sz w:val="16"/>
          <w:szCs w:val="16"/>
          <w:lang w:val="en-CA"/>
        </w:rPr>
        <w:t xml:space="preserve">        FileOutputStream unFileOutputStream;</w:t>
      </w:r>
    </w:p>
    <w:p w14:paraId="6E1D0B90" w14:textId="77777777" w:rsidR="000D3DC6" w:rsidRPr="000D3DC6" w:rsidRDefault="000D3DC6" w:rsidP="000D3DC6">
      <w:pPr>
        <w:pStyle w:val="codeCompact"/>
        <w:rPr>
          <w:sz w:val="16"/>
          <w:szCs w:val="16"/>
          <w:lang w:val="en-CA"/>
        </w:rPr>
      </w:pPr>
      <w:r w:rsidRPr="000D3DC6">
        <w:rPr>
          <w:sz w:val="16"/>
          <w:szCs w:val="16"/>
          <w:lang w:val="en-CA"/>
        </w:rPr>
        <w:t xml:space="preserve">        try{</w:t>
      </w:r>
    </w:p>
    <w:p w14:paraId="126079D8" w14:textId="77777777" w:rsidR="003C3B9D" w:rsidRDefault="000D3DC6" w:rsidP="000D3DC6">
      <w:pPr>
        <w:pStyle w:val="codeCompact"/>
        <w:rPr>
          <w:sz w:val="16"/>
          <w:szCs w:val="16"/>
          <w:lang w:val="en-CA"/>
        </w:rPr>
      </w:pPr>
      <w:r w:rsidRPr="000D3DC6">
        <w:rPr>
          <w:sz w:val="16"/>
          <w:szCs w:val="16"/>
          <w:lang w:val="en-CA"/>
        </w:rPr>
        <w:t xml:space="preserve">            unFileInputStream = </w:t>
      </w:r>
    </w:p>
    <w:p w14:paraId="6B5175B1" w14:textId="0AEC4C9D" w:rsidR="000D3DC6" w:rsidRPr="000D3DC6" w:rsidRDefault="003C3B9D" w:rsidP="003C3B9D">
      <w:pPr>
        <w:pStyle w:val="codeCompact"/>
        <w:rPr>
          <w:sz w:val="16"/>
          <w:szCs w:val="16"/>
          <w:lang w:val="en-CA"/>
        </w:rPr>
      </w:pPr>
      <w:r>
        <w:rPr>
          <w:sz w:val="16"/>
          <w:szCs w:val="16"/>
          <w:lang w:val="en-CA"/>
        </w:rPr>
        <w:t xml:space="preserve">       </w:t>
      </w:r>
      <w:r w:rsidR="000D3DC6" w:rsidRPr="000D3DC6">
        <w:rPr>
          <w:sz w:val="16"/>
          <w:szCs w:val="16"/>
          <w:lang w:val="en-CA"/>
        </w:rPr>
        <w:t>new FileInputStream("C:/Users/Robert/Documents/NetBeansProjects/JavaLivre/build/classes/Fichier1.txt");</w:t>
      </w:r>
    </w:p>
    <w:p w14:paraId="15D676C1" w14:textId="77777777" w:rsidR="003C3B9D" w:rsidRDefault="000D3DC6" w:rsidP="000D3DC6">
      <w:pPr>
        <w:pStyle w:val="codeCompact"/>
        <w:rPr>
          <w:sz w:val="16"/>
          <w:szCs w:val="16"/>
          <w:lang w:val="en-CA"/>
        </w:rPr>
      </w:pPr>
      <w:r w:rsidRPr="000D3DC6">
        <w:rPr>
          <w:sz w:val="16"/>
          <w:szCs w:val="16"/>
          <w:lang w:val="en-CA"/>
        </w:rPr>
        <w:t xml:space="preserve">            unFileOutputStream = </w:t>
      </w:r>
    </w:p>
    <w:p w14:paraId="2F1CF42C" w14:textId="2EA23971" w:rsidR="000D3DC6" w:rsidRPr="000D3DC6" w:rsidRDefault="003C3B9D" w:rsidP="000D3DC6">
      <w:pPr>
        <w:pStyle w:val="codeCompact"/>
        <w:rPr>
          <w:sz w:val="16"/>
          <w:szCs w:val="16"/>
          <w:lang w:val="en-CA"/>
        </w:rPr>
      </w:pPr>
      <w:r>
        <w:rPr>
          <w:sz w:val="16"/>
          <w:szCs w:val="16"/>
          <w:lang w:val="en-CA"/>
        </w:rPr>
        <w:t xml:space="preserve">       </w:t>
      </w:r>
      <w:r w:rsidR="000D3DC6" w:rsidRPr="00844CA0">
        <w:rPr>
          <w:sz w:val="16"/>
          <w:szCs w:val="16"/>
          <w:highlight w:val="yellow"/>
          <w:lang w:val="en-CA"/>
        </w:rPr>
        <w:t>new FileOutputStream("C:/Users/Robert/Documents/NetBeansProjects/JavaLivre/build/classes/Fichier2.txt");</w:t>
      </w:r>
    </w:p>
    <w:p w14:paraId="04D012FB" w14:textId="77777777" w:rsidR="000D3DC6" w:rsidRPr="000D3DC6" w:rsidRDefault="000D3DC6" w:rsidP="000D3DC6">
      <w:pPr>
        <w:pStyle w:val="codeCompact"/>
        <w:rPr>
          <w:sz w:val="16"/>
          <w:szCs w:val="16"/>
          <w:lang w:val="en-CA"/>
        </w:rPr>
      </w:pPr>
      <w:r w:rsidRPr="000D3DC6">
        <w:rPr>
          <w:sz w:val="16"/>
          <w:szCs w:val="16"/>
          <w:lang w:val="en-CA"/>
        </w:rPr>
        <w:t xml:space="preserve">            while((unOctet = unFileInputStream.read()) != -1)</w:t>
      </w:r>
    </w:p>
    <w:p w14:paraId="3D74D63D" w14:textId="77777777" w:rsidR="000D3DC6" w:rsidRPr="000D3DC6" w:rsidRDefault="000D3DC6" w:rsidP="000D3DC6">
      <w:pPr>
        <w:pStyle w:val="codeCompact"/>
        <w:rPr>
          <w:sz w:val="16"/>
          <w:szCs w:val="16"/>
          <w:lang w:val="en-CA"/>
        </w:rPr>
      </w:pPr>
      <w:r w:rsidRPr="000D3DC6">
        <w:rPr>
          <w:sz w:val="16"/>
          <w:szCs w:val="16"/>
          <w:lang w:val="en-CA"/>
        </w:rPr>
        <w:t xml:space="preserve">                </w:t>
      </w:r>
      <w:r w:rsidRPr="00844CA0">
        <w:rPr>
          <w:sz w:val="16"/>
          <w:szCs w:val="16"/>
          <w:highlight w:val="yellow"/>
          <w:lang w:val="en-CA"/>
        </w:rPr>
        <w:t>unFileOutputStream.write(unOctet);</w:t>
      </w:r>
    </w:p>
    <w:p w14:paraId="464BBEB2" w14:textId="77777777" w:rsidR="000D3DC6" w:rsidRPr="000D3DC6" w:rsidRDefault="000D3DC6" w:rsidP="000D3DC6">
      <w:pPr>
        <w:pStyle w:val="codeCompact"/>
        <w:rPr>
          <w:sz w:val="16"/>
          <w:szCs w:val="16"/>
          <w:lang w:val="en-CA"/>
        </w:rPr>
      </w:pPr>
      <w:r w:rsidRPr="000D3DC6">
        <w:rPr>
          <w:sz w:val="16"/>
          <w:szCs w:val="16"/>
          <w:lang w:val="en-CA"/>
        </w:rPr>
        <w:t xml:space="preserve">            unFileInputStream.close();</w:t>
      </w:r>
    </w:p>
    <w:p w14:paraId="62DF9904" w14:textId="77777777" w:rsidR="000D3DC6" w:rsidRPr="000D3DC6" w:rsidRDefault="000D3DC6" w:rsidP="000D3DC6">
      <w:pPr>
        <w:pStyle w:val="codeCompact"/>
        <w:rPr>
          <w:sz w:val="16"/>
          <w:szCs w:val="16"/>
          <w:lang w:val="en-CA"/>
        </w:rPr>
      </w:pPr>
      <w:r w:rsidRPr="000D3DC6">
        <w:rPr>
          <w:sz w:val="16"/>
          <w:szCs w:val="16"/>
          <w:lang w:val="en-CA"/>
        </w:rPr>
        <w:t xml:space="preserve">            </w:t>
      </w:r>
      <w:r w:rsidRPr="00844CA0">
        <w:rPr>
          <w:sz w:val="16"/>
          <w:szCs w:val="16"/>
          <w:highlight w:val="yellow"/>
          <w:lang w:val="en-CA"/>
        </w:rPr>
        <w:t>unFileOutputStream.close();</w:t>
      </w:r>
    </w:p>
    <w:p w14:paraId="36FE0CF0" w14:textId="77777777" w:rsidR="000D3DC6" w:rsidRPr="000D3DC6" w:rsidRDefault="000D3DC6" w:rsidP="000D3DC6">
      <w:pPr>
        <w:pStyle w:val="codeCompact"/>
        <w:rPr>
          <w:sz w:val="16"/>
          <w:szCs w:val="16"/>
          <w:lang w:val="en-CA"/>
        </w:rPr>
      </w:pPr>
      <w:r w:rsidRPr="000D3DC6">
        <w:rPr>
          <w:sz w:val="16"/>
          <w:szCs w:val="16"/>
          <w:lang w:val="en-CA"/>
        </w:rPr>
        <w:t xml:space="preserve">        }</w:t>
      </w:r>
    </w:p>
    <w:p w14:paraId="4B432EE6" w14:textId="77777777" w:rsidR="000D3DC6" w:rsidRPr="000D3DC6" w:rsidRDefault="000D3DC6" w:rsidP="000D3DC6">
      <w:pPr>
        <w:pStyle w:val="codeCompact"/>
        <w:rPr>
          <w:sz w:val="16"/>
          <w:szCs w:val="16"/>
          <w:lang w:val="en-CA"/>
        </w:rPr>
      </w:pPr>
      <w:r w:rsidRPr="000D3DC6">
        <w:rPr>
          <w:sz w:val="16"/>
          <w:szCs w:val="16"/>
          <w:lang w:val="en-CA"/>
        </w:rPr>
        <w:t xml:space="preserve">        catch (IOException e){</w:t>
      </w:r>
    </w:p>
    <w:p w14:paraId="6B6B13FB" w14:textId="77777777" w:rsidR="000D3DC6" w:rsidRPr="000D3DC6" w:rsidRDefault="000D3DC6" w:rsidP="000D3DC6">
      <w:pPr>
        <w:pStyle w:val="codeCompact"/>
        <w:rPr>
          <w:sz w:val="16"/>
          <w:szCs w:val="16"/>
          <w:lang w:val="en-CA"/>
        </w:rPr>
      </w:pPr>
      <w:r w:rsidRPr="000D3DC6">
        <w:rPr>
          <w:sz w:val="16"/>
          <w:szCs w:val="16"/>
          <w:lang w:val="en-CA"/>
        </w:rPr>
        <w:t xml:space="preserve">            System.err.println("Exception\n" + e.toString());</w:t>
      </w:r>
    </w:p>
    <w:p w14:paraId="05EA69A4" w14:textId="77777777" w:rsidR="000D3DC6" w:rsidRPr="000D3DC6" w:rsidRDefault="000D3DC6" w:rsidP="000D3DC6">
      <w:pPr>
        <w:pStyle w:val="codeCompact"/>
        <w:rPr>
          <w:sz w:val="16"/>
          <w:szCs w:val="16"/>
        </w:rPr>
      </w:pPr>
      <w:r w:rsidRPr="000D3DC6">
        <w:rPr>
          <w:sz w:val="16"/>
          <w:szCs w:val="16"/>
          <w:lang w:val="en-CA"/>
        </w:rPr>
        <w:t xml:space="preserve">        </w:t>
      </w:r>
      <w:r w:rsidRPr="000D3DC6">
        <w:rPr>
          <w:sz w:val="16"/>
          <w:szCs w:val="16"/>
        </w:rPr>
        <w:t>}</w:t>
      </w:r>
    </w:p>
    <w:p w14:paraId="0CE369F6" w14:textId="77777777" w:rsidR="000D3DC6" w:rsidRPr="000D3DC6" w:rsidRDefault="000D3DC6" w:rsidP="000D3DC6">
      <w:pPr>
        <w:pStyle w:val="codeCompact"/>
        <w:rPr>
          <w:sz w:val="16"/>
          <w:szCs w:val="16"/>
        </w:rPr>
      </w:pPr>
      <w:r w:rsidRPr="000D3DC6">
        <w:rPr>
          <w:sz w:val="16"/>
          <w:szCs w:val="16"/>
        </w:rPr>
        <w:t xml:space="preserve">    }</w:t>
      </w:r>
    </w:p>
    <w:p w14:paraId="5EFA84FF" w14:textId="0B64AA62" w:rsidR="0007258B" w:rsidRPr="00844CA0" w:rsidRDefault="000D3DC6" w:rsidP="000D3DC6">
      <w:pPr>
        <w:pStyle w:val="codeCompact"/>
        <w:rPr>
          <w:sz w:val="16"/>
          <w:szCs w:val="16"/>
          <w:lang w:val="fr-CA"/>
        </w:rPr>
      </w:pPr>
      <w:r w:rsidRPr="000D3DC6">
        <w:rPr>
          <w:sz w:val="16"/>
          <w:szCs w:val="16"/>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t xml:space="preserve">L'énoncé </w:t>
      </w:r>
    </w:p>
    <w:p w14:paraId="16A2CE6A" w14:textId="77777777" w:rsidR="00844CA0" w:rsidRPr="00844CA0" w:rsidRDefault="00844CA0" w:rsidP="00844CA0">
      <w:pPr>
        <w:pStyle w:val="codeCompact"/>
        <w:rPr>
          <w:sz w:val="16"/>
          <w:szCs w:val="16"/>
          <w:lang w:val="fr-CA"/>
        </w:rPr>
      </w:pPr>
      <w:r w:rsidRPr="00844CA0">
        <w:rPr>
          <w:sz w:val="16"/>
          <w:szCs w:val="16"/>
          <w:lang w:val="fr-CA"/>
        </w:rPr>
        <w:t xml:space="preserve">       </w:t>
      </w:r>
      <w:r w:rsidRPr="00844CA0">
        <w:rPr>
          <w:sz w:val="16"/>
          <w:szCs w:val="16"/>
          <w:highlight w:val="yellow"/>
          <w:lang w:val="fr-CA"/>
        </w:rPr>
        <w:t>new FileOutputStream("C:/Users/Robert/Documents/NetBeansProjects/JavaLivre/build/classes/Fichier2.txt");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2" w:anchor="write-int-" w:history="1">
        <w:r w:rsidR="00EB16C2">
          <w:rPr>
            <w:rStyle w:val="Lienhypertexte"/>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3" w:tooltip="class in java.io" w:history="1">
        <w:r w:rsidR="00552823" w:rsidRPr="00784B96">
          <w:rPr>
            <w:rStyle w:val="Lienhypertexte"/>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23" w:name="_Toc16917469"/>
      <w:bookmarkStart w:id="124" w:name="_Toc10533534"/>
      <w:r>
        <w:t>F</w:t>
      </w:r>
      <w:r w:rsidR="007E66E1">
        <w:t>ichier binaire (FileOutputStream, FileInputStream)</w:t>
      </w:r>
      <w:bookmarkEnd w:id="123"/>
      <w:bookmarkEnd w:id="124"/>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494" w:tooltip="class in java.io" w:history="1">
        <w:r w:rsidR="00FA359A" w:rsidRPr="00784B96">
          <w:rPr>
            <w:rStyle w:val="Lienhypertexte"/>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Appelnotedebasdep"/>
        </w:rPr>
        <w:footnoteReference w:id="18"/>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474F90F0" w:rsidR="00FA359A" w:rsidRPr="00CB2EA4" w:rsidRDefault="0022135E" w:rsidP="007E66E1">
      <w:pPr>
        <w:pStyle w:val="Corpsdetexte"/>
        <w:rPr>
          <w:lang w:val="fr-CA"/>
        </w:rPr>
      </w:pPr>
      <w:hyperlink r:id="rId495" w:history="1">
        <w:r w:rsidR="00CB2EA4">
          <w:rPr>
            <w:rStyle w:val="Lienhypertexte"/>
            <w:rFonts w:ascii="Segoe UI" w:hAnsi="Segoe UI" w:cs="Segoe UI"/>
            <w:b/>
            <w:bCs/>
            <w:color w:val="0366D6"/>
          </w:rPr>
          <w:t>JavaPasAPas</w:t>
        </w:r>
      </w:hyperlink>
      <w:r w:rsidR="00CB2EA4">
        <w:rPr>
          <w:rStyle w:val="separator"/>
          <w:rFonts w:ascii="Segoe UI" w:hAnsi="Segoe UI" w:cs="Segoe UI"/>
          <w:color w:val="586069"/>
        </w:rPr>
        <w:t>/</w:t>
      </w:r>
      <w:r w:rsidR="00CB2EA4">
        <w:rPr>
          <w:rStyle w:val="lev"/>
          <w:rFonts w:ascii="Segoe UI" w:hAnsi="Segoe UI" w:cs="Segoe UI"/>
          <w:color w:val="24292E"/>
        </w:rPr>
        <w:t>EcrireEntierEnOctets.java</w:t>
      </w:r>
    </w:p>
    <w:p w14:paraId="4D683972" w14:textId="77777777" w:rsidR="007E66E1" w:rsidRPr="00455946" w:rsidRDefault="007E66E1" w:rsidP="00455946">
      <w:pPr>
        <w:pStyle w:val="codeCompact"/>
        <w:rPr>
          <w:sz w:val="16"/>
        </w:rPr>
      </w:pPr>
      <w:r w:rsidRPr="00455946">
        <w:rPr>
          <w:sz w:val="16"/>
        </w:rPr>
        <w:t>/* Création d'un fichier et écriture d'un entier sous forme d'une suite d'octets dans le fichier */</w:t>
      </w:r>
    </w:p>
    <w:p w14:paraId="3270AE38" w14:textId="77777777" w:rsidR="007E66E1" w:rsidRPr="00455946" w:rsidRDefault="007E66E1" w:rsidP="00455946">
      <w:pPr>
        <w:pStyle w:val="codeCompact"/>
        <w:rPr>
          <w:sz w:val="16"/>
          <w:lang w:val="en-CA"/>
        </w:rPr>
      </w:pPr>
      <w:r w:rsidRPr="00455946">
        <w:rPr>
          <w:sz w:val="16"/>
          <w:lang w:val="en-CA"/>
        </w:rPr>
        <w:t>import java.io.*;</w:t>
      </w:r>
    </w:p>
    <w:p w14:paraId="27D87216" w14:textId="77777777" w:rsidR="007E66E1" w:rsidRPr="00455946" w:rsidRDefault="007E66E1" w:rsidP="00455946">
      <w:pPr>
        <w:pStyle w:val="codeCompact"/>
        <w:rPr>
          <w:sz w:val="16"/>
          <w:lang w:val="en-CA"/>
        </w:rPr>
      </w:pPr>
      <w:r w:rsidRPr="00455946">
        <w:rPr>
          <w:sz w:val="16"/>
          <w:lang w:val="en-CA"/>
        </w:rPr>
        <w:t>public class EcrireEntierEnOctets{</w:t>
      </w:r>
    </w:p>
    <w:p w14:paraId="359D845E" w14:textId="77777777" w:rsidR="007E66E1" w:rsidRPr="00455946" w:rsidRDefault="007E66E1" w:rsidP="00455946">
      <w:pPr>
        <w:pStyle w:val="codeCompact"/>
        <w:rPr>
          <w:sz w:val="16"/>
          <w:lang w:val="en-CA"/>
        </w:rPr>
      </w:pPr>
      <w:r w:rsidRPr="00455946">
        <w:rPr>
          <w:sz w:val="16"/>
          <w:lang w:val="en-CA"/>
        </w:rPr>
        <w:t xml:space="preserve">    public static void main (String args[]) {</w:t>
      </w:r>
    </w:p>
    <w:p w14:paraId="76EBE3D6" w14:textId="77777777" w:rsidR="007E66E1" w:rsidRPr="00455946" w:rsidRDefault="007E66E1" w:rsidP="00455946">
      <w:pPr>
        <w:pStyle w:val="codeCompact"/>
        <w:rPr>
          <w:sz w:val="16"/>
          <w:lang w:val="en-CA"/>
        </w:rPr>
      </w:pPr>
      <w:r w:rsidRPr="00455946">
        <w:rPr>
          <w:sz w:val="16"/>
          <w:lang w:val="en-CA"/>
        </w:rPr>
        <w:t xml:space="preserve">        FileOutputStream unFichier;</w:t>
      </w:r>
    </w:p>
    <w:p w14:paraId="529072D7" w14:textId="77777777" w:rsidR="007E66E1" w:rsidRPr="00455946" w:rsidRDefault="007E66E1" w:rsidP="00455946">
      <w:pPr>
        <w:pStyle w:val="codeCompact"/>
        <w:rPr>
          <w:sz w:val="16"/>
          <w:lang w:val="en-CA"/>
        </w:rPr>
      </w:pPr>
      <w:r w:rsidRPr="00455946">
        <w:rPr>
          <w:sz w:val="16"/>
          <w:lang w:val="en-CA"/>
        </w:rPr>
        <w:t xml:space="preserve">        try{</w:t>
      </w:r>
    </w:p>
    <w:p w14:paraId="0A9283BE" w14:textId="7513B6C6" w:rsidR="007E66E1" w:rsidRPr="008016AF" w:rsidRDefault="007E66E1" w:rsidP="008016AF">
      <w:pPr>
        <w:pStyle w:val="codeCompact"/>
        <w:tabs>
          <w:tab w:val="right" w:pos="10255"/>
        </w:tabs>
        <w:rPr>
          <w:sz w:val="12"/>
          <w:szCs w:val="12"/>
          <w:highlight w:val="yellow"/>
          <w:lang w:val="en-CA"/>
        </w:rPr>
      </w:pPr>
      <w:r w:rsidRPr="008016AF">
        <w:rPr>
          <w:sz w:val="12"/>
          <w:szCs w:val="12"/>
          <w:lang w:val="en-CA"/>
        </w:rPr>
        <w:t xml:space="preserve">            </w:t>
      </w:r>
      <w:r w:rsidRPr="008016AF">
        <w:rPr>
          <w:sz w:val="12"/>
          <w:szCs w:val="12"/>
          <w:highlight w:val="yellow"/>
          <w:lang w:val="en-CA"/>
        </w:rPr>
        <w:t>unFichier = new FileOutputStream("</w:t>
      </w:r>
      <w:r w:rsidR="00385755" w:rsidRPr="008016AF">
        <w:rPr>
          <w:sz w:val="12"/>
          <w:szCs w:val="12"/>
          <w:highlight w:val="yellow"/>
          <w:lang w:val="en-CA"/>
        </w:rPr>
        <w:t>C:/Users/Robert/Documents/NetBeansProjects/JavaLivre/build/classes/</w:t>
      </w:r>
      <w:r w:rsidR="00FF0DA3" w:rsidRPr="008016AF">
        <w:rPr>
          <w:sz w:val="12"/>
          <w:szCs w:val="12"/>
          <w:highlight w:val="yellow"/>
          <w:lang w:val="en-CA"/>
        </w:rPr>
        <w:t>Octets</w:t>
      </w:r>
      <w:r w:rsidRPr="008016AF">
        <w:rPr>
          <w:sz w:val="12"/>
          <w:szCs w:val="12"/>
          <w:highlight w:val="yellow"/>
          <w:lang w:val="en-CA"/>
        </w:rPr>
        <w:t>.dat")</w:t>
      </w:r>
      <w:r w:rsidRPr="008016AF">
        <w:rPr>
          <w:sz w:val="12"/>
          <w:szCs w:val="12"/>
          <w:lang w:val="en-CA"/>
        </w:rPr>
        <w:t>;</w:t>
      </w:r>
    </w:p>
    <w:p w14:paraId="31D4B723" w14:textId="77777777" w:rsidR="007E66E1" w:rsidRPr="00455946" w:rsidRDefault="007E66E1" w:rsidP="00455946">
      <w:pPr>
        <w:pStyle w:val="codeCompact"/>
        <w:rPr>
          <w:sz w:val="16"/>
          <w:lang w:val="en-CA"/>
        </w:rPr>
      </w:pPr>
      <w:r w:rsidRPr="00455946">
        <w:rPr>
          <w:sz w:val="16"/>
          <w:lang w:val="en-CA"/>
        </w:rPr>
        <w:t xml:space="preserve">            </w:t>
      </w:r>
    </w:p>
    <w:p w14:paraId="48828C83" w14:textId="77777777" w:rsidR="007E66E1" w:rsidRPr="00F203AD" w:rsidRDefault="007E66E1" w:rsidP="00455946">
      <w:pPr>
        <w:pStyle w:val="codeCompact"/>
        <w:rPr>
          <w:sz w:val="16"/>
          <w:lang w:val="en-CA"/>
        </w:rPr>
      </w:pPr>
      <w:r w:rsidRPr="00455946">
        <w:rPr>
          <w:sz w:val="16"/>
          <w:lang w:val="en-CA"/>
        </w:rPr>
        <w:t xml:space="preserve">            </w:t>
      </w:r>
      <w:r w:rsidRPr="00F203AD">
        <w:rPr>
          <w:sz w:val="16"/>
          <w:lang w:val="en-CA"/>
        </w:rPr>
        <w:t>int unEntier = 1629696561;//(97*2^24)+(35*2^16)+(50*2^8)+49 = "a#21" en String;</w:t>
      </w:r>
    </w:p>
    <w:p w14:paraId="53554C6A" w14:textId="77777777" w:rsidR="007E66E1" w:rsidRPr="00B36181" w:rsidRDefault="007E66E1" w:rsidP="00455946">
      <w:pPr>
        <w:pStyle w:val="codeCompact"/>
        <w:rPr>
          <w:sz w:val="16"/>
          <w:lang w:val="en-CA"/>
        </w:rPr>
      </w:pPr>
      <w:r w:rsidRPr="00F203AD">
        <w:rPr>
          <w:sz w:val="16"/>
          <w:lang w:val="en-CA"/>
        </w:rPr>
        <w:t xml:space="preserve">            </w:t>
      </w:r>
      <w:r w:rsidRPr="00B36181">
        <w:rPr>
          <w:sz w:val="16"/>
          <w:lang w:val="en-CA"/>
        </w:rPr>
        <w:t>// Convertir unEntier en un tableau de 4 octets</w:t>
      </w:r>
    </w:p>
    <w:p w14:paraId="0A615BA6" w14:textId="77777777" w:rsidR="007E66E1" w:rsidRPr="00455946" w:rsidRDefault="007E66E1" w:rsidP="00455946">
      <w:pPr>
        <w:pStyle w:val="codeCompact"/>
        <w:rPr>
          <w:sz w:val="16"/>
          <w:lang w:val="en-CA"/>
        </w:rPr>
      </w:pPr>
      <w:r w:rsidRPr="00B36181">
        <w:rPr>
          <w:sz w:val="16"/>
          <w:lang w:val="en-CA"/>
        </w:rPr>
        <w:t xml:space="preserve">            </w:t>
      </w:r>
      <w:r w:rsidRPr="00455946">
        <w:rPr>
          <w:sz w:val="16"/>
          <w:lang w:val="en-CA"/>
        </w:rPr>
        <w:t>byte[] tampon = new byte[4];</w:t>
      </w:r>
    </w:p>
    <w:p w14:paraId="54059A50" w14:textId="77777777" w:rsidR="007E66E1" w:rsidRPr="00FF5E45" w:rsidRDefault="007E66E1" w:rsidP="00455946">
      <w:pPr>
        <w:pStyle w:val="codeCompact"/>
        <w:rPr>
          <w:sz w:val="16"/>
          <w:lang w:val="en-CA"/>
        </w:rPr>
      </w:pPr>
      <w:r w:rsidRPr="00455946">
        <w:rPr>
          <w:sz w:val="16"/>
          <w:lang w:val="en-CA"/>
        </w:rPr>
        <w:t xml:space="preserve">            </w:t>
      </w:r>
      <w:r w:rsidRPr="00FF5E45">
        <w:rPr>
          <w:sz w:val="16"/>
          <w:lang w:val="en-CA"/>
        </w:rPr>
        <w:t>for (int i = 3; i&gt;=0;i--){</w:t>
      </w:r>
    </w:p>
    <w:p w14:paraId="75FDD2F0" w14:textId="77777777" w:rsidR="007E66E1" w:rsidRPr="00455946" w:rsidRDefault="007E66E1" w:rsidP="00455946">
      <w:pPr>
        <w:pStyle w:val="codeCompact"/>
        <w:rPr>
          <w:sz w:val="16"/>
        </w:rPr>
      </w:pPr>
      <w:r w:rsidRPr="00FF5E45">
        <w:rPr>
          <w:sz w:val="16"/>
          <w:lang w:val="en-CA"/>
        </w:rPr>
        <w:t xml:space="preserve">                </w:t>
      </w:r>
      <w:r w:rsidRPr="00455946">
        <w:rPr>
          <w:sz w:val="16"/>
        </w:rPr>
        <w:t>tampon[i] = (byte)(unEntier &amp; 0XFF); //Extrait l'octet le moins significatif</w:t>
      </w:r>
    </w:p>
    <w:p w14:paraId="25924643" w14:textId="77777777" w:rsidR="007E66E1" w:rsidRPr="00455946" w:rsidRDefault="007E66E1" w:rsidP="00455946">
      <w:pPr>
        <w:pStyle w:val="codeCompact"/>
        <w:rPr>
          <w:sz w:val="16"/>
        </w:rPr>
      </w:pPr>
      <w:r w:rsidRPr="00455946">
        <w:rPr>
          <w:sz w:val="16"/>
        </w:rPr>
        <w:lastRenderedPageBreak/>
        <w:t xml:space="preserve">                unEntier &gt;&gt;&gt;=8; //Décalage de 8 bits (remplissage à 0)</w:t>
      </w:r>
    </w:p>
    <w:p w14:paraId="779E4297" w14:textId="77777777" w:rsidR="007E66E1" w:rsidRPr="00455946" w:rsidRDefault="007E66E1" w:rsidP="00455946">
      <w:pPr>
        <w:pStyle w:val="codeCompact"/>
        <w:rPr>
          <w:sz w:val="16"/>
        </w:rPr>
      </w:pPr>
      <w:r w:rsidRPr="00455946">
        <w:rPr>
          <w:sz w:val="16"/>
        </w:rPr>
        <w:t xml:space="preserve">            }</w:t>
      </w:r>
    </w:p>
    <w:p w14:paraId="0D6D9B49" w14:textId="77777777" w:rsidR="007E66E1" w:rsidRPr="00455946" w:rsidRDefault="007E66E1" w:rsidP="00455946">
      <w:pPr>
        <w:pStyle w:val="codeCompact"/>
        <w:rPr>
          <w:sz w:val="16"/>
        </w:rPr>
      </w:pPr>
      <w:r w:rsidRPr="00455946">
        <w:rPr>
          <w:sz w:val="16"/>
        </w:rPr>
        <w:t xml:space="preserve">            </w:t>
      </w:r>
      <w:r w:rsidRPr="00455946">
        <w:rPr>
          <w:sz w:val="16"/>
          <w:highlight w:val="yellow"/>
        </w:rPr>
        <w:t>unFichier.write(tampon)</w:t>
      </w:r>
      <w:r w:rsidRPr="00455946">
        <w:rPr>
          <w:sz w:val="16"/>
        </w:rPr>
        <w:t>;</w:t>
      </w:r>
    </w:p>
    <w:p w14:paraId="40EAFFE2" w14:textId="77777777" w:rsidR="007E66E1" w:rsidRPr="00455946" w:rsidRDefault="007E66E1" w:rsidP="00455946">
      <w:pPr>
        <w:pStyle w:val="codeCompact"/>
        <w:rPr>
          <w:sz w:val="16"/>
        </w:rPr>
      </w:pPr>
      <w:r w:rsidRPr="00455946">
        <w:rPr>
          <w:sz w:val="16"/>
        </w:rPr>
        <w:t xml:space="preserve">            unFichier.close();</w:t>
      </w:r>
    </w:p>
    <w:p w14:paraId="12675C11" w14:textId="77777777" w:rsidR="007E66E1" w:rsidRPr="00455946" w:rsidRDefault="007E66E1" w:rsidP="00455946">
      <w:pPr>
        <w:pStyle w:val="codeCompact"/>
        <w:rPr>
          <w:sz w:val="16"/>
          <w:lang w:val="en-CA"/>
        </w:rPr>
      </w:pPr>
      <w:r w:rsidRPr="00455946">
        <w:rPr>
          <w:sz w:val="16"/>
        </w:rPr>
        <w:t xml:space="preserve">        </w:t>
      </w:r>
      <w:r w:rsidRPr="00455946">
        <w:rPr>
          <w:sz w:val="16"/>
          <w:lang w:val="en-CA"/>
        </w:rPr>
        <w:t>}</w:t>
      </w:r>
    </w:p>
    <w:p w14:paraId="2243BF49" w14:textId="77777777" w:rsidR="007E66E1" w:rsidRPr="00455946" w:rsidRDefault="007E66E1" w:rsidP="00455946">
      <w:pPr>
        <w:pStyle w:val="codeCompact"/>
        <w:rPr>
          <w:sz w:val="16"/>
          <w:lang w:val="en-CA"/>
        </w:rPr>
      </w:pPr>
      <w:r w:rsidRPr="00455946">
        <w:rPr>
          <w:sz w:val="16"/>
          <w:lang w:val="en-CA"/>
        </w:rPr>
        <w:t xml:space="preserve">        catch (IOException e){</w:t>
      </w:r>
    </w:p>
    <w:p w14:paraId="1C0E1575" w14:textId="77777777" w:rsidR="007E66E1" w:rsidRPr="00455946" w:rsidRDefault="007E66E1" w:rsidP="00455946">
      <w:pPr>
        <w:pStyle w:val="codeCompact"/>
        <w:rPr>
          <w:sz w:val="16"/>
          <w:lang w:val="en-CA"/>
        </w:rPr>
      </w:pPr>
      <w:r w:rsidRPr="00455946">
        <w:rPr>
          <w:sz w:val="16"/>
          <w:lang w:val="en-CA"/>
        </w:rPr>
        <w:t xml:space="preserve">            System.err.println("Exception\n" + e.toString());</w:t>
      </w:r>
    </w:p>
    <w:p w14:paraId="6359FD59" w14:textId="77777777" w:rsidR="007E66E1" w:rsidRPr="00455946" w:rsidRDefault="007E66E1" w:rsidP="00455946">
      <w:pPr>
        <w:pStyle w:val="codeCompact"/>
        <w:rPr>
          <w:sz w:val="16"/>
          <w:lang w:val="fr-CA"/>
        </w:rPr>
      </w:pPr>
      <w:r w:rsidRPr="00455946">
        <w:rPr>
          <w:sz w:val="16"/>
          <w:lang w:val="en-CA"/>
        </w:rPr>
        <w:t xml:space="preserve">        </w:t>
      </w:r>
      <w:r w:rsidRPr="00455946">
        <w:rPr>
          <w:sz w:val="16"/>
          <w:lang w:val="fr-CA"/>
        </w:rPr>
        <w:t>}</w:t>
      </w:r>
    </w:p>
    <w:p w14:paraId="0E5922FD" w14:textId="77777777" w:rsidR="007E66E1" w:rsidRPr="00455946" w:rsidRDefault="007E66E1" w:rsidP="00455946">
      <w:pPr>
        <w:pStyle w:val="codeCompact"/>
        <w:rPr>
          <w:sz w:val="16"/>
          <w:lang w:val="fr-CA"/>
        </w:rPr>
      </w:pPr>
      <w:r w:rsidRPr="00455946">
        <w:rPr>
          <w:sz w:val="16"/>
          <w:lang w:val="fr-CA"/>
        </w:rPr>
        <w:t xml:space="preserve">    }</w:t>
      </w:r>
    </w:p>
    <w:p w14:paraId="0CA00DB8" w14:textId="77777777" w:rsidR="007E66E1" w:rsidRPr="00455946" w:rsidRDefault="007E66E1" w:rsidP="00455946">
      <w:pPr>
        <w:pStyle w:val="codeCompact"/>
        <w:rPr>
          <w:sz w:val="16"/>
          <w:lang w:val="fr-CA"/>
        </w:rPr>
      </w:pPr>
      <w:r w:rsidRPr="00455946">
        <w:rPr>
          <w:sz w:val="16"/>
          <w:lang w:val="fr-CA"/>
        </w:rPr>
        <w:t>}</w:t>
      </w:r>
    </w:p>
    <w:p w14:paraId="733AFC18" w14:textId="77777777" w:rsidR="007E66E1" w:rsidRPr="00390F6E" w:rsidRDefault="007E66E1" w:rsidP="007E66E1">
      <w:pPr>
        <w:pStyle w:val="Corpsdetexte"/>
        <w:rPr>
          <w:lang w:val="fr-CA"/>
        </w:rPr>
      </w:pPr>
      <w:r w:rsidRPr="00390F6E">
        <w:rPr>
          <w:lang w:val="fr-CA"/>
        </w:rPr>
        <w:t xml:space="preserve">L'énoncé </w:t>
      </w:r>
    </w:p>
    <w:p w14:paraId="79107E86" w14:textId="6D4B4406" w:rsidR="00626354" w:rsidRPr="00FF5E45" w:rsidRDefault="000A7761" w:rsidP="000A7761">
      <w:pPr>
        <w:pStyle w:val="codeCompact"/>
        <w:tabs>
          <w:tab w:val="right" w:pos="10255"/>
        </w:tabs>
        <w:rPr>
          <w:sz w:val="12"/>
          <w:szCs w:val="12"/>
          <w:highlight w:val="yellow"/>
          <w:lang w:val="fr-CA"/>
        </w:rPr>
      </w:pPr>
      <w:r w:rsidRPr="00FF5E45">
        <w:rPr>
          <w:sz w:val="12"/>
          <w:szCs w:val="12"/>
          <w:lang w:val="fr-CA"/>
        </w:rPr>
        <w:t xml:space="preserve">            </w:t>
      </w:r>
      <w:r w:rsidRPr="00FF5E45">
        <w:rPr>
          <w:sz w:val="12"/>
          <w:szCs w:val="12"/>
          <w:highlight w:val="yellow"/>
          <w:lang w:val="fr-CA"/>
        </w:rPr>
        <w:t>unFichier = new FileOutputStream("C:/Users/Robert/Documents/NetBeansProjects/JavaLivre/build/classes/Octets.dat")</w:t>
      </w:r>
      <w:r w:rsidRPr="00FF5E45">
        <w:rPr>
          <w:sz w:val="12"/>
          <w:szCs w:val="12"/>
          <w:lang w:val="fr-CA"/>
        </w:rPr>
        <w:t>;</w:t>
      </w:r>
    </w:p>
    <w:p w14:paraId="7000C508" w14:textId="3F9247D7" w:rsidR="007E66E1" w:rsidRDefault="007E66E1" w:rsidP="007E66E1">
      <w:pPr>
        <w:pStyle w:val="Corpsdetexte"/>
      </w:pPr>
      <w:r>
        <w:t>ouvre le fichier</w:t>
      </w:r>
      <w:r w:rsidR="00F0115E">
        <w:t>.</w:t>
      </w:r>
    </w:p>
    <w:p w14:paraId="6893AF5A" w14:textId="0D4AEFF1" w:rsidR="007E66E1" w:rsidRDefault="00922142" w:rsidP="007E66E1">
      <w:pPr>
        <w:pStyle w:val="Corpsdetexte"/>
      </w:pPr>
      <w:r>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rPr>
        <w:drawing>
          <wp:inline distT="0" distB="0" distL="0" distR="0" wp14:anchorId="03BD3DF5" wp14:editId="0DFE973B">
            <wp:extent cx="2160905" cy="11061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2160905" cy="1106170"/>
                    </a:xfrm>
                    <a:prstGeom prst="rect">
                      <a:avLst/>
                    </a:prstGeom>
                    <a:noFill/>
                    <a:ln>
                      <a:noFill/>
                    </a:ln>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497" w:tooltip="class in java.io" w:history="1">
        <w:r>
          <w:rPr>
            <w:rStyle w:val="Lienhypertexte"/>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47A650BD" w:rsidR="00CB2EA4" w:rsidRDefault="0022135E" w:rsidP="007E66E1">
      <w:pPr>
        <w:pStyle w:val="Corpsdetexte"/>
      </w:pPr>
      <w:hyperlink r:id="rId498" w:history="1">
        <w:r w:rsidR="00D16DD5">
          <w:rPr>
            <w:rStyle w:val="Lienhypertexte"/>
            <w:rFonts w:ascii="Segoe UI" w:hAnsi="Segoe UI" w:cs="Segoe UI"/>
            <w:b/>
            <w:bCs/>
            <w:color w:val="0366D6"/>
          </w:rPr>
          <w:t>JavaPasAPas</w:t>
        </w:r>
      </w:hyperlink>
      <w:r w:rsidR="00D16DD5">
        <w:rPr>
          <w:rStyle w:val="separator"/>
          <w:rFonts w:ascii="Segoe UI" w:hAnsi="Segoe UI" w:cs="Segoe UI"/>
          <w:color w:val="586069"/>
        </w:rPr>
        <w:t>/</w:t>
      </w:r>
      <w:r w:rsidR="00D16DD5">
        <w:rPr>
          <w:rStyle w:val="lev"/>
          <w:rFonts w:ascii="Segoe UI" w:hAnsi="Segoe UI" w:cs="Segoe UI"/>
          <w:color w:val="24292E"/>
        </w:rPr>
        <w:t>LireEntierEnOctets.java</w:t>
      </w:r>
    </w:p>
    <w:p w14:paraId="00EE44C1" w14:textId="77777777" w:rsidR="007E66E1" w:rsidRPr="008909FC" w:rsidRDefault="007E66E1" w:rsidP="008909FC">
      <w:pPr>
        <w:pStyle w:val="codeCompact"/>
        <w:rPr>
          <w:sz w:val="16"/>
        </w:rPr>
      </w:pPr>
      <w:r w:rsidRPr="008909FC">
        <w:rPr>
          <w:sz w:val="16"/>
        </w:rPr>
        <w:t>/* Lecture dans le fichier d'un entier sous forme d'une suite d'octets et conversion en int */</w:t>
      </w:r>
    </w:p>
    <w:p w14:paraId="4FD05C94" w14:textId="77777777" w:rsidR="007E66E1" w:rsidRPr="008909FC" w:rsidRDefault="007E66E1" w:rsidP="008909FC">
      <w:pPr>
        <w:pStyle w:val="codeCompact"/>
        <w:rPr>
          <w:sz w:val="16"/>
        </w:rPr>
      </w:pPr>
      <w:r w:rsidRPr="008909FC">
        <w:rPr>
          <w:sz w:val="16"/>
        </w:rPr>
        <w:t>package LivreJava;</w:t>
      </w:r>
    </w:p>
    <w:p w14:paraId="077C8A03" w14:textId="77777777" w:rsidR="007E66E1" w:rsidRPr="008909FC" w:rsidRDefault="007E66E1" w:rsidP="008909FC">
      <w:pPr>
        <w:pStyle w:val="codeCompact"/>
        <w:rPr>
          <w:sz w:val="16"/>
        </w:rPr>
      </w:pPr>
      <w:r w:rsidRPr="008909FC">
        <w:rPr>
          <w:sz w:val="16"/>
        </w:rPr>
        <w:t>import java.io.*;</w:t>
      </w:r>
    </w:p>
    <w:p w14:paraId="4FC757C6" w14:textId="77777777" w:rsidR="007E66E1" w:rsidRPr="008909FC" w:rsidRDefault="007E66E1" w:rsidP="008909FC">
      <w:pPr>
        <w:pStyle w:val="codeCompact"/>
        <w:rPr>
          <w:sz w:val="16"/>
          <w:lang w:val="en-CA"/>
        </w:rPr>
      </w:pPr>
      <w:r w:rsidRPr="008909FC">
        <w:rPr>
          <w:sz w:val="16"/>
          <w:lang w:val="en-CA"/>
        </w:rPr>
        <w:t>public class LireEntierEnOctets{</w:t>
      </w:r>
    </w:p>
    <w:p w14:paraId="2D7F3A19" w14:textId="77777777" w:rsidR="007E66E1" w:rsidRPr="008909FC" w:rsidRDefault="007E66E1" w:rsidP="008909FC">
      <w:pPr>
        <w:pStyle w:val="codeCompact"/>
        <w:rPr>
          <w:sz w:val="16"/>
          <w:lang w:val="en-CA"/>
        </w:rPr>
      </w:pPr>
      <w:r w:rsidRPr="008909FC">
        <w:rPr>
          <w:sz w:val="16"/>
          <w:lang w:val="en-CA"/>
        </w:rPr>
        <w:t xml:space="preserve">    public static void main (String args[]) {</w:t>
      </w:r>
    </w:p>
    <w:p w14:paraId="04E48B88" w14:textId="77777777" w:rsidR="007E66E1" w:rsidRPr="008909FC" w:rsidRDefault="007E66E1" w:rsidP="008909FC">
      <w:pPr>
        <w:pStyle w:val="codeCompact"/>
        <w:rPr>
          <w:sz w:val="16"/>
          <w:lang w:val="en-CA"/>
        </w:rPr>
      </w:pPr>
      <w:r w:rsidRPr="008909FC">
        <w:rPr>
          <w:sz w:val="16"/>
          <w:lang w:val="en-CA"/>
        </w:rPr>
        <w:t xml:space="preserve">        FileInputStream unFichier;</w:t>
      </w:r>
    </w:p>
    <w:p w14:paraId="4EC98798" w14:textId="77777777" w:rsidR="007E66E1" w:rsidRPr="008909FC" w:rsidRDefault="007E66E1" w:rsidP="008909FC">
      <w:pPr>
        <w:pStyle w:val="codeCompact"/>
        <w:rPr>
          <w:sz w:val="16"/>
          <w:lang w:val="en-CA"/>
        </w:rPr>
      </w:pPr>
      <w:r w:rsidRPr="008909FC">
        <w:rPr>
          <w:sz w:val="16"/>
          <w:lang w:val="en-CA"/>
        </w:rPr>
        <w:t xml:space="preserve">        try{</w:t>
      </w:r>
    </w:p>
    <w:p w14:paraId="283263EC" w14:textId="77777777" w:rsidR="008909FC" w:rsidRDefault="007E66E1" w:rsidP="008909FC">
      <w:pPr>
        <w:pStyle w:val="codeCompact"/>
        <w:rPr>
          <w:sz w:val="16"/>
          <w:highlight w:val="yellow"/>
          <w:lang w:val="en-CA"/>
        </w:rPr>
      </w:pPr>
      <w:r w:rsidRPr="008909FC">
        <w:rPr>
          <w:sz w:val="16"/>
          <w:lang w:val="en-CA"/>
        </w:rPr>
        <w:t xml:space="preserve">            </w:t>
      </w:r>
      <w:r w:rsidRPr="008909FC">
        <w:rPr>
          <w:sz w:val="16"/>
          <w:highlight w:val="yellow"/>
          <w:lang w:val="en-CA"/>
        </w:rPr>
        <w:t xml:space="preserve">unFichier = </w:t>
      </w:r>
    </w:p>
    <w:p w14:paraId="2463ABFC" w14:textId="7E4D2F2B" w:rsidR="007E66E1" w:rsidRPr="008909FC" w:rsidRDefault="008909FC" w:rsidP="008909FC">
      <w:pPr>
        <w:pStyle w:val="codeCompact"/>
        <w:rPr>
          <w:sz w:val="16"/>
          <w:lang w:val="en-CA"/>
        </w:rPr>
      </w:pPr>
      <w:r>
        <w:rPr>
          <w:sz w:val="16"/>
          <w:highlight w:val="yellow"/>
          <w:lang w:val="en-CA"/>
        </w:rPr>
        <w:t xml:space="preserve">           </w:t>
      </w:r>
      <w:r w:rsidR="007E66E1" w:rsidRPr="008909FC">
        <w:rPr>
          <w:sz w:val="16"/>
          <w:highlight w:val="yellow"/>
          <w:lang w:val="en-CA"/>
        </w:rPr>
        <w:t>new FileInputStream("</w:t>
      </w:r>
      <w:r w:rsidR="00D441C2" w:rsidRPr="008909FC">
        <w:rPr>
          <w:sz w:val="16"/>
          <w:highlight w:val="yellow"/>
          <w:lang w:val="en-CA"/>
        </w:rPr>
        <w:t>C:/Users/Robert/Documents/NetBeansProjects/JavaLivre/build/classes/Octets.dat</w:t>
      </w:r>
      <w:r w:rsidR="007E66E1" w:rsidRPr="008909FC">
        <w:rPr>
          <w:sz w:val="16"/>
          <w:highlight w:val="yellow"/>
          <w:lang w:val="en-CA"/>
        </w:rPr>
        <w:t>")</w:t>
      </w:r>
      <w:r w:rsidR="007E66E1" w:rsidRPr="008909FC">
        <w:rPr>
          <w:sz w:val="16"/>
          <w:lang w:val="en-CA"/>
        </w:rPr>
        <w:t>;</w:t>
      </w:r>
    </w:p>
    <w:p w14:paraId="1EC9AD41" w14:textId="77777777" w:rsidR="007E66E1" w:rsidRPr="008909FC" w:rsidRDefault="007E66E1" w:rsidP="008909FC">
      <w:pPr>
        <w:pStyle w:val="codeCompact"/>
        <w:rPr>
          <w:sz w:val="16"/>
          <w:lang w:val="en-CA"/>
        </w:rPr>
      </w:pPr>
      <w:r w:rsidRPr="008909FC">
        <w:rPr>
          <w:sz w:val="16"/>
          <w:lang w:val="en-CA"/>
        </w:rPr>
        <w:t xml:space="preserve">          </w:t>
      </w:r>
    </w:p>
    <w:p w14:paraId="3A084DC3" w14:textId="77777777" w:rsidR="007E66E1" w:rsidRPr="008909FC" w:rsidRDefault="007E66E1" w:rsidP="008909FC">
      <w:pPr>
        <w:pStyle w:val="codeCompact"/>
        <w:rPr>
          <w:sz w:val="16"/>
          <w:lang w:val="en-CA"/>
        </w:rPr>
      </w:pPr>
      <w:r w:rsidRPr="008909FC">
        <w:rPr>
          <w:sz w:val="16"/>
          <w:lang w:val="en-CA"/>
        </w:rPr>
        <w:t xml:space="preserve">            byte[] tampon = new byte[4];</w:t>
      </w:r>
    </w:p>
    <w:p w14:paraId="6B9BFFB0" w14:textId="77777777" w:rsidR="007E66E1" w:rsidRPr="008909FC" w:rsidRDefault="007E66E1" w:rsidP="008909FC">
      <w:pPr>
        <w:pStyle w:val="codeCompact"/>
        <w:rPr>
          <w:sz w:val="16"/>
        </w:rPr>
      </w:pPr>
      <w:r w:rsidRPr="008909FC">
        <w:rPr>
          <w:sz w:val="16"/>
          <w:lang w:val="en-CA"/>
        </w:rPr>
        <w:t xml:space="preserve">            </w:t>
      </w:r>
      <w:r w:rsidRPr="008909FC">
        <w:rPr>
          <w:sz w:val="16"/>
          <w:highlight w:val="yellow"/>
        </w:rPr>
        <w:t>unFichier.read(tampon)</w:t>
      </w:r>
      <w:r w:rsidRPr="008909FC">
        <w:rPr>
          <w:sz w:val="16"/>
        </w:rPr>
        <w:t>; //Lecture des 4 octets</w:t>
      </w:r>
    </w:p>
    <w:p w14:paraId="5AACF893" w14:textId="77777777" w:rsidR="007E66E1" w:rsidRPr="008909FC" w:rsidRDefault="007E66E1" w:rsidP="008909FC">
      <w:pPr>
        <w:pStyle w:val="codeCompact"/>
        <w:rPr>
          <w:sz w:val="16"/>
        </w:rPr>
      </w:pPr>
      <w:r w:rsidRPr="008909FC">
        <w:rPr>
          <w:sz w:val="16"/>
        </w:rPr>
        <w:t xml:space="preserve">            </w:t>
      </w:r>
    </w:p>
    <w:p w14:paraId="38C90023" w14:textId="77777777" w:rsidR="007E66E1" w:rsidRPr="008909FC" w:rsidRDefault="007E66E1" w:rsidP="008909FC">
      <w:pPr>
        <w:pStyle w:val="codeCompact"/>
        <w:rPr>
          <w:sz w:val="16"/>
        </w:rPr>
      </w:pPr>
      <w:r w:rsidRPr="008909FC">
        <w:rPr>
          <w:sz w:val="16"/>
        </w:rPr>
        <w:t xml:space="preserve">            // Convertir le tableau d'octets tampon en int unEntier</w:t>
      </w:r>
    </w:p>
    <w:p w14:paraId="1217054D" w14:textId="77777777" w:rsidR="007E66E1" w:rsidRPr="008909FC" w:rsidRDefault="007E66E1" w:rsidP="008909FC">
      <w:pPr>
        <w:pStyle w:val="codeCompact"/>
        <w:rPr>
          <w:sz w:val="16"/>
          <w:lang w:val="da-DK"/>
        </w:rPr>
      </w:pPr>
      <w:r w:rsidRPr="008909FC">
        <w:rPr>
          <w:sz w:val="16"/>
        </w:rPr>
        <w:t xml:space="preserve">            </w:t>
      </w:r>
      <w:r w:rsidRPr="008909FC">
        <w:rPr>
          <w:sz w:val="16"/>
          <w:lang w:val="da-DK"/>
        </w:rPr>
        <w:t>int unEntier=0;</w:t>
      </w:r>
    </w:p>
    <w:p w14:paraId="1833127F" w14:textId="77777777" w:rsidR="007E66E1" w:rsidRPr="008909FC" w:rsidRDefault="007E66E1" w:rsidP="008909FC">
      <w:pPr>
        <w:pStyle w:val="codeCompact"/>
        <w:rPr>
          <w:sz w:val="16"/>
          <w:lang w:val="da-DK"/>
        </w:rPr>
      </w:pPr>
      <w:r w:rsidRPr="008909FC">
        <w:rPr>
          <w:sz w:val="16"/>
          <w:lang w:val="da-DK"/>
        </w:rPr>
        <w:t xml:space="preserve">            for (int i = 0; i&lt;=3;i++){</w:t>
      </w:r>
    </w:p>
    <w:p w14:paraId="7A595C76" w14:textId="77777777" w:rsidR="007E66E1" w:rsidRPr="008909FC" w:rsidRDefault="007E66E1" w:rsidP="008909FC">
      <w:pPr>
        <w:pStyle w:val="codeCompact"/>
        <w:rPr>
          <w:sz w:val="16"/>
        </w:rPr>
      </w:pPr>
      <w:r w:rsidRPr="008909FC">
        <w:rPr>
          <w:sz w:val="16"/>
          <w:lang w:val="da-DK"/>
        </w:rPr>
        <w:t xml:space="preserve">                </w:t>
      </w:r>
      <w:r w:rsidRPr="008909FC">
        <w:rPr>
          <w:sz w:val="16"/>
        </w:rPr>
        <w:t>unEntier &lt;&lt;=8;</w:t>
      </w:r>
    </w:p>
    <w:p w14:paraId="513D2243" w14:textId="77777777" w:rsidR="007E66E1" w:rsidRPr="008909FC" w:rsidRDefault="007E66E1" w:rsidP="008909FC">
      <w:pPr>
        <w:pStyle w:val="codeCompact"/>
        <w:rPr>
          <w:sz w:val="16"/>
        </w:rPr>
      </w:pPr>
      <w:r w:rsidRPr="008909FC">
        <w:rPr>
          <w:sz w:val="16"/>
        </w:rPr>
        <w:t xml:space="preserve">                unEntier +=((int) tampon[i])&amp;0XFF;</w:t>
      </w:r>
    </w:p>
    <w:p w14:paraId="315846DF" w14:textId="77777777" w:rsidR="007E66E1" w:rsidRPr="008909FC" w:rsidRDefault="007E66E1" w:rsidP="008909FC">
      <w:pPr>
        <w:pStyle w:val="codeCompact"/>
        <w:rPr>
          <w:sz w:val="16"/>
        </w:rPr>
      </w:pPr>
      <w:r w:rsidRPr="008909FC">
        <w:rPr>
          <w:sz w:val="16"/>
        </w:rPr>
        <w:t xml:space="preserve">            }</w:t>
      </w:r>
    </w:p>
    <w:p w14:paraId="22A3AD62" w14:textId="77777777" w:rsidR="007E66E1" w:rsidRPr="008909FC" w:rsidRDefault="007E66E1" w:rsidP="008909FC">
      <w:pPr>
        <w:pStyle w:val="codeCompact"/>
        <w:rPr>
          <w:sz w:val="16"/>
        </w:rPr>
      </w:pPr>
      <w:r w:rsidRPr="008909FC">
        <w:rPr>
          <w:sz w:val="16"/>
        </w:rPr>
        <w:t xml:space="preserve">            unFichier.close();</w:t>
      </w:r>
    </w:p>
    <w:p w14:paraId="7C3F504E" w14:textId="77777777" w:rsidR="007E66E1" w:rsidRPr="008909FC" w:rsidRDefault="007E66E1" w:rsidP="008909FC">
      <w:pPr>
        <w:pStyle w:val="codeCompact"/>
        <w:rPr>
          <w:sz w:val="16"/>
        </w:rPr>
      </w:pPr>
      <w:r w:rsidRPr="008909FC">
        <w:rPr>
          <w:sz w:val="16"/>
        </w:rPr>
        <w:t xml:space="preserve">            System.out.println("Valeur décimale de l'entier : "+unEntier);</w:t>
      </w:r>
    </w:p>
    <w:p w14:paraId="23F8BA06" w14:textId="77777777" w:rsidR="007E66E1" w:rsidRPr="008909FC" w:rsidRDefault="007E66E1" w:rsidP="008909FC">
      <w:pPr>
        <w:pStyle w:val="codeCompact"/>
        <w:rPr>
          <w:sz w:val="16"/>
          <w:lang w:val="en-CA"/>
        </w:rPr>
      </w:pPr>
      <w:r w:rsidRPr="008909FC">
        <w:rPr>
          <w:sz w:val="16"/>
        </w:rPr>
        <w:t xml:space="preserve">        </w:t>
      </w:r>
      <w:r w:rsidRPr="008909FC">
        <w:rPr>
          <w:sz w:val="16"/>
          <w:lang w:val="en-CA"/>
        </w:rPr>
        <w:t>}</w:t>
      </w:r>
    </w:p>
    <w:p w14:paraId="18052B0F" w14:textId="77777777" w:rsidR="007E66E1" w:rsidRPr="008909FC" w:rsidRDefault="007E66E1" w:rsidP="008909FC">
      <w:pPr>
        <w:pStyle w:val="codeCompact"/>
        <w:rPr>
          <w:sz w:val="16"/>
          <w:lang w:val="en-CA"/>
        </w:rPr>
      </w:pPr>
      <w:r w:rsidRPr="008909FC">
        <w:rPr>
          <w:sz w:val="16"/>
          <w:lang w:val="en-CA"/>
        </w:rPr>
        <w:t xml:space="preserve">        catch (IOException e){</w:t>
      </w:r>
    </w:p>
    <w:p w14:paraId="19519EBE" w14:textId="77777777" w:rsidR="007E66E1" w:rsidRPr="008909FC" w:rsidRDefault="007E66E1" w:rsidP="008909FC">
      <w:pPr>
        <w:pStyle w:val="codeCompact"/>
        <w:rPr>
          <w:sz w:val="16"/>
          <w:lang w:val="en-CA"/>
        </w:rPr>
      </w:pPr>
      <w:r w:rsidRPr="008909FC">
        <w:rPr>
          <w:sz w:val="16"/>
          <w:lang w:val="en-CA"/>
        </w:rPr>
        <w:t xml:space="preserve">            System.err.println("Exception\n" + e.toString());</w:t>
      </w:r>
    </w:p>
    <w:p w14:paraId="6B438CA7" w14:textId="77777777" w:rsidR="007E66E1" w:rsidRPr="008909FC" w:rsidRDefault="007E66E1" w:rsidP="008909FC">
      <w:pPr>
        <w:pStyle w:val="codeCompact"/>
        <w:rPr>
          <w:sz w:val="16"/>
        </w:rPr>
      </w:pPr>
      <w:r w:rsidRPr="008909FC">
        <w:rPr>
          <w:sz w:val="16"/>
          <w:lang w:val="en-CA"/>
        </w:rPr>
        <w:t xml:space="preserve">        </w:t>
      </w:r>
      <w:r w:rsidRPr="008909FC">
        <w:rPr>
          <w:sz w:val="16"/>
        </w:rPr>
        <w:t>}</w:t>
      </w:r>
    </w:p>
    <w:p w14:paraId="1977D443" w14:textId="77777777" w:rsidR="007E66E1" w:rsidRPr="008909FC" w:rsidRDefault="007E66E1" w:rsidP="008909FC">
      <w:pPr>
        <w:pStyle w:val="codeCompact"/>
        <w:rPr>
          <w:sz w:val="16"/>
        </w:rPr>
      </w:pPr>
      <w:r w:rsidRPr="008909FC">
        <w:rPr>
          <w:sz w:val="16"/>
        </w:rPr>
        <w:lastRenderedPageBreak/>
        <w:t xml:space="preserve">    }</w:t>
      </w:r>
    </w:p>
    <w:p w14:paraId="2516CFE7" w14:textId="77777777" w:rsidR="007E66E1" w:rsidRPr="008909FC" w:rsidRDefault="007E66E1" w:rsidP="008909FC">
      <w:pPr>
        <w:pStyle w:val="codeCompact"/>
        <w:rPr>
          <w:sz w:val="16"/>
        </w:rPr>
      </w:pPr>
      <w:r w:rsidRPr="008909FC">
        <w:rPr>
          <w:sz w:val="16"/>
        </w:rPr>
        <w:t>}</w:t>
      </w:r>
    </w:p>
    <w:p w14:paraId="7732A848" w14:textId="77777777" w:rsidR="007E66E1" w:rsidRDefault="007E66E1" w:rsidP="007E66E1">
      <w:pPr>
        <w:pStyle w:val="Corpsdetexte"/>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t xml:space="preserve">Les classes </w:t>
      </w:r>
      <w:hyperlink r:id="rId499" w:tooltip="class in java.io" w:history="1">
        <w:hyperlink r:id="rId500" w:tooltip="class in java.io" w:history="1">
          <w:r>
            <w:rPr>
              <w:rStyle w:val="Lienhypertexte"/>
              <w:rFonts w:ascii="&amp;quot" w:hAnsi="&amp;quot"/>
              <w:b/>
              <w:bCs/>
              <w:color w:val="4A6782"/>
              <w:sz w:val="20"/>
            </w:rPr>
            <w:t>InputStream</w:t>
          </w:r>
        </w:hyperlink>
      </w:hyperlink>
      <w:r>
        <w:t xml:space="preserve"> et </w:t>
      </w:r>
      <w:hyperlink r:id="rId501" w:tooltip="class in java.io" w:history="1">
        <w:r>
          <w:rPr>
            <w:rStyle w:val="Lienhypertexte"/>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2" w:tooltip="class in java.io" w:history="1">
        <w:r w:rsidR="00AA5827" w:rsidRPr="00123C5E">
          <w:rPr>
            <w:rStyle w:val="Lienhypertexte"/>
            <w:rFonts w:ascii="&amp;quot" w:hAnsi="&amp;quot"/>
            <w:b/>
            <w:color w:val="4A6782"/>
            <w:sz w:val="20"/>
            <w:szCs w:val="20"/>
          </w:rPr>
          <w:t>DataInputStream</w:t>
        </w:r>
      </w:hyperlink>
      <w:r w:rsidR="00AA5827">
        <w:t xml:space="preserve"> </w:t>
      </w:r>
      <w:r>
        <w:t xml:space="preserve">et </w:t>
      </w:r>
      <w:hyperlink r:id="rId503" w:tooltip="class in java.io" w:history="1">
        <w:r w:rsidR="00C948D6" w:rsidRPr="00123C5E">
          <w:rPr>
            <w:rStyle w:val="Lienhypertexte"/>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04" w:tooltip="class in java.io" w:history="1">
        <w:r w:rsidR="008B0B55" w:rsidRPr="00123C5E">
          <w:rPr>
            <w:rStyle w:val="Lienhypertexte"/>
            <w:rFonts w:ascii="&amp;quot" w:hAnsi="&amp;quot"/>
            <w:b/>
            <w:color w:val="4A6782"/>
            <w:sz w:val="20"/>
            <w:szCs w:val="20"/>
          </w:rPr>
          <w:t>ObjectInputStream</w:t>
        </w:r>
      </w:hyperlink>
      <w:r w:rsidR="008B0B55">
        <w:t xml:space="preserve"> </w:t>
      </w:r>
      <w:r>
        <w:t xml:space="preserve">et </w:t>
      </w:r>
      <w:hyperlink r:id="rId505" w:tooltip="class in java.io" w:history="1">
        <w:r w:rsidR="002F489E" w:rsidRPr="00123C5E">
          <w:rPr>
            <w:rStyle w:val="Lienhypertexte"/>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06" w:tooltip="class in java.io" w:history="1">
        <w:r w:rsidR="00E44BFD" w:rsidRPr="00123C5E">
          <w:rPr>
            <w:rStyle w:val="Lienhypertexte"/>
            <w:rFonts w:ascii="&amp;quot" w:hAnsi="&amp;quot"/>
            <w:b/>
            <w:color w:val="4A6782"/>
            <w:sz w:val="20"/>
            <w:szCs w:val="20"/>
          </w:rPr>
          <w:t>Reader</w:t>
        </w:r>
      </w:hyperlink>
      <w:r w:rsidR="00E44BFD">
        <w:t xml:space="preserve"> </w:t>
      </w:r>
      <w:r>
        <w:t xml:space="preserve">et </w:t>
      </w:r>
      <w:hyperlink r:id="rId507" w:tooltip="class in java.io" w:history="1">
        <w:r w:rsidR="00886B68" w:rsidRPr="00123C5E">
          <w:rPr>
            <w:rStyle w:val="Lienhypertexte"/>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25" w:name="_Toc16917470"/>
      <w:bookmarkStart w:id="126" w:name="_Toc10533535"/>
      <w:r>
        <w:t>DataInputStream et DataOutputStream</w:t>
      </w:r>
      <w:bookmarkEnd w:id="125"/>
      <w:bookmarkEnd w:id="126"/>
    </w:p>
    <w:p w14:paraId="5AEA9CC9" w14:textId="0E699003" w:rsidR="007E66E1" w:rsidRDefault="007E66E1" w:rsidP="007E66E1">
      <w:pPr>
        <w:pStyle w:val="Corpsdetexte"/>
      </w:pPr>
      <w:r>
        <w:t xml:space="preserve">Les classes </w:t>
      </w:r>
      <w:hyperlink r:id="rId508" w:tooltip="class in java.io" w:history="1">
        <w:r w:rsidR="00035371" w:rsidRPr="00123C5E">
          <w:rPr>
            <w:rStyle w:val="Lienhypertexte"/>
            <w:rFonts w:ascii="&amp;quot" w:hAnsi="&amp;quot"/>
            <w:b/>
            <w:color w:val="4A6782"/>
            <w:sz w:val="20"/>
            <w:szCs w:val="20"/>
          </w:rPr>
          <w:t>DataInputStream</w:t>
        </w:r>
      </w:hyperlink>
      <w:r w:rsidR="00035371">
        <w:t xml:space="preserve"> et </w:t>
      </w:r>
      <w:hyperlink r:id="rId509" w:tooltip="class in java.io" w:history="1">
        <w:r w:rsidR="00035371" w:rsidRPr="00123C5E">
          <w:rPr>
            <w:rStyle w:val="Lienhypertexte"/>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3642997" w:rsidR="007E66E1" w:rsidRDefault="007E66E1" w:rsidP="007E66E1">
      <w:pPr>
        <w:pStyle w:val="Lgende"/>
        <w:jc w:val="center"/>
      </w:pPr>
      <w:r>
        <w:t xml:space="preserve">Figure </w:t>
      </w:r>
      <w:r>
        <w:fldChar w:fldCharType="begin"/>
      </w:r>
      <w:r>
        <w:instrText xml:space="preserve"> SEQ Figure \* ARABIC </w:instrText>
      </w:r>
      <w:r>
        <w:fldChar w:fldCharType="separate"/>
      </w:r>
      <w:r w:rsidR="007A6118">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1" w:anchor="writeInt-int-" w:history="1">
        <w:r w:rsidR="00C211DD">
          <w:rPr>
            <w:rStyle w:val="Lienhypertexte"/>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2" w:tooltip="class in java.io" w:history="1">
        <w:r w:rsidR="00DF4DD7" w:rsidRPr="00485C76">
          <w:rPr>
            <w:rStyle w:val="Lienhypertexte"/>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2DB4B0FB" w:rsidR="008209B6" w:rsidRDefault="0022135E" w:rsidP="007E66E1">
      <w:pPr>
        <w:pStyle w:val="Corpsdetexte"/>
      </w:pPr>
      <w:hyperlink r:id="rId513" w:history="1">
        <w:r w:rsidR="00780216">
          <w:rPr>
            <w:rStyle w:val="Lienhypertexte"/>
            <w:rFonts w:ascii="Segoe UI" w:hAnsi="Segoe UI" w:cs="Segoe UI"/>
            <w:b/>
            <w:bCs/>
            <w:color w:val="0366D6"/>
          </w:rPr>
          <w:t>JavaPasAPas</w:t>
        </w:r>
      </w:hyperlink>
      <w:r w:rsidR="00780216">
        <w:rPr>
          <w:rStyle w:val="separator"/>
          <w:rFonts w:ascii="Segoe UI" w:hAnsi="Segoe UI" w:cs="Segoe UI"/>
          <w:color w:val="586069"/>
        </w:rPr>
        <w:t>/</w:t>
      </w:r>
      <w:r w:rsidR="00780216">
        <w:rPr>
          <w:rStyle w:val="lev"/>
          <w:rFonts w:ascii="Segoe UI" w:hAnsi="Segoe UI" w:cs="Segoe UI"/>
          <w:color w:val="24292E"/>
        </w:rPr>
        <w:t>EcrireEntier.java</w:t>
      </w:r>
    </w:p>
    <w:p w14:paraId="2DC5FDD1" w14:textId="77777777" w:rsidR="007E66E1" w:rsidRPr="00E95C60" w:rsidRDefault="007E66E1" w:rsidP="00E95C60">
      <w:pPr>
        <w:pStyle w:val="codeCompact"/>
        <w:rPr>
          <w:sz w:val="16"/>
        </w:rPr>
      </w:pPr>
      <w:r w:rsidRPr="00E95C60">
        <w:rPr>
          <w:sz w:val="16"/>
        </w:rPr>
        <w:lastRenderedPageBreak/>
        <w:t>/* Création d'un DataOutputStream à partir d'un fichier et écriture d'un entier dans le fichier */</w:t>
      </w:r>
    </w:p>
    <w:p w14:paraId="1FA70E66" w14:textId="77777777" w:rsidR="007E66E1" w:rsidRPr="00E95C60" w:rsidRDefault="007E66E1" w:rsidP="00E95C60">
      <w:pPr>
        <w:pStyle w:val="codeCompact"/>
        <w:rPr>
          <w:sz w:val="16"/>
        </w:rPr>
      </w:pPr>
      <w:r w:rsidRPr="00E95C60">
        <w:rPr>
          <w:sz w:val="16"/>
        </w:rPr>
        <w:t>package LivreJava;</w:t>
      </w:r>
    </w:p>
    <w:p w14:paraId="66E01FDE" w14:textId="77777777" w:rsidR="007E66E1" w:rsidRPr="00E95C60" w:rsidRDefault="007E66E1" w:rsidP="00E95C60">
      <w:pPr>
        <w:pStyle w:val="codeCompact"/>
        <w:rPr>
          <w:sz w:val="16"/>
        </w:rPr>
      </w:pPr>
      <w:r w:rsidRPr="00E95C60">
        <w:rPr>
          <w:sz w:val="16"/>
        </w:rPr>
        <w:t>import java.io.*;</w:t>
      </w:r>
    </w:p>
    <w:p w14:paraId="3F33660F" w14:textId="77777777" w:rsidR="007E66E1" w:rsidRPr="00E95C60" w:rsidRDefault="007E66E1" w:rsidP="00E95C60">
      <w:pPr>
        <w:pStyle w:val="codeCompact"/>
        <w:rPr>
          <w:sz w:val="16"/>
          <w:lang w:val="en-CA"/>
        </w:rPr>
      </w:pPr>
      <w:r w:rsidRPr="00E95C60">
        <w:rPr>
          <w:sz w:val="16"/>
          <w:lang w:val="en-CA"/>
        </w:rPr>
        <w:t>public class EcrireEntier{</w:t>
      </w:r>
    </w:p>
    <w:p w14:paraId="31DF2232" w14:textId="77777777" w:rsidR="007E66E1" w:rsidRPr="00E95C60" w:rsidRDefault="007E66E1" w:rsidP="00E95C60">
      <w:pPr>
        <w:pStyle w:val="codeCompact"/>
        <w:rPr>
          <w:sz w:val="16"/>
          <w:lang w:val="en-CA"/>
        </w:rPr>
      </w:pPr>
      <w:r w:rsidRPr="00E95C60">
        <w:rPr>
          <w:sz w:val="16"/>
          <w:lang w:val="en-CA"/>
        </w:rPr>
        <w:t xml:space="preserve">    public static void main (String args[]) {</w:t>
      </w:r>
    </w:p>
    <w:p w14:paraId="582F9C59" w14:textId="77777777" w:rsidR="007E66E1" w:rsidRPr="00E95C60" w:rsidRDefault="007E66E1" w:rsidP="00E95C60">
      <w:pPr>
        <w:pStyle w:val="codeCompact"/>
        <w:rPr>
          <w:sz w:val="16"/>
          <w:lang w:val="en-CA"/>
        </w:rPr>
      </w:pPr>
      <w:r w:rsidRPr="00E95C60">
        <w:rPr>
          <w:sz w:val="16"/>
          <w:lang w:val="en-CA"/>
        </w:rPr>
        <w:t xml:space="preserve">        DataOutputStream unFichier;</w:t>
      </w:r>
    </w:p>
    <w:p w14:paraId="358DE769" w14:textId="77777777" w:rsidR="007E66E1" w:rsidRPr="00E95C60" w:rsidRDefault="007E66E1" w:rsidP="00E95C60">
      <w:pPr>
        <w:pStyle w:val="codeCompact"/>
        <w:rPr>
          <w:sz w:val="16"/>
          <w:lang w:val="en-CA"/>
        </w:rPr>
      </w:pPr>
      <w:r w:rsidRPr="00E95C60">
        <w:rPr>
          <w:sz w:val="16"/>
          <w:lang w:val="en-CA"/>
        </w:rPr>
        <w:t xml:space="preserve">        try{</w:t>
      </w:r>
    </w:p>
    <w:p w14:paraId="1FF38242" w14:textId="77777777" w:rsidR="007E66E1" w:rsidRPr="00E95C60" w:rsidRDefault="007E66E1" w:rsidP="00E95C60">
      <w:pPr>
        <w:pStyle w:val="codeCompact"/>
        <w:rPr>
          <w:sz w:val="16"/>
          <w:lang w:val="en-CA"/>
        </w:rPr>
      </w:pPr>
      <w:r w:rsidRPr="00E95C60">
        <w:rPr>
          <w:sz w:val="16"/>
          <w:lang w:val="en-CA"/>
        </w:rPr>
        <w:t xml:space="preserve">            unFichier = </w:t>
      </w:r>
    </w:p>
    <w:p w14:paraId="5BD8F305" w14:textId="77777777" w:rsidR="007E66E1" w:rsidRPr="00E95C60" w:rsidRDefault="007E66E1" w:rsidP="00E95C60">
      <w:pPr>
        <w:pStyle w:val="codeCompact"/>
        <w:rPr>
          <w:sz w:val="16"/>
          <w:lang w:val="en-CA"/>
        </w:rPr>
      </w:pPr>
      <w:r w:rsidRPr="00E95C60">
        <w:rPr>
          <w:sz w:val="16"/>
          <w:lang w:val="en-CA"/>
        </w:rPr>
        <w:t xml:space="preserve">                </w:t>
      </w:r>
      <w:r w:rsidRPr="00E95C60">
        <w:rPr>
          <w:sz w:val="16"/>
          <w:highlight w:val="yellow"/>
          <w:lang w:val="en-CA"/>
        </w:rPr>
        <w:t>new DataOutputStream(</w:t>
      </w:r>
    </w:p>
    <w:p w14:paraId="2CEFE6E0" w14:textId="12164FEC" w:rsidR="007E66E1" w:rsidRPr="00E95C60" w:rsidRDefault="007E66E1" w:rsidP="00E95C60">
      <w:pPr>
        <w:pStyle w:val="codeCompact"/>
        <w:rPr>
          <w:sz w:val="16"/>
          <w:lang w:val="en-CA"/>
        </w:rPr>
      </w:pPr>
      <w:r w:rsidRPr="00E95C60">
        <w:rPr>
          <w:sz w:val="16"/>
          <w:lang w:val="en-CA"/>
        </w:rPr>
        <w:t xml:space="preserve">      new FileOutputStream("</w:t>
      </w:r>
      <w:r w:rsidR="00722C2B" w:rsidRPr="00E6471C">
        <w:rPr>
          <w:sz w:val="16"/>
          <w:lang w:val="en-CA"/>
        </w:rPr>
        <w:t>C:/Users/Robert/Documents/NetBeansProjects/JavaLivre/build/classes/</w:t>
      </w:r>
      <w:r w:rsidRPr="00E95C60">
        <w:rPr>
          <w:sz w:val="16"/>
          <w:lang w:val="en-CA"/>
        </w:rPr>
        <w:t>UnEntier.dat"));</w:t>
      </w:r>
    </w:p>
    <w:p w14:paraId="0A78F3F9" w14:textId="77777777" w:rsidR="007E66E1" w:rsidRPr="00FF5E45" w:rsidRDefault="007E66E1" w:rsidP="00E95C60">
      <w:pPr>
        <w:pStyle w:val="codeCompact"/>
        <w:rPr>
          <w:sz w:val="16"/>
          <w:lang w:val="en-CA"/>
        </w:rPr>
      </w:pPr>
      <w:r w:rsidRPr="00E95C60">
        <w:rPr>
          <w:sz w:val="16"/>
          <w:lang w:val="en-CA"/>
        </w:rPr>
        <w:t xml:space="preserve">            </w:t>
      </w:r>
      <w:r w:rsidRPr="00FF5E45">
        <w:rPr>
          <w:sz w:val="16"/>
          <w:lang w:val="en-CA"/>
        </w:rPr>
        <w:t>int unEntier = 1629696561;//(97*2^24)+(35*2^16)+(50&lt;&lt;2^8)+49 = "a#21" en String;</w:t>
      </w:r>
    </w:p>
    <w:p w14:paraId="5D344DB4" w14:textId="77777777" w:rsidR="007E66E1" w:rsidRPr="00FF5E45" w:rsidRDefault="007E66E1" w:rsidP="00E95C60">
      <w:pPr>
        <w:pStyle w:val="codeCompact"/>
        <w:rPr>
          <w:sz w:val="16"/>
          <w:lang w:val="en-CA"/>
        </w:rPr>
      </w:pPr>
      <w:r w:rsidRPr="00FF5E45">
        <w:rPr>
          <w:sz w:val="16"/>
          <w:lang w:val="en-CA"/>
        </w:rPr>
        <w:t xml:space="preserve">            </w:t>
      </w:r>
      <w:r w:rsidRPr="00FF5E45">
        <w:rPr>
          <w:sz w:val="16"/>
          <w:highlight w:val="yellow"/>
          <w:lang w:val="en-CA"/>
        </w:rPr>
        <w:t>unFichier.writeInt(unEntier)</w:t>
      </w:r>
      <w:r w:rsidRPr="00FF5E45">
        <w:rPr>
          <w:sz w:val="16"/>
          <w:lang w:val="en-CA"/>
        </w:rPr>
        <w:t>;</w:t>
      </w:r>
    </w:p>
    <w:p w14:paraId="3A95DFB6" w14:textId="77777777" w:rsidR="007E66E1" w:rsidRPr="00FF5E45" w:rsidRDefault="007E66E1" w:rsidP="00E95C60">
      <w:pPr>
        <w:pStyle w:val="codeCompact"/>
        <w:rPr>
          <w:sz w:val="16"/>
          <w:lang w:val="en-CA"/>
        </w:rPr>
      </w:pPr>
      <w:r w:rsidRPr="00FF5E45">
        <w:rPr>
          <w:sz w:val="16"/>
          <w:lang w:val="en-CA"/>
        </w:rPr>
        <w:t xml:space="preserve">            unFichier.close();</w:t>
      </w:r>
    </w:p>
    <w:p w14:paraId="22B4237C" w14:textId="77777777" w:rsidR="007E66E1" w:rsidRPr="00E95C60" w:rsidRDefault="007E66E1" w:rsidP="00E95C60">
      <w:pPr>
        <w:pStyle w:val="codeCompact"/>
        <w:rPr>
          <w:sz w:val="16"/>
          <w:lang w:val="en-CA"/>
        </w:rPr>
      </w:pPr>
      <w:r w:rsidRPr="00FF5E45">
        <w:rPr>
          <w:sz w:val="16"/>
          <w:lang w:val="en-CA"/>
        </w:rPr>
        <w:t xml:space="preserve">        </w:t>
      </w:r>
      <w:r w:rsidRPr="00E95C60">
        <w:rPr>
          <w:sz w:val="16"/>
          <w:lang w:val="en-CA"/>
        </w:rPr>
        <w:t>}</w:t>
      </w:r>
    </w:p>
    <w:p w14:paraId="73C201C5" w14:textId="77777777" w:rsidR="007E66E1" w:rsidRPr="00E95C60" w:rsidRDefault="007E66E1" w:rsidP="00E95C60">
      <w:pPr>
        <w:pStyle w:val="codeCompact"/>
        <w:rPr>
          <w:sz w:val="16"/>
          <w:lang w:val="en-CA"/>
        </w:rPr>
      </w:pPr>
      <w:r w:rsidRPr="00E95C60">
        <w:rPr>
          <w:sz w:val="16"/>
          <w:lang w:val="en-CA"/>
        </w:rPr>
        <w:t xml:space="preserve">        catch (IOException e){</w:t>
      </w:r>
    </w:p>
    <w:p w14:paraId="74CAC578" w14:textId="77777777" w:rsidR="007E66E1" w:rsidRPr="00E95C60" w:rsidRDefault="007E66E1" w:rsidP="00E95C60">
      <w:pPr>
        <w:pStyle w:val="codeCompact"/>
        <w:rPr>
          <w:sz w:val="16"/>
          <w:lang w:val="en-CA"/>
        </w:rPr>
      </w:pPr>
      <w:r w:rsidRPr="00E95C60">
        <w:rPr>
          <w:sz w:val="16"/>
          <w:lang w:val="en-CA"/>
        </w:rPr>
        <w:t xml:space="preserve">            System.err.println("Exception\n" + e.toString());</w:t>
      </w:r>
    </w:p>
    <w:p w14:paraId="220683CF" w14:textId="77777777" w:rsidR="007E66E1" w:rsidRPr="00E95C60" w:rsidRDefault="007E66E1" w:rsidP="00E95C60">
      <w:pPr>
        <w:pStyle w:val="codeCompact"/>
        <w:rPr>
          <w:sz w:val="16"/>
        </w:rPr>
      </w:pPr>
      <w:r w:rsidRPr="00E95C60">
        <w:rPr>
          <w:sz w:val="16"/>
          <w:lang w:val="en-CA"/>
        </w:rPr>
        <w:t xml:space="preserve">        </w:t>
      </w:r>
      <w:r w:rsidRPr="00E95C60">
        <w:rPr>
          <w:sz w:val="16"/>
        </w:rPr>
        <w:t>}</w:t>
      </w:r>
    </w:p>
    <w:p w14:paraId="6EFB4F5F" w14:textId="77777777" w:rsidR="007E66E1" w:rsidRPr="00E95C60" w:rsidRDefault="007E66E1" w:rsidP="00E95C60">
      <w:pPr>
        <w:pStyle w:val="codeCompact"/>
        <w:rPr>
          <w:sz w:val="16"/>
        </w:rPr>
      </w:pPr>
      <w:r w:rsidRPr="00E95C60">
        <w:rPr>
          <w:sz w:val="16"/>
        </w:rPr>
        <w:t xml:space="preserve">    }</w:t>
      </w:r>
    </w:p>
    <w:p w14:paraId="3A20F20A" w14:textId="77777777" w:rsidR="007E66E1" w:rsidRPr="00E95C60" w:rsidRDefault="007E66E1" w:rsidP="00E95C60">
      <w:pPr>
        <w:pStyle w:val="codeCompact"/>
        <w:rPr>
          <w:sz w:val="16"/>
        </w:rPr>
      </w:pPr>
      <w:r w:rsidRPr="00E95C60">
        <w:rPr>
          <w:sz w:val="16"/>
        </w:rPr>
        <w:t>}</w:t>
      </w: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14" w:tooltip="class in java.io" w:history="1">
        <w:r w:rsidR="00933C82" w:rsidRPr="00485C76">
          <w:rPr>
            <w:rStyle w:val="Lienhypertexte"/>
            <w:rFonts w:ascii="&amp;quot" w:hAnsi="&amp;quot"/>
            <w:b/>
            <w:color w:val="4A6782"/>
            <w:sz w:val="20"/>
            <w:szCs w:val="20"/>
          </w:rPr>
          <w:t>DataOutputStream</w:t>
        </w:r>
      </w:hyperlink>
      <w:r w:rsidR="00933C82">
        <w:t xml:space="preserve"> </w:t>
      </w:r>
      <w:r>
        <w:t xml:space="preserve">est construit à partir d’un </w:t>
      </w:r>
      <w:hyperlink r:id="rId515" w:tooltip="class in java.io" w:history="1">
        <w:r w:rsidR="00C107AC" w:rsidRPr="00784B96">
          <w:rPr>
            <w:rStyle w:val="Lienhypertexte"/>
            <w:rFonts w:ascii="&amp;quot" w:hAnsi="&amp;quot"/>
            <w:b/>
            <w:color w:val="4A6782"/>
            <w:sz w:val="20"/>
            <w:szCs w:val="20"/>
          </w:rPr>
          <w:t>FileOutputStream</w:t>
        </w:r>
      </w:hyperlink>
      <w:r w:rsidR="00C107AC">
        <w:t xml:space="preserve"> </w:t>
      </w:r>
      <w:r>
        <w:t>avec l’instruction</w:t>
      </w:r>
      <w:r>
        <w:rPr>
          <w:rStyle w:val="Appelnotedebasdep"/>
        </w:rPr>
        <w:footnoteReference w:id="19"/>
      </w:r>
      <w:r>
        <w:t> :</w:t>
      </w:r>
    </w:p>
    <w:p w14:paraId="0EFE3F79" w14:textId="77777777" w:rsidR="00C107AC" w:rsidRPr="00594A6E" w:rsidRDefault="00C107AC" w:rsidP="00C107AC">
      <w:pPr>
        <w:pStyle w:val="codeCompact"/>
        <w:rPr>
          <w:sz w:val="16"/>
          <w:lang w:val="fr-CA"/>
        </w:rPr>
      </w:pPr>
      <w:r w:rsidRPr="00CE3EB3">
        <w:rPr>
          <w:sz w:val="16"/>
          <w:lang w:val="fr-CA"/>
        </w:rPr>
        <w:t xml:space="preserve">                </w:t>
      </w:r>
      <w:r w:rsidRPr="00594A6E">
        <w:rPr>
          <w:sz w:val="16"/>
          <w:highlight w:val="yellow"/>
          <w:lang w:val="fr-CA"/>
        </w:rPr>
        <w:t>new DataOutputStream(</w:t>
      </w:r>
    </w:p>
    <w:p w14:paraId="4AD5AC85" w14:textId="77777777" w:rsidR="00C107AC" w:rsidRPr="00594A6E" w:rsidRDefault="00C107AC" w:rsidP="00C107AC">
      <w:pPr>
        <w:pStyle w:val="codeCompact"/>
        <w:rPr>
          <w:sz w:val="16"/>
          <w:lang w:val="fr-CA"/>
        </w:rPr>
      </w:pPr>
      <w:r w:rsidRPr="00594A6E">
        <w:rPr>
          <w:sz w:val="16"/>
          <w:lang w:val="fr-CA"/>
        </w:rPr>
        <w:t xml:space="preserve">      new FileOutputStream("C:/Users/Robert/Documents/NetBeansProjects/JavaLivre/build/classes/UnEntier.dat"));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16" w:anchor="readInt--" w:history="1">
        <w:r w:rsidR="00997E21">
          <w:rPr>
            <w:rStyle w:val="Lienhypertexte"/>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188CC55F" w:rsidR="00780216" w:rsidRDefault="0022135E" w:rsidP="007E66E1">
      <w:pPr>
        <w:pStyle w:val="Corpsdetexte"/>
      </w:pPr>
      <w:hyperlink r:id="rId517" w:history="1">
        <w:r w:rsidR="00F05CB0">
          <w:rPr>
            <w:rStyle w:val="Lienhypertexte"/>
            <w:rFonts w:ascii="Segoe UI" w:hAnsi="Segoe UI" w:cs="Segoe UI"/>
            <w:b/>
            <w:bCs/>
            <w:color w:val="0366D6"/>
          </w:rPr>
          <w:t>JavaPasAPas</w:t>
        </w:r>
      </w:hyperlink>
      <w:r w:rsidR="00F05CB0">
        <w:rPr>
          <w:rStyle w:val="separator"/>
          <w:rFonts w:ascii="Segoe UI" w:hAnsi="Segoe UI" w:cs="Segoe UI"/>
          <w:color w:val="586069"/>
        </w:rPr>
        <w:t>/</w:t>
      </w:r>
      <w:r w:rsidR="00F05CB0">
        <w:rPr>
          <w:rStyle w:val="lev"/>
          <w:rFonts w:ascii="Segoe UI" w:hAnsi="Segoe UI" w:cs="Segoe UI"/>
          <w:color w:val="24292E"/>
        </w:rPr>
        <w:t>LireEntier.java</w:t>
      </w:r>
    </w:p>
    <w:p w14:paraId="72FA2018" w14:textId="77777777" w:rsidR="007E66E1" w:rsidRPr="00042A2A" w:rsidRDefault="007E66E1" w:rsidP="00042A2A">
      <w:pPr>
        <w:pStyle w:val="codeCompact"/>
        <w:rPr>
          <w:sz w:val="16"/>
        </w:rPr>
      </w:pPr>
      <w:r w:rsidRPr="00042A2A">
        <w:rPr>
          <w:sz w:val="16"/>
        </w:rPr>
        <w:t>/* Lecture dans le fichier d'un entier à l'aide d'un DataInputStream */</w:t>
      </w:r>
    </w:p>
    <w:p w14:paraId="00AE1B2E" w14:textId="77777777" w:rsidR="007E66E1" w:rsidRPr="00042A2A" w:rsidRDefault="007E66E1" w:rsidP="00042A2A">
      <w:pPr>
        <w:pStyle w:val="codeCompact"/>
        <w:rPr>
          <w:sz w:val="16"/>
        </w:rPr>
      </w:pPr>
      <w:r w:rsidRPr="00042A2A">
        <w:rPr>
          <w:sz w:val="16"/>
        </w:rPr>
        <w:t>package LivreJava;</w:t>
      </w:r>
    </w:p>
    <w:p w14:paraId="32555AE6" w14:textId="77777777" w:rsidR="007E66E1" w:rsidRPr="00042A2A" w:rsidRDefault="007E66E1" w:rsidP="00042A2A">
      <w:pPr>
        <w:pStyle w:val="codeCompact"/>
        <w:rPr>
          <w:sz w:val="16"/>
        </w:rPr>
      </w:pPr>
      <w:r w:rsidRPr="00042A2A">
        <w:rPr>
          <w:sz w:val="16"/>
        </w:rPr>
        <w:t>import java.io.*;</w:t>
      </w:r>
    </w:p>
    <w:p w14:paraId="0F8D0353" w14:textId="77777777" w:rsidR="007E66E1" w:rsidRPr="00042A2A" w:rsidRDefault="007E66E1" w:rsidP="00042A2A">
      <w:pPr>
        <w:pStyle w:val="codeCompact"/>
        <w:rPr>
          <w:sz w:val="16"/>
          <w:lang w:val="en-CA"/>
        </w:rPr>
      </w:pPr>
      <w:r w:rsidRPr="00042A2A">
        <w:rPr>
          <w:sz w:val="16"/>
          <w:lang w:val="en-CA"/>
        </w:rPr>
        <w:t>public class LireEntier{</w:t>
      </w:r>
    </w:p>
    <w:p w14:paraId="2FC536FF" w14:textId="77777777" w:rsidR="007E66E1" w:rsidRPr="00042A2A" w:rsidRDefault="007E66E1" w:rsidP="00042A2A">
      <w:pPr>
        <w:pStyle w:val="codeCompact"/>
        <w:rPr>
          <w:sz w:val="16"/>
          <w:lang w:val="en-CA"/>
        </w:rPr>
      </w:pPr>
      <w:r w:rsidRPr="00042A2A">
        <w:rPr>
          <w:sz w:val="16"/>
          <w:lang w:val="en-CA"/>
        </w:rPr>
        <w:t xml:space="preserve">    public static void main (String args[]) {</w:t>
      </w:r>
    </w:p>
    <w:p w14:paraId="3BDB9A6F" w14:textId="77777777" w:rsidR="007E66E1" w:rsidRPr="00042A2A" w:rsidRDefault="007E66E1" w:rsidP="00042A2A">
      <w:pPr>
        <w:pStyle w:val="codeCompact"/>
        <w:rPr>
          <w:sz w:val="16"/>
          <w:lang w:val="en-CA"/>
        </w:rPr>
      </w:pPr>
      <w:r w:rsidRPr="00042A2A">
        <w:rPr>
          <w:sz w:val="16"/>
          <w:lang w:val="en-CA"/>
        </w:rPr>
        <w:t xml:space="preserve">        DataInputStream unFichier;</w:t>
      </w:r>
    </w:p>
    <w:p w14:paraId="72C06296" w14:textId="77777777" w:rsidR="007E66E1" w:rsidRPr="00042A2A" w:rsidRDefault="007E66E1" w:rsidP="00042A2A">
      <w:pPr>
        <w:pStyle w:val="codeCompact"/>
        <w:rPr>
          <w:sz w:val="16"/>
          <w:lang w:val="en-CA"/>
        </w:rPr>
      </w:pPr>
      <w:r w:rsidRPr="00042A2A">
        <w:rPr>
          <w:sz w:val="16"/>
          <w:lang w:val="en-CA"/>
        </w:rPr>
        <w:t xml:space="preserve">        try{</w:t>
      </w:r>
    </w:p>
    <w:p w14:paraId="5992F6F2" w14:textId="77777777" w:rsidR="007E66E1" w:rsidRPr="00042A2A" w:rsidRDefault="007E66E1" w:rsidP="00042A2A">
      <w:pPr>
        <w:pStyle w:val="codeCompact"/>
        <w:rPr>
          <w:sz w:val="16"/>
          <w:lang w:val="en-CA"/>
        </w:rPr>
      </w:pPr>
      <w:r w:rsidRPr="00042A2A">
        <w:rPr>
          <w:sz w:val="16"/>
          <w:lang w:val="en-CA"/>
        </w:rPr>
        <w:t xml:space="preserve">            unFichier = </w:t>
      </w:r>
    </w:p>
    <w:p w14:paraId="761895D3" w14:textId="77777777" w:rsidR="007E66E1" w:rsidRPr="00042A2A" w:rsidRDefault="007E66E1" w:rsidP="00042A2A">
      <w:pPr>
        <w:pStyle w:val="codeCompact"/>
        <w:rPr>
          <w:sz w:val="16"/>
          <w:lang w:val="en-CA"/>
        </w:rPr>
      </w:pPr>
      <w:r w:rsidRPr="00042A2A">
        <w:rPr>
          <w:sz w:val="16"/>
          <w:lang w:val="en-CA"/>
        </w:rPr>
        <w:t xml:space="preserve">                </w:t>
      </w:r>
      <w:r w:rsidRPr="00042A2A">
        <w:rPr>
          <w:sz w:val="16"/>
          <w:highlight w:val="yellow"/>
          <w:lang w:val="en-CA"/>
        </w:rPr>
        <w:t>new DataInputStream</w:t>
      </w:r>
      <w:r w:rsidRPr="00042A2A">
        <w:rPr>
          <w:sz w:val="16"/>
          <w:lang w:val="en-CA"/>
        </w:rPr>
        <w:t>(</w:t>
      </w:r>
    </w:p>
    <w:p w14:paraId="2838BFC8" w14:textId="717A75C5" w:rsidR="007E66E1" w:rsidRPr="00FF5E45" w:rsidRDefault="007E66E1" w:rsidP="00042A2A">
      <w:pPr>
        <w:pStyle w:val="codeCompact"/>
        <w:rPr>
          <w:sz w:val="16"/>
          <w:lang w:val="fr-CA"/>
        </w:rPr>
      </w:pPr>
      <w:r w:rsidRPr="00042A2A">
        <w:rPr>
          <w:sz w:val="16"/>
          <w:lang w:val="en-CA"/>
        </w:rPr>
        <w:t xml:space="preserve">      </w:t>
      </w:r>
      <w:r w:rsidRPr="00FF5E45">
        <w:rPr>
          <w:sz w:val="16"/>
          <w:lang w:val="fr-CA"/>
        </w:rPr>
        <w:t>new</w:t>
      </w:r>
      <w:r w:rsidR="00F1410A" w:rsidRPr="00FF5E45">
        <w:rPr>
          <w:sz w:val="16"/>
          <w:lang w:val="fr-CA"/>
        </w:rPr>
        <w:t xml:space="preserve"> </w:t>
      </w:r>
      <w:r w:rsidRPr="00FF5E45">
        <w:rPr>
          <w:sz w:val="16"/>
          <w:lang w:val="fr-CA"/>
        </w:rPr>
        <w:t>FileInputStream("</w:t>
      </w:r>
      <w:r w:rsidR="00400ED9" w:rsidRPr="00FF5E45">
        <w:rPr>
          <w:sz w:val="16"/>
          <w:lang w:val="fr-CA"/>
        </w:rPr>
        <w:t>C:/Users/Robert/Documents/NetBeansProjects/JavaLivre/build/classes/</w:t>
      </w:r>
      <w:r w:rsidRPr="00FF5E45">
        <w:rPr>
          <w:sz w:val="16"/>
          <w:lang w:val="fr-CA"/>
        </w:rPr>
        <w:t>UnEntier.dat"));</w:t>
      </w:r>
    </w:p>
    <w:p w14:paraId="24222683" w14:textId="77777777" w:rsidR="007E66E1" w:rsidRPr="00042A2A" w:rsidRDefault="007E66E1" w:rsidP="00042A2A">
      <w:pPr>
        <w:pStyle w:val="codeCompact"/>
        <w:rPr>
          <w:sz w:val="16"/>
          <w:lang w:val="fr-CA"/>
        </w:rPr>
      </w:pPr>
      <w:r w:rsidRPr="00FF5E45">
        <w:rPr>
          <w:sz w:val="16"/>
          <w:lang w:val="fr-CA"/>
        </w:rPr>
        <w:t xml:space="preserve">            </w:t>
      </w:r>
      <w:r w:rsidRPr="00042A2A">
        <w:rPr>
          <w:sz w:val="16"/>
          <w:lang w:val="fr-CA"/>
        </w:rPr>
        <w:t xml:space="preserve">int unEntier = </w:t>
      </w:r>
      <w:r w:rsidRPr="00042A2A">
        <w:rPr>
          <w:sz w:val="16"/>
          <w:highlight w:val="yellow"/>
          <w:lang w:val="fr-CA"/>
        </w:rPr>
        <w:t>unFichier.readInt()</w:t>
      </w:r>
      <w:r w:rsidRPr="00042A2A">
        <w:rPr>
          <w:sz w:val="16"/>
          <w:lang w:val="fr-CA"/>
        </w:rPr>
        <w:t>;</w:t>
      </w:r>
    </w:p>
    <w:p w14:paraId="4D2C34AC" w14:textId="77777777" w:rsidR="007E66E1" w:rsidRPr="00042A2A" w:rsidRDefault="007E66E1" w:rsidP="00042A2A">
      <w:pPr>
        <w:pStyle w:val="codeCompact"/>
        <w:rPr>
          <w:sz w:val="16"/>
          <w:lang w:val="fr-CA"/>
        </w:rPr>
      </w:pPr>
      <w:r w:rsidRPr="00042A2A">
        <w:rPr>
          <w:sz w:val="16"/>
          <w:lang w:val="fr-CA"/>
        </w:rPr>
        <w:t xml:space="preserve">            unFichier.close();</w:t>
      </w:r>
    </w:p>
    <w:p w14:paraId="33ED9675" w14:textId="77777777" w:rsidR="007E66E1" w:rsidRPr="00042A2A" w:rsidRDefault="007E66E1" w:rsidP="00042A2A">
      <w:pPr>
        <w:pStyle w:val="codeCompact"/>
        <w:rPr>
          <w:sz w:val="16"/>
          <w:lang w:val="fr-CA"/>
        </w:rPr>
      </w:pPr>
      <w:r w:rsidRPr="00042A2A">
        <w:rPr>
          <w:sz w:val="16"/>
          <w:lang w:val="fr-CA"/>
        </w:rPr>
        <w:t xml:space="preserve">            System.out.println("Valeur décimale de l'entier : "+unEntier);</w:t>
      </w:r>
    </w:p>
    <w:p w14:paraId="3CB1D687" w14:textId="77777777" w:rsidR="007E66E1" w:rsidRPr="00042A2A" w:rsidRDefault="007E66E1" w:rsidP="00042A2A">
      <w:pPr>
        <w:pStyle w:val="codeCompact"/>
        <w:rPr>
          <w:sz w:val="16"/>
          <w:lang w:val="en-CA"/>
        </w:rPr>
      </w:pPr>
      <w:r w:rsidRPr="00042A2A">
        <w:rPr>
          <w:sz w:val="16"/>
          <w:lang w:val="fr-CA"/>
        </w:rPr>
        <w:t xml:space="preserve">        </w:t>
      </w:r>
      <w:r w:rsidRPr="00042A2A">
        <w:rPr>
          <w:sz w:val="16"/>
          <w:lang w:val="en-CA"/>
        </w:rPr>
        <w:t>}</w:t>
      </w:r>
    </w:p>
    <w:p w14:paraId="0D7FD296" w14:textId="77777777" w:rsidR="007E66E1" w:rsidRPr="00042A2A" w:rsidRDefault="007E66E1" w:rsidP="00042A2A">
      <w:pPr>
        <w:pStyle w:val="codeCompact"/>
        <w:rPr>
          <w:sz w:val="16"/>
          <w:lang w:val="en-CA"/>
        </w:rPr>
      </w:pPr>
      <w:r w:rsidRPr="00042A2A">
        <w:rPr>
          <w:sz w:val="16"/>
          <w:lang w:val="en-CA"/>
        </w:rPr>
        <w:t xml:space="preserve">        catch (IOException e){</w:t>
      </w:r>
    </w:p>
    <w:p w14:paraId="7BBE7A4A" w14:textId="77777777" w:rsidR="007E66E1" w:rsidRPr="00042A2A" w:rsidRDefault="007E66E1" w:rsidP="00042A2A">
      <w:pPr>
        <w:pStyle w:val="codeCompact"/>
        <w:rPr>
          <w:sz w:val="16"/>
          <w:lang w:val="en-CA"/>
        </w:rPr>
      </w:pPr>
      <w:r w:rsidRPr="00042A2A">
        <w:rPr>
          <w:sz w:val="16"/>
          <w:lang w:val="en-CA"/>
        </w:rPr>
        <w:t xml:space="preserve">            System.err.println("Exception\n" + e.toString());</w:t>
      </w:r>
    </w:p>
    <w:p w14:paraId="556652C1" w14:textId="77777777" w:rsidR="007E66E1" w:rsidRPr="00042A2A" w:rsidRDefault="007E66E1" w:rsidP="00042A2A">
      <w:pPr>
        <w:pStyle w:val="codeCompact"/>
        <w:rPr>
          <w:sz w:val="16"/>
        </w:rPr>
      </w:pPr>
      <w:r w:rsidRPr="00042A2A">
        <w:rPr>
          <w:sz w:val="16"/>
          <w:lang w:val="en-CA"/>
        </w:rPr>
        <w:t xml:space="preserve">        </w:t>
      </w:r>
      <w:r w:rsidRPr="00042A2A">
        <w:rPr>
          <w:sz w:val="16"/>
        </w:rPr>
        <w:t>}</w:t>
      </w:r>
    </w:p>
    <w:p w14:paraId="5181A947" w14:textId="77777777" w:rsidR="007E66E1" w:rsidRPr="00042A2A" w:rsidRDefault="007E66E1" w:rsidP="00042A2A">
      <w:pPr>
        <w:pStyle w:val="codeCompact"/>
        <w:rPr>
          <w:sz w:val="16"/>
        </w:rPr>
      </w:pPr>
      <w:r w:rsidRPr="00042A2A">
        <w:rPr>
          <w:sz w:val="16"/>
        </w:rPr>
        <w:t xml:space="preserve">    }</w:t>
      </w:r>
    </w:p>
    <w:p w14:paraId="7647E999" w14:textId="77777777" w:rsidR="007E66E1" w:rsidRPr="00042A2A" w:rsidRDefault="007E66E1" w:rsidP="00042A2A">
      <w:pPr>
        <w:pStyle w:val="codeCompact"/>
        <w:rPr>
          <w:sz w:val="16"/>
        </w:rPr>
      </w:pPr>
      <w:r w:rsidRPr="00042A2A">
        <w:rPr>
          <w:sz w:val="16"/>
        </w:rPr>
        <w:t>}</w:t>
      </w: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127" w:name="_Toc16917471"/>
      <w:bookmarkStart w:id="128" w:name="_Toc10533536"/>
      <w:r>
        <w:lastRenderedPageBreak/>
        <w:t>Fichier texte</w:t>
      </w:r>
      <w:bookmarkEnd w:id="127"/>
      <w:bookmarkEnd w:id="128"/>
    </w:p>
    <w:p w14:paraId="64E53B7D" w14:textId="3DE6ABD8" w:rsidR="007E66E1" w:rsidRDefault="007E66E1" w:rsidP="007E66E1">
      <w:pPr>
        <w:pStyle w:val="Corpsdetexte"/>
      </w:pPr>
      <w:r>
        <w:t xml:space="preserve">Les classes abstraites </w:t>
      </w:r>
      <w:hyperlink r:id="rId518" w:tooltip="class in java.io" w:history="1">
        <w:r w:rsidR="009075BE" w:rsidRPr="00485C76">
          <w:rPr>
            <w:rStyle w:val="Lienhypertexte"/>
            <w:rFonts w:ascii="&amp;quot" w:hAnsi="&amp;quot"/>
            <w:b/>
            <w:color w:val="4A6782"/>
            <w:sz w:val="20"/>
            <w:szCs w:val="20"/>
          </w:rPr>
          <w:t>Reader</w:t>
        </w:r>
      </w:hyperlink>
      <w:r w:rsidR="009075BE">
        <w:t xml:space="preserve"> et </w:t>
      </w:r>
      <w:hyperlink r:id="rId519" w:tooltip="class in java.io" w:history="1">
        <w:r w:rsidR="009075BE" w:rsidRPr="00485C76">
          <w:rPr>
            <w:rStyle w:val="Lienhypertexte"/>
            <w:rFonts w:ascii="&amp;quot" w:hAnsi="&amp;quot"/>
            <w:b/>
            <w:color w:val="4A6782"/>
            <w:sz w:val="20"/>
            <w:szCs w:val="20"/>
          </w:rPr>
          <w:t>Writer</w:t>
        </w:r>
      </w:hyperlink>
      <w:r w:rsidR="009075BE">
        <w:t xml:space="preserve"> </w:t>
      </w:r>
      <w:r>
        <w:t xml:space="preserve">sont analogues aux classes </w:t>
      </w:r>
      <w:hyperlink r:id="rId520" w:tooltip="class in java.io" w:history="1">
        <w:hyperlink r:id="rId521" w:tooltip="class in java.io" w:history="1">
          <w:r>
            <w:rPr>
              <w:rStyle w:val="Lienhypertexte"/>
              <w:rFonts w:ascii="&amp;quot" w:hAnsi="&amp;quot"/>
              <w:b/>
              <w:bCs/>
              <w:color w:val="4A6782"/>
              <w:sz w:val="20"/>
            </w:rPr>
            <w:t>InputStream</w:t>
          </w:r>
        </w:hyperlink>
      </w:hyperlink>
      <w:r>
        <w:t xml:space="preserve"> et </w:t>
      </w:r>
      <w:hyperlink r:id="rId522" w:tooltip="class in java.io" w:history="1">
        <w:r>
          <w:rPr>
            <w:rStyle w:val="Lienhypertexte"/>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0C8AC471"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7A6118">
        <w:rPr>
          <w:noProof/>
        </w:rPr>
        <w:t>37</w:t>
      </w:r>
      <w:r>
        <w:fldChar w:fldCharType="end"/>
      </w:r>
      <w:r>
        <w:t>. Sous-hiérarchie des classes Writer.</w:t>
      </w:r>
    </w:p>
    <w:p w14:paraId="0CDDD774" w14:textId="77777777" w:rsidR="007E66E1" w:rsidRDefault="007E66E1" w:rsidP="007E66E1">
      <w:pPr>
        <w:pStyle w:val="Corpsdetexte"/>
        <w:rPr>
          <w:noProof/>
        </w:rPr>
      </w:pPr>
      <w:r>
        <w:rPr>
          <w:noProof/>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609AE37B"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7A6118">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4462712" w:rsidR="00FE7A10" w:rsidRDefault="0022135E" w:rsidP="007E66E1">
      <w:pPr>
        <w:pStyle w:val="Corpsdetexte"/>
      </w:pPr>
      <w:hyperlink r:id="rId525" w:history="1">
        <w:r w:rsidR="0034240F">
          <w:rPr>
            <w:rStyle w:val="Lienhypertexte"/>
            <w:rFonts w:ascii="Segoe UI" w:hAnsi="Segoe UI" w:cs="Segoe UI"/>
            <w:b/>
            <w:bCs/>
            <w:color w:val="0366D6"/>
          </w:rPr>
          <w:t>JavaPasAPas</w:t>
        </w:r>
      </w:hyperlink>
      <w:r w:rsidR="0034240F">
        <w:rPr>
          <w:rStyle w:val="separator"/>
          <w:rFonts w:ascii="Segoe UI" w:hAnsi="Segoe UI" w:cs="Segoe UI"/>
          <w:color w:val="586069"/>
        </w:rPr>
        <w:t>/</w:t>
      </w:r>
      <w:r w:rsidR="0034240F">
        <w:rPr>
          <w:rStyle w:val="lev"/>
          <w:rFonts w:ascii="Segoe UI" w:hAnsi="Segoe UI" w:cs="Segoe UI"/>
          <w:color w:val="24292E"/>
        </w:rPr>
        <w:t>EcrireEntierTexte.java</w:t>
      </w:r>
    </w:p>
    <w:p w14:paraId="15A9A661" w14:textId="77777777" w:rsidR="007E66E1" w:rsidRPr="009F5238" w:rsidRDefault="007E66E1" w:rsidP="009F5238">
      <w:pPr>
        <w:pStyle w:val="codeCompact"/>
        <w:rPr>
          <w:sz w:val="16"/>
        </w:rPr>
      </w:pPr>
      <w:r w:rsidRPr="009F5238">
        <w:rPr>
          <w:sz w:val="16"/>
        </w:rPr>
        <w:t xml:space="preserve">/* Création d'un FileWriter à partir d'un fichier et écriture d'un entier dans le fichier </w:t>
      </w:r>
    </w:p>
    <w:p w14:paraId="2860908F" w14:textId="77777777" w:rsidR="007E66E1" w:rsidRPr="009F5238" w:rsidRDefault="007E66E1" w:rsidP="009F5238">
      <w:pPr>
        <w:pStyle w:val="codeCompact"/>
        <w:rPr>
          <w:sz w:val="16"/>
        </w:rPr>
      </w:pPr>
      <w:r w:rsidRPr="009F5238">
        <w:rPr>
          <w:sz w:val="16"/>
        </w:rPr>
        <w:t>sous forme d'une chaîne de caractères */</w:t>
      </w:r>
    </w:p>
    <w:p w14:paraId="1B969611" w14:textId="77777777" w:rsidR="007E66E1" w:rsidRPr="009F5238" w:rsidRDefault="007E66E1" w:rsidP="009F5238">
      <w:pPr>
        <w:pStyle w:val="codeCompact"/>
        <w:rPr>
          <w:sz w:val="16"/>
        </w:rPr>
      </w:pPr>
      <w:r w:rsidRPr="009F5238">
        <w:rPr>
          <w:sz w:val="16"/>
        </w:rPr>
        <w:t>package LivreJava;</w:t>
      </w:r>
    </w:p>
    <w:p w14:paraId="7B07D507" w14:textId="77777777" w:rsidR="007E66E1" w:rsidRPr="009F5238" w:rsidRDefault="007E66E1" w:rsidP="009F5238">
      <w:pPr>
        <w:pStyle w:val="codeCompact"/>
        <w:rPr>
          <w:sz w:val="16"/>
        </w:rPr>
      </w:pPr>
      <w:r w:rsidRPr="009F5238">
        <w:rPr>
          <w:sz w:val="16"/>
        </w:rPr>
        <w:t>import java.io.*;</w:t>
      </w:r>
    </w:p>
    <w:p w14:paraId="768458FD" w14:textId="77777777" w:rsidR="007E66E1" w:rsidRPr="009F5238" w:rsidRDefault="007E66E1" w:rsidP="009F5238">
      <w:pPr>
        <w:pStyle w:val="codeCompact"/>
        <w:rPr>
          <w:sz w:val="16"/>
          <w:lang w:val="en-CA"/>
        </w:rPr>
      </w:pPr>
      <w:r w:rsidRPr="009F5238">
        <w:rPr>
          <w:sz w:val="16"/>
          <w:lang w:val="en-CA"/>
        </w:rPr>
        <w:t>public class EcrireEntierTexte{</w:t>
      </w:r>
    </w:p>
    <w:p w14:paraId="4E56CE08" w14:textId="77777777" w:rsidR="007E66E1" w:rsidRPr="009F5238" w:rsidRDefault="007E66E1" w:rsidP="009F5238">
      <w:pPr>
        <w:pStyle w:val="codeCompact"/>
        <w:rPr>
          <w:sz w:val="16"/>
          <w:lang w:val="en-CA"/>
        </w:rPr>
      </w:pPr>
      <w:r w:rsidRPr="009F5238">
        <w:rPr>
          <w:sz w:val="16"/>
          <w:lang w:val="en-CA"/>
        </w:rPr>
        <w:t xml:space="preserve">    public static void main (String args[]) {</w:t>
      </w:r>
    </w:p>
    <w:p w14:paraId="732AE6F0" w14:textId="77777777" w:rsidR="007E66E1" w:rsidRPr="00CE3EB3" w:rsidRDefault="007E66E1" w:rsidP="009F5238">
      <w:pPr>
        <w:pStyle w:val="codeCompact"/>
        <w:rPr>
          <w:sz w:val="16"/>
          <w:lang w:val="en-CA"/>
        </w:rPr>
      </w:pPr>
      <w:r w:rsidRPr="009F5238">
        <w:rPr>
          <w:sz w:val="16"/>
          <w:lang w:val="en-CA"/>
        </w:rPr>
        <w:t xml:space="preserve">        </w:t>
      </w:r>
      <w:r w:rsidRPr="00CE3EB3">
        <w:rPr>
          <w:sz w:val="16"/>
          <w:lang w:val="en-CA"/>
        </w:rPr>
        <w:t>FileWriter unFichier;</w:t>
      </w:r>
    </w:p>
    <w:p w14:paraId="4FEA83D1" w14:textId="77777777" w:rsidR="007E66E1" w:rsidRPr="00CE3EB3" w:rsidRDefault="007E66E1" w:rsidP="009F5238">
      <w:pPr>
        <w:pStyle w:val="codeCompact"/>
        <w:rPr>
          <w:sz w:val="16"/>
          <w:lang w:val="en-CA"/>
        </w:rPr>
      </w:pPr>
      <w:r w:rsidRPr="00CE3EB3">
        <w:rPr>
          <w:sz w:val="16"/>
          <w:lang w:val="en-CA"/>
        </w:rPr>
        <w:t xml:space="preserve">        try{</w:t>
      </w:r>
    </w:p>
    <w:p w14:paraId="72CFC1DD" w14:textId="77777777" w:rsidR="007E66E1" w:rsidRPr="00CE3EB3" w:rsidRDefault="007E66E1" w:rsidP="009F5238">
      <w:pPr>
        <w:pStyle w:val="codeCompact"/>
        <w:rPr>
          <w:sz w:val="16"/>
          <w:lang w:val="en-CA"/>
        </w:rPr>
      </w:pPr>
      <w:r w:rsidRPr="00CE3EB3">
        <w:rPr>
          <w:sz w:val="16"/>
          <w:lang w:val="en-CA"/>
        </w:rPr>
        <w:t xml:space="preserve">            unFichier = </w:t>
      </w:r>
    </w:p>
    <w:p w14:paraId="274D2C6E" w14:textId="08CA0DFD" w:rsidR="007E66E1" w:rsidRPr="00CE3EB3" w:rsidRDefault="007E66E1" w:rsidP="009F5238">
      <w:pPr>
        <w:pStyle w:val="codeCompact"/>
        <w:rPr>
          <w:sz w:val="16"/>
          <w:lang w:val="en-CA"/>
        </w:rPr>
      </w:pPr>
      <w:r w:rsidRPr="00CE3EB3">
        <w:rPr>
          <w:sz w:val="16"/>
          <w:lang w:val="en-CA"/>
        </w:rPr>
        <w:t xml:space="preserve">              new </w:t>
      </w:r>
      <w:r w:rsidRPr="00CE3EB3">
        <w:rPr>
          <w:sz w:val="16"/>
          <w:highlight w:val="yellow"/>
          <w:lang w:val="en-CA"/>
        </w:rPr>
        <w:t>FileWriter</w:t>
      </w:r>
      <w:r w:rsidRPr="00CE3EB3">
        <w:rPr>
          <w:sz w:val="16"/>
          <w:lang w:val="en-CA"/>
        </w:rPr>
        <w:t>("</w:t>
      </w:r>
      <w:r w:rsidR="00DC678B" w:rsidRPr="00CE3EB3">
        <w:rPr>
          <w:sz w:val="16"/>
          <w:lang w:val="en-CA"/>
        </w:rPr>
        <w:t>C:/Users/Robert/Documents/NetBeansProjects/JavaLivre/build/classes/</w:t>
      </w:r>
      <w:r w:rsidRPr="00CE3EB3">
        <w:rPr>
          <w:sz w:val="16"/>
          <w:lang w:val="en-CA"/>
        </w:rPr>
        <w:t>UnEntier.txt");</w:t>
      </w:r>
    </w:p>
    <w:p w14:paraId="56AE363A" w14:textId="77777777" w:rsidR="007E66E1" w:rsidRPr="00CE3EB3" w:rsidRDefault="007E66E1" w:rsidP="009F5238">
      <w:pPr>
        <w:pStyle w:val="codeCompact"/>
        <w:rPr>
          <w:sz w:val="16"/>
          <w:lang w:val="en-CA"/>
        </w:rPr>
      </w:pPr>
      <w:r w:rsidRPr="00CE3EB3">
        <w:rPr>
          <w:sz w:val="16"/>
          <w:lang w:val="en-CA"/>
        </w:rPr>
        <w:lastRenderedPageBreak/>
        <w:t xml:space="preserve">            </w:t>
      </w:r>
      <w:r w:rsidRPr="00CE3EB3">
        <w:rPr>
          <w:sz w:val="16"/>
          <w:highlight w:val="yellow"/>
          <w:lang w:val="en-CA"/>
        </w:rPr>
        <w:t>unFichier.write("1629696561")</w:t>
      </w:r>
      <w:r w:rsidRPr="00CE3EB3">
        <w:rPr>
          <w:sz w:val="16"/>
          <w:lang w:val="en-CA"/>
        </w:rPr>
        <w:t>;</w:t>
      </w:r>
    </w:p>
    <w:p w14:paraId="746326BC" w14:textId="77777777" w:rsidR="007E66E1" w:rsidRPr="00CE3EB3" w:rsidRDefault="007E66E1" w:rsidP="009F5238">
      <w:pPr>
        <w:pStyle w:val="codeCompact"/>
        <w:rPr>
          <w:sz w:val="16"/>
          <w:lang w:val="en-CA"/>
        </w:rPr>
      </w:pPr>
      <w:r w:rsidRPr="00CE3EB3">
        <w:rPr>
          <w:sz w:val="16"/>
          <w:lang w:val="en-CA"/>
        </w:rPr>
        <w:t xml:space="preserve">            unFichier.close();</w:t>
      </w:r>
    </w:p>
    <w:p w14:paraId="1AD1E812" w14:textId="77777777" w:rsidR="007E66E1" w:rsidRPr="00CE3EB3" w:rsidRDefault="007E66E1" w:rsidP="009F5238">
      <w:pPr>
        <w:pStyle w:val="codeCompact"/>
        <w:rPr>
          <w:sz w:val="16"/>
          <w:lang w:val="en-CA"/>
        </w:rPr>
      </w:pPr>
      <w:r w:rsidRPr="00CE3EB3">
        <w:rPr>
          <w:sz w:val="16"/>
          <w:lang w:val="en-CA"/>
        </w:rPr>
        <w:t xml:space="preserve">        }</w:t>
      </w:r>
    </w:p>
    <w:p w14:paraId="01C0B211" w14:textId="77777777" w:rsidR="007E66E1" w:rsidRPr="00CE3EB3" w:rsidRDefault="007E66E1" w:rsidP="009F5238">
      <w:pPr>
        <w:pStyle w:val="codeCompact"/>
        <w:rPr>
          <w:sz w:val="16"/>
          <w:lang w:val="en-CA"/>
        </w:rPr>
      </w:pPr>
      <w:r w:rsidRPr="00CE3EB3">
        <w:rPr>
          <w:sz w:val="16"/>
          <w:lang w:val="en-CA"/>
        </w:rPr>
        <w:t xml:space="preserve">        catch (IOException e){</w:t>
      </w:r>
    </w:p>
    <w:p w14:paraId="587BDA24" w14:textId="77777777" w:rsidR="007E66E1" w:rsidRPr="00CE3EB3" w:rsidRDefault="007E66E1" w:rsidP="009F5238">
      <w:pPr>
        <w:pStyle w:val="codeCompact"/>
        <w:rPr>
          <w:sz w:val="16"/>
          <w:lang w:val="en-CA"/>
        </w:rPr>
      </w:pPr>
      <w:r w:rsidRPr="00CE3EB3">
        <w:rPr>
          <w:sz w:val="16"/>
          <w:lang w:val="en-CA"/>
        </w:rPr>
        <w:t xml:space="preserve">            System.err.println("Exception\n" + e.toString());</w:t>
      </w:r>
    </w:p>
    <w:p w14:paraId="226C781D" w14:textId="77777777" w:rsidR="007E66E1" w:rsidRPr="009F5238" w:rsidRDefault="007E66E1" w:rsidP="009F5238">
      <w:pPr>
        <w:pStyle w:val="codeCompact"/>
        <w:rPr>
          <w:sz w:val="16"/>
        </w:rPr>
      </w:pPr>
      <w:r w:rsidRPr="00CE3EB3">
        <w:rPr>
          <w:sz w:val="16"/>
          <w:lang w:val="en-CA"/>
        </w:rPr>
        <w:t xml:space="preserve">        </w:t>
      </w:r>
      <w:r w:rsidRPr="009F5238">
        <w:rPr>
          <w:sz w:val="16"/>
        </w:rPr>
        <w:t>}</w:t>
      </w:r>
    </w:p>
    <w:p w14:paraId="3648C3A2" w14:textId="77777777" w:rsidR="007E66E1" w:rsidRPr="009F5238" w:rsidRDefault="007E66E1" w:rsidP="009F5238">
      <w:pPr>
        <w:pStyle w:val="codeCompact"/>
        <w:rPr>
          <w:sz w:val="16"/>
        </w:rPr>
      </w:pPr>
      <w:r w:rsidRPr="009F5238">
        <w:rPr>
          <w:sz w:val="16"/>
        </w:rPr>
        <w:t xml:space="preserve">    }</w:t>
      </w:r>
    </w:p>
    <w:p w14:paraId="2085E230" w14:textId="77777777" w:rsidR="007E66E1" w:rsidRPr="009F5238" w:rsidRDefault="007E66E1" w:rsidP="009F5238">
      <w:pPr>
        <w:pStyle w:val="codeCompact"/>
        <w:rPr>
          <w:sz w:val="16"/>
        </w:rPr>
      </w:pPr>
      <w:r w:rsidRPr="009F5238">
        <w:rPr>
          <w:sz w:val="16"/>
        </w:rPr>
        <w:t>}</w:t>
      </w: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rPr>
        <w:drawing>
          <wp:inline distT="0" distB="0" distL="0" distR="0" wp14:anchorId="0C158CAD" wp14:editId="1A391072">
            <wp:extent cx="1677066" cy="74676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1688261" cy="751745"/>
                    </a:xfrm>
                    <a:prstGeom prst="rect">
                      <a:avLst/>
                    </a:prstGeom>
                    <a:noFill/>
                    <a:ln>
                      <a:noFill/>
                    </a:ln>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27"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4DD85AF7" w:rsidR="0034240F" w:rsidRDefault="0022135E" w:rsidP="007E66E1">
      <w:pPr>
        <w:pStyle w:val="Corpsdetexte"/>
        <w:rPr>
          <w:noProof/>
        </w:rPr>
      </w:pPr>
      <w:hyperlink r:id="rId528" w:history="1">
        <w:r w:rsidR="0057755D">
          <w:rPr>
            <w:rStyle w:val="Lienhypertexte"/>
            <w:rFonts w:ascii="Segoe UI" w:hAnsi="Segoe UI" w:cs="Segoe UI"/>
            <w:b/>
            <w:bCs/>
            <w:color w:val="0366D6"/>
          </w:rPr>
          <w:t>JavaPasAPas</w:t>
        </w:r>
      </w:hyperlink>
      <w:r w:rsidR="0057755D">
        <w:rPr>
          <w:rStyle w:val="separator"/>
          <w:rFonts w:ascii="Segoe UI" w:hAnsi="Segoe UI" w:cs="Segoe UI"/>
          <w:color w:val="586069"/>
        </w:rPr>
        <w:t>/</w:t>
      </w:r>
      <w:r w:rsidR="0057755D">
        <w:rPr>
          <w:rStyle w:val="lev"/>
          <w:rFonts w:ascii="Segoe UI" w:hAnsi="Segoe UI" w:cs="Segoe UI"/>
          <w:color w:val="24292E"/>
        </w:rPr>
        <w:t>EcrireEntierTextePrintWriter.java</w:t>
      </w:r>
    </w:p>
    <w:p w14:paraId="7BF13DB7" w14:textId="77777777" w:rsidR="007E66E1" w:rsidRPr="00277608" w:rsidRDefault="007E66E1" w:rsidP="00277608">
      <w:pPr>
        <w:pStyle w:val="codeCompact"/>
        <w:rPr>
          <w:sz w:val="16"/>
        </w:rPr>
      </w:pPr>
      <w:r w:rsidRPr="00277608">
        <w:rPr>
          <w:sz w:val="16"/>
        </w:rPr>
        <w:t xml:space="preserve">/* Création d'un PrintWriter à partir d'un fichier et écriture d'un entier dans le fichier </w:t>
      </w:r>
    </w:p>
    <w:p w14:paraId="70D99C33" w14:textId="77777777" w:rsidR="007E66E1" w:rsidRPr="00277608" w:rsidRDefault="007E66E1" w:rsidP="00277608">
      <w:pPr>
        <w:pStyle w:val="codeCompact"/>
        <w:rPr>
          <w:sz w:val="16"/>
        </w:rPr>
      </w:pPr>
      <w:r w:rsidRPr="00277608">
        <w:rPr>
          <w:sz w:val="16"/>
        </w:rPr>
        <w:t>sous forme d'une chaîne de caractères */</w:t>
      </w:r>
    </w:p>
    <w:p w14:paraId="674A4124" w14:textId="77777777" w:rsidR="007E66E1" w:rsidRPr="00277608" w:rsidRDefault="007E66E1" w:rsidP="00277608">
      <w:pPr>
        <w:pStyle w:val="codeCompact"/>
        <w:rPr>
          <w:sz w:val="16"/>
        </w:rPr>
      </w:pPr>
      <w:r w:rsidRPr="00277608">
        <w:rPr>
          <w:sz w:val="16"/>
        </w:rPr>
        <w:t>package LivreJava;</w:t>
      </w:r>
    </w:p>
    <w:p w14:paraId="26B20295" w14:textId="77777777" w:rsidR="007E66E1" w:rsidRPr="00277608" w:rsidRDefault="007E66E1" w:rsidP="00277608">
      <w:pPr>
        <w:pStyle w:val="codeCompact"/>
        <w:rPr>
          <w:sz w:val="16"/>
        </w:rPr>
      </w:pPr>
      <w:r w:rsidRPr="00277608">
        <w:rPr>
          <w:sz w:val="16"/>
        </w:rPr>
        <w:t>import java.io.*;</w:t>
      </w:r>
    </w:p>
    <w:p w14:paraId="1619D550" w14:textId="77777777" w:rsidR="007E66E1" w:rsidRPr="00277608" w:rsidRDefault="007E66E1" w:rsidP="00277608">
      <w:pPr>
        <w:pStyle w:val="codeCompact"/>
        <w:rPr>
          <w:sz w:val="16"/>
          <w:lang w:val="en-CA"/>
        </w:rPr>
      </w:pPr>
      <w:r w:rsidRPr="00277608">
        <w:rPr>
          <w:sz w:val="16"/>
          <w:lang w:val="en-CA"/>
        </w:rPr>
        <w:t>public class EcrireEntierTextePrintWriter{</w:t>
      </w:r>
    </w:p>
    <w:p w14:paraId="781926F7" w14:textId="77777777" w:rsidR="007E66E1" w:rsidRPr="00277608" w:rsidRDefault="007E66E1" w:rsidP="00277608">
      <w:pPr>
        <w:pStyle w:val="codeCompact"/>
        <w:rPr>
          <w:sz w:val="16"/>
          <w:lang w:val="en-CA"/>
        </w:rPr>
      </w:pPr>
      <w:r w:rsidRPr="00277608">
        <w:rPr>
          <w:sz w:val="16"/>
          <w:lang w:val="en-CA"/>
        </w:rPr>
        <w:t xml:space="preserve">    public static void main (String args[]) {</w:t>
      </w:r>
    </w:p>
    <w:p w14:paraId="77F8C7D0" w14:textId="77777777" w:rsidR="007E66E1" w:rsidRPr="00277608" w:rsidRDefault="007E66E1" w:rsidP="00277608">
      <w:pPr>
        <w:pStyle w:val="codeCompact"/>
        <w:rPr>
          <w:sz w:val="16"/>
          <w:lang w:val="en-CA"/>
        </w:rPr>
      </w:pPr>
      <w:r w:rsidRPr="00277608">
        <w:rPr>
          <w:sz w:val="16"/>
          <w:lang w:val="en-CA"/>
        </w:rPr>
        <w:t xml:space="preserve">        PrintWriter unFichier;</w:t>
      </w:r>
    </w:p>
    <w:p w14:paraId="1E1680F5" w14:textId="77777777" w:rsidR="007E66E1" w:rsidRPr="00277608" w:rsidRDefault="007E66E1" w:rsidP="00277608">
      <w:pPr>
        <w:pStyle w:val="codeCompact"/>
        <w:rPr>
          <w:sz w:val="16"/>
          <w:lang w:val="en-CA"/>
        </w:rPr>
      </w:pPr>
      <w:r w:rsidRPr="00277608">
        <w:rPr>
          <w:sz w:val="16"/>
          <w:lang w:val="en-CA"/>
        </w:rPr>
        <w:t xml:space="preserve">        try{</w:t>
      </w:r>
    </w:p>
    <w:p w14:paraId="605DFD5C" w14:textId="77777777" w:rsidR="007E66E1" w:rsidRPr="00277608" w:rsidRDefault="007E66E1" w:rsidP="00277608">
      <w:pPr>
        <w:pStyle w:val="codeCompact"/>
        <w:rPr>
          <w:sz w:val="16"/>
          <w:lang w:val="en-CA"/>
        </w:rPr>
      </w:pPr>
      <w:r w:rsidRPr="00277608">
        <w:rPr>
          <w:sz w:val="16"/>
          <w:lang w:val="en-CA"/>
        </w:rPr>
        <w:t xml:space="preserve">            unFichier = </w:t>
      </w:r>
    </w:p>
    <w:p w14:paraId="10CDA1C5" w14:textId="77777777" w:rsidR="007E66E1" w:rsidRPr="00277608" w:rsidRDefault="007E66E1" w:rsidP="00277608">
      <w:pPr>
        <w:pStyle w:val="codeCompact"/>
        <w:rPr>
          <w:sz w:val="16"/>
          <w:lang w:val="en-CA"/>
        </w:rPr>
      </w:pPr>
      <w:r w:rsidRPr="00277608">
        <w:rPr>
          <w:sz w:val="16"/>
          <w:lang w:val="en-CA"/>
        </w:rPr>
        <w:t xml:space="preserve">                new </w:t>
      </w:r>
      <w:r w:rsidRPr="00277608">
        <w:rPr>
          <w:sz w:val="16"/>
          <w:highlight w:val="yellow"/>
          <w:lang w:val="en-CA"/>
        </w:rPr>
        <w:t>PrintWriter</w:t>
      </w:r>
      <w:r w:rsidRPr="00277608">
        <w:rPr>
          <w:sz w:val="16"/>
          <w:lang w:val="en-CA"/>
        </w:rPr>
        <w:t>(</w:t>
      </w:r>
    </w:p>
    <w:p w14:paraId="3BC3B2E5" w14:textId="3CE2A8E0" w:rsidR="007E66E1" w:rsidRPr="00277608" w:rsidRDefault="007E66E1" w:rsidP="00277608">
      <w:pPr>
        <w:pStyle w:val="codeCompact"/>
        <w:rPr>
          <w:sz w:val="16"/>
          <w:lang w:val="en-CA"/>
        </w:rPr>
      </w:pPr>
      <w:r w:rsidRPr="00277608">
        <w:rPr>
          <w:sz w:val="16"/>
          <w:lang w:val="en-CA"/>
        </w:rPr>
        <w:t xml:space="preserve">           new FileWriter("</w:t>
      </w:r>
      <w:r w:rsidR="00277608" w:rsidRPr="00CE3EB3">
        <w:rPr>
          <w:sz w:val="16"/>
          <w:lang w:val="en-CA"/>
        </w:rPr>
        <w:t>C:/Users/Robert/Documents/NetBeansProjects/JavaLivre/build/classes/</w:t>
      </w:r>
      <w:r w:rsidRPr="00277608">
        <w:rPr>
          <w:sz w:val="16"/>
          <w:lang w:val="en-CA"/>
        </w:rPr>
        <w:t>UnEntierPW.txt"));</w:t>
      </w:r>
    </w:p>
    <w:p w14:paraId="5DB2DB19" w14:textId="77777777" w:rsidR="007E66E1" w:rsidRPr="00277608" w:rsidRDefault="007E66E1" w:rsidP="00277608">
      <w:pPr>
        <w:pStyle w:val="codeCompact"/>
        <w:rPr>
          <w:sz w:val="16"/>
          <w:lang w:val="en-CA"/>
        </w:rPr>
      </w:pPr>
      <w:r w:rsidRPr="00277608">
        <w:rPr>
          <w:sz w:val="16"/>
          <w:lang w:val="en-CA"/>
        </w:rPr>
        <w:t xml:space="preserve">            </w:t>
      </w:r>
      <w:r w:rsidRPr="00277608">
        <w:rPr>
          <w:sz w:val="16"/>
          <w:highlight w:val="yellow"/>
          <w:lang w:val="en-CA"/>
        </w:rPr>
        <w:t>unFichier.print(1629696561)</w:t>
      </w:r>
      <w:r w:rsidRPr="00277608">
        <w:rPr>
          <w:sz w:val="16"/>
          <w:lang w:val="en-CA"/>
        </w:rPr>
        <w:t>;</w:t>
      </w:r>
    </w:p>
    <w:p w14:paraId="318C3B1B" w14:textId="77777777" w:rsidR="007E66E1" w:rsidRPr="00277608" w:rsidRDefault="007E66E1" w:rsidP="00277608">
      <w:pPr>
        <w:pStyle w:val="codeCompact"/>
        <w:rPr>
          <w:sz w:val="16"/>
          <w:lang w:val="en-CA"/>
        </w:rPr>
      </w:pPr>
      <w:r w:rsidRPr="00277608">
        <w:rPr>
          <w:sz w:val="16"/>
          <w:lang w:val="en-CA"/>
        </w:rPr>
        <w:t xml:space="preserve">            unFichier.close();</w:t>
      </w:r>
    </w:p>
    <w:p w14:paraId="6BC4394C" w14:textId="77777777" w:rsidR="007E66E1" w:rsidRPr="00277608" w:rsidRDefault="007E66E1" w:rsidP="00277608">
      <w:pPr>
        <w:pStyle w:val="codeCompact"/>
        <w:rPr>
          <w:sz w:val="16"/>
          <w:lang w:val="en-CA"/>
        </w:rPr>
      </w:pPr>
      <w:r w:rsidRPr="00277608">
        <w:rPr>
          <w:sz w:val="16"/>
          <w:lang w:val="en-CA"/>
        </w:rPr>
        <w:t xml:space="preserve">        }</w:t>
      </w:r>
    </w:p>
    <w:p w14:paraId="61D7052E" w14:textId="77777777" w:rsidR="007E66E1" w:rsidRPr="00277608" w:rsidRDefault="007E66E1" w:rsidP="00277608">
      <w:pPr>
        <w:pStyle w:val="codeCompact"/>
        <w:rPr>
          <w:sz w:val="16"/>
          <w:lang w:val="en-CA"/>
        </w:rPr>
      </w:pPr>
      <w:r w:rsidRPr="00277608">
        <w:rPr>
          <w:sz w:val="16"/>
          <w:lang w:val="en-CA"/>
        </w:rPr>
        <w:t xml:space="preserve">        catch (IOException e){</w:t>
      </w:r>
    </w:p>
    <w:p w14:paraId="10EE9732" w14:textId="77777777" w:rsidR="007E66E1" w:rsidRPr="00277608" w:rsidRDefault="007E66E1" w:rsidP="00277608">
      <w:pPr>
        <w:pStyle w:val="codeCompact"/>
        <w:rPr>
          <w:sz w:val="16"/>
          <w:lang w:val="en-CA"/>
        </w:rPr>
      </w:pPr>
      <w:r w:rsidRPr="00277608">
        <w:rPr>
          <w:sz w:val="16"/>
          <w:lang w:val="en-CA"/>
        </w:rPr>
        <w:t xml:space="preserve">            System.err.println("Exception\n" + e.toString());</w:t>
      </w:r>
    </w:p>
    <w:p w14:paraId="2C2B18B4" w14:textId="77777777" w:rsidR="007E66E1" w:rsidRPr="00277608" w:rsidRDefault="007E66E1" w:rsidP="00277608">
      <w:pPr>
        <w:pStyle w:val="codeCompact"/>
        <w:rPr>
          <w:sz w:val="16"/>
        </w:rPr>
      </w:pPr>
      <w:r w:rsidRPr="00277608">
        <w:rPr>
          <w:sz w:val="16"/>
          <w:lang w:val="en-CA"/>
        </w:rPr>
        <w:t xml:space="preserve">        </w:t>
      </w:r>
      <w:r w:rsidRPr="00277608">
        <w:rPr>
          <w:sz w:val="16"/>
        </w:rPr>
        <w:t>}</w:t>
      </w:r>
    </w:p>
    <w:p w14:paraId="0C5F8C6F" w14:textId="77777777" w:rsidR="007E66E1" w:rsidRPr="00277608" w:rsidRDefault="007E66E1" w:rsidP="00277608">
      <w:pPr>
        <w:pStyle w:val="codeCompact"/>
        <w:rPr>
          <w:sz w:val="16"/>
        </w:rPr>
      </w:pPr>
      <w:r w:rsidRPr="00277608">
        <w:rPr>
          <w:sz w:val="16"/>
        </w:rPr>
        <w:t xml:space="preserve">    }</w:t>
      </w:r>
    </w:p>
    <w:p w14:paraId="22472CC6" w14:textId="35421CF7" w:rsidR="007E66E1" w:rsidRPr="00437A02" w:rsidRDefault="007E66E1" w:rsidP="00437A02">
      <w:pPr>
        <w:pStyle w:val="codeCompact"/>
        <w:rPr>
          <w:sz w:val="16"/>
        </w:rPr>
      </w:pPr>
      <w:r w:rsidRPr="00277608">
        <w:rPr>
          <w:sz w:val="16"/>
        </w:rPr>
        <w:t>}</w:t>
      </w:r>
    </w:p>
    <w:p w14:paraId="1F8D7422" w14:textId="445E00CE" w:rsidR="007E66E1" w:rsidRDefault="007E66E1" w:rsidP="007E66E1">
      <w:pPr>
        <w:pStyle w:val="Lgende"/>
        <w:jc w:val="center"/>
      </w:pPr>
    </w:p>
    <w:p w14:paraId="3EBF68D1" w14:textId="77777777" w:rsidR="002E03AE" w:rsidRDefault="0022135E" w:rsidP="007E66E1">
      <w:pPr>
        <w:pStyle w:val="Corpsdetexte"/>
        <w:pBdr>
          <w:top w:val="single" w:sz="4" w:space="1" w:color="auto"/>
          <w:left w:val="single" w:sz="4" w:space="4" w:color="auto"/>
          <w:bottom w:val="single" w:sz="4" w:space="1" w:color="auto"/>
          <w:right w:val="single" w:sz="4" w:space="4" w:color="auto"/>
        </w:pBdr>
      </w:pPr>
      <w:hyperlink r:id="rId529" w:tooltip="class in java.io" w:history="1">
        <w:r w:rsidR="002E03AE">
          <w:rPr>
            <w:rStyle w:val="Lienhypertexte"/>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t xml:space="preserve">La classe </w:t>
      </w:r>
      <w:hyperlink r:id="rId530" w:tooltip="class in java.io" w:history="1">
        <w:r w:rsidR="000E311B">
          <w:rPr>
            <w:rStyle w:val="Lienhypertexte"/>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1" w:tooltip="class in java.io" w:history="1">
        <w:r w:rsidR="000E311B">
          <w:rPr>
            <w:rStyle w:val="Lienhypertexte"/>
            <w:rFonts w:ascii="&amp;quot" w:hAnsi="&amp;quot"/>
            <w:b/>
            <w:bCs/>
            <w:color w:val="4A6782"/>
            <w:sz w:val="21"/>
            <w:szCs w:val="21"/>
          </w:rPr>
          <w:t>PrintStream</w:t>
        </w:r>
      </w:hyperlink>
      <w:r>
        <w:t xml:space="preserve"> plutôt que des </w:t>
      </w:r>
      <w:hyperlink r:id="rId532"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3" w:tooltip="class in java.lang" w:history="1">
        <w:r w:rsidR="00824AA6">
          <w:rPr>
            <w:rStyle w:val="typenamelink"/>
            <w:rFonts w:ascii="&amp;quot" w:hAnsi="&amp;quot"/>
            <w:b/>
            <w:bCs/>
            <w:color w:val="4A6782"/>
            <w:sz w:val="21"/>
            <w:szCs w:val="21"/>
          </w:rPr>
          <w:t>Integer</w:t>
        </w:r>
      </w:hyperlink>
      <w:r>
        <w:rPr>
          <w:i/>
        </w:rPr>
        <w:t>.</w:t>
      </w:r>
      <w:hyperlink r:id="rId534" w:anchor="parseInt-java.lang.String-" w:history="1">
        <w:r w:rsidR="005F6745">
          <w:rPr>
            <w:rStyle w:val="Lienhypertexte"/>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35" w:tooltip="class in java.lang" w:history="1">
        <w:r w:rsidR="005F6745">
          <w:rPr>
            <w:rStyle w:val="Lienhypertexte"/>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102CC66A" w:rsidR="0057755D" w:rsidRDefault="0022135E" w:rsidP="007E66E1">
      <w:pPr>
        <w:pStyle w:val="Corpsdetexte"/>
      </w:pPr>
      <w:hyperlink r:id="rId536" w:history="1">
        <w:r w:rsidR="006D257B">
          <w:rPr>
            <w:rStyle w:val="Lienhypertexte"/>
            <w:rFonts w:ascii="Segoe UI" w:hAnsi="Segoe UI" w:cs="Segoe UI"/>
            <w:b/>
            <w:bCs/>
            <w:color w:val="0366D6"/>
          </w:rPr>
          <w:t>JavaPasAPas</w:t>
        </w:r>
      </w:hyperlink>
      <w:r w:rsidR="006D257B">
        <w:rPr>
          <w:rStyle w:val="separator"/>
          <w:rFonts w:ascii="Segoe UI" w:hAnsi="Segoe UI" w:cs="Segoe UI"/>
          <w:color w:val="586069"/>
        </w:rPr>
        <w:t>/</w:t>
      </w:r>
      <w:r w:rsidR="006D257B">
        <w:rPr>
          <w:rStyle w:val="lev"/>
          <w:rFonts w:ascii="Segoe UI" w:hAnsi="Segoe UI" w:cs="Segoe UI"/>
          <w:color w:val="24292E"/>
        </w:rPr>
        <w:t>LireEntierTexte.java</w:t>
      </w:r>
    </w:p>
    <w:p w14:paraId="2ED86660" w14:textId="77777777" w:rsidR="007E66E1" w:rsidRPr="003327E1" w:rsidRDefault="007E66E1" w:rsidP="003327E1">
      <w:pPr>
        <w:pStyle w:val="codeCompact"/>
        <w:rPr>
          <w:sz w:val="16"/>
        </w:rPr>
      </w:pPr>
      <w:r w:rsidRPr="003327E1">
        <w:rPr>
          <w:sz w:val="16"/>
        </w:rPr>
        <w:lastRenderedPageBreak/>
        <w:t>/* Lecture dans le fichier d'un entier sous forme de texte à l'aide d'un FileReader */</w:t>
      </w:r>
    </w:p>
    <w:p w14:paraId="3EDC3369" w14:textId="77777777" w:rsidR="007E66E1" w:rsidRPr="003327E1" w:rsidRDefault="007E66E1" w:rsidP="003327E1">
      <w:pPr>
        <w:pStyle w:val="codeCompact"/>
        <w:rPr>
          <w:sz w:val="16"/>
        </w:rPr>
      </w:pPr>
      <w:r w:rsidRPr="003327E1">
        <w:rPr>
          <w:sz w:val="16"/>
        </w:rPr>
        <w:t>package LivreJava;</w:t>
      </w:r>
    </w:p>
    <w:p w14:paraId="20AD2860" w14:textId="77777777" w:rsidR="007E66E1" w:rsidRPr="003327E1" w:rsidRDefault="007E66E1" w:rsidP="003327E1">
      <w:pPr>
        <w:pStyle w:val="codeCompact"/>
        <w:rPr>
          <w:sz w:val="16"/>
        </w:rPr>
      </w:pPr>
      <w:r w:rsidRPr="003327E1">
        <w:rPr>
          <w:sz w:val="16"/>
        </w:rPr>
        <w:t>import java.io.*;</w:t>
      </w:r>
    </w:p>
    <w:p w14:paraId="2DF2AD90" w14:textId="77777777" w:rsidR="007E66E1" w:rsidRPr="003327E1" w:rsidRDefault="007E66E1" w:rsidP="003327E1">
      <w:pPr>
        <w:pStyle w:val="codeCompact"/>
        <w:rPr>
          <w:sz w:val="16"/>
          <w:lang w:val="en-CA"/>
        </w:rPr>
      </w:pPr>
      <w:r w:rsidRPr="003327E1">
        <w:rPr>
          <w:sz w:val="16"/>
          <w:lang w:val="en-CA"/>
        </w:rPr>
        <w:t>public class LireEntierTexte{</w:t>
      </w:r>
    </w:p>
    <w:p w14:paraId="51F93A1D" w14:textId="77777777" w:rsidR="007E66E1" w:rsidRPr="003327E1" w:rsidRDefault="007E66E1" w:rsidP="003327E1">
      <w:pPr>
        <w:pStyle w:val="codeCompact"/>
        <w:rPr>
          <w:sz w:val="16"/>
          <w:lang w:val="en-CA"/>
        </w:rPr>
      </w:pPr>
      <w:r w:rsidRPr="003327E1">
        <w:rPr>
          <w:sz w:val="16"/>
          <w:lang w:val="en-CA"/>
        </w:rPr>
        <w:t xml:space="preserve">    public static void main (String args[]) {</w:t>
      </w:r>
    </w:p>
    <w:p w14:paraId="61374B57" w14:textId="77777777" w:rsidR="007E66E1" w:rsidRPr="003327E1" w:rsidRDefault="007E66E1" w:rsidP="003327E1">
      <w:pPr>
        <w:pStyle w:val="codeCompact"/>
        <w:rPr>
          <w:sz w:val="16"/>
          <w:lang w:val="en-CA"/>
        </w:rPr>
      </w:pPr>
      <w:r w:rsidRPr="003327E1">
        <w:rPr>
          <w:sz w:val="16"/>
          <w:lang w:val="en-CA"/>
        </w:rPr>
        <w:t xml:space="preserve">        FileReader unFichier;</w:t>
      </w:r>
    </w:p>
    <w:p w14:paraId="21523C86" w14:textId="77777777" w:rsidR="007E66E1" w:rsidRPr="003327E1" w:rsidRDefault="007E66E1" w:rsidP="003327E1">
      <w:pPr>
        <w:pStyle w:val="codeCompact"/>
        <w:rPr>
          <w:sz w:val="16"/>
          <w:lang w:val="en-CA"/>
        </w:rPr>
      </w:pPr>
      <w:r w:rsidRPr="003327E1">
        <w:rPr>
          <w:sz w:val="16"/>
          <w:lang w:val="en-CA"/>
        </w:rPr>
        <w:t xml:space="preserve">        try{</w:t>
      </w:r>
    </w:p>
    <w:p w14:paraId="6AE89414" w14:textId="77777777" w:rsidR="007E66E1" w:rsidRPr="00FF5E45" w:rsidRDefault="007E66E1" w:rsidP="003327E1">
      <w:pPr>
        <w:pStyle w:val="codeCompact"/>
        <w:rPr>
          <w:sz w:val="16"/>
          <w:lang w:val="en-CA"/>
        </w:rPr>
      </w:pPr>
      <w:r w:rsidRPr="003327E1">
        <w:rPr>
          <w:sz w:val="16"/>
          <w:lang w:val="en-CA"/>
        </w:rPr>
        <w:t xml:space="preserve">            </w:t>
      </w:r>
      <w:r w:rsidRPr="00FF5E45">
        <w:rPr>
          <w:sz w:val="16"/>
          <w:lang w:val="en-CA"/>
        </w:rPr>
        <w:t>char[] tableauChar = new char[10];</w:t>
      </w:r>
    </w:p>
    <w:p w14:paraId="7785B454" w14:textId="059CD1B5" w:rsidR="007E66E1" w:rsidRPr="00FF5E45" w:rsidRDefault="007E66E1" w:rsidP="003327E1">
      <w:pPr>
        <w:pStyle w:val="codeCompact"/>
        <w:rPr>
          <w:sz w:val="12"/>
          <w:szCs w:val="12"/>
          <w:lang w:val="en-CA"/>
        </w:rPr>
      </w:pPr>
      <w:r w:rsidRPr="00FF5E45">
        <w:rPr>
          <w:sz w:val="12"/>
          <w:szCs w:val="12"/>
          <w:lang w:val="en-CA"/>
        </w:rPr>
        <w:t xml:space="preserve">            </w:t>
      </w:r>
      <w:r w:rsidR="00AD316D" w:rsidRPr="00FF5E45">
        <w:rPr>
          <w:sz w:val="12"/>
          <w:szCs w:val="12"/>
          <w:lang w:val="en-CA"/>
        </w:rPr>
        <w:t xml:space="preserve">    </w:t>
      </w:r>
      <w:r w:rsidRPr="00FF5E45">
        <w:rPr>
          <w:sz w:val="12"/>
          <w:szCs w:val="12"/>
          <w:lang w:val="en-CA"/>
        </w:rPr>
        <w:t>unFichier =</w:t>
      </w:r>
      <w:r w:rsidR="00AD316D" w:rsidRPr="00FF5E45">
        <w:rPr>
          <w:sz w:val="12"/>
          <w:szCs w:val="12"/>
          <w:lang w:val="en-CA"/>
        </w:rPr>
        <w:t xml:space="preserve"> </w:t>
      </w:r>
      <w:r w:rsidRPr="00AD316D">
        <w:rPr>
          <w:sz w:val="12"/>
          <w:szCs w:val="12"/>
          <w:lang w:val="en-CA"/>
        </w:rPr>
        <w:t xml:space="preserve">new </w:t>
      </w:r>
      <w:r w:rsidRPr="00AD316D">
        <w:rPr>
          <w:sz w:val="12"/>
          <w:szCs w:val="12"/>
          <w:highlight w:val="yellow"/>
          <w:lang w:val="en-CA"/>
        </w:rPr>
        <w:t>FileReader</w:t>
      </w:r>
      <w:r w:rsidRPr="00AD316D">
        <w:rPr>
          <w:sz w:val="12"/>
          <w:szCs w:val="12"/>
          <w:lang w:val="en-CA"/>
        </w:rPr>
        <w:t>("</w:t>
      </w:r>
      <w:r w:rsidR="003327E1" w:rsidRPr="00AD316D">
        <w:rPr>
          <w:sz w:val="12"/>
          <w:szCs w:val="12"/>
          <w:lang w:val="en-CA"/>
        </w:rPr>
        <w:t>C:/Users/Robert/Documents/NetBeansProjects/JavaLivre/build/classes/</w:t>
      </w:r>
      <w:r w:rsidRPr="00AD316D">
        <w:rPr>
          <w:sz w:val="12"/>
          <w:szCs w:val="12"/>
          <w:lang w:val="en-CA"/>
        </w:rPr>
        <w:t>UnEntier.txt");</w:t>
      </w:r>
    </w:p>
    <w:p w14:paraId="5F63FE76" w14:textId="77777777" w:rsidR="007E66E1" w:rsidRPr="00F203AD" w:rsidRDefault="007E66E1" w:rsidP="003327E1">
      <w:pPr>
        <w:pStyle w:val="codeCompact"/>
        <w:rPr>
          <w:sz w:val="16"/>
          <w:lang w:val="en-CA"/>
        </w:rPr>
      </w:pPr>
      <w:r w:rsidRPr="003327E1">
        <w:rPr>
          <w:sz w:val="16"/>
          <w:lang w:val="en-CA"/>
        </w:rPr>
        <w:t xml:space="preserve">            </w:t>
      </w:r>
      <w:r w:rsidRPr="00F203AD">
        <w:rPr>
          <w:sz w:val="16"/>
          <w:highlight w:val="yellow"/>
          <w:lang w:val="en-CA"/>
        </w:rPr>
        <w:t>unFichier.read(tableauChar,0,10)</w:t>
      </w:r>
      <w:r w:rsidRPr="00F203AD">
        <w:rPr>
          <w:sz w:val="16"/>
          <w:lang w:val="en-CA"/>
        </w:rPr>
        <w:t>;</w:t>
      </w:r>
    </w:p>
    <w:p w14:paraId="1A25F020" w14:textId="77777777" w:rsidR="007E66E1" w:rsidRPr="00CE3EB3" w:rsidRDefault="007E66E1" w:rsidP="003327E1">
      <w:pPr>
        <w:pStyle w:val="codeCompact"/>
        <w:rPr>
          <w:sz w:val="16"/>
          <w:lang w:val="fr-CA"/>
        </w:rPr>
      </w:pPr>
      <w:r w:rsidRPr="00F203AD">
        <w:rPr>
          <w:sz w:val="16"/>
          <w:lang w:val="en-CA"/>
        </w:rPr>
        <w:t xml:space="preserve">            </w:t>
      </w:r>
      <w:r w:rsidRPr="00CE3EB3">
        <w:rPr>
          <w:sz w:val="16"/>
          <w:lang w:val="fr-CA"/>
        </w:rPr>
        <w:t>int unEntier = Integer.parseInt(new String(tableauChar,0,10));</w:t>
      </w:r>
    </w:p>
    <w:p w14:paraId="3C79CDBF" w14:textId="77777777" w:rsidR="007E66E1" w:rsidRPr="003327E1" w:rsidRDefault="007E66E1" w:rsidP="003327E1">
      <w:pPr>
        <w:pStyle w:val="codeCompact"/>
        <w:rPr>
          <w:sz w:val="16"/>
          <w:lang w:val="fr-CA"/>
        </w:rPr>
      </w:pPr>
      <w:r w:rsidRPr="00CE3EB3">
        <w:rPr>
          <w:sz w:val="16"/>
          <w:lang w:val="fr-CA"/>
        </w:rPr>
        <w:t xml:space="preserve">            </w:t>
      </w:r>
      <w:r w:rsidRPr="003327E1">
        <w:rPr>
          <w:sz w:val="16"/>
          <w:lang w:val="fr-CA"/>
        </w:rPr>
        <w:t>unFichier.close();</w:t>
      </w:r>
    </w:p>
    <w:p w14:paraId="27D6F53A" w14:textId="77777777" w:rsidR="007E66E1" w:rsidRPr="003327E1" w:rsidRDefault="007E66E1" w:rsidP="003327E1">
      <w:pPr>
        <w:pStyle w:val="codeCompact"/>
        <w:rPr>
          <w:sz w:val="16"/>
        </w:rPr>
      </w:pPr>
      <w:r w:rsidRPr="003327E1">
        <w:rPr>
          <w:sz w:val="16"/>
          <w:lang w:val="fr-CA"/>
        </w:rPr>
        <w:t xml:space="preserve">            </w:t>
      </w:r>
      <w:r w:rsidRPr="003327E1">
        <w:rPr>
          <w:sz w:val="16"/>
        </w:rPr>
        <w:t>System.out.println("Valeur décimale de l'entier : "+unEntier);</w:t>
      </w:r>
    </w:p>
    <w:p w14:paraId="7C8A6791" w14:textId="77777777" w:rsidR="007E66E1" w:rsidRPr="003327E1" w:rsidRDefault="007E66E1" w:rsidP="003327E1">
      <w:pPr>
        <w:pStyle w:val="codeCompact"/>
        <w:rPr>
          <w:sz w:val="16"/>
          <w:lang w:val="en-CA"/>
        </w:rPr>
      </w:pPr>
      <w:r w:rsidRPr="003327E1">
        <w:rPr>
          <w:sz w:val="16"/>
        </w:rPr>
        <w:t xml:space="preserve">        </w:t>
      </w:r>
      <w:r w:rsidRPr="003327E1">
        <w:rPr>
          <w:sz w:val="16"/>
          <w:lang w:val="en-CA"/>
        </w:rPr>
        <w:t>}</w:t>
      </w:r>
    </w:p>
    <w:p w14:paraId="64B41A0A" w14:textId="77777777" w:rsidR="007E66E1" w:rsidRPr="003327E1" w:rsidRDefault="007E66E1" w:rsidP="003327E1">
      <w:pPr>
        <w:pStyle w:val="codeCompact"/>
        <w:rPr>
          <w:sz w:val="16"/>
          <w:lang w:val="en-CA"/>
        </w:rPr>
      </w:pPr>
      <w:r w:rsidRPr="003327E1">
        <w:rPr>
          <w:sz w:val="16"/>
          <w:lang w:val="en-CA"/>
        </w:rPr>
        <w:t xml:space="preserve">        catch (IOException e){</w:t>
      </w:r>
    </w:p>
    <w:p w14:paraId="6C57CEEB" w14:textId="77777777" w:rsidR="007E66E1" w:rsidRPr="003327E1" w:rsidRDefault="007E66E1" w:rsidP="003327E1">
      <w:pPr>
        <w:pStyle w:val="codeCompact"/>
        <w:rPr>
          <w:sz w:val="16"/>
          <w:lang w:val="en-CA"/>
        </w:rPr>
      </w:pPr>
      <w:r w:rsidRPr="003327E1">
        <w:rPr>
          <w:sz w:val="16"/>
          <w:lang w:val="en-CA"/>
        </w:rPr>
        <w:t xml:space="preserve">            System.err.println("Exception\n" + e.toString());</w:t>
      </w:r>
    </w:p>
    <w:p w14:paraId="7FA9ECAD" w14:textId="77777777" w:rsidR="007E66E1" w:rsidRPr="003327E1" w:rsidRDefault="007E66E1" w:rsidP="003327E1">
      <w:pPr>
        <w:pStyle w:val="codeCompact"/>
        <w:rPr>
          <w:sz w:val="16"/>
        </w:rPr>
      </w:pPr>
      <w:r w:rsidRPr="003327E1">
        <w:rPr>
          <w:sz w:val="16"/>
          <w:lang w:val="en-CA"/>
        </w:rPr>
        <w:t xml:space="preserve">        </w:t>
      </w:r>
      <w:r w:rsidRPr="003327E1">
        <w:rPr>
          <w:sz w:val="16"/>
        </w:rPr>
        <w:t>}</w:t>
      </w:r>
    </w:p>
    <w:p w14:paraId="34E9AAD9" w14:textId="77777777" w:rsidR="007E66E1" w:rsidRPr="003327E1" w:rsidRDefault="007E66E1" w:rsidP="003327E1">
      <w:pPr>
        <w:pStyle w:val="codeCompact"/>
        <w:rPr>
          <w:sz w:val="16"/>
        </w:rPr>
      </w:pPr>
      <w:r w:rsidRPr="003327E1">
        <w:rPr>
          <w:sz w:val="16"/>
        </w:rPr>
        <w:t xml:space="preserve">    }</w:t>
      </w:r>
    </w:p>
    <w:p w14:paraId="034C265F" w14:textId="77777777" w:rsidR="007E66E1" w:rsidRPr="003327E1" w:rsidRDefault="007E66E1" w:rsidP="003327E1">
      <w:pPr>
        <w:pStyle w:val="codeCompact"/>
        <w:rPr>
          <w:sz w:val="16"/>
        </w:rPr>
      </w:pPr>
      <w:r w:rsidRPr="003327E1">
        <w:rPr>
          <w:sz w:val="16"/>
        </w:rPr>
        <w:t>}</w:t>
      </w: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37" w:anchor="read-char:A-int-int-" w:history="1">
        <w:r w:rsidR="001B1DE7" w:rsidRPr="001B1DE7">
          <w:rPr>
            <w:rStyle w:val="Lienhypertexte"/>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129" w:name="_Toc16917472"/>
      <w:bookmarkStart w:id="130" w:name="_Toc10533537"/>
      <w:r>
        <w:t>Représentation interne des caractères et traitement des fins de ligne</w:t>
      </w:r>
      <w:bookmarkEnd w:id="129"/>
      <w:bookmarkEnd w:id="130"/>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rPr>
        <w:drawing>
          <wp:inline distT="0" distB="0" distL="0" distR="0" wp14:anchorId="08B9A002" wp14:editId="0BE07724">
            <wp:extent cx="1612392" cy="850855"/>
            <wp:effectExtent l="0" t="0" r="698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1642603" cy="866797"/>
                    </a:xfrm>
                    <a:prstGeom prst="rect">
                      <a:avLst/>
                    </a:prstGeom>
                    <a:noFill/>
                    <a:ln>
                      <a:noFill/>
                    </a:ln>
                  </pic:spPr>
                </pic:pic>
              </a:graphicData>
            </a:graphic>
          </wp:inline>
        </w:drawing>
      </w:r>
    </w:p>
    <w:p w14:paraId="62CA464D" w14:textId="77777777" w:rsidR="007E66E1" w:rsidRDefault="007E66E1" w:rsidP="007E66E1">
      <w:pPr>
        <w:pStyle w:val="Corpsdetexte"/>
      </w:pPr>
      <w:r>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lastRenderedPageBreak/>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20"/>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39" w:tooltip="class in java.io" w:history="1">
        <w:r w:rsidR="00A00145">
          <w:rPr>
            <w:rStyle w:val="Lienhypertexte"/>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0" w:tooltip="class in java.io" w:history="1">
        <w:r>
          <w:rPr>
            <w:rStyle w:val="Lienhypertexte"/>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Lienhypertexte"/>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1" w:tooltip="class in java.io" w:history="1">
        <w:r w:rsidR="008F1ECB" w:rsidRPr="00784B96">
          <w:rPr>
            <w:rStyle w:val="Lienhypertexte"/>
            <w:rFonts w:ascii="&amp;quot" w:hAnsi="&amp;quot"/>
            <w:b/>
            <w:color w:val="4A6782"/>
            <w:sz w:val="20"/>
            <w:szCs w:val="20"/>
          </w:rPr>
          <w:t>FileOutputStream</w:t>
        </w:r>
      </w:hyperlink>
      <w:r>
        <w:rPr>
          <w:rStyle w:val="Lienhypertexte"/>
          <w:rFonts w:ascii="&amp;quot" w:hAnsi="&amp;quot"/>
          <w:b/>
          <w:color w:val="4A6782"/>
          <w:sz w:val="20"/>
          <w:szCs w:val="20"/>
        </w:rPr>
        <w:t>.</w:t>
      </w:r>
    </w:p>
    <w:p w14:paraId="5A585605" w14:textId="07EE7920" w:rsidR="006D257B" w:rsidRDefault="0022135E" w:rsidP="007E66E1">
      <w:pPr>
        <w:pStyle w:val="Corpsdetexte"/>
      </w:pPr>
      <w:hyperlink r:id="rId542" w:history="1">
        <w:r w:rsidR="00127AE9">
          <w:rPr>
            <w:rStyle w:val="Lienhypertexte"/>
            <w:rFonts w:ascii="Segoe UI" w:hAnsi="Segoe UI" w:cs="Segoe UI"/>
            <w:b/>
            <w:bCs/>
            <w:color w:val="0366D6"/>
          </w:rPr>
          <w:t>JavaPasAPas</w:t>
        </w:r>
      </w:hyperlink>
      <w:r w:rsidR="00127AE9">
        <w:rPr>
          <w:rStyle w:val="separator"/>
          <w:rFonts w:ascii="Segoe UI" w:hAnsi="Segoe UI" w:cs="Segoe UI"/>
          <w:color w:val="586069"/>
        </w:rPr>
        <w:t>/</w:t>
      </w:r>
      <w:r w:rsidR="00127AE9">
        <w:rPr>
          <w:rStyle w:val="lev"/>
          <w:rFonts w:ascii="Segoe UI" w:hAnsi="Segoe UI" w:cs="Segoe UI"/>
          <w:color w:val="24292E"/>
        </w:rPr>
        <w:t>EcrireOctetsFichier.java</w:t>
      </w:r>
    </w:p>
    <w:p w14:paraId="6F283D59" w14:textId="77777777" w:rsidR="007E66E1" w:rsidRPr="00E24ABA" w:rsidRDefault="007E66E1" w:rsidP="00E24ABA">
      <w:pPr>
        <w:pStyle w:val="codeCompact"/>
        <w:rPr>
          <w:sz w:val="16"/>
        </w:rPr>
      </w:pPr>
      <w:r w:rsidRPr="00E24ABA">
        <w:rPr>
          <w:sz w:val="16"/>
        </w:rPr>
        <w:t>/* Création d'un fichier et écriture d'un suite d'octets dans le fichier */</w:t>
      </w:r>
    </w:p>
    <w:p w14:paraId="75C6678E" w14:textId="77777777" w:rsidR="007E66E1" w:rsidRPr="00E24ABA" w:rsidRDefault="007E66E1" w:rsidP="00E24ABA">
      <w:pPr>
        <w:pStyle w:val="codeCompact"/>
        <w:rPr>
          <w:sz w:val="16"/>
        </w:rPr>
      </w:pPr>
      <w:r w:rsidRPr="00E24ABA">
        <w:rPr>
          <w:sz w:val="16"/>
        </w:rPr>
        <w:t>package LivreJava;</w:t>
      </w:r>
    </w:p>
    <w:p w14:paraId="577FA5E6" w14:textId="77777777" w:rsidR="007E66E1" w:rsidRPr="00E24ABA" w:rsidRDefault="007E66E1" w:rsidP="00E24ABA">
      <w:pPr>
        <w:pStyle w:val="codeCompact"/>
        <w:rPr>
          <w:sz w:val="16"/>
        </w:rPr>
      </w:pPr>
      <w:r w:rsidRPr="00E24ABA">
        <w:rPr>
          <w:sz w:val="16"/>
        </w:rPr>
        <w:t>import java.io.*;</w:t>
      </w:r>
    </w:p>
    <w:p w14:paraId="570C575F" w14:textId="77777777" w:rsidR="007E66E1" w:rsidRPr="00E24ABA" w:rsidRDefault="007E66E1" w:rsidP="00E24ABA">
      <w:pPr>
        <w:pStyle w:val="codeCompact"/>
        <w:rPr>
          <w:sz w:val="16"/>
          <w:lang w:val="en-CA"/>
        </w:rPr>
      </w:pPr>
      <w:r w:rsidRPr="00E24ABA">
        <w:rPr>
          <w:sz w:val="16"/>
          <w:lang w:val="en-CA"/>
        </w:rPr>
        <w:t>public class EcrireOctetsFichier{</w:t>
      </w:r>
    </w:p>
    <w:p w14:paraId="0F80CA28" w14:textId="77777777" w:rsidR="007E66E1" w:rsidRPr="00E24ABA" w:rsidRDefault="007E66E1" w:rsidP="00E24ABA">
      <w:pPr>
        <w:pStyle w:val="codeCompact"/>
        <w:rPr>
          <w:sz w:val="16"/>
          <w:lang w:val="en-CA"/>
        </w:rPr>
      </w:pPr>
      <w:r w:rsidRPr="00E24ABA">
        <w:rPr>
          <w:sz w:val="16"/>
          <w:lang w:val="en-CA"/>
        </w:rPr>
        <w:t xml:space="preserve">    public static void main (String args[]) {</w:t>
      </w:r>
    </w:p>
    <w:p w14:paraId="5AD8108F" w14:textId="77777777" w:rsidR="007E66E1" w:rsidRPr="00E24ABA" w:rsidRDefault="007E66E1" w:rsidP="00E24ABA">
      <w:pPr>
        <w:pStyle w:val="codeCompact"/>
        <w:rPr>
          <w:sz w:val="16"/>
          <w:lang w:val="en-CA"/>
        </w:rPr>
      </w:pPr>
      <w:r w:rsidRPr="00E24ABA">
        <w:rPr>
          <w:sz w:val="16"/>
          <w:lang w:val="en-CA"/>
        </w:rPr>
        <w:t xml:space="preserve">        FileOutputStream unFichier; </w:t>
      </w:r>
    </w:p>
    <w:p w14:paraId="2E002859" w14:textId="77777777" w:rsidR="007E66E1" w:rsidRPr="00E24ABA" w:rsidRDefault="007E66E1" w:rsidP="00E24ABA">
      <w:pPr>
        <w:pStyle w:val="codeCompact"/>
        <w:rPr>
          <w:sz w:val="16"/>
          <w:lang w:val="en-CA"/>
        </w:rPr>
      </w:pPr>
      <w:r w:rsidRPr="00E24ABA">
        <w:rPr>
          <w:sz w:val="16"/>
          <w:lang w:val="en-CA"/>
        </w:rPr>
        <w:t xml:space="preserve">        try{</w:t>
      </w:r>
    </w:p>
    <w:p w14:paraId="7E1AF17B" w14:textId="77777777" w:rsidR="00876BB2" w:rsidRDefault="007E66E1" w:rsidP="00E24ABA">
      <w:pPr>
        <w:pStyle w:val="codeCompact"/>
        <w:rPr>
          <w:sz w:val="16"/>
          <w:lang w:val="en-CA"/>
        </w:rPr>
      </w:pPr>
      <w:r w:rsidRPr="00E24ABA">
        <w:rPr>
          <w:sz w:val="16"/>
          <w:lang w:val="en-CA"/>
        </w:rPr>
        <w:t xml:space="preserve">            unFichier = </w:t>
      </w:r>
    </w:p>
    <w:p w14:paraId="5718B579" w14:textId="061DC7A1" w:rsidR="007E66E1" w:rsidRPr="00E24ABA" w:rsidRDefault="00876BB2" w:rsidP="00E24ABA">
      <w:pPr>
        <w:pStyle w:val="codeCompact"/>
        <w:rPr>
          <w:sz w:val="16"/>
          <w:lang w:val="en-CA"/>
        </w:rPr>
      </w:pPr>
      <w:r>
        <w:rPr>
          <w:sz w:val="16"/>
          <w:lang w:val="en-CA"/>
        </w:rPr>
        <w:t xml:space="preserve">       </w:t>
      </w:r>
      <w:r w:rsidR="007E66E1" w:rsidRPr="00E24ABA">
        <w:rPr>
          <w:sz w:val="16"/>
          <w:lang w:val="en-CA"/>
        </w:rPr>
        <w:t>new FileOutputStream("</w:t>
      </w:r>
      <w:r w:rsidR="00147FF6" w:rsidRPr="00E24ABA">
        <w:rPr>
          <w:sz w:val="16"/>
          <w:lang w:val="en-CA"/>
        </w:rPr>
        <w:t>C:/Users/Robert/Documents/NetBeansProjects/JavaLivre/build/classes/</w:t>
      </w:r>
      <w:r w:rsidR="007E66E1" w:rsidRPr="00E24ABA">
        <w:rPr>
          <w:sz w:val="16"/>
          <w:lang w:val="en-CA"/>
        </w:rPr>
        <w:t>Fichier1.txt");</w:t>
      </w:r>
    </w:p>
    <w:p w14:paraId="69F6C64F" w14:textId="77777777" w:rsidR="007E66E1" w:rsidRPr="00E24ABA" w:rsidRDefault="007E66E1" w:rsidP="00E24ABA">
      <w:pPr>
        <w:pStyle w:val="codeCompact"/>
        <w:rPr>
          <w:sz w:val="16"/>
          <w:lang w:val="en-CA"/>
        </w:rPr>
      </w:pPr>
      <w:r w:rsidRPr="00E24ABA">
        <w:rPr>
          <w:sz w:val="16"/>
          <w:lang w:val="en-CA"/>
        </w:rPr>
        <w:t xml:space="preserve">            </w:t>
      </w:r>
    </w:p>
    <w:p w14:paraId="3B22BF5C" w14:textId="77777777" w:rsidR="007E66E1" w:rsidRPr="00FF5E45" w:rsidRDefault="007E66E1" w:rsidP="00E24ABA">
      <w:pPr>
        <w:pStyle w:val="codeCompact"/>
        <w:rPr>
          <w:sz w:val="16"/>
          <w:lang w:val="en-CA"/>
        </w:rPr>
      </w:pPr>
      <w:r w:rsidRPr="00E24ABA">
        <w:rPr>
          <w:sz w:val="16"/>
          <w:lang w:val="en-CA"/>
        </w:rPr>
        <w:t xml:space="preserve">            </w:t>
      </w:r>
      <w:r w:rsidRPr="00FF5E45">
        <w:rPr>
          <w:sz w:val="16"/>
          <w:lang w:val="en-CA"/>
        </w:rPr>
        <w:t>unFichier.write(0X61); //code de 'a'</w:t>
      </w:r>
    </w:p>
    <w:p w14:paraId="3F13ED29" w14:textId="77777777" w:rsidR="007E66E1" w:rsidRPr="00E24ABA" w:rsidRDefault="007E66E1" w:rsidP="00E24ABA">
      <w:pPr>
        <w:pStyle w:val="codeCompact"/>
        <w:rPr>
          <w:sz w:val="16"/>
        </w:rPr>
      </w:pPr>
      <w:r w:rsidRPr="00FF5E45">
        <w:rPr>
          <w:sz w:val="16"/>
          <w:lang w:val="en-CA"/>
        </w:rPr>
        <w:t xml:space="preserve">            </w:t>
      </w:r>
      <w:r w:rsidRPr="00E24ABA">
        <w:rPr>
          <w:sz w:val="16"/>
        </w:rPr>
        <w:t>unFichier.write(0X62); //code de 'b'</w:t>
      </w:r>
    </w:p>
    <w:p w14:paraId="7A7E1555" w14:textId="77777777" w:rsidR="007E66E1" w:rsidRPr="00E24ABA" w:rsidRDefault="007E66E1" w:rsidP="00E24ABA">
      <w:pPr>
        <w:pStyle w:val="codeCompact"/>
        <w:rPr>
          <w:sz w:val="16"/>
        </w:rPr>
      </w:pPr>
      <w:r w:rsidRPr="00E24ABA">
        <w:rPr>
          <w:sz w:val="16"/>
        </w:rPr>
        <w:t xml:space="preserve">            unFichier.write(0X63); //code de 'c'</w:t>
      </w:r>
    </w:p>
    <w:p w14:paraId="52055D1B" w14:textId="77777777" w:rsidR="007E66E1" w:rsidRPr="00E24ABA" w:rsidRDefault="007E66E1" w:rsidP="00E24ABA">
      <w:pPr>
        <w:pStyle w:val="codeCompact"/>
        <w:rPr>
          <w:sz w:val="16"/>
        </w:rPr>
      </w:pPr>
      <w:r w:rsidRPr="00E24ABA">
        <w:rPr>
          <w:sz w:val="16"/>
        </w:rPr>
        <w:t xml:space="preserve">            unFichier.write(0X0D); //code de '\r'</w:t>
      </w:r>
    </w:p>
    <w:p w14:paraId="32D1BF22" w14:textId="77777777" w:rsidR="007E66E1" w:rsidRPr="00E24ABA" w:rsidRDefault="007E66E1" w:rsidP="00E24ABA">
      <w:pPr>
        <w:pStyle w:val="codeCompact"/>
        <w:rPr>
          <w:sz w:val="16"/>
        </w:rPr>
      </w:pPr>
      <w:r w:rsidRPr="00E24ABA">
        <w:rPr>
          <w:sz w:val="16"/>
        </w:rPr>
        <w:t xml:space="preserve">            unFichier.write(0X0A); //code de '\n'</w:t>
      </w:r>
    </w:p>
    <w:p w14:paraId="339E4B87" w14:textId="77777777" w:rsidR="007E66E1" w:rsidRPr="00E24ABA" w:rsidRDefault="007E66E1" w:rsidP="00E24ABA">
      <w:pPr>
        <w:pStyle w:val="codeCompact"/>
        <w:rPr>
          <w:sz w:val="16"/>
        </w:rPr>
      </w:pPr>
      <w:r w:rsidRPr="00E24ABA">
        <w:rPr>
          <w:sz w:val="16"/>
        </w:rPr>
        <w:t xml:space="preserve">            unFichier.write(0X31); //code de '1'</w:t>
      </w:r>
    </w:p>
    <w:p w14:paraId="5AC43B28" w14:textId="77777777" w:rsidR="007E66E1" w:rsidRPr="00E24ABA" w:rsidRDefault="007E66E1" w:rsidP="00E24ABA">
      <w:pPr>
        <w:pStyle w:val="codeCompact"/>
        <w:rPr>
          <w:sz w:val="16"/>
        </w:rPr>
      </w:pPr>
      <w:r w:rsidRPr="00E24ABA">
        <w:rPr>
          <w:sz w:val="16"/>
        </w:rPr>
        <w:t xml:space="preserve">            unFichier.write(0X32); //code de '2'</w:t>
      </w:r>
    </w:p>
    <w:p w14:paraId="351E4174" w14:textId="77777777" w:rsidR="007E66E1" w:rsidRPr="00E24ABA" w:rsidRDefault="007E66E1" w:rsidP="00E24ABA">
      <w:pPr>
        <w:pStyle w:val="codeCompact"/>
        <w:rPr>
          <w:sz w:val="16"/>
        </w:rPr>
      </w:pPr>
      <w:r w:rsidRPr="00E24ABA">
        <w:rPr>
          <w:sz w:val="16"/>
        </w:rPr>
        <w:t xml:space="preserve">            unFichier.write(0X0D); //code de '\r'</w:t>
      </w:r>
    </w:p>
    <w:p w14:paraId="64C1C366" w14:textId="77777777" w:rsidR="007E66E1" w:rsidRPr="00E24ABA" w:rsidRDefault="007E66E1" w:rsidP="00E24ABA">
      <w:pPr>
        <w:pStyle w:val="codeCompact"/>
        <w:rPr>
          <w:sz w:val="16"/>
        </w:rPr>
      </w:pPr>
      <w:r w:rsidRPr="00E24ABA">
        <w:rPr>
          <w:sz w:val="16"/>
        </w:rPr>
        <w:t xml:space="preserve">            unFichier.write(0X0A); //code de '\n'</w:t>
      </w:r>
    </w:p>
    <w:p w14:paraId="78720C19" w14:textId="77777777" w:rsidR="007E66E1" w:rsidRPr="00E24ABA" w:rsidRDefault="007E66E1" w:rsidP="00E24ABA">
      <w:pPr>
        <w:pStyle w:val="codeCompact"/>
        <w:rPr>
          <w:sz w:val="16"/>
        </w:rPr>
      </w:pPr>
      <w:r w:rsidRPr="00E24ABA">
        <w:rPr>
          <w:sz w:val="16"/>
        </w:rPr>
        <w:t xml:space="preserve">           </w:t>
      </w:r>
    </w:p>
    <w:p w14:paraId="4A471870" w14:textId="77777777" w:rsidR="007E66E1" w:rsidRPr="00E24ABA" w:rsidRDefault="007E66E1" w:rsidP="00E24ABA">
      <w:pPr>
        <w:pStyle w:val="codeCompact"/>
        <w:rPr>
          <w:sz w:val="16"/>
          <w:lang w:val="en-CA"/>
        </w:rPr>
      </w:pPr>
      <w:r w:rsidRPr="00E24ABA">
        <w:rPr>
          <w:sz w:val="16"/>
        </w:rPr>
        <w:t xml:space="preserve">            </w:t>
      </w:r>
      <w:r w:rsidRPr="00E24ABA">
        <w:rPr>
          <w:sz w:val="16"/>
          <w:lang w:val="en-CA"/>
        </w:rPr>
        <w:t>unFichier.close();</w:t>
      </w:r>
    </w:p>
    <w:p w14:paraId="2481562F" w14:textId="77777777" w:rsidR="007E66E1" w:rsidRPr="00E24ABA" w:rsidRDefault="007E66E1" w:rsidP="00E24ABA">
      <w:pPr>
        <w:pStyle w:val="codeCompact"/>
        <w:rPr>
          <w:sz w:val="16"/>
          <w:lang w:val="en-CA"/>
        </w:rPr>
      </w:pPr>
      <w:r w:rsidRPr="00E24ABA">
        <w:rPr>
          <w:sz w:val="16"/>
          <w:lang w:val="en-CA"/>
        </w:rPr>
        <w:t xml:space="preserve">        }</w:t>
      </w:r>
    </w:p>
    <w:p w14:paraId="10D40638" w14:textId="77777777" w:rsidR="007E66E1" w:rsidRPr="00E24ABA" w:rsidRDefault="007E66E1" w:rsidP="00E24ABA">
      <w:pPr>
        <w:pStyle w:val="codeCompact"/>
        <w:rPr>
          <w:sz w:val="16"/>
          <w:lang w:val="en-CA"/>
        </w:rPr>
      </w:pPr>
      <w:r w:rsidRPr="00E24ABA">
        <w:rPr>
          <w:sz w:val="16"/>
          <w:lang w:val="en-CA"/>
        </w:rPr>
        <w:t xml:space="preserve">        catch (IOException e){</w:t>
      </w:r>
    </w:p>
    <w:p w14:paraId="30FF4E36" w14:textId="77777777" w:rsidR="007E66E1" w:rsidRPr="00E24ABA" w:rsidRDefault="007E66E1" w:rsidP="00E24ABA">
      <w:pPr>
        <w:pStyle w:val="codeCompact"/>
        <w:rPr>
          <w:sz w:val="16"/>
          <w:lang w:val="en-CA"/>
        </w:rPr>
      </w:pPr>
      <w:r w:rsidRPr="00E24ABA">
        <w:rPr>
          <w:sz w:val="16"/>
          <w:lang w:val="en-CA"/>
        </w:rPr>
        <w:t xml:space="preserve">            System.err.println("Exception\n" + e.toString());</w:t>
      </w:r>
    </w:p>
    <w:p w14:paraId="4D684C7A" w14:textId="77777777" w:rsidR="007E66E1" w:rsidRPr="00E24ABA" w:rsidRDefault="007E66E1" w:rsidP="00E24ABA">
      <w:pPr>
        <w:pStyle w:val="codeCompact"/>
        <w:rPr>
          <w:sz w:val="16"/>
        </w:rPr>
      </w:pPr>
      <w:r w:rsidRPr="00E24ABA">
        <w:rPr>
          <w:sz w:val="16"/>
          <w:lang w:val="en-CA"/>
        </w:rPr>
        <w:t xml:space="preserve">        </w:t>
      </w:r>
      <w:r w:rsidRPr="00E24ABA">
        <w:rPr>
          <w:sz w:val="16"/>
        </w:rPr>
        <w:t>}</w:t>
      </w:r>
    </w:p>
    <w:p w14:paraId="354ABC83" w14:textId="77777777" w:rsidR="007E66E1" w:rsidRPr="00E24ABA" w:rsidRDefault="007E66E1" w:rsidP="00E24ABA">
      <w:pPr>
        <w:pStyle w:val="codeCompact"/>
        <w:rPr>
          <w:sz w:val="16"/>
        </w:rPr>
      </w:pPr>
      <w:r w:rsidRPr="00E24ABA">
        <w:rPr>
          <w:sz w:val="16"/>
        </w:rPr>
        <w:t xml:space="preserve">    }</w:t>
      </w:r>
    </w:p>
    <w:p w14:paraId="0F2EBF6A" w14:textId="77777777" w:rsidR="007E66E1" w:rsidRPr="00E24ABA" w:rsidRDefault="007E66E1" w:rsidP="00E24ABA">
      <w:pPr>
        <w:pStyle w:val="codeCompact"/>
        <w:rPr>
          <w:sz w:val="16"/>
        </w:rPr>
      </w:pPr>
      <w:r w:rsidRPr="00E24ABA">
        <w:rPr>
          <w:sz w:val="16"/>
        </w:rPr>
        <w:t>}</w:t>
      </w:r>
    </w:p>
    <w:p w14:paraId="0F720679" w14:textId="77777777" w:rsidR="007E66E1" w:rsidRDefault="007E66E1" w:rsidP="007E66E1">
      <w:pPr>
        <w:pStyle w:val="Corpsdetexte"/>
      </w:pPr>
    </w:p>
    <w:p w14:paraId="246F15F1" w14:textId="3F70062C" w:rsidR="007E66E1" w:rsidRDefault="007E66E1" w:rsidP="007E66E1">
      <w:pPr>
        <w:pStyle w:val="Corpsdetexte"/>
      </w:pPr>
      <w:r>
        <w:t xml:space="preserve">On peut produire le même effet avec les classes </w:t>
      </w:r>
      <w:hyperlink r:id="rId543"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44" w:tooltip="class in java.io" w:history="1">
        <w:r w:rsidR="00AC70C4">
          <w:rPr>
            <w:rStyle w:val="typenamelink"/>
            <w:rFonts w:ascii="&amp;quot" w:hAnsi="&amp;quot"/>
            <w:b/>
            <w:bCs/>
            <w:color w:val="4A6782"/>
            <w:sz w:val="21"/>
            <w:szCs w:val="21"/>
          </w:rPr>
          <w:t>PrintWriter</w:t>
        </w:r>
      </w:hyperlink>
      <w:r>
        <w:t>.</w:t>
      </w:r>
    </w:p>
    <w:p w14:paraId="62B2DD15" w14:textId="7AA34666" w:rsidR="00127AE9" w:rsidRDefault="0022135E" w:rsidP="007E66E1">
      <w:pPr>
        <w:pStyle w:val="Corpsdetexte"/>
      </w:pPr>
      <w:hyperlink r:id="rId545" w:history="1">
        <w:r w:rsidR="000165D9">
          <w:rPr>
            <w:rStyle w:val="Lienhypertexte"/>
            <w:rFonts w:ascii="Segoe UI" w:hAnsi="Segoe UI" w:cs="Segoe UI"/>
            <w:b/>
            <w:bCs/>
            <w:color w:val="0366D6"/>
          </w:rPr>
          <w:t>JavaPasAPas</w:t>
        </w:r>
      </w:hyperlink>
      <w:r w:rsidR="000165D9">
        <w:rPr>
          <w:rStyle w:val="separator"/>
          <w:rFonts w:ascii="Segoe UI" w:hAnsi="Segoe UI" w:cs="Segoe UI"/>
          <w:color w:val="586069"/>
        </w:rPr>
        <w:t>/</w:t>
      </w:r>
      <w:r w:rsidR="000165D9">
        <w:rPr>
          <w:rStyle w:val="lev"/>
          <w:rFonts w:ascii="Segoe UI" w:hAnsi="Segoe UI" w:cs="Segoe UI"/>
          <w:color w:val="24292E"/>
        </w:rPr>
        <w:t>EcrireTexteabc12.java</w:t>
      </w:r>
    </w:p>
    <w:p w14:paraId="07485D06" w14:textId="77777777" w:rsidR="007E66E1" w:rsidRPr="000766D5" w:rsidRDefault="007E66E1" w:rsidP="000766D5">
      <w:pPr>
        <w:pStyle w:val="codeCompact"/>
        <w:rPr>
          <w:sz w:val="16"/>
        </w:rPr>
      </w:pPr>
      <w:r w:rsidRPr="000766D5">
        <w:rPr>
          <w:sz w:val="16"/>
        </w:rPr>
        <w:t>/* Création d'un PrintWriter à partir d'un fichier et écriture de texte avec println */</w:t>
      </w:r>
    </w:p>
    <w:p w14:paraId="7E2566D9" w14:textId="77777777" w:rsidR="007E66E1" w:rsidRPr="000766D5" w:rsidRDefault="007E66E1" w:rsidP="000766D5">
      <w:pPr>
        <w:pStyle w:val="codeCompact"/>
        <w:rPr>
          <w:sz w:val="16"/>
        </w:rPr>
      </w:pPr>
      <w:r w:rsidRPr="000766D5">
        <w:rPr>
          <w:sz w:val="16"/>
        </w:rPr>
        <w:t>package LivreJava;</w:t>
      </w:r>
    </w:p>
    <w:p w14:paraId="7BE79175" w14:textId="77777777" w:rsidR="007E66E1" w:rsidRPr="000766D5" w:rsidRDefault="007E66E1" w:rsidP="000766D5">
      <w:pPr>
        <w:pStyle w:val="codeCompact"/>
        <w:rPr>
          <w:sz w:val="16"/>
        </w:rPr>
      </w:pPr>
      <w:r w:rsidRPr="000766D5">
        <w:rPr>
          <w:sz w:val="16"/>
        </w:rPr>
        <w:t>import java.io.*;</w:t>
      </w:r>
    </w:p>
    <w:p w14:paraId="7DC434CE" w14:textId="77777777" w:rsidR="007E66E1" w:rsidRPr="000766D5" w:rsidRDefault="007E66E1" w:rsidP="000766D5">
      <w:pPr>
        <w:pStyle w:val="codeCompact"/>
        <w:rPr>
          <w:sz w:val="16"/>
          <w:lang w:val="en-CA"/>
        </w:rPr>
      </w:pPr>
      <w:r w:rsidRPr="000766D5">
        <w:rPr>
          <w:sz w:val="16"/>
          <w:lang w:val="en-CA"/>
        </w:rPr>
        <w:t>public class EcrireTexteabc12{</w:t>
      </w:r>
    </w:p>
    <w:p w14:paraId="6B2AB40D" w14:textId="77777777" w:rsidR="007E66E1" w:rsidRPr="000766D5" w:rsidRDefault="007E66E1" w:rsidP="000766D5">
      <w:pPr>
        <w:pStyle w:val="codeCompact"/>
        <w:rPr>
          <w:sz w:val="16"/>
          <w:lang w:val="en-CA"/>
        </w:rPr>
      </w:pPr>
      <w:r w:rsidRPr="000766D5">
        <w:rPr>
          <w:sz w:val="16"/>
          <w:lang w:val="en-CA"/>
        </w:rPr>
        <w:t xml:space="preserve">    public static void main (String args[]) {</w:t>
      </w:r>
    </w:p>
    <w:p w14:paraId="604A423E" w14:textId="77777777" w:rsidR="007E66E1" w:rsidRPr="000766D5" w:rsidRDefault="007E66E1" w:rsidP="000766D5">
      <w:pPr>
        <w:pStyle w:val="codeCompact"/>
        <w:rPr>
          <w:sz w:val="16"/>
          <w:lang w:val="en-CA"/>
        </w:rPr>
      </w:pPr>
      <w:r w:rsidRPr="000766D5">
        <w:rPr>
          <w:sz w:val="16"/>
          <w:lang w:val="en-CA"/>
        </w:rPr>
        <w:t xml:space="preserve">        FileWriter unFichier;</w:t>
      </w:r>
    </w:p>
    <w:p w14:paraId="1BDC378A" w14:textId="77777777" w:rsidR="007E66E1" w:rsidRPr="000766D5" w:rsidRDefault="007E66E1" w:rsidP="000766D5">
      <w:pPr>
        <w:pStyle w:val="codeCompact"/>
        <w:rPr>
          <w:sz w:val="16"/>
          <w:lang w:val="en-CA"/>
        </w:rPr>
      </w:pPr>
      <w:r w:rsidRPr="000766D5">
        <w:rPr>
          <w:sz w:val="16"/>
          <w:lang w:val="en-CA"/>
        </w:rPr>
        <w:t xml:space="preserve">        PrintWriter unPrintWriter;</w:t>
      </w:r>
    </w:p>
    <w:p w14:paraId="6A4B7C00" w14:textId="77777777" w:rsidR="007E66E1" w:rsidRPr="000766D5" w:rsidRDefault="007E66E1" w:rsidP="000766D5">
      <w:pPr>
        <w:pStyle w:val="codeCompact"/>
        <w:rPr>
          <w:sz w:val="16"/>
          <w:lang w:val="en-CA"/>
        </w:rPr>
      </w:pPr>
      <w:r w:rsidRPr="000766D5">
        <w:rPr>
          <w:sz w:val="16"/>
          <w:lang w:val="en-CA"/>
        </w:rPr>
        <w:t xml:space="preserve">        try{</w:t>
      </w:r>
    </w:p>
    <w:p w14:paraId="0484BE06" w14:textId="77777777" w:rsidR="000766D5" w:rsidRDefault="007E66E1" w:rsidP="000766D5">
      <w:pPr>
        <w:pStyle w:val="codeCompact"/>
        <w:rPr>
          <w:sz w:val="16"/>
          <w:lang w:val="en-CA"/>
        </w:rPr>
      </w:pPr>
      <w:r w:rsidRPr="000766D5">
        <w:rPr>
          <w:sz w:val="16"/>
          <w:lang w:val="en-CA"/>
        </w:rPr>
        <w:t xml:space="preserve">            unFichier = </w:t>
      </w:r>
    </w:p>
    <w:p w14:paraId="6CE10827" w14:textId="71C30D07" w:rsidR="007E66E1" w:rsidRPr="000766D5" w:rsidRDefault="000766D5" w:rsidP="000766D5">
      <w:pPr>
        <w:pStyle w:val="codeCompact"/>
        <w:rPr>
          <w:sz w:val="16"/>
          <w:lang w:val="en-CA"/>
        </w:rPr>
      </w:pPr>
      <w:r>
        <w:rPr>
          <w:sz w:val="16"/>
          <w:lang w:val="en-CA"/>
        </w:rPr>
        <w:t xml:space="preserve">             </w:t>
      </w:r>
      <w:r w:rsidR="007E66E1" w:rsidRPr="000766D5">
        <w:rPr>
          <w:sz w:val="16"/>
          <w:lang w:val="en-CA"/>
        </w:rPr>
        <w:t>new FileWriter("</w:t>
      </w:r>
      <w:r w:rsidR="00232625" w:rsidRPr="000766D5">
        <w:rPr>
          <w:sz w:val="16"/>
          <w:lang w:val="en-CA"/>
        </w:rPr>
        <w:t>C:/Users/Robert/Documents/NetBeansProjects/JavaLivre/build/classes/</w:t>
      </w:r>
      <w:r w:rsidR="007E66E1" w:rsidRPr="000766D5">
        <w:rPr>
          <w:sz w:val="16"/>
          <w:lang w:val="en-CA"/>
        </w:rPr>
        <w:t>Fichier1.txt");</w:t>
      </w:r>
    </w:p>
    <w:p w14:paraId="1002BF8D" w14:textId="77777777" w:rsidR="007E66E1" w:rsidRPr="000766D5" w:rsidRDefault="007E66E1" w:rsidP="000766D5">
      <w:pPr>
        <w:pStyle w:val="codeCompact"/>
        <w:rPr>
          <w:sz w:val="16"/>
          <w:lang w:val="en-CA"/>
        </w:rPr>
      </w:pPr>
      <w:r w:rsidRPr="000766D5">
        <w:rPr>
          <w:sz w:val="16"/>
          <w:lang w:val="en-CA"/>
        </w:rPr>
        <w:t xml:space="preserve">            unPrintWriter = new PrintWriter(unFichier);</w:t>
      </w:r>
    </w:p>
    <w:p w14:paraId="547B2F9B" w14:textId="77777777" w:rsidR="007E66E1" w:rsidRPr="000766D5" w:rsidRDefault="007E66E1" w:rsidP="000766D5">
      <w:pPr>
        <w:pStyle w:val="codeCompact"/>
        <w:rPr>
          <w:sz w:val="16"/>
          <w:highlight w:val="yellow"/>
          <w:lang w:val="en-CA"/>
        </w:rPr>
      </w:pPr>
      <w:r w:rsidRPr="000766D5">
        <w:rPr>
          <w:sz w:val="16"/>
          <w:lang w:val="en-CA"/>
        </w:rPr>
        <w:t xml:space="preserve">            </w:t>
      </w:r>
      <w:r w:rsidRPr="000766D5">
        <w:rPr>
          <w:sz w:val="16"/>
          <w:highlight w:val="yellow"/>
          <w:lang w:val="en-CA"/>
        </w:rPr>
        <w:t>unPrintWriter.println("abc");</w:t>
      </w:r>
    </w:p>
    <w:p w14:paraId="14DE2DAB" w14:textId="77777777" w:rsidR="007E66E1" w:rsidRPr="000766D5" w:rsidRDefault="007E66E1" w:rsidP="000766D5">
      <w:pPr>
        <w:pStyle w:val="codeCompact"/>
        <w:rPr>
          <w:sz w:val="16"/>
          <w:lang w:val="en-CA"/>
        </w:rPr>
      </w:pPr>
      <w:r w:rsidRPr="000766D5">
        <w:rPr>
          <w:sz w:val="16"/>
          <w:lang w:val="en-CA"/>
        </w:rPr>
        <w:t xml:space="preserve">            </w:t>
      </w:r>
      <w:r w:rsidRPr="000766D5">
        <w:rPr>
          <w:sz w:val="16"/>
          <w:highlight w:val="yellow"/>
          <w:lang w:val="en-CA"/>
        </w:rPr>
        <w:t>unPrintWriter.println(12);</w:t>
      </w:r>
    </w:p>
    <w:p w14:paraId="2A8AC33A" w14:textId="77777777" w:rsidR="007E66E1" w:rsidRPr="000766D5" w:rsidRDefault="007E66E1" w:rsidP="000766D5">
      <w:pPr>
        <w:pStyle w:val="codeCompact"/>
        <w:rPr>
          <w:sz w:val="16"/>
          <w:lang w:val="en-CA"/>
        </w:rPr>
      </w:pPr>
      <w:r w:rsidRPr="000766D5">
        <w:rPr>
          <w:sz w:val="16"/>
          <w:lang w:val="en-CA"/>
        </w:rPr>
        <w:t xml:space="preserve">            unFichier.close();</w:t>
      </w:r>
    </w:p>
    <w:p w14:paraId="28705433" w14:textId="77777777" w:rsidR="007E66E1" w:rsidRPr="000766D5" w:rsidRDefault="007E66E1" w:rsidP="000766D5">
      <w:pPr>
        <w:pStyle w:val="codeCompact"/>
        <w:rPr>
          <w:sz w:val="16"/>
          <w:lang w:val="en-CA"/>
        </w:rPr>
      </w:pPr>
      <w:r w:rsidRPr="000766D5">
        <w:rPr>
          <w:sz w:val="16"/>
          <w:lang w:val="en-CA"/>
        </w:rPr>
        <w:t xml:space="preserve">        }</w:t>
      </w:r>
    </w:p>
    <w:p w14:paraId="785AF0FB" w14:textId="77777777" w:rsidR="007E66E1" w:rsidRPr="000766D5" w:rsidRDefault="007E66E1" w:rsidP="000766D5">
      <w:pPr>
        <w:pStyle w:val="codeCompact"/>
        <w:rPr>
          <w:sz w:val="16"/>
          <w:lang w:val="en-CA"/>
        </w:rPr>
      </w:pPr>
      <w:r w:rsidRPr="000766D5">
        <w:rPr>
          <w:sz w:val="16"/>
          <w:lang w:val="en-CA"/>
        </w:rPr>
        <w:t xml:space="preserve">        catch (IOException e){</w:t>
      </w:r>
    </w:p>
    <w:p w14:paraId="53DBBFD3" w14:textId="77777777" w:rsidR="007E66E1" w:rsidRPr="000766D5" w:rsidRDefault="007E66E1" w:rsidP="000766D5">
      <w:pPr>
        <w:pStyle w:val="codeCompact"/>
        <w:rPr>
          <w:sz w:val="16"/>
          <w:lang w:val="en-CA"/>
        </w:rPr>
      </w:pPr>
      <w:r w:rsidRPr="000766D5">
        <w:rPr>
          <w:sz w:val="16"/>
          <w:lang w:val="en-CA"/>
        </w:rPr>
        <w:t xml:space="preserve">            System.err.println("Exception\n" + e.toString());</w:t>
      </w:r>
    </w:p>
    <w:p w14:paraId="305AD832" w14:textId="77777777" w:rsidR="007E66E1" w:rsidRPr="000766D5" w:rsidRDefault="007E66E1" w:rsidP="000766D5">
      <w:pPr>
        <w:pStyle w:val="codeCompact"/>
        <w:rPr>
          <w:sz w:val="16"/>
        </w:rPr>
      </w:pPr>
      <w:r w:rsidRPr="000766D5">
        <w:rPr>
          <w:sz w:val="16"/>
          <w:lang w:val="en-CA"/>
        </w:rPr>
        <w:t xml:space="preserve">        </w:t>
      </w:r>
      <w:r w:rsidRPr="000766D5">
        <w:rPr>
          <w:sz w:val="16"/>
        </w:rPr>
        <w:t>}</w:t>
      </w:r>
    </w:p>
    <w:p w14:paraId="2824C823" w14:textId="77777777" w:rsidR="007E66E1" w:rsidRPr="000766D5" w:rsidRDefault="007E66E1" w:rsidP="000766D5">
      <w:pPr>
        <w:pStyle w:val="codeCompact"/>
        <w:rPr>
          <w:sz w:val="16"/>
        </w:rPr>
      </w:pPr>
      <w:r w:rsidRPr="000766D5">
        <w:rPr>
          <w:sz w:val="16"/>
        </w:rPr>
        <w:t xml:space="preserve">    }</w:t>
      </w:r>
    </w:p>
    <w:p w14:paraId="261EB59E" w14:textId="77777777" w:rsidR="007E66E1" w:rsidRPr="000766D5" w:rsidRDefault="007E66E1" w:rsidP="000766D5">
      <w:pPr>
        <w:pStyle w:val="codeCompact"/>
        <w:rPr>
          <w:sz w:val="16"/>
        </w:rPr>
      </w:pPr>
      <w:r w:rsidRPr="000766D5">
        <w:rPr>
          <w:sz w:val="16"/>
        </w:rPr>
        <w:t>}</w:t>
      </w:r>
    </w:p>
    <w:p w14:paraId="032A2C25" w14:textId="77777777" w:rsidR="007E66E1" w:rsidRDefault="007E66E1" w:rsidP="007E66E1">
      <w:pPr>
        <w:pStyle w:val="Corpsdetexte"/>
      </w:pPr>
    </w:p>
    <w:p w14:paraId="03EC2E55" w14:textId="77777777" w:rsidR="007E66E1" w:rsidRDefault="007E66E1" w:rsidP="007E66E1">
      <w:pPr>
        <w:pStyle w:val="Titre3"/>
      </w:pPr>
      <w:bookmarkStart w:id="131" w:name="_Toc16917473"/>
      <w:bookmarkStart w:id="132" w:name="_Toc10533538"/>
      <w:r>
        <w:t>Analyse lexicale avec la classe StreamTokenizer</w:t>
      </w:r>
      <w:bookmarkEnd w:id="131"/>
      <w:bookmarkEnd w:id="132"/>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rPr>
        <w:drawing>
          <wp:inline distT="0" distB="0" distL="0" distR="0" wp14:anchorId="2563EFAE" wp14:editId="3052502D">
            <wp:extent cx="2903027" cy="2023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909964" cy="2028708"/>
                    </a:xfrm>
                    <a:prstGeom prst="rect">
                      <a:avLst/>
                    </a:prstGeom>
                    <a:noFill/>
                    <a:ln>
                      <a:noFill/>
                    </a:ln>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47"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48"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p w14:paraId="607775C5" w14:textId="07BC6C67" w:rsidR="000165D9" w:rsidRDefault="0022135E" w:rsidP="007E66E1">
      <w:pPr>
        <w:pStyle w:val="Corpsdetexte"/>
      </w:pPr>
      <w:hyperlink r:id="rId549" w:history="1">
        <w:r w:rsidR="00C34A74">
          <w:rPr>
            <w:rStyle w:val="Lienhypertexte"/>
            <w:rFonts w:ascii="Segoe UI" w:hAnsi="Segoe UI" w:cs="Segoe UI"/>
            <w:b/>
            <w:bCs/>
            <w:color w:val="0366D6"/>
          </w:rPr>
          <w:t>JavaPasAPas</w:t>
        </w:r>
      </w:hyperlink>
      <w:r w:rsidR="00C34A74">
        <w:rPr>
          <w:rStyle w:val="separator"/>
          <w:rFonts w:ascii="Segoe UI" w:hAnsi="Segoe UI" w:cs="Segoe UI"/>
          <w:color w:val="586069"/>
        </w:rPr>
        <w:t>/</w:t>
      </w:r>
      <w:r w:rsidR="00C34A74">
        <w:rPr>
          <w:rStyle w:val="lev"/>
          <w:rFonts w:ascii="Segoe UI" w:hAnsi="Segoe UI" w:cs="Segoe UI"/>
          <w:color w:val="24292E"/>
        </w:rPr>
        <w:t>ExempleStreamTokenizer.java</w:t>
      </w:r>
    </w:p>
    <w:p w14:paraId="5FD60DAD" w14:textId="77777777" w:rsidR="007E66E1" w:rsidRPr="00405AAC" w:rsidRDefault="007E66E1" w:rsidP="00EB4541">
      <w:pPr>
        <w:pStyle w:val="codeCompact"/>
        <w:rPr>
          <w:sz w:val="14"/>
          <w:szCs w:val="14"/>
        </w:rPr>
      </w:pPr>
      <w:r w:rsidRPr="00405AAC">
        <w:rPr>
          <w:sz w:val="14"/>
          <w:szCs w:val="14"/>
        </w:rPr>
        <w:t>/* Illustration du StreamTokenizer</w:t>
      </w:r>
    </w:p>
    <w:p w14:paraId="31D78994" w14:textId="77777777" w:rsidR="007E66E1" w:rsidRPr="00405AAC" w:rsidRDefault="007E66E1" w:rsidP="00EB4541">
      <w:pPr>
        <w:pStyle w:val="codeCompact"/>
        <w:rPr>
          <w:sz w:val="14"/>
          <w:szCs w:val="14"/>
        </w:rPr>
      </w:pPr>
      <w:r w:rsidRPr="00405AAC">
        <w:rPr>
          <w:sz w:val="14"/>
          <w:szCs w:val="14"/>
        </w:rPr>
        <w:t xml:space="preserve"> * Lit le fichier plants.txt, affiche à l'écran chacun des jetons (noPlant,description,prixUnitaire) et</w:t>
      </w:r>
    </w:p>
    <w:p w14:paraId="34C5C38A" w14:textId="77777777" w:rsidR="007E66E1" w:rsidRPr="00405AAC" w:rsidRDefault="007E66E1" w:rsidP="00EB4541">
      <w:pPr>
        <w:pStyle w:val="codeCompact"/>
        <w:rPr>
          <w:sz w:val="14"/>
          <w:szCs w:val="14"/>
        </w:rPr>
      </w:pPr>
      <w:r w:rsidRPr="00405AAC">
        <w:rPr>
          <w:sz w:val="14"/>
          <w:szCs w:val="14"/>
        </w:rPr>
        <w:t xml:space="preserve"> * stocke le contenu dans un vecteur d'objets Plant */</w:t>
      </w:r>
    </w:p>
    <w:p w14:paraId="21EB57A2" w14:textId="77777777" w:rsidR="007E66E1" w:rsidRPr="00405AAC" w:rsidRDefault="007E66E1" w:rsidP="00EB4541">
      <w:pPr>
        <w:pStyle w:val="codeCompact"/>
        <w:rPr>
          <w:sz w:val="14"/>
          <w:szCs w:val="14"/>
        </w:rPr>
      </w:pPr>
      <w:r w:rsidRPr="00405AAC">
        <w:rPr>
          <w:sz w:val="14"/>
          <w:szCs w:val="14"/>
        </w:rPr>
        <w:t>package LivreJava;</w:t>
      </w:r>
    </w:p>
    <w:p w14:paraId="5C8D94CD" w14:textId="77777777" w:rsidR="007E66E1" w:rsidRPr="00405AAC" w:rsidRDefault="007E66E1" w:rsidP="00EB4541">
      <w:pPr>
        <w:pStyle w:val="codeCompact"/>
        <w:rPr>
          <w:sz w:val="14"/>
          <w:szCs w:val="14"/>
        </w:rPr>
      </w:pPr>
      <w:r w:rsidRPr="00405AAC">
        <w:rPr>
          <w:sz w:val="14"/>
          <w:szCs w:val="14"/>
        </w:rPr>
        <w:t>import java.io.*;</w:t>
      </w:r>
    </w:p>
    <w:p w14:paraId="3E926A18" w14:textId="77777777" w:rsidR="007E66E1" w:rsidRPr="00405AAC" w:rsidRDefault="007E66E1" w:rsidP="00EB4541">
      <w:pPr>
        <w:pStyle w:val="codeCompact"/>
        <w:rPr>
          <w:sz w:val="14"/>
          <w:szCs w:val="14"/>
          <w:lang w:val="en-CA"/>
        </w:rPr>
      </w:pPr>
      <w:r w:rsidRPr="00405AAC">
        <w:rPr>
          <w:sz w:val="14"/>
          <w:szCs w:val="14"/>
          <w:lang w:val="en-CA"/>
        </w:rPr>
        <w:t>import java.util.*;</w:t>
      </w:r>
    </w:p>
    <w:p w14:paraId="11FCEA98" w14:textId="77777777" w:rsidR="007E66E1" w:rsidRPr="00405AAC" w:rsidRDefault="007E66E1" w:rsidP="00EB4541">
      <w:pPr>
        <w:pStyle w:val="codeCompact"/>
        <w:rPr>
          <w:sz w:val="14"/>
          <w:szCs w:val="14"/>
          <w:lang w:val="en-CA"/>
        </w:rPr>
      </w:pPr>
      <w:r w:rsidRPr="00405AAC">
        <w:rPr>
          <w:sz w:val="14"/>
          <w:szCs w:val="14"/>
          <w:lang w:val="en-CA"/>
        </w:rPr>
        <w:t>public class ExempleStreamTokenizer{</w:t>
      </w:r>
    </w:p>
    <w:p w14:paraId="2EC094D3" w14:textId="77777777" w:rsidR="007E66E1" w:rsidRPr="00405AAC" w:rsidRDefault="007E66E1" w:rsidP="00EB4541">
      <w:pPr>
        <w:pStyle w:val="codeCompact"/>
        <w:rPr>
          <w:sz w:val="14"/>
          <w:szCs w:val="14"/>
          <w:lang w:val="en-CA"/>
        </w:rPr>
      </w:pPr>
      <w:r w:rsidRPr="00405AAC">
        <w:rPr>
          <w:sz w:val="14"/>
          <w:szCs w:val="14"/>
          <w:lang w:val="en-CA"/>
        </w:rPr>
        <w:t xml:space="preserve">    public static void main (String args[]) {</w:t>
      </w:r>
    </w:p>
    <w:p w14:paraId="2D1A20B2" w14:textId="77777777" w:rsidR="007E66E1" w:rsidRPr="00405AAC" w:rsidRDefault="007E66E1" w:rsidP="00EB4541">
      <w:pPr>
        <w:pStyle w:val="codeCompact"/>
        <w:rPr>
          <w:sz w:val="14"/>
          <w:szCs w:val="14"/>
          <w:lang w:val="en-CA"/>
        </w:rPr>
      </w:pPr>
      <w:r w:rsidRPr="00405AAC">
        <w:rPr>
          <w:sz w:val="14"/>
          <w:szCs w:val="14"/>
          <w:lang w:val="en-CA"/>
        </w:rPr>
        <w:t xml:space="preserve">        try{</w:t>
      </w:r>
    </w:p>
    <w:p w14:paraId="032DDB1A" w14:textId="77777777" w:rsidR="00FC42D4" w:rsidRPr="00405AAC" w:rsidRDefault="007E66E1" w:rsidP="00EB4541">
      <w:pPr>
        <w:pStyle w:val="codeCompact"/>
        <w:rPr>
          <w:sz w:val="14"/>
          <w:szCs w:val="14"/>
          <w:lang w:val="en-CA"/>
        </w:rPr>
      </w:pPr>
      <w:r w:rsidRPr="00405AAC">
        <w:rPr>
          <w:sz w:val="14"/>
          <w:szCs w:val="14"/>
          <w:lang w:val="en-CA"/>
        </w:rPr>
        <w:t xml:space="preserve">            FileReader unFichier =</w:t>
      </w:r>
    </w:p>
    <w:p w14:paraId="5E650F6C" w14:textId="5EAFDCED" w:rsidR="007E66E1" w:rsidRPr="00405AAC" w:rsidRDefault="007E66E1" w:rsidP="00EB4541">
      <w:pPr>
        <w:pStyle w:val="codeCompact"/>
        <w:rPr>
          <w:sz w:val="14"/>
          <w:szCs w:val="14"/>
          <w:lang w:val="en-CA"/>
        </w:rPr>
      </w:pPr>
      <w:r w:rsidRPr="00405AAC">
        <w:rPr>
          <w:sz w:val="14"/>
          <w:szCs w:val="14"/>
          <w:lang w:val="en-CA"/>
        </w:rPr>
        <w:t xml:space="preserve"> </w:t>
      </w:r>
      <w:r w:rsidR="00FC42D4" w:rsidRPr="00405AAC">
        <w:rPr>
          <w:sz w:val="14"/>
          <w:szCs w:val="14"/>
          <w:lang w:val="en-CA"/>
        </w:rPr>
        <w:t xml:space="preserve">             </w:t>
      </w:r>
      <w:r w:rsidRPr="00405AAC">
        <w:rPr>
          <w:sz w:val="14"/>
          <w:szCs w:val="14"/>
          <w:lang w:val="en-CA"/>
        </w:rPr>
        <w:t>new FileReader("</w:t>
      </w:r>
      <w:r w:rsidR="00EB4541" w:rsidRPr="00405AAC">
        <w:rPr>
          <w:sz w:val="14"/>
          <w:szCs w:val="14"/>
          <w:lang w:val="en-CA"/>
        </w:rPr>
        <w:t>C:/Users/Robert/Documents/NetBeansProjects/JavaLivre/build/classes/</w:t>
      </w:r>
      <w:r w:rsidRPr="00405AAC">
        <w:rPr>
          <w:sz w:val="14"/>
          <w:szCs w:val="14"/>
          <w:lang w:val="en-CA"/>
        </w:rPr>
        <w:t>Plants.txt");</w:t>
      </w:r>
    </w:p>
    <w:p w14:paraId="660D9C5E" w14:textId="77777777" w:rsidR="007E66E1" w:rsidRPr="00405AAC" w:rsidRDefault="007E66E1" w:rsidP="00EB4541">
      <w:pPr>
        <w:pStyle w:val="codeCompact"/>
        <w:rPr>
          <w:sz w:val="14"/>
          <w:szCs w:val="14"/>
          <w:lang w:val="en-CA"/>
        </w:rPr>
      </w:pPr>
      <w:r w:rsidRPr="00405AAC">
        <w:rPr>
          <w:sz w:val="14"/>
          <w:szCs w:val="14"/>
          <w:lang w:val="en-CA"/>
        </w:rPr>
        <w:t xml:space="preserve">            StreamTokenizer unStreamTokenizer = new StreamTokenizer(unFichier);</w:t>
      </w:r>
    </w:p>
    <w:p w14:paraId="33349ED6" w14:textId="77777777" w:rsidR="007E66E1" w:rsidRPr="00405AAC" w:rsidRDefault="007E66E1" w:rsidP="00EB4541">
      <w:pPr>
        <w:pStyle w:val="codeCompact"/>
        <w:rPr>
          <w:sz w:val="14"/>
          <w:szCs w:val="14"/>
          <w:lang w:val="en-CA"/>
        </w:rPr>
      </w:pPr>
    </w:p>
    <w:p w14:paraId="04BE45AC" w14:textId="77777777" w:rsidR="007E66E1" w:rsidRPr="00405AAC" w:rsidRDefault="007E66E1" w:rsidP="00EB4541">
      <w:pPr>
        <w:pStyle w:val="codeCompact"/>
        <w:rPr>
          <w:sz w:val="14"/>
          <w:szCs w:val="14"/>
        </w:rPr>
      </w:pPr>
      <w:r w:rsidRPr="00405AAC">
        <w:rPr>
          <w:sz w:val="14"/>
          <w:szCs w:val="14"/>
          <w:lang w:val="en-CA"/>
        </w:rPr>
        <w:t xml:space="preserve">            </w:t>
      </w:r>
      <w:r w:rsidRPr="00405AAC">
        <w:rPr>
          <w:sz w:val="14"/>
          <w:szCs w:val="14"/>
        </w:rPr>
        <w:t>// Les 5 lignes suivantes ne sont pas nécessaires car les paramètres</w:t>
      </w:r>
    </w:p>
    <w:p w14:paraId="1283875E" w14:textId="77777777" w:rsidR="007E66E1" w:rsidRPr="00405AAC" w:rsidRDefault="007E66E1" w:rsidP="00EB4541">
      <w:pPr>
        <w:pStyle w:val="codeCompact"/>
        <w:rPr>
          <w:sz w:val="14"/>
          <w:szCs w:val="14"/>
        </w:rPr>
      </w:pPr>
      <w:r w:rsidRPr="00405AAC">
        <w:rPr>
          <w:sz w:val="14"/>
          <w:szCs w:val="14"/>
        </w:rPr>
        <w:t xml:space="preserve">            // donnés sont les valeurs de défaut</w:t>
      </w:r>
    </w:p>
    <w:p w14:paraId="5AECD73F" w14:textId="77777777" w:rsidR="007E66E1" w:rsidRPr="00405AAC" w:rsidRDefault="007E66E1" w:rsidP="00EB4541">
      <w:pPr>
        <w:pStyle w:val="codeCompact"/>
        <w:rPr>
          <w:sz w:val="14"/>
          <w:szCs w:val="14"/>
          <w:lang w:val="en-CA"/>
        </w:rPr>
      </w:pPr>
      <w:r w:rsidRPr="00405AAC">
        <w:rPr>
          <w:sz w:val="14"/>
          <w:szCs w:val="14"/>
        </w:rPr>
        <w:t xml:space="preserve">            </w:t>
      </w:r>
      <w:r w:rsidRPr="00405AAC">
        <w:rPr>
          <w:sz w:val="14"/>
          <w:szCs w:val="14"/>
          <w:lang w:val="en-CA"/>
        </w:rPr>
        <w:t>unStreamTokenizer.quoteChar((int)'"');</w:t>
      </w:r>
    </w:p>
    <w:p w14:paraId="4B0A6B45" w14:textId="77777777" w:rsidR="007E66E1" w:rsidRPr="00405AAC" w:rsidRDefault="007E66E1" w:rsidP="00EB4541">
      <w:pPr>
        <w:pStyle w:val="codeCompact"/>
        <w:rPr>
          <w:sz w:val="14"/>
          <w:szCs w:val="14"/>
          <w:lang w:val="en-CA"/>
        </w:rPr>
      </w:pPr>
      <w:r w:rsidRPr="00405AAC">
        <w:rPr>
          <w:sz w:val="14"/>
          <w:szCs w:val="14"/>
          <w:lang w:val="en-CA"/>
        </w:rPr>
        <w:t xml:space="preserve">            unStreamTokenizer.whitespaceChars((int)'\r',(int)'\r');</w:t>
      </w:r>
    </w:p>
    <w:p w14:paraId="69C218AB" w14:textId="77777777" w:rsidR="007E66E1" w:rsidRPr="00405AAC" w:rsidRDefault="007E66E1" w:rsidP="00EB4541">
      <w:pPr>
        <w:pStyle w:val="codeCompact"/>
        <w:rPr>
          <w:sz w:val="14"/>
          <w:szCs w:val="14"/>
          <w:lang w:val="en-CA"/>
        </w:rPr>
      </w:pPr>
      <w:r w:rsidRPr="00405AAC">
        <w:rPr>
          <w:sz w:val="14"/>
          <w:szCs w:val="14"/>
          <w:lang w:val="en-CA"/>
        </w:rPr>
        <w:t xml:space="preserve">            unStreamTokenizer.whitespaceChars((int)'\n',(int)'\n');</w:t>
      </w:r>
    </w:p>
    <w:p w14:paraId="563959D2" w14:textId="77777777" w:rsidR="007E66E1" w:rsidRPr="00405AAC" w:rsidRDefault="007E66E1" w:rsidP="00EB4541">
      <w:pPr>
        <w:pStyle w:val="codeCompact"/>
        <w:rPr>
          <w:sz w:val="14"/>
          <w:szCs w:val="14"/>
          <w:lang w:val="en-CA"/>
        </w:rPr>
      </w:pPr>
      <w:r w:rsidRPr="00405AAC">
        <w:rPr>
          <w:sz w:val="14"/>
          <w:szCs w:val="14"/>
          <w:lang w:val="en-CA"/>
        </w:rPr>
        <w:t xml:space="preserve">            unStreamTokenizer.whitespaceChars((int)'\t',(int)'\t');</w:t>
      </w:r>
    </w:p>
    <w:p w14:paraId="7137B73C" w14:textId="77777777" w:rsidR="007E66E1" w:rsidRPr="00405AAC" w:rsidRDefault="007E66E1" w:rsidP="00EB4541">
      <w:pPr>
        <w:pStyle w:val="codeCompact"/>
        <w:rPr>
          <w:sz w:val="14"/>
          <w:szCs w:val="14"/>
          <w:lang w:val="en-CA"/>
        </w:rPr>
      </w:pPr>
      <w:r w:rsidRPr="00405AAC">
        <w:rPr>
          <w:sz w:val="14"/>
          <w:szCs w:val="14"/>
          <w:lang w:val="en-CA"/>
        </w:rPr>
        <w:t xml:space="preserve">            unStreamTokenizer.whitespaceChars((int)' ',(int)' ');</w:t>
      </w:r>
    </w:p>
    <w:p w14:paraId="017D72DC" w14:textId="77777777" w:rsidR="007E66E1" w:rsidRPr="00405AAC" w:rsidRDefault="007E66E1" w:rsidP="00EB4541">
      <w:pPr>
        <w:pStyle w:val="codeCompact"/>
        <w:rPr>
          <w:sz w:val="14"/>
          <w:szCs w:val="14"/>
          <w:lang w:val="en-CA"/>
        </w:rPr>
      </w:pPr>
    </w:p>
    <w:p w14:paraId="44AC115A" w14:textId="77777777" w:rsidR="007E66E1" w:rsidRPr="00405AAC" w:rsidRDefault="007E66E1" w:rsidP="00EB4541">
      <w:pPr>
        <w:pStyle w:val="codeCompact"/>
        <w:rPr>
          <w:sz w:val="14"/>
          <w:szCs w:val="14"/>
          <w:lang w:val="en-CA"/>
        </w:rPr>
      </w:pPr>
      <w:r w:rsidRPr="00405AAC">
        <w:rPr>
          <w:sz w:val="14"/>
          <w:szCs w:val="14"/>
          <w:lang w:val="en-CA"/>
        </w:rPr>
        <w:t xml:space="preserve">            Vector vecteurDePlants = new Vector();</w:t>
      </w:r>
    </w:p>
    <w:p w14:paraId="182282B7" w14:textId="77777777" w:rsidR="007E66E1" w:rsidRPr="00405AAC" w:rsidRDefault="007E66E1" w:rsidP="00EB4541">
      <w:pPr>
        <w:pStyle w:val="codeCompact"/>
        <w:rPr>
          <w:sz w:val="14"/>
          <w:szCs w:val="14"/>
          <w:lang w:val="en-CA"/>
        </w:rPr>
      </w:pPr>
      <w:r w:rsidRPr="00405AAC">
        <w:rPr>
          <w:sz w:val="14"/>
          <w:szCs w:val="14"/>
          <w:lang w:val="en-CA"/>
        </w:rPr>
        <w:t xml:space="preserve">            int noPlant = 0;</w:t>
      </w:r>
    </w:p>
    <w:p w14:paraId="7EFD5D53" w14:textId="77777777" w:rsidR="007E66E1" w:rsidRPr="00405AAC" w:rsidRDefault="007E66E1" w:rsidP="00EB4541">
      <w:pPr>
        <w:pStyle w:val="codeCompact"/>
        <w:rPr>
          <w:sz w:val="14"/>
          <w:szCs w:val="14"/>
          <w:lang w:val="en-CA"/>
        </w:rPr>
      </w:pPr>
      <w:r w:rsidRPr="00405AAC">
        <w:rPr>
          <w:sz w:val="14"/>
          <w:szCs w:val="14"/>
          <w:lang w:val="en-CA"/>
        </w:rPr>
        <w:t xml:space="preserve">            String description = "";</w:t>
      </w:r>
    </w:p>
    <w:p w14:paraId="58F237DB" w14:textId="77777777" w:rsidR="007E66E1" w:rsidRPr="00405AAC" w:rsidRDefault="007E66E1" w:rsidP="00EB4541">
      <w:pPr>
        <w:pStyle w:val="codeCompact"/>
        <w:rPr>
          <w:sz w:val="14"/>
          <w:szCs w:val="14"/>
          <w:lang w:val="en-CA"/>
        </w:rPr>
      </w:pPr>
      <w:r w:rsidRPr="00405AAC">
        <w:rPr>
          <w:sz w:val="14"/>
          <w:szCs w:val="14"/>
          <w:lang w:val="en-CA"/>
        </w:rPr>
        <w:t xml:space="preserve">            double prixUnitaire = 0.0;</w:t>
      </w:r>
    </w:p>
    <w:p w14:paraId="5F55AC64" w14:textId="77777777" w:rsidR="007E66E1" w:rsidRPr="00405AAC" w:rsidRDefault="007E66E1" w:rsidP="00EB4541">
      <w:pPr>
        <w:pStyle w:val="codeCompact"/>
        <w:rPr>
          <w:sz w:val="14"/>
          <w:szCs w:val="14"/>
          <w:lang w:val="en-CA"/>
        </w:rPr>
      </w:pPr>
      <w:r w:rsidRPr="00405AAC">
        <w:rPr>
          <w:sz w:val="14"/>
          <w:szCs w:val="14"/>
          <w:lang w:val="en-CA"/>
        </w:rPr>
        <w:t xml:space="preserve">            </w:t>
      </w:r>
    </w:p>
    <w:p w14:paraId="74C35E61" w14:textId="77777777" w:rsidR="007E66E1" w:rsidRPr="00405AAC" w:rsidRDefault="007E66E1" w:rsidP="00EB4541">
      <w:pPr>
        <w:pStyle w:val="codeCompact"/>
        <w:rPr>
          <w:sz w:val="14"/>
          <w:szCs w:val="14"/>
        </w:rPr>
      </w:pPr>
      <w:r w:rsidRPr="00405AAC">
        <w:rPr>
          <w:sz w:val="14"/>
          <w:szCs w:val="14"/>
          <w:lang w:val="en-CA"/>
        </w:rPr>
        <w:t xml:space="preserve">            while(unStreamTokenizer.nextToken()!= </w:t>
      </w:r>
      <w:r w:rsidRPr="00405AAC">
        <w:rPr>
          <w:sz w:val="14"/>
          <w:szCs w:val="14"/>
        </w:rPr>
        <w:t>StreamTokenizer.TT_EOF){// fin du fichier ?</w:t>
      </w:r>
    </w:p>
    <w:p w14:paraId="06089837" w14:textId="77777777" w:rsidR="007E66E1" w:rsidRPr="00405AAC" w:rsidRDefault="007E66E1" w:rsidP="00EB4541">
      <w:pPr>
        <w:pStyle w:val="codeCompact"/>
        <w:rPr>
          <w:sz w:val="14"/>
          <w:szCs w:val="14"/>
        </w:rPr>
      </w:pPr>
      <w:r w:rsidRPr="00405AAC">
        <w:rPr>
          <w:sz w:val="14"/>
          <w:szCs w:val="14"/>
        </w:rPr>
        <w:t xml:space="preserve">                // Lecture du noPlant</w:t>
      </w:r>
    </w:p>
    <w:p w14:paraId="12C43BE4" w14:textId="77777777" w:rsidR="007E66E1" w:rsidRPr="00405AAC" w:rsidRDefault="007E66E1" w:rsidP="00EB4541">
      <w:pPr>
        <w:pStyle w:val="codeCompact"/>
        <w:rPr>
          <w:sz w:val="14"/>
          <w:szCs w:val="14"/>
        </w:rPr>
      </w:pPr>
      <w:r w:rsidRPr="00405AAC">
        <w:rPr>
          <w:sz w:val="14"/>
          <w:szCs w:val="14"/>
        </w:rPr>
        <w:t xml:space="preserve">                if(unStreamTokenizer.ttype == StreamTokenizer.TT_NUMBER){//Est-ce bien un nombre ?</w:t>
      </w:r>
    </w:p>
    <w:p w14:paraId="0D3A5F5D" w14:textId="77777777" w:rsidR="007E66E1" w:rsidRPr="00405AAC" w:rsidRDefault="007E66E1" w:rsidP="00EB4541">
      <w:pPr>
        <w:pStyle w:val="codeCompact"/>
        <w:rPr>
          <w:sz w:val="14"/>
          <w:szCs w:val="14"/>
        </w:rPr>
      </w:pPr>
      <w:r w:rsidRPr="00405AAC">
        <w:rPr>
          <w:sz w:val="14"/>
          <w:szCs w:val="14"/>
        </w:rPr>
        <w:t xml:space="preserve">                    noPlant = (int) unStreamTokenizer.nval; //nval est un double !</w:t>
      </w:r>
    </w:p>
    <w:p w14:paraId="13693BD8" w14:textId="77777777" w:rsidR="007E66E1" w:rsidRPr="00405AAC" w:rsidRDefault="007E66E1" w:rsidP="00EB4541">
      <w:pPr>
        <w:pStyle w:val="codeCompact"/>
        <w:rPr>
          <w:sz w:val="14"/>
          <w:szCs w:val="14"/>
        </w:rPr>
      </w:pPr>
      <w:r w:rsidRPr="00405AAC">
        <w:rPr>
          <w:sz w:val="14"/>
          <w:szCs w:val="14"/>
        </w:rPr>
        <w:t xml:space="preserve">                } else</w:t>
      </w:r>
    </w:p>
    <w:p w14:paraId="472984C4" w14:textId="04F152F7" w:rsidR="007E66E1" w:rsidRPr="00405AAC" w:rsidRDefault="007E66E1" w:rsidP="00EB4541">
      <w:pPr>
        <w:pStyle w:val="codeCompact"/>
        <w:rPr>
          <w:sz w:val="14"/>
          <w:szCs w:val="14"/>
        </w:rPr>
      </w:pPr>
      <w:r w:rsidRPr="00405AAC">
        <w:rPr>
          <w:sz w:val="14"/>
          <w:szCs w:val="14"/>
        </w:rPr>
        <w:t xml:space="preserve">                {System.out.println("Le format du fichier est incorrect : noPlant attendu"); System.exit(1);}</w:t>
      </w:r>
    </w:p>
    <w:p w14:paraId="1ED72EFE" w14:textId="77777777" w:rsidR="007E66E1" w:rsidRPr="00405AAC" w:rsidRDefault="007E66E1" w:rsidP="00EB4541">
      <w:pPr>
        <w:pStyle w:val="codeCompact"/>
        <w:rPr>
          <w:sz w:val="14"/>
          <w:szCs w:val="14"/>
        </w:rPr>
      </w:pPr>
      <w:r w:rsidRPr="00405AAC">
        <w:rPr>
          <w:sz w:val="14"/>
          <w:szCs w:val="14"/>
        </w:rPr>
        <w:t xml:space="preserve">                //Lecture de la description    </w:t>
      </w:r>
    </w:p>
    <w:p w14:paraId="40328D4E" w14:textId="77777777" w:rsidR="007E66E1" w:rsidRPr="00405AAC" w:rsidRDefault="007E66E1" w:rsidP="00EB4541">
      <w:pPr>
        <w:pStyle w:val="codeCompact"/>
        <w:rPr>
          <w:sz w:val="14"/>
          <w:szCs w:val="14"/>
        </w:rPr>
      </w:pPr>
      <w:r w:rsidRPr="00405AAC">
        <w:rPr>
          <w:sz w:val="14"/>
          <w:szCs w:val="14"/>
        </w:rPr>
        <w:t xml:space="preserve">                unStreamTokenizer.nextToken();</w:t>
      </w:r>
    </w:p>
    <w:p w14:paraId="6E63CAAA" w14:textId="77777777" w:rsidR="007E66E1" w:rsidRPr="00405AAC" w:rsidRDefault="007E66E1" w:rsidP="00EB4541">
      <w:pPr>
        <w:pStyle w:val="codeCompact"/>
        <w:rPr>
          <w:sz w:val="14"/>
          <w:szCs w:val="14"/>
        </w:rPr>
      </w:pPr>
      <w:r w:rsidRPr="00405AAC">
        <w:rPr>
          <w:sz w:val="14"/>
          <w:szCs w:val="14"/>
        </w:rPr>
        <w:t xml:space="preserve">                if(unStreamTokenizer.ttype == (int)'"'){//Est-ce bien une chaîne encadrée par " ?</w:t>
      </w:r>
    </w:p>
    <w:p w14:paraId="0562DA17" w14:textId="77777777" w:rsidR="007E66E1" w:rsidRPr="00405AAC" w:rsidRDefault="007E66E1" w:rsidP="00EB4541">
      <w:pPr>
        <w:pStyle w:val="codeCompact"/>
        <w:rPr>
          <w:sz w:val="14"/>
          <w:szCs w:val="14"/>
        </w:rPr>
      </w:pPr>
      <w:r w:rsidRPr="00405AAC">
        <w:rPr>
          <w:sz w:val="14"/>
          <w:szCs w:val="14"/>
        </w:rPr>
        <w:t xml:space="preserve">                    description = unStreamTokenizer.sval;</w:t>
      </w:r>
    </w:p>
    <w:p w14:paraId="3C55616C" w14:textId="77777777" w:rsidR="007E66E1" w:rsidRPr="00405AAC" w:rsidRDefault="007E66E1" w:rsidP="00EB4541">
      <w:pPr>
        <w:pStyle w:val="codeCompact"/>
        <w:rPr>
          <w:sz w:val="14"/>
          <w:szCs w:val="14"/>
        </w:rPr>
      </w:pPr>
      <w:r w:rsidRPr="00405AAC">
        <w:rPr>
          <w:sz w:val="14"/>
          <w:szCs w:val="14"/>
        </w:rPr>
        <w:t xml:space="preserve">                } else</w:t>
      </w:r>
    </w:p>
    <w:p w14:paraId="32874780" w14:textId="77777777" w:rsidR="007E66E1" w:rsidRPr="00405AAC" w:rsidRDefault="007E66E1" w:rsidP="00EB4541">
      <w:pPr>
        <w:pStyle w:val="codeCompact"/>
        <w:rPr>
          <w:sz w:val="14"/>
          <w:szCs w:val="14"/>
        </w:rPr>
      </w:pPr>
      <w:r w:rsidRPr="00405AAC">
        <w:rPr>
          <w:sz w:val="14"/>
          <w:szCs w:val="14"/>
        </w:rPr>
        <w:t xml:space="preserve">                {System.out.println("Le format du fichier est incorrect : description attendue"); System.exit(1);}</w:t>
      </w:r>
    </w:p>
    <w:p w14:paraId="0ACEB61F" w14:textId="77777777" w:rsidR="007E66E1" w:rsidRPr="00405AAC" w:rsidRDefault="007E66E1" w:rsidP="00EB4541">
      <w:pPr>
        <w:pStyle w:val="codeCompact"/>
        <w:rPr>
          <w:sz w:val="14"/>
          <w:szCs w:val="14"/>
        </w:rPr>
      </w:pPr>
      <w:r w:rsidRPr="00405AAC">
        <w:rPr>
          <w:sz w:val="14"/>
          <w:szCs w:val="14"/>
        </w:rPr>
        <w:t xml:space="preserve">                //Lecture du prixUnitaire</w:t>
      </w:r>
    </w:p>
    <w:p w14:paraId="372D74B7" w14:textId="77777777" w:rsidR="007E66E1" w:rsidRPr="00405AAC" w:rsidRDefault="007E66E1" w:rsidP="00EB4541">
      <w:pPr>
        <w:pStyle w:val="codeCompact"/>
        <w:rPr>
          <w:sz w:val="14"/>
          <w:szCs w:val="14"/>
        </w:rPr>
      </w:pPr>
      <w:r w:rsidRPr="00405AAC">
        <w:rPr>
          <w:sz w:val="14"/>
          <w:szCs w:val="14"/>
        </w:rPr>
        <w:t xml:space="preserve">                unStreamTokenizer.nextToken();</w:t>
      </w:r>
    </w:p>
    <w:p w14:paraId="65E365D2" w14:textId="77777777" w:rsidR="007E66E1" w:rsidRPr="00405AAC" w:rsidRDefault="007E66E1" w:rsidP="00EB4541">
      <w:pPr>
        <w:pStyle w:val="codeCompact"/>
        <w:rPr>
          <w:sz w:val="14"/>
          <w:szCs w:val="14"/>
        </w:rPr>
      </w:pPr>
      <w:r w:rsidRPr="00405AAC">
        <w:rPr>
          <w:sz w:val="14"/>
          <w:szCs w:val="14"/>
        </w:rPr>
        <w:t xml:space="preserve">                if(unStreamTokenizer.ttype == StreamTokenizer.TT_NUMBER){//Est-ce bien un nombre ?</w:t>
      </w:r>
    </w:p>
    <w:p w14:paraId="5FC62538" w14:textId="77777777" w:rsidR="007E66E1" w:rsidRPr="00405AAC" w:rsidRDefault="007E66E1" w:rsidP="00EB4541">
      <w:pPr>
        <w:pStyle w:val="codeCompact"/>
        <w:rPr>
          <w:sz w:val="14"/>
          <w:szCs w:val="14"/>
        </w:rPr>
      </w:pPr>
      <w:r w:rsidRPr="00405AAC">
        <w:rPr>
          <w:sz w:val="14"/>
          <w:szCs w:val="14"/>
        </w:rPr>
        <w:t xml:space="preserve">                    prixUnitaire = unStreamTokenizer.nval;</w:t>
      </w:r>
    </w:p>
    <w:p w14:paraId="4F8EBFD1" w14:textId="77777777" w:rsidR="007E66E1" w:rsidRPr="00405AAC" w:rsidRDefault="007E66E1" w:rsidP="00EB4541">
      <w:pPr>
        <w:pStyle w:val="codeCompact"/>
        <w:rPr>
          <w:sz w:val="14"/>
          <w:szCs w:val="14"/>
        </w:rPr>
      </w:pPr>
      <w:r w:rsidRPr="00405AAC">
        <w:rPr>
          <w:sz w:val="14"/>
          <w:szCs w:val="14"/>
        </w:rPr>
        <w:t xml:space="preserve">                } else</w:t>
      </w:r>
    </w:p>
    <w:p w14:paraId="32619309" w14:textId="77777777" w:rsidR="007E66E1" w:rsidRPr="00405AAC" w:rsidRDefault="007E66E1" w:rsidP="00EB4541">
      <w:pPr>
        <w:pStyle w:val="codeCompact"/>
        <w:rPr>
          <w:sz w:val="14"/>
          <w:szCs w:val="14"/>
        </w:rPr>
      </w:pPr>
      <w:r w:rsidRPr="00405AAC">
        <w:rPr>
          <w:sz w:val="14"/>
          <w:szCs w:val="14"/>
        </w:rPr>
        <w:t xml:space="preserve">                {System.out.println("Le format du fichier est incorrect : prix attendu"); System.exit(1);}</w:t>
      </w:r>
    </w:p>
    <w:p w14:paraId="64529F80" w14:textId="77777777" w:rsidR="007E66E1" w:rsidRPr="00405AAC" w:rsidRDefault="007E66E1" w:rsidP="00EB4541">
      <w:pPr>
        <w:pStyle w:val="codeCompact"/>
        <w:rPr>
          <w:sz w:val="14"/>
          <w:szCs w:val="14"/>
        </w:rPr>
      </w:pPr>
    </w:p>
    <w:p w14:paraId="50BDEC88" w14:textId="77777777" w:rsidR="007E66E1" w:rsidRPr="00405AAC" w:rsidRDefault="007E66E1" w:rsidP="00EB4541">
      <w:pPr>
        <w:pStyle w:val="codeCompact"/>
        <w:rPr>
          <w:sz w:val="14"/>
          <w:szCs w:val="14"/>
        </w:rPr>
      </w:pPr>
      <w:r w:rsidRPr="00405AAC">
        <w:rPr>
          <w:sz w:val="14"/>
          <w:szCs w:val="14"/>
        </w:rPr>
        <w:t xml:space="preserve">                //Création de l'objet Plant</w:t>
      </w:r>
    </w:p>
    <w:p w14:paraId="212800FD" w14:textId="77777777" w:rsidR="007E66E1" w:rsidRPr="00405AAC" w:rsidRDefault="007E66E1" w:rsidP="00EB4541">
      <w:pPr>
        <w:pStyle w:val="codeCompact"/>
        <w:rPr>
          <w:sz w:val="14"/>
          <w:szCs w:val="14"/>
        </w:rPr>
      </w:pPr>
      <w:r w:rsidRPr="00405AAC">
        <w:rPr>
          <w:sz w:val="14"/>
          <w:szCs w:val="14"/>
        </w:rPr>
        <w:t xml:space="preserve">                Plant unPlant = new Plant(noPlant, description, prixUnitaire);</w:t>
      </w:r>
    </w:p>
    <w:p w14:paraId="16BAACC0" w14:textId="77777777" w:rsidR="007E66E1" w:rsidRPr="00405AAC" w:rsidRDefault="007E66E1" w:rsidP="00EB4541">
      <w:pPr>
        <w:pStyle w:val="codeCompact"/>
        <w:rPr>
          <w:sz w:val="14"/>
          <w:szCs w:val="14"/>
        </w:rPr>
      </w:pPr>
      <w:r w:rsidRPr="00405AAC">
        <w:rPr>
          <w:sz w:val="14"/>
          <w:szCs w:val="14"/>
        </w:rPr>
        <w:t xml:space="preserve">                System.out.println(noPlant + " " + description + " " + prixUnitaire);</w:t>
      </w:r>
    </w:p>
    <w:p w14:paraId="1281F621" w14:textId="77777777" w:rsidR="007E66E1" w:rsidRPr="00405AAC" w:rsidRDefault="007E66E1" w:rsidP="00EB4541">
      <w:pPr>
        <w:pStyle w:val="codeCompact"/>
        <w:rPr>
          <w:sz w:val="14"/>
          <w:szCs w:val="14"/>
        </w:rPr>
      </w:pPr>
      <w:r w:rsidRPr="00405AAC">
        <w:rPr>
          <w:sz w:val="14"/>
          <w:szCs w:val="14"/>
        </w:rPr>
        <w:t xml:space="preserve">                vecteurDePlants.addElement(unPlant);</w:t>
      </w:r>
    </w:p>
    <w:p w14:paraId="1ECC0231" w14:textId="77777777" w:rsidR="007E66E1" w:rsidRPr="00405AAC" w:rsidRDefault="007E66E1" w:rsidP="00EB4541">
      <w:pPr>
        <w:pStyle w:val="codeCompact"/>
        <w:rPr>
          <w:sz w:val="14"/>
          <w:szCs w:val="14"/>
        </w:rPr>
      </w:pPr>
      <w:r w:rsidRPr="00405AAC">
        <w:rPr>
          <w:sz w:val="14"/>
          <w:szCs w:val="14"/>
        </w:rPr>
        <w:t xml:space="preserve">            }</w:t>
      </w:r>
    </w:p>
    <w:p w14:paraId="137CE01B" w14:textId="77777777" w:rsidR="007E66E1" w:rsidRPr="00405AAC" w:rsidRDefault="007E66E1" w:rsidP="00EB4541">
      <w:pPr>
        <w:pStyle w:val="codeCompact"/>
        <w:rPr>
          <w:sz w:val="14"/>
          <w:szCs w:val="14"/>
        </w:rPr>
      </w:pPr>
      <w:r w:rsidRPr="00405AAC">
        <w:rPr>
          <w:sz w:val="14"/>
          <w:szCs w:val="14"/>
        </w:rPr>
        <w:t xml:space="preserve">            unFichier.close();</w:t>
      </w:r>
    </w:p>
    <w:p w14:paraId="38AE182B" w14:textId="77777777" w:rsidR="007E66E1" w:rsidRPr="00405AAC" w:rsidRDefault="007E66E1" w:rsidP="00EB4541">
      <w:pPr>
        <w:pStyle w:val="codeCompact"/>
        <w:rPr>
          <w:sz w:val="14"/>
          <w:szCs w:val="14"/>
        </w:rPr>
      </w:pPr>
      <w:r w:rsidRPr="00405AAC">
        <w:rPr>
          <w:sz w:val="14"/>
          <w:szCs w:val="14"/>
        </w:rPr>
        <w:t xml:space="preserve">        }</w:t>
      </w:r>
    </w:p>
    <w:p w14:paraId="09E1F17B" w14:textId="77777777" w:rsidR="007E66E1" w:rsidRPr="00FF5E45" w:rsidRDefault="007E66E1" w:rsidP="00EB4541">
      <w:pPr>
        <w:pStyle w:val="codeCompact"/>
        <w:rPr>
          <w:sz w:val="14"/>
          <w:szCs w:val="14"/>
        </w:rPr>
      </w:pPr>
      <w:r w:rsidRPr="00405AAC">
        <w:rPr>
          <w:sz w:val="14"/>
          <w:szCs w:val="14"/>
        </w:rPr>
        <w:t xml:space="preserve">        </w:t>
      </w:r>
      <w:r w:rsidRPr="00FF5E45">
        <w:rPr>
          <w:sz w:val="14"/>
          <w:szCs w:val="14"/>
        </w:rPr>
        <w:t>catch (IOException e){</w:t>
      </w:r>
    </w:p>
    <w:p w14:paraId="3BF9B694" w14:textId="77777777" w:rsidR="007E66E1" w:rsidRPr="00FF5E45" w:rsidRDefault="007E66E1" w:rsidP="00EB4541">
      <w:pPr>
        <w:pStyle w:val="codeCompact"/>
        <w:rPr>
          <w:sz w:val="14"/>
          <w:szCs w:val="14"/>
        </w:rPr>
      </w:pPr>
      <w:r w:rsidRPr="00FF5E45">
        <w:rPr>
          <w:sz w:val="14"/>
          <w:szCs w:val="14"/>
        </w:rPr>
        <w:t xml:space="preserve">            System.err.println("Exception\n" + e.toString());</w:t>
      </w:r>
    </w:p>
    <w:p w14:paraId="75DE1CC3" w14:textId="77777777" w:rsidR="007E66E1" w:rsidRPr="00405AAC" w:rsidRDefault="007E66E1" w:rsidP="00EB4541">
      <w:pPr>
        <w:pStyle w:val="codeCompact"/>
        <w:rPr>
          <w:sz w:val="14"/>
          <w:szCs w:val="14"/>
          <w:lang w:val="fr-CA"/>
        </w:rPr>
      </w:pPr>
      <w:r w:rsidRPr="00FF5E45">
        <w:rPr>
          <w:sz w:val="14"/>
          <w:szCs w:val="14"/>
        </w:rPr>
        <w:t xml:space="preserve">        </w:t>
      </w:r>
      <w:r w:rsidRPr="00405AAC">
        <w:rPr>
          <w:sz w:val="14"/>
          <w:szCs w:val="14"/>
          <w:lang w:val="fr-CA"/>
        </w:rPr>
        <w:t>}</w:t>
      </w:r>
    </w:p>
    <w:p w14:paraId="65024C3D" w14:textId="77777777" w:rsidR="007E66E1" w:rsidRPr="00405AAC" w:rsidRDefault="007E66E1" w:rsidP="00EB4541">
      <w:pPr>
        <w:pStyle w:val="codeCompact"/>
        <w:rPr>
          <w:sz w:val="14"/>
          <w:szCs w:val="14"/>
          <w:lang w:val="fr-CA"/>
        </w:rPr>
      </w:pPr>
      <w:r w:rsidRPr="00405AAC">
        <w:rPr>
          <w:sz w:val="14"/>
          <w:szCs w:val="14"/>
          <w:lang w:val="fr-CA"/>
        </w:rPr>
        <w:t xml:space="preserve">    }</w:t>
      </w:r>
    </w:p>
    <w:p w14:paraId="2433B37A" w14:textId="77777777" w:rsidR="007E66E1" w:rsidRPr="00405AAC" w:rsidRDefault="007E66E1" w:rsidP="00EB4541">
      <w:pPr>
        <w:pStyle w:val="codeCompact"/>
        <w:rPr>
          <w:sz w:val="14"/>
          <w:szCs w:val="14"/>
          <w:lang w:val="fr-CA"/>
        </w:rPr>
      </w:pPr>
      <w:r w:rsidRPr="00405AAC">
        <w:rPr>
          <w:sz w:val="14"/>
          <w:szCs w:val="14"/>
          <w:lang w:val="fr-CA"/>
        </w:rPr>
        <w:t>}</w:t>
      </w:r>
    </w:p>
    <w:p w14:paraId="5206B26B" w14:textId="77777777" w:rsidR="00795C5E" w:rsidRPr="00A93F1C" w:rsidRDefault="00795C5E" w:rsidP="00795C5E">
      <w:pPr>
        <w:pStyle w:val="Corpsdetexte"/>
        <w:rPr>
          <w:lang w:val="fr-CA"/>
        </w:rPr>
      </w:pPr>
    </w:p>
    <w:p w14:paraId="68BAC74C" w14:textId="07E5FA75" w:rsidR="00795C5E" w:rsidRPr="00A93F1C" w:rsidRDefault="00795C5E" w:rsidP="00046EA0">
      <w:pPr>
        <w:pStyle w:val="codeCompact"/>
        <w:rPr>
          <w:sz w:val="16"/>
          <w:szCs w:val="16"/>
          <w:lang w:val="fr-CA"/>
        </w:rPr>
      </w:pPr>
      <w:r w:rsidRPr="00A93F1C">
        <w:rPr>
          <w:sz w:val="16"/>
          <w:szCs w:val="16"/>
          <w:lang w:val="fr-CA"/>
        </w:rPr>
        <w:t>public class Plant {</w:t>
      </w:r>
    </w:p>
    <w:p w14:paraId="607CB029" w14:textId="71936D87" w:rsidR="00795C5E" w:rsidRPr="00566B60" w:rsidRDefault="00795C5E" w:rsidP="00046EA0">
      <w:pPr>
        <w:pStyle w:val="codeCompact"/>
        <w:rPr>
          <w:sz w:val="16"/>
          <w:szCs w:val="16"/>
        </w:rPr>
      </w:pPr>
      <w:r w:rsidRPr="00DE4E6F">
        <w:rPr>
          <w:sz w:val="16"/>
          <w:szCs w:val="16"/>
          <w:lang w:val="fr-CA"/>
        </w:rPr>
        <w:t xml:space="preserve">    </w:t>
      </w:r>
      <w:r w:rsidRPr="00566B60">
        <w:rPr>
          <w:sz w:val="16"/>
          <w:szCs w:val="16"/>
        </w:rPr>
        <w:t>private int noPlant; //num</w:t>
      </w:r>
      <w:r w:rsidR="00DE4E6F" w:rsidRPr="00DE4E6F">
        <w:rPr>
          <w:sz w:val="16"/>
          <w:szCs w:val="16"/>
        </w:rPr>
        <w:t>é</w:t>
      </w:r>
      <w:r w:rsidRPr="00566B60">
        <w:rPr>
          <w:sz w:val="16"/>
          <w:szCs w:val="16"/>
        </w:rPr>
        <w:t>ro de catalogue du plant</w:t>
      </w:r>
    </w:p>
    <w:p w14:paraId="2A7EF0E8" w14:textId="77777777" w:rsidR="00795C5E" w:rsidRPr="00566B60" w:rsidRDefault="00795C5E" w:rsidP="00046EA0">
      <w:pPr>
        <w:pStyle w:val="codeCompact"/>
        <w:rPr>
          <w:sz w:val="16"/>
          <w:szCs w:val="16"/>
        </w:rPr>
      </w:pPr>
      <w:r w:rsidRPr="00566B60">
        <w:rPr>
          <w:sz w:val="16"/>
          <w:szCs w:val="16"/>
        </w:rPr>
        <w:t xml:space="preserve">    private String description; //description du plant</w:t>
      </w:r>
    </w:p>
    <w:p w14:paraId="62ECD037" w14:textId="77777777" w:rsidR="00795C5E" w:rsidRPr="00566B60" w:rsidRDefault="00795C5E" w:rsidP="00046EA0">
      <w:pPr>
        <w:pStyle w:val="codeCompact"/>
        <w:rPr>
          <w:sz w:val="16"/>
          <w:szCs w:val="16"/>
        </w:rPr>
      </w:pPr>
      <w:r w:rsidRPr="00566B60">
        <w:rPr>
          <w:sz w:val="16"/>
          <w:szCs w:val="16"/>
        </w:rPr>
        <w:t xml:space="preserve">    private double prixUnitaire; //prix unitaire du plant</w:t>
      </w:r>
    </w:p>
    <w:p w14:paraId="31FCC950" w14:textId="77777777" w:rsidR="00795C5E" w:rsidRPr="00566B60" w:rsidRDefault="00795C5E" w:rsidP="00046EA0">
      <w:pPr>
        <w:pStyle w:val="codeCompact"/>
        <w:rPr>
          <w:sz w:val="16"/>
          <w:szCs w:val="16"/>
        </w:rPr>
      </w:pPr>
    </w:p>
    <w:p w14:paraId="49C3DB27" w14:textId="77777777" w:rsidR="00795C5E" w:rsidRPr="00566B60" w:rsidRDefault="00795C5E" w:rsidP="00046EA0">
      <w:pPr>
        <w:pStyle w:val="codeCompact"/>
        <w:rPr>
          <w:sz w:val="16"/>
          <w:szCs w:val="16"/>
        </w:rPr>
      </w:pPr>
      <w:r w:rsidRPr="00566B60">
        <w:rPr>
          <w:sz w:val="16"/>
          <w:szCs w:val="16"/>
        </w:rPr>
        <w:t xml:space="preserve">    public Plant(int noPlant, String description, double prixUnitaire) {</w:t>
      </w:r>
    </w:p>
    <w:p w14:paraId="79BB3FE1" w14:textId="77777777" w:rsidR="00795C5E" w:rsidRPr="00566B60" w:rsidRDefault="00795C5E" w:rsidP="00046EA0">
      <w:pPr>
        <w:pStyle w:val="codeCompact"/>
        <w:rPr>
          <w:sz w:val="16"/>
          <w:szCs w:val="16"/>
        </w:rPr>
      </w:pPr>
      <w:r w:rsidRPr="00566B60">
        <w:rPr>
          <w:sz w:val="16"/>
          <w:szCs w:val="16"/>
        </w:rPr>
        <w:t xml:space="preserve">        this.noPlant = noPlant;</w:t>
      </w:r>
    </w:p>
    <w:p w14:paraId="1F8E9D57" w14:textId="77777777" w:rsidR="00795C5E" w:rsidRPr="00566B60" w:rsidRDefault="00795C5E" w:rsidP="00046EA0">
      <w:pPr>
        <w:pStyle w:val="codeCompact"/>
        <w:rPr>
          <w:sz w:val="16"/>
          <w:szCs w:val="16"/>
        </w:rPr>
      </w:pPr>
      <w:r w:rsidRPr="00566B60">
        <w:rPr>
          <w:sz w:val="16"/>
          <w:szCs w:val="16"/>
        </w:rPr>
        <w:t xml:space="preserve">        this.description = description;</w:t>
      </w:r>
    </w:p>
    <w:p w14:paraId="3D36DD29" w14:textId="77777777" w:rsidR="00795C5E" w:rsidRPr="00566B60" w:rsidRDefault="00795C5E" w:rsidP="00046EA0">
      <w:pPr>
        <w:pStyle w:val="codeCompact"/>
        <w:rPr>
          <w:sz w:val="16"/>
          <w:szCs w:val="16"/>
        </w:rPr>
      </w:pPr>
      <w:r w:rsidRPr="00566B60">
        <w:rPr>
          <w:sz w:val="16"/>
          <w:szCs w:val="16"/>
        </w:rPr>
        <w:t xml:space="preserve">        this.prixUnitaire = prixUnitaire;</w:t>
      </w:r>
    </w:p>
    <w:p w14:paraId="7CCF3D77" w14:textId="77777777" w:rsidR="00795C5E" w:rsidRPr="00566B60" w:rsidRDefault="00795C5E" w:rsidP="00046EA0">
      <w:pPr>
        <w:pStyle w:val="codeCompact"/>
        <w:rPr>
          <w:sz w:val="16"/>
          <w:szCs w:val="16"/>
        </w:rPr>
      </w:pPr>
      <w:r w:rsidRPr="00566B60">
        <w:rPr>
          <w:sz w:val="16"/>
          <w:szCs w:val="16"/>
        </w:rPr>
        <w:t xml:space="preserve">    }</w:t>
      </w:r>
    </w:p>
    <w:p w14:paraId="3575FAB0" w14:textId="77777777" w:rsidR="00795C5E" w:rsidRPr="00FF5E45" w:rsidRDefault="00795C5E" w:rsidP="00046EA0">
      <w:pPr>
        <w:pStyle w:val="codeCompact"/>
        <w:rPr>
          <w:sz w:val="16"/>
          <w:szCs w:val="16"/>
        </w:rPr>
      </w:pPr>
      <w:r w:rsidRPr="00566B60">
        <w:rPr>
          <w:sz w:val="16"/>
          <w:szCs w:val="16"/>
        </w:rPr>
        <w:t xml:space="preserve">    </w:t>
      </w:r>
      <w:r w:rsidRPr="00FF5E45">
        <w:rPr>
          <w:sz w:val="16"/>
          <w:szCs w:val="16"/>
        </w:rPr>
        <w:t>public void setNoPlant(int noPlant){this.noPlant = noPlant;}</w:t>
      </w:r>
    </w:p>
    <w:p w14:paraId="0A1F008A" w14:textId="77777777" w:rsidR="00795C5E" w:rsidRPr="00594A6E" w:rsidRDefault="00795C5E" w:rsidP="00046EA0">
      <w:pPr>
        <w:pStyle w:val="codeCompact"/>
        <w:rPr>
          <w:sz w:val="16"/>
          <w:szCs w:val="16"/>
        </w:rPr>
      </w:pPr>
      <w:r w:rsidRPr="00FF5E45">
        <w:rPr>
          <w:sz w:val="16"/>
          <w:szCs w:val="16"/>
        </w:rPr>
        <w:t xml:space="preserve">    </w:t>
      </w:r>
      <w:r w:rsidRPr="00594A6E">
        <w:rPr>
          <w:sz w:val="16"/>
          <w:szCs w:val="16"/>
        </w:rPr>
        <w:t>public int getNoPlant(){ return noPlant; }</w:t>
      </w:r>
    </w:p>
    <w:p w14:paraId="6264765D" w14:textId="77777777" w:rsidR="00795C5E" w:rsidRPr="00566B60" w:rsidRDefault="00795C5E" w:rsidP="00046EA0">
      <w:pPr>
        <w:pStyle w:val="codeCompact"/>
        <w:rPr>
          <w:sz w:val="16"/>
          <w:szCs w:val="16"/>
          <w:lang w:val="en-CA"/>
        </w:rPr>
      </w:pPr>
      <w:r w:rsidRPr="00594A6E">
        <w:rPr>
          <w:sz w:val="16"/>
          <w:szCs w:val="16"/>
        </w:rPr>
        <w:t xml:space="preserve">    </w:t>
      </w:r>
      <w:r w:rsidRPr="00566B60">
        <w:rPr>
          <w:sz w:val="16"/>
          <w:szCs w:val="16"/>
          <w:lang w:val="en-CA"/>
        </w:rPr>
        <w:t>public void setDescription(String description){this.description = description;}</w:t>
      </w:r>
    </w:p>
    <w:p w14:paraId="431DAB85" w14:textId="77777777" w:rsidR="00795C5E" w:rsidRPr="00566B60" w:rsidRDefault="00795C5E" w:rsidP="00046EA0">
      <w:pPr>
        <w:pStyle w:val="codeCompact"/>
        <w:rPr>
          <w:sz w:val="16"/>
          <w:szCs w:val="16"/>
          <w:lang w:val="en-CA"/>
        </w:rPr>
      </w:pPr>
      <w:r w:rsidRPr="00566B60">
        <w:rPr>
          <w:sz w:val="16"/>
          <w:szCs w:val="16"/>
          <w:lang w:val="en-CA"/>
        </w:rPr>
        <w:t xml:space="preserve">    public String getDescription(){ return description; }</w:t>
      </w:r>
    </w:p>
    <w:p w14:paraId="6449F012" w14:textId="77777777" w:rsidR="00795C5E" w:rsidRPr="00566B60" w:rsidRDefault="00795C5E" w:rsidP="00046EA0">
      <w:pPr>
        <w:pStyle w:val="codeCompact"/>
        <w:rPr>
          <w:sz w:val="16"/>
          <w:szCs w:val="16"/>
        </w:rPr>
      </w:pPr>
      <w:r w:rsidRPr="00566B60">
        <w:rPr>
          <w:sz w:val="16"/>
          <w:szCs w:val="16"/>
          <w:lang w:val="en-CA"/>
        </w:rPr>
        <w:t xml:space="preserve">    </w:t>
      </w:r>
      <w:r w:rsidRPr="00566B60">
        <w:rPr>
          <w:sz w:val="16"/>
          <w:szCs w:val="16"/>
        </w:rPr>
        <w:t>public void setPrixUnitaire(double prixUnitaire){this.prixUnitaire = prixUnitaire;}</w:t>
      </w:r>
    </w:p>
    <w:p w14:paraId="038BCBD1" w14:textId="77777777" w:rsidR="00795C5E" w:rsidRPr="00566B60" w:rsidRDefault="00795C5E" w:rsidP="00046EA0">
      <w:pPr>
        <w:pStyle w:val="codeCompact"/>
        <w:rPr>
          <w:sz w:val="16"/>
          <w:szCs w:val="16"/>
        </w:rPr>
      </w:pPr>
      <w:r w:rsidRPr="00566B60">
        <w:rPr>
          <w:sz w:val="16"/>
          <w:szCs w:val="16"/>
        </w:rPr>
        <w:lastRenderedPageBreak/>
        <w:t xml:space="preserve">    public double getPrixUnitaire(){ return prixUnitaire; }</w:t>
      </w:r>
    </w:p>
    <w:p w14:paraId="7B6FA4C8" w14:textId="08DBDA49" w:rsidR="00AF0482" w:rsidRPr="00DE4E6F" w:rsidRDefault="00795C5E" w:rsidP="00046EA0">
      <w:pPr>
        <w:pStyle w:val="codeCompact"/>
        <w:rPr>
          <w:sz w:val="16"/>
          <w:szCs w:val="16"/>
        </w:rPr>
      </w:pPr>
      <w:r w:rsidRPr="00566B60">
        <w:rPr>
          <w:sz w:val="16"/>
          <w:szCs w:val="16"/>
        </w:rPr>
        <w:t xml:space="preserve">    }</w:t>
      </w:r>
    </w:p>
    <w:p w14:paraId="55DDF411" w14:textId="77777777" w:rsidR="00566B60" w:rsidRDefault="00566B60" w:rsidP="007E66E1">
      <w:pPr>
        <w:pStyle w:val="Corpsdetexte"/>
      </w:pPr>
    </w:p>
    <w:p w14:paraId="6E7917B3" w14:textId="18D24641" w:rsidR="007E66E1" w:rsidRDefault="007E66E1" w:rsidP="007E66E1">
      <w:pPr>
        <w:pStyle w:val="Corpsdetexte"/>
      </w:pPr>
      <w:r>
        <w:t xml:space="preserve">La méthode </w:t>
      </w:r>
      <w:hyperlink r:id="rId550" w:anchor="nextToken--" w:history="1">
        <w:r w:rsidR="0055580B">
          <w:rPr>
            <w:rStyle w:val="Lienhypertexte"/>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22135E" w:rsidP="007E66E1">
      <w:pPr>
        <w:pStyle w:val="Corpsdetexte"/>
        <w:numPr>
          <w:ilvl w:val="0"/>
          <w:numId w:val="24"/>
        </w:numPr>
      </w:pPr>
      <w:hyperlink r:id="rId551" w:anchor="whitespaceChars-int-int-" w:history="1">
        <w:r w:rsidR="005E4129" w:rsidRPr="005E4129">
          <w:rPr>
            <w:rStyle w:val="Lienhypertexte"/>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22135E" w:rsidP="007E66E1">
      <w:pPr>
        <w:pStyle w:val="Corpsdetexte"/>
        <w:numPr>
          <w:ilvl w:val="0"/>
          <w:numId w:val="24"/>
        </w:numPr>
      </w:pPr>
      <w:hyperlink r:id="rId552" w:anchor="quoteChar-int-" w:history="1">
        <w:r w:rsidR="00CE206E">
          <w:rPr>
            <w:rStyle w:val="Lienhypertexte"/>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133"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Lienhypertexte"/>
          <w:i/>
        </w:rPr>
        <w:t>eX</w:t>
      </w:r>
      <w:r w:rsidRPr="00F94631">
        <w:rPr>
          <w:rStyle w:val="Lienhypertexte"/>
          <w:i/>
        </w:rPr>
        <w:t>tensible Markup Language</w:t>
      </w:r>
      <w:bookmarkEnd w:id="133"/>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134" w:name="_Toc16917474"/>
      <w:bookmarkStart w:id="135" w:name="_Toc10533539"/>
      <w:r>
        <w:t>Traitement d’un document XML avec SAX et DOM</w:t>
      </w:r>
      <w:bookmarkEnd w:id="134"/>
      <w:bookmarkEnd w:id="135"/>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549E11F8" w:rsidR="00275DCA" w:rsidRPr="00882539" w:rsidRDefault="0022135E" w:rsidP="004B5E78">
      <w:pPr>
        <w:pStyle w:val="Corpsdetexte"/>
        <w:rPr>
          <w:b/>
        </w:rPr>
      </w:pPr>
      <w:hyperlink r:id="rId553" w:history="1">
        <w:r w:rsidR="00280F83">
          <w:rPr>
            <w:rStyle w:val="Lienhypertexte"/>
            <w:rFonts w:ascii="Segoe UI" w:hAnsi="Segoe UI" w:cs="Segoe UI"/>
            <w:b/>
            <w:bCs/>
            <w:color w:val="0366D6"/>
          </w:rPr>
          <w:t>JavaPasAPas</w:t>
        </w:r>
      </w:hyperlink>
      <w:r w:rsidR="00280F83">
        <w:rPr>
          <w:rStyle w:val="separator"/>
          <w:rFonts w:ascii="Segoe UI" w:hAnsi="Segoe UI" w:cs="Segoe UI"/>
          <w:color w:val="586069"/>
        </w:rPr>
        <w:t>/</w:t>
      </w:r>
      <w:r w:rsidR="00280F83">
        <w:rPr>
          <w:rStyle w:val="lev"/>
          <w:rFonts w:ascii="Segoe UI" w:hAnsi="Segoe UI" w:cs="Segoe UI"/>
          <w:color w:val="24292E"/>
        </w:rPr>
        <w:t>Plants.xml</w:t>
      </w:r>
    </w:p>
    <w:p w14:paraId="7278B5C4" w14:textId="77777777" w:rsidR="004B5E78" w:rsidRPr="00F6622D" w:rsidRDefault="004B5E78" w:rsidP="007B6C50">
      <w:pPr>
        <w:pStyle w:val="codeCompact"/>
        <w:rPr>
          <w:sz w:val="16"/>
          <w:szCs w:val="16"/>
        </w:rPr>
      </w:pPr>
      <w:r w:rsidRPr="00C54B78">
        <w:rPr>
          <w:noProof/>
          <w:sz w:val="16"/>
          <w:szCs w:val="16"/>
          <w:lang w:val="fr-CA"/>
        </w:rPr>
        <w:lastRenderedPageBreak/>
        <w:t>&lt;?xml version="1.0" encoding="ISO-8859-1" standalone="yes"?&gt;</w:t>
      </w:r>
      <w:r w:rsidRPr="00C54B78">
        <w:rPr>
          <w:noProof/>
          <w:sz w:val="16"/>
          <w:szCs w:val="16"/>
          <w:lang w:val="fr-CA"/>
        </w:rPr>
        <w:cr/>
      </w:r>
      <w:r w:rsidRPr="00C54B78">
        <w:rPr>
          <w:noProof/>
          <w:sz w:val="16"/>
          <w:szCs w:val="16"/>
          <w:lang w:val="fr-CA"/>
        </w:rPr>
        <w:cr/>
      </w:r>
      <w:r w:rsidRPr="00F6622D">
        <w:rPr>
          <w:sz w:val="16"/>
          <w:szCs w:val="16"/>
        </w:rPr>
        <w:t>&lt;!DOCTYPE Catalogue [</w:t>
      </w:r>
      <w:r w:rsidRPr="00F6622D">
        <w:rPr>
          <w:sz w:val="16"/>
          <w:szCs w:val="16"/>
        </w:rPr>
        <w:cr/>
        <w:t xml:space="preserve">    &lt;!ELEMENT Catalogue (Plant+)&gt;</w:t>
      </w:r>
      <w:r w:rsidRPr="00F6622D">
        <w:rPr>
          <w:sz w:val="16"/>
          <w:szCs w:val="16"/>
        </w:rPr>
        <w:cr/>
        <w:t xml:space="preserve">    &lt;!ELEMENT Plant (noPlant,description,prixUnitaire)&gt;</w:t>
      </w:r>
    </w:p>
    <w:p w14:paraId="1BE21877" w14:textId="77777777" w:rsidR="004B5E78" w:rsidRPr="00F6622D" w:rsidRDefault="004B5E78" w:rsidP="007B6C50">
      <w:pPr>
        <w:pStyle w:val="codeCompact"/>
        <w:rPr>
          <w:sz w:val="16"/>
          <w:szCs w:val="16"/>
        </w:rPr>
      </w:pPr>
      <w:r w:rsidRPr="00F6622D">
        <w:rPr>
          <w:sz w:val="16"/>
          <w:szCs w:val="16"/>
        </w:rPr>
        <w:t xml:space="preserve">    &lt;!ELEMENT noPlant (#PCDATA)&gt;</w:t>
      </w:r>
    </w:p>
    <w:p w14:paraId="4BD1553C" w14:textId="77777777" w:rsidR="004B5E78" w:rsidRPr="00F6622D" w:rsidRDefault="004B5E78" w:rsidP="007B6C50">
      <w:pPr>
        <w:pStyle w:val="codeCompact"/>
        <w:rPr>
          <w:sz w:val="16"/>
          <w:szCs w:val="16"/>
        </w:rPr>
      </w:pPr>
      <w:r w:rsidRPr="00F6622D">
        <w:rPr>
          <w:sz w:val="16"/>
          <w:szCs w:val="16"/>
        </w:rPr>
        <w:t xml:space="preserve">    &lt;!ELEMENT description (#PCDATA)&gt;</w:t>
      </w:r>
    </w:p>
    <w:p w14:paraId="38BFCDFE" w14:textId="77777777" w:rsidR="004B5E78" w:rsidRPr="00F6622D" w:rsidRDefault="004B5E78" w:rsidP="007B6C50">
      <w:pPr>
        <w:pStyle w:val="codeCompact"/>
        <w:rPr>
          <w:sz w:val="16"/>
          <w:szCs w:val="16"/>
        </w:rPr>
      </w:pPr>
      <w:r w:rsidRPr="00F6622D">
        <w:rPr>
          <w:sz w:val="16"/>
          <w:szCs w:val="16"/>
        </w:rPr>
        <w:t xml:space="preserve">    &lt;!ELEMENT prixUnitaire (#PCDATA)&gt;</w:t>
      </w:r>
    </w:p>
    <w:p w14:paraId="314E5208" w14:textId="77777777" w:rsidR="004B5E78" w:rsidRPr="00F6622D" w:rsidRDefault="004B5E78" w:rsidP="007B6C50">
      <w:pPr>
        <w:pStyle w:val="codeCompact"/>
        <w:rPr>
          <w:sz w:val="16"/>
          <w:szCs w:val="16"/>
        </w:rPr>
      </w:pPr>
      <w:r w:rsidRPr="00F6622D">
        <w:rPr>
          <w:sz w:val="16"/>
          <w:szCs w:val="16"/>
        </w:rPr>
        <w:t>]&gt;</w:t>
      </w:r>
    </w:p>
    <w:p w14:paraId="24ADBEB2" w14:textId="77777777" w:rsidR="004B5E78" w:rsidRPr="00F6622D" w:rsidRDefault="004B5E78" w:rsidP="007B6C50">
      <w:pPr>
        <w:pStyle w:val="codeCompact"/>
        <w:rPr>
          <w:sz w:val="16"/>
          <w:szCs w:val="16"/>
        </w:rPr>
      </w:pPr>
    </w:p>
    <w:p w14:paraId="38797893" w14:textId="77777777" w:rsidR="004B5E78" w:rsidRPr="00F6622D" w:rsidRDefault="004B5E78" w:rsidP="007B6C50">
      <w:pPr>
        <w:pStyle w:val="codeCompact"/>
        <w:rPr>
          <w:sz w:val="16"/>
          <w:szCs w:val="16"/>
        </w:rPr>
      </w:pPr>
      <w:r w:rsidRPr="00F6622D">
        <w:rPr>
          <w:sz w:val="16"/>
          <w:szCs w:val="16"/>
        </w:rPr>
        <w:t>&lt;Catalogue&gt;</w:t>
      </w:r>
    </w:p>
    <w:p w14:paraId="271364F0" w14:textId="77777777" w:rsidR="004B5E78" w:rsidRPr="00F6622D" w:rsidRDefault="004B5E78" w:rsidP="007B6C50">
      <w:pPr>
        <w:pStyle w:val="codeCompact"/>
        <w:rPr>
          <w:sz w:val="16"/>
          <w:szCs w:val="16"/>
        </w:rPr>
      </w:pPr>
      <w:r w:rsidRPr="00F6622D">
        <w:rPr>
          <w:sz w:val="16"/>
          <w:szCs w:val="16"/>
        </w:rPr>
        <w:t xml:space="preserve">    &lt;Plant&gt;</w:t>
      </w:r>
    </w:p>
    <w:p w14:paraId="2E14143E" w14:textId="77777777" w:rsidR="004B5E78" w:rsidRPr="00F6622D" w:rsidRDefault="004B5E78" w:rsidP="007B6C50">
      <w:pPr>
        <w:pStyle w:val="codeCompact"/>
        <w:rPr>
          <w:sz w:val="16"/>
          <w:szCs w:val="16"/>
        </w:rPr>
      </w:pPr>
      <w:r w:rsidRPr="00F6622D">
        <w:rPr>
          <w:sz w:val="16"/>
          <w:szCs w:val="16"/>
        </w:rPr>
        <w:tab/>
        <w:t>&lt;noPlant&gt;10&lt;/noPlant&gt;</w:t>
      </w:r>
    </w:p>
    <w:p w14:paraId="53596C2F" w14:textId="77777777" w:rsidR="004B5E78" w:rsidRPr="00F6622D" w:rsidRDefault="004B5E78" w:rsidP="007B6C50">
      <w:pPr>
        <w:pStyle w:val="codeCompact"/>
        <w:rPr>
          <w:sz w:val="16"/>
          <w:szCs w:val="16"/>
        </w:rPr>
      </w:pPr>
      <w:r w:rsidRPr="00F6622D">
        <w:rPr>
          <w:sz w:val="16"/>
          <w:szCs w:val="16"/>
        </w:rPr>
        <w:tab/>
        <w:t>&lt;description&gt;Cèdre en boule&lt;/description&gt;</w:t>
      </w:r>
    </w:p>
    <w:p w14:paraId="289822DD" w14:textId="77777777" w:rsidR="004B5E78" w:rsidRPr="00F6622D" w:rsidRDefault="004B5E78" w:rsidP="007B6C50">
      <w:pPr>
        <w:pStyle w:val="codeCompact"/>
        <w:rPr>
          <w:sz w:val="16"/>
          <w:szCs w:val="16"/>
        </w:rPr>
      </w:pPr>
      <w:r w:rsidRPr="00F6622D">
        <w:rPr>
          <w:sz w:val="16"/>
          <w:szCs w:val="16"/>
        </w:rPr>
        <w:tab/>
        <w:t>&lt;prixUnitaire&gt;10.99&lt;/prixUnitaire&gt;</w:t>
      </w:r>
    </w:p>
    <w:p w14:paraId="6F7E3F51" w14:textId="77777777" w:rsidR="004B5E78" w:rsidRPr="00F6622D" w:rsidRDefault="004B5E78" w:rsidP="007B6C50">
      <w:pPr>
        <w:pStyle w:val="codeCompact"/>
        <w:rPr>
          <w:sz w:val="16"/>
          <w:szCs w:val="16"/>
        </w:rPr>
      </w:pPr>
      <w:r w:rsidRPr="00F6622D">
        <w:rPr>
          <w:sz w:val="16"/>
          <w:szCs w:val="16"/>
        </w:rPr>
        <w:t xml:space="preserve">    &lt;/Plant&gt;</w:t>
      </w:r>
    </w:p>
    <w:p w14:paraId="594FE7C2" w14:textId="77777777" w:rsidR="004B5E78" w:rsidRPr="00F6622D" w:rsidRDefault="004B5E78" w:rsidP="007B6C50">
      <w:pPr>
        <w:pStyle w:val="codeCompact"/>
        <w:rPr>
          <w:sz w:val="16"/>
          <w:szCs w:val="16"/>
        </w:rPr>
      </w:pPr>
      <w:r w:rsidRPr="00F6622D">
        <w:rPr>
          <w:sz w:val="16"/>
          <w:szCs w:val="16"/>
        </w:rPr>
        <w:t xml:space="preserve">    &lt;Plant&gt;</w:t>
      </w:r>
    </w:p>
    <w:p w14:paraId="697AD584" w14:textId="77777777" w:rsidR="004B5E78" w:rsidRPr="00F6622D" w:rsidRDefault="004B5E78" w:rsidP="007B6C50">
      <w:pPr>
        <w:pStyle w:val="codeCompact"/>
        <w:rPr>
          <w:sz w:val="16"/>
          <w:szCs w:val="16"/>
        </w:rPr>
      </w:pPr>
      <w:r w:rsidRPr="00F6622D">
        <w:rPr>
          <w:sz w:val="16"/>
          <w:szCs w:val="16"/>
        </w:rPr>
        <w:tab/>
        <w:t>&lt;noPlant&gt;20&lt;/noPlant&gt;</w:t>
      </w:r>
    </w:p>
    <w:p w14:paraId="285E1334" w14:textId="77777777" w:rsidR="004B5E78" w:rsidRPr="00F6622D" w:rsidRDefault="004B5E78" w:rsidP="007B6C50">
      <w:pPr>
        <w:pStyle w:val="codeCompact"/>
        <w:rPr>
          <w:sz w:val="16"/>
          <w:szCs w:val="16"/>
        </w:rPr>
      </w:pPr>
      <w:r w:rsidRPr="00F6622D">
        <w:rPr>
          <w:sz w:val="16"/>
          <w:szCs w:val="16"/>
        </w:rPr>
        <w:tab/>
        <w:t>&lt;description&gt;Sapin&lt;/description&gt;</w:t>
      </w:r>
    </w:p>
    <w:p w14:paraId="3C137B19" w14:textId="77777777" w:rsidR="004B5E78" w:rsidRPr="00F6622D" w:rsidRDefault="004B5E78" w:rsidP="007B6C50">
      <w:pPr>
        <w:pStyle w:val="codeCompact"/>
        <w:rPr>
          <w:sz w:val="16"/>
          <w:szCs w:val="16"/>
        </w:rPr>
      </w:pPr>
      <w:r w:rsidRPr="00F6622D">
        <w:rPr>
          <w:sz w:val="16"/>
          <w:szCs w:val="16"/>
        </w:rPr>
        <w:tab/>
        <w:t>&lt;prixUnitaire&gt;12.99&lt;/prixUnitaire&gt;</w:t>
      </w:r>
    </w:p>
    <w:p w14:paraId="52663351" w14:textId="77777777" w:rsidR="004B5E78" w:rsidRPr="00F6622D" w:rsidRDefault="004B5E78" w:rsidP="007B6C50">
      <w:pPr>
        <w:pStyle w:val="codeCompact"/>
        <w:rPr>
          <w:sz w:val="16"/>
          <w:szCs w:val="16"/>
        </w:rPr>
      </w:pPr>
      <w:r w:rsidRPr="00F6622D">
        <w:rPr>
          <w:sz w:val="16"/>
          <w:szCs w:val="16"/>
        </w:rPr>
        <w:t xml:space="preserve">    &lt;/Plant&gt;</w:t>
      </w:r>
    </w:p>
    <w:p w14:paraId="35CB7DF9" w14:textId="77777777" w:rsidR="004B5E78" w:rsidRPr="00F6622D" w:rsidRDefault="004B5E78" w:rsidP="007B6C50">
      <w:pPr>
        <w:pStyle w:val="codeCompact"/>
        <w:rPr>
          <w:sz w:val="16"/>
          <w:szCs w:val="16"/>
        </w:rPr>
      </w:pPr>
      <w:r w:rsidRPr="00F6622D">
        <w:rPr>
          <w:sz w:val="16"/>
          <w:szCs w:val="16"/>
        </w:rPr>
        <w:t xml:space="preserve">    &lt;Plant&gt;</w:t>
      </w:r>
    </w:p>
    <w:p w14:paraId="5AAC813D" w14:textId="77777777" w:rsidR="004B5E78" w:rsidRPr="00F6622D" w:rsidRDefault="004B5E78" w:rsidP="007B6C50">
      <w:pPr>
        <w:pStyle w:val="codeCompact"/>
        <w:rPr>
          <w:sz w:val="16"/>
          <w:szCs w:val="16"/>
        </w:rPr>
      </w:pPr>
      <w:r w:rsidRPr="00F6622D">
        <w:rPr>
          <w:sz w:val="16"/>
          <w:szCs w:val="16"/>
        </w:rPr>
        <w:tab/>
        <w:t>&lt;noPlant&gt;40&lt;/noPlant&gt;</w:t>
      </w:r>
    </w:p>
    <w:p w14:paraId="26E6DB73" w14:textId="77777777" w:rsidR="004B5E78" w:rsidRPr="00F6622D" w:rsidRDefault="004B5E78" w:rsidP="007B6C50">
      <w:pPr>
        <w:pStyle w:val="codeCompact"/>
        <w:rPr>
          <w:sz w:val="16"/>
          <w:szCs w:val="16"/>
        </w:rPr>
      </w:pPr>
      <w:r w:rsidRPr="00F6622D">
        <w:rPr>
          <w:sz w:val="16"/>
          <w:szCs w:val="16"/>
        </w:rPr>
        <w:tab/>
        <w:t>&lt;description&gt;Epinette bleue&lt;/description&gt;</w:t>
      </w:r>
    </w:p>
    <w:p w14:paraId="017D9FE6" w14:textId="77777777" w:rsidR="004B5E78" w:rsidRPr="00F6622D" w:rsidRDefault="004B5E78" w:rsidP="007B6C50">
      <w:pPr>
        <w:pStyle w:val="codeCompact"/>
        <w:rPr>
          <w:sz w:val="16"/>
          <w:szCs w:val="16"/>
        </w:rPr>
      </w:pPr>
      <w:r w:rsidRPr="00F6622D">
        <w:rPr>
          <w:sz w:val="16"/>
          <w:szCs w:val="16"/>
        </w:rPr>
        <w:tab/>
        <w:t>&lt;prixUnitaire&gt;25.99&lt;/prixUnitaire&gt;</w:t>
      </w:r>
    </w:p>
    <w:p w14:paraId="4B6BFB38" w14:textId="77777777" w:rsidR="004B5E78" w:rsidRPr="00F6622D" w:rsidRDefault="004B5E78" w:rsidP="007B6C50">
      <w:pPr>
        <w:pStyle w:val="codeCompact"/>
        <w:rPr>
          <w:sz w:val="16"/>
          <w:szCs w:val="16"/>
        </w:rPr>
      </w:pPr>
      <w:r w:rsidRPr="00F6622D">
        <w:rPr>
          <w:sz w:val="16"/>
          <w:szCs w:val="16"/>
        </w:rPr>
        <w:t xml:space="preserve">    &lt;/Plant&gt;</w:t>
      </w:r>
    </w:p>
    <w:p w14:paraId="089163D2" w14:textId="77777777" w:rsidR="004B5E78" w:rsidRPr="00F6622D" w:rsidRDefault="004B5E78" w:rsidP="007B6C50">
      <w:pPr>
        <w:pStyle w:val="codeCompact"/>
        <w:rPr>
          <w:sz w:val="16"/>
          <w:szCs w:val="16"/>
        </w:rPr>
      </w:pPr>
      <w:r w:rsidRPr="00F6622D">
        <w:rPr>
          <w:sz w:val="16"/>
          <w:szCs w:val="16"/>
        </w:rPr>
        <w:t xml:space="preserve">    &lt;Plant&gt;</w:t>
      </w:r>
    </w:p>
    <w:p w14:paraId="4CAF3160" w14:textId="77777777" w:rsidR="004B5E78" w:rsidRPr="00F6622D" w:rsidRDefault="004B5E78" w:rsidP="007B6C50">
      <w:pPr>
        <w:pStyle w:val="codeCompact"/>
        <w:rPr>
          <w:sz w:val="16"/>
          <w:szCs w:val="16"/>
        </w:rPr>
      </w:pPr>
      <w:r w:rsidRPr="00F6622D">
        <w:rPr>
          <w:sz w:val="16"/>
          <w:szCs w:val="16"/>
        </w:rPr>
        <w:tab/>
        <w:t>&lt;noPlant&gt;50&lt;/noPlant&gt;</w:t>
      </w:r>
    </w:p>
    <w:p w14:paraId="780611A7" w14:textId="77777777" w:rsidR="004B5E78" w:rsidRPr="00F6622D" w:rsidRDefault="004B5E78" w:rsidP="007B6C50">
      <w:pPr>
        <w:pStyle w:val="codeCompact"/>
        <w:rPr>
          <w:sz w:val="16"/>
          <w:szCs w:val="16"/>
        </w:rPr>
      </w:pPr>
      <w:r w:rsidRPr="00F6622D">
        <w:rPr>
          <w:sz w:val="16"/>
          <w:szCs w:val="16"/>
        </w:rPr>
        <w:tab/>
        <w:t>&lt;description&gt;Chêne&lt;/description&gt;</w:t>
      </w:r>
    </w:p>
    <w:p w14:paraId="1BE03572" w14:textId="77777777" w:rsidR="004B5E78" w:rsidRPr="00F6622D" w:rsidRDefault="004B5E78" w:rsidP="007B6C50">
      <w:pPr>
        <w:pStyle w:val="codeCompact"/>
        <w:rPr>
          <w:sz w:val="16"/>
          <w:szCs w:val="16"/>
        </w:rPr>
      </w:pPr>
      <w:r w:rsidRPr="00F6622D">
        <w:rPr>
          <w:sz w:val="16"/>
          <w:szCs w:val="16"/>
        </w:rPr>
        <w:tab/>
        <w:t>&lt;prixUnitaire&gt;22.99&lt;/prixUnitaire&gt;</w:t>
      </w:r>
    </w:p>
    <w:p w14:paraId="036F20F9" w14:textId="77777777" w:rsidR="004B5E78" w:rsidRPr="00F6622D" w:rsidRDefault="004B5E78" w:rsidP="007B6C50">
      <w:pPr>
        <w:pStyle w:val="codeCompact"/>
        <w:rPr>
          <w:sz w:val="16"/>
          <w:szCs w:val="16"/>
        </w:rPr>
      </w:pPr>
      <w:r w:rsidRPr="00F6622D">
        <w:rPr>
          <w:sz w:val="16"/>
          <w:szCs w:val="16"/>
        </w:rPr>
        <w:t xml:space="preserve">    &lt;/Plant&gt;</w:t>
      </w:r>
    </w:p>
    <w:p w14:paraId="595099AB" w14:textId="77777777" w:rsidR="004B5E78" w:rsidRPr="00F6622D" w:rsidRDefault="004B5E78" w:rsidP="007B6C50">
      <w:pPr>
        <w:pStyle w:val="codeCompact"/>
        <w:rPr>
          <w:sz w:val="16"/>
          <w:szCs w:val="16"/>
        </w:rPr>
      </w:pPr>
      <w:r w:rsidRPr="00F6622D">
        <w:rPr>
          <w:sz w:val="16"/>
          <w:szCs w:val="16"/>
        </w:rPr>
        <w:t xml:space="preserve">    &lt;Plant&gt;</w:t>
      </w:r>
    </w:p>
    <w:p w14:paraId="04240B38" w14:textId="77777777" w:rsidR="004B5E78" w:rsidRPr="00F6622D" w:rsidRDefault="004B5E78" w:rsidP="007B6C50">
      <w:pPr>
        <w:pStyle w:val="codeCompact"/>
        <w:rPr>
          <w:sz w:val="16"/>
          <w:szCs w:val="16"/>
        </w:rPr>
      </w:pPr>
      <w:r w:rsidRPr="00F6622D">
        <w:rPr>
          <w:sz w:val="16"/>
          <w:szCs w:val="16"/>
        </w:rPr>
        <w:tab/>
        <w:t>&lt;noPlant&gt;60&lt;/noPlant&gt;</w:t>
      </w:r>
    </w:p>
    <w:p w14:paraId="75CF0B81" w14:textId="77777777" w:rsidR="004B5E78" w:rsidRPr="00F6622D" w:rsidRDefault="004B5E78" w:rsidP="007B6C50">
      <w:pPr>
        <w:pStyle w:val="codeCompact"/>
        <w:rPr>
          <w:sz w:val="16"/>
          <w:szCs w:val="16"/>
        </w:rPr>
      </w:pPr>
      <w:r w:rsidRPr="00F6622D">
        <w:rPr>
          <w:sz w:val="16"/>
          <w:szCs w:val="16"/>
        </w:rPr>
        <w:tab/>
        <w:t>&lt;description&gt;Erable argenté&lt;/description&gt;</w:t>
      </w:r>
    </w:p>
    <w:p w14:paraId="22F93B7E" w14:textId="77777777" w:rsidR="004B5E78" w:rsidRPr="00F6622D" w:rsidRDefault="004B5E78" w:rsidP="007B6C50">
      <w:pPr>
        <w:pStyle w:val="codeCompact"/>
        <w:rPr>
          <w:sz w:val="16"/>
          <w:szCs w:val="16"/>
        </w:rPr>
      </w:pPr>
      <w:r w:rsidRPr="00F6622D">
        <w:rPr>
          <w:sz w:val="16"/>
          <w:szCs w:val="16"/>
        </w:rPr>
        <w:tab/>
        <w:t>&lt;prixUnitaire&gt;15.99&lt;/prixUnitaire&gt;</w:t>
      </w:r>
    </w:p>
    <w:p w14:paraId="4E6C0C57" w14:textId="77777777" w:rsidR="004B5E78" w:rsidRPr="00F6622D" w:rsidRDefault="004B5E78" w:rsidP="007B6C50">
      <w:pPr>
        <w:pStyle w:val="codeCompact"/>
        <w:rPr>
          <w:sz w:val="16"/>
          <w:szCs w:val="16"/>
        </w:rPr>
      </w:pPr>
      <w:r w:rsidRPr="00F6622D">
        <w:rPr>
          <w:sz w:val="16"/>
          <w:szCs w:val="16"/>
        </w:rPr>
        <w:t xml:space="preserve">    &lt;/Plant&gt;</w:t>
      </w:r>
    </w:p>
    <w:p w14:paraId="22224EF5" w14:textId="77777777" w:rsidR="004B5E78" w:rsidRPr="00F6622D" w:rsidRDefault="004B5E78" w:rsidP="007B6C50">
      <w:pPr>
        <w:pStyle w:val="codeCompact"/>
        <w:rPr>
          <w:sz w:val="16"/>
          <w:szCs w:val="16"/>
        </w:rPr>
      </w:pPr>
      <w:r w:rsidRPr="00F6622D">
        <w:rPr>
          <w:sz w:val="16"/>
          <w:szCs w:val="16"/>
        </w:rPr>
        <w:t xml:space="preserve">    &lt;Plant&gt;</w:t>
      </w:r>
    </w:p>
    <w:p w14:paraId="193BCF51" w14:textId="77777777" w:rsidR="004B5E78" w:rsidRPr="00F6622D" w:rsidRDefault="004B5E78" w:rsidP="007B6C50">
      <w:pPr>
        <w:pStyle w:val="codeCompact"/>
        <w:rPr>
          <w:sz w:val="16"/>
          <w:szCs w:val="16"/>
        </w:rPr>
      </w:pPr>
      <w:r w:rsidRPr="00F6622D">
        <w:rPr>
          <w:sz w:val="16"/>
          <w:szCs w:val="16"/>
        </w:rPr>
        <w:tab/>
        <w:t>&lt;noPlant&gt;70&lt;/noPlant&gt;</w:t>
      </w:r>
    </w:p>
    <w:p w14:paraId="268D26C0" w14:textId="77777777" w:rsidR="004B5E78" w:rsidRPr="00F6622D" w:rsidRDefault="004B5E78" w:rsidP="007B6C50">
      <w:pPr>
        <w:pStyle w:val="codeCompact"/>
        <w:rPr>
          <w:sz w:val="16"/>
          <w:szCs w:val="16"/>
        </w:rPr>
      </w:pPr>
      <w:r w:rsidRPr="00F6622D">
        <w:rPr>
          <w:sz w:val="16"/>
          <w:szCs w:val="16"/>
        </w:rPr>
        <w:tab/>
        <w:t>&lt;description&gt;Erable argenté&lt;/description&gt;</w:t>
      </w:r>
    </w:p>
    <w:p w14:paraId="101462CD" w14:textId="77777777" w:rsidR="004B5E78" w:rsidRPr="00F6622D" w:rsidRDefault="004B5E78" w:rsidP="007B6C50">
      <w:pPr>
        <w:pStyle w:val="codeCompact"/>
        <w:rPr>
          <w:sz w:val="16"/>
          <w:szCs w:val="16"/>
        </w:rPr>
      </w:pPr>
      <w:r w:rsidRPr="00F6622D">
        <w:rPr>
          <w:sz w:val="16"/>
          <w:szCs w:val="16"/>
        </w:rPr>
        <w:tab/>
        <w:t>&lt;prixUnitaire&gt;15.99&lt;/prixUnitaire&gt;</w:t>
      </w:r>
    </w:p>
    <w:p w14:paraId="791F1E26" w14:textId="77777777" w:rsidR="004B5E78" w:rsidRPr="00F6622D" w:rsidRDefault="004B5E78" w:rsidP="007B6C50">
      <w:pPr>
        <w:pStyle w:val="codeCompact"/>
        <w:rPr>
          <w:sz w:val="16"/>
          <w:szCs w:val="16"/>
        </w:rPr>
      </w:pPr>
      <w:r w:rsidRPr="00F6622D">
        <w:rPr>
          <w:sz w:val="16"/>
          <w:szCs w:val="16"/>
        </w:rPr>
        <w:t xml:space="preserve">    &lt;/Plant&gt;</w:t>
      </w:r>
    </w:p>
    <w:p w14:paraId="39D4832D" w14:textId="77777777" w:rsidR="004B5E78" w:rsidRPr="00F6622D" w:rsidRDefault="004B5E78" w:rsidP="007B6C50">
      <w:pPr>
        <w:pStyle w:val="codeCompact"/>
        <w:rPr>
          <w:sz w:val="16"/>
          <w:szCs w:val="16"/>
        </w:rPr>
      </w:pPr>
      <w:r w:rsidRPr="00F6622D">
        <w:rPr>
          <w:sz w:val="16"/>
          <w:szCs w:val="16"/>
        </w:rPr>
        <w:t xml:space="preserve">    &lt;Plant&gt;</w:t>
      </w:r>
    </w:p>
    <w:p w14:paraId="28B93A6D" w14:textId="77777777" w:rsidR="004B5E78" w:rsidRPr="00F6622D" w:rsidRDefault="004B5E78" w:rsidP="007B6C50">
      <w:pPr>
        <w:pStyle w:val="codeCompact"/>
        <w:rPr>
          <w:sz w:val="16"/>
          <w:szCs w:val="16"/>
        </w:rPr>
      </w:pPr>
      <w:r w:rsidRPr="00F6622D">
        <w:rPr>
          <w:sz w:val="16"/>
          <w:szCs w:val="16"/>
        </w:rPr>
        <w:tab/>
        <w:t>&lt;noPlant&gt;80&lt;/noPlant&gt;</w:t>
      </w:r>
    </w:p>
    <w:p w14:paraId="650342B5" w14:textId="77777777" w:rsidR="004B5E78" w:rsidRPr="00F6622D" w:rsidRDefault="004B5E78" w:rsidP="007B6C50">
      <w:pPr>
        <w:pStyle w:val="codeCompact"/>
        <w:rPr>
          <w:sz w:val="16"/>
          <w:szCs w:val="16"/>
        </w:rPr>
      </w:pPr>
      <w:r w:rsidRPr="00F6622D">
        <w:rPr>
          <w:sz w:val="16"/>
          <w:szCs w:val="16"/>
        </w:rPr>
        <w:tab/>
        <w:t>&lt;description&gt;Herbe à puce&lt;/description&gt;</w:t>
      </w:r>
    </w:p>
    <w:p w14:paraId="49231529" w14:textId="77777777" w:rsidR="004B5E78" w:rsidRPr="00F6622D" w:rsidRDefault="004B5E78" w:rsidP="007B6C50">
      <w:pPr>
        <w:pStyle w:val="codeCompact"/>
        <w:rPr>
          <w:sz w:val="16"/>
          <w:szCs w:val="16"/>
        </w:rPr>
      </w:pPr>
      <w:r w:rsidRPr="00F6622D">
        <w:rPr>
          <w:sz w:val="16"/>
          <w:szCs w:val="16"/>
        </w:rPr>
        <w:tab/>
        <w:t>&lt;prixUnitaire&gt;10.99&lt;/prixUnitaire&gt;</w:t>
      </w:r>
    </w:p>
    <w:p w14:paraId="61EFA5F3" w14:textId="77777777" w:rsidR="004B5E78" w:rsidRPr="00F6622D" w:rsidRDefault="004B5E78" w:rsidP="007B6C50">
      <w:pPr>
        <w:pStyle w:val="codeCompact"/>
        <w:rPr>
          <w:sz w:val="16"/>
          <w:szCs w:val="16"/>
        </w:rPr>
      </w:pPr>
      <w:r w:rsidRPr="00F6622D">
        <w:rPr>
          <w:sz w:val="16"/>
          <w:szCs w:val="16"/>
        </w:rPr>
        <w:t xml:space="preserve">    &lt;/Plant&gt;</w:t>
      </w:r>
    </w:p>
    <w:p w14:paraId="41BE563C" w14:textId="77777777" w:rsidR="004B5E78" w:rsidRPr="00F6622D" w:rsidRDefault="004B5E78" w:rsidP="007B6C50">
      <w:pPr>
        <w:pStyle w:val="codeCompact"/>
        <w:rPr>
          <w:sz w:val="16"/>
          <w:szCs w:val="16"/>
        </w:rPr>
      </w:pPr>
      <w:r w:rsidRPr="00F6622D">
        <w:rPr>
          <w:sz w:val="16"/>
          <w:szCs w:val="16"/>
        </w:rPr>
        <w:t xml:space="preserve">    &lt;Plant&gt;</w:t>
      </w:r>
    </w:p>
    <w:p w14:paraId="3DFF1869" w14:textId="77777777" w:rsidR="004B5E78" w:rsidRPr="00F6622D" w:rsidRDefault="004B5E78" w:rsidP="007B6C50">
      <w:pPr>
        <w:pStyle w:val="codeCompact"/>
        <w:rPr>
          <w:sz w:val="16"/>
          <w:szCs w:val="16"/>
        </w:rPr>
      </w:pPr>
      <w:r w:rsidRPr="00F6622D">
        <w:rPr>
          <w:sz w:val="16"/>
          <w:szCs w:val="16"/>
        </w:rPr>
        <w:tab/>
        <w:t>&lt;noPlant&gt;81&lt;/noPlant&gt;</w:t>
      </w:r>
    </w:p>
    <w:p w14:paraId="7E583B19" w14:textId="77777777" w:rsidR="004B5E78" w:rsidRPr="00F6622D" w:rsidRDefault="004B5E78" w:rsidP="007B6C50">
      <w:pPr>
        <w:pStyle w:val="codeCompact"/>
        <w:rPr>
          <w:sz w:val="16"/>
          <w:szCs w:val="16"/>
        </w:rPr>
      </w:pPr>
      <w:r w:rsidRPr="00F6622D">
        <w:rPr>
          <w:sz w:val="16"/>
          <w:szCs w:val="16"/>
        </w:rPr>
        <w:tab/>
        <w:t>&lt;description&gt;Catalpa&lt;/description&gt;</w:t>
      </w:r>
    </w:p>
    <w:p w14:paraId="19E02ED0" w14:textId="77777777" w:rsidR="004B5E78" w:rsidRPr="00F6622D" w:rsidRDefault="004B5E78" w:rsidP="007B6C50">
      <w:pPr>
        <w:pStyle w:val="codeCompact"/>
        <w:rPr>
          <w:sz w:val="16"/>
          <w:szCs w:val="16"/>
        </w:rPr>
      </w:pPr>
      <w:r w:rsidRPr="00F6622D">
        <w:rPr>
          <w:sz w:val="16"/>
          <w:szCs w:val="16"/>
        </w:rPr>
        <w:tab/>
        <w:t>&lt;prixUnitaire&gt;25.99&lt;/prixUnitaire&gt;</w:t>
      </w:r>
    </w:p>
    <w:p w14:paraId="48709770" w14:textId="77777777" w:rsidR="004B5E78" w:rsidRPr="00F6622D" w:rsidRDefault="004B5E78" w:rsidP="007B6C50">
      <w:pPr>
        <w:pStyle w:val="codeCompact"/>
        <w:rPr>
          <w:sz w:val="16"/>
          <w:szCs w:val="16"/>
        </w:rPr>
      </w:pPr>
      <w:r w:rsidRPr="00F6622D">
        <w:rPr>
          <w:sz w:val="16"/>
          <w:szCs w:val="16"/>
        </w:rPr>
        <w:t xml:space="preserve">    &lt;/Plant&gt;</w:t>
      </w:r>
    </w:p>
    <w:p w14:paraId="226E6E2B" w14:textId="77777777" w:rsidR="004B5E78" w:rsidRPr="00F6622D" w:rsidRDefault="004B5E78" w:rsidP="007B6C50">
      <w:pPr>
        <w:pStyle w:val="codeCompact"/>
        <w:rPr>
          <w:sz w:val="16"/>
          <w:szCs w:val="16"/>
        </w:rPr>
      </w:pPr>
      <w:r w:rsidRPr="00F6622D">
        <w:rPr>
          <w:sz w:val="16"/>
          <w:szCs w:val="16"/>
        </w:rPr>
        <w:t xml:space="preserve">    &lt;Plant&gt;</w:t>
      </w:r>
    </w:p>
    <w:p w14:paraId="0185303B" w14:textId="77777777" w:rsidR="004B5E78" w:rsidRPr="00F6622D" w:rsidRDefault="004B5E78" w:rsidP="007B6C50">
      <w:pPr>
        <w:pStyle w:val="codeCompact"/>
        <w:rPr>
          <w:sz w:val="16"/>
          <w:szCs w:val="16"/>
        </w:rPr>
      </w:pPr>
      <w:r w:rsidRPr="00F6622D">
        <w:rPr>
          <w:sz w:val="16"/>
          <w:szCs w:val="16"/>
        </w:rPr>
        <w:tab/>
        <w:t>&lt;noPlant&gt;90&lt;/noPlant&gt;</w:t>
      </w:r>
    </w:p>
    <w:p w14:paraId="6D97FB48" w14:textId="77777777" w:rsidR="004B5E78" w:rsidRPr="00F6622D" w:rsidRDefault="004B5E78" w:rsidP="007B6C50">
      <w:pPr>
        <w:pStyle w:val="codeCompact"/>
        <w:rPr>
          <w:sz w:val="16"/>
          <w:szCs w:val="16"/>
        </w:rPr>
      </w:pPr>
      <w:r w:rsidRPr="00F6622D">
        <w:rPr>
          <w:sz w:val="16"/>
          <w:szCs w:val="16"/>
        </w:rPr>
        <w:tab/>
        <w:t>&lt;description&gt;Pommier&lt;/description&gt;</w:t>
      </w:r>
    </w:p>
    <w:p w14:paraId="7A8FEDAB" w14:textId="77777777" w:rsidR="004B5E78" w:rsidRPr="00F6622D" w:rsidRDefault="004B5E78" w:rsidP="007B6C50">
      <w:pPr>
        <w:pStyle w:val="codeCompact"/>
        <w:rPr>
          <w:sz w:val="16"/>
          <w:szCs w:val="16"/>
        </w:rPr>
      </w:pPr>
      <w:r w:rsidRPr="00F6622D">
        <w:rPr>
          <w:sz w:val="16"/>
          <w:szCs w:val="16"/>
        </w:rPr>
        <w:tab/>
        <w:t>&lt;prixUnitaire&gt;25.99&lt;/prixUnitaire&gt;</w:t>
      </w:r>
    </w:p>
    <w:p w14:paraId="7E9DAFE1" w14:textId="77777777" w:rsidR="004B5E78" w:rsidRPr="00F6622D" w:rsidRDefault="004B5E78" w:rsidP="007B6C50">
      <w:pPr>
        <w:pStyle w:val="codeCompact"/>
        <w:rPr>
          <w:sz w:val="16"/>
          <w:szCs w:val="16"/>
        </w:rPr>
      </w:pPr>
      <w:r w:rsidRPr="00F6622D">
        <w:rPr>
          <w:sz w:val="16"/>
          <w:szCs w:val="16"/>
        </w:rPr>
        <w:t xml:space="preserve">    &lt;/Plant&gt;</w:t>
      </w:r>
    </w:p>
    <w:p w14:paraId="02714733" w14:textId="77777777" w:rsidR="004B5E78" w:rsidRPr="00F6622D" w:rsidRDefault="004B5E78" w:rsidP="007B6C50">
      <w:pPr>
        <w:pStyle w:val="codeCompact"/>
        <w:rPr>
          <w:sz w:val="16"/>
          <w:szCs w:val="16"/>
        </w:rPr>
      </w:pPr>
      <w:r w:rsidRPr="00F6622D">
        <w:rPr>
          <w:sz w:val="16"/>
          <w:szCs w:val="16"/>
        </w:rPr>
        <w:t xml:space="preserve">    &lt;Plant&gt;</w:t>
      </w:r>
    </w:p>
    <w:p w14:paraId="4EC517C3" w14:textId="77777777" w:rsidR="004B5E78" w:rsidRPr="00F6622D" w:rsidRDefault="004B5E78" w:rsidP="007B6C50">
      <w:pPr>
        <w:pStyle w:val="codeCompact"/>
        <w:rPr>
          <w:sz w:val="16"/>
          <w:szCs w:val="16"/>
        </w:rPr>
      </w:pPr>
      <w:r w:rsidRPr="00F6622D">
        <w:rPr>
          <w:sz w:val="16"/>
          <w:szCs w:val="16"/>
        </w:rPr>
        <w:tab/>
        <w:t>&lt;noPlant&gt;95&lt;/noPlant&gt;</w:t>
      </w:r>
    </w:p>
    <w:p w14:paraId="7A2D826F" w14:textId="77777777" w:rsidR="004B5E78" w:rsidRPr="00F6622D" w:rsidRDefault="004B5E78" w:rsidP="007B6C50">
      <w:pPr>
        <w:pStyle w:val="codeCompact"/>
        <w:rPr>
          <w:sz w:val="16"/>
          <w:szCs w:val="16"/>
        </w:rPr>
      </w:pPr>
      <w:r w:rsidRPr="00F6622D">
        <w:rPr>
          <w:sz w:val="16"/>
          <w:szCs w:val="16"/>
        </w:rPr>
        <w:tab/>
        <w:t>&lt;description&gt;Génévrier&lt;/description&gt;</w:t>
      </w:r>
    </w:p>
    <w:p w14:paraId="3EF1D110" w14:textId="77777777" w:rsidR="004B5E78" w:rsidRPr="00F6622D" w:rsidRDefault="004B5E78" w:rsidP="007B6C50">
      <w:pPr>
        <w:pStyle w:val="codeCompact"/>
        <w:rPr>
          <w:sz w:val="16"/>
          <w:szCs w:val="16"/>
        </w:rPr>
      </w:pPr>
      <w:r w:rsidRPr="00F6622D">
        <w:rPr>
          <w:sz w:val="16"/>
          <w:szCs w:val="16"/>
        </w:rPr>
        <w:tab/>
        <w:t>&lt;prixUnitaire&gt;15.99&lt;/prixUnitaire&gt;</w:t>
      </w:r>
    </w:p>
    <w:p w14:paraId="5DEE2CA6" w14:textId="77777777" w:rsidR="004B5E78" w:rsidRPr="00F6622D" w:rsidRDefault="004B5E78" w:rsidP="007B6C50">
      <w:pPr>
        <w:pStyle w:val="codeCompact"/>
        <w:rPr>
          <w:sz w:val="16"/>
          <w:szCs w:val="16"/>
        </w:rPr>
      </w:pPr>
      <w:r w:rsidRPr="00F6622D">
        <w:rPr>
          <w:sz w:val="16"/>
          <w:szCs w:val="16"/>
        </w:rPr>
        <w:t xml:space="preserve">    &lt;/Plant&gt;</w:t>
      </w:r>
    </w:p>
    <w:p w14:paraId="1533D458" w14:textId="77777777" w:rsidR="004B5E78" w:rsidRPr="00F6622D" w:rsidRDefault="004B5E78" w:rsidP="007B6C50">
      <w:pPr>
        <w:pStyle w:val="codeCompact"/>
        <w:rPr>
          <w:sz w:val="16"/>
          <w:szCs w:val="16"/>
        </w:rPr>
      </w:pPr>
      <w:r w:rsidRPr="00F6622D">
        <w:rPr>
          <w:sz w:val="16"/>
          <w:szCs w:val="16"/>
        </w:rPr>
        <w:t>&lt;/Catalogue&gt;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lastRenderedPageBreak/>
        <w:t xml:space="preserve">Les clauses ELEMENT décrivent la grammaire du document. Chaque clause </w:t>
      </w:r>
    </w:p>
    <w:p w14:paraId="2547FBBA" w14:textId="77777777" w:rsidR="004B5E78" w:rsidRPr="00FC4DDA" w:rsidRDefault="004B5E78" w:rsidP="00B55E56">
      <w:pPr>
        <w:pStyle w:val="CodeJava"/>
        <w:ind w:firstLine="0"/>
      </w:pPr>
      <w:r w:rsidRPr="00FC4DDA">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 xml:space="preserve">JAXP. Deux interfaces sont disponibles pour le traitement d’un </w:t>
      </w:r>
      <w:r w:rsidR="004B5E78" w:rsidRPr="00D34A72">
        <w:rPr>
          <w:rFonts w:ascii="Garamond" w:hAnsi="Garamond"/>
        </w:rPr>
        <w:lastRenderedPageBreak/>
        <w:t>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3995E37F" w:rsidR="00280F83" w:rsidRDefault="0022135E" w:rsidP="004B5E78">
      <w:pPr>
        <w:pStyle w:val="Corpslivre"/>
      </w:pPr>
      <w:hyperlink r:id="rId554" w:history="1">
        <w:r w:rsidR="00C561EB">
          <w:rPr>
            <w:rStyle w:val="Lienhypertexte"/>
            <w:rFonts w:ascii="Segoe UI" w:hAnsi="Segoe UI" w:cs="Segoe UI"/>
            <w:b/>
            <w:bCs/>
            <w:color w:val="0366D6"/>
          </w:rPr>
          <w:t>JavaPasAPas</w:t>
        </w:r>
      </w:hyperlink>
      <w:r w:rsidR="00C561EB">
        <w:rPr>
          <w:rStyle w:val="separator"/>
          <w:rFonts w:ascii="Segoe UI" w:hAnsi="Segoe UI" w:cs="Segoe UI"/>
          <w:color w:val="586069"/>
        </w:rPr>
        <w:t>/</w:t>
      </w:r>
      <w:r w:rsidR="00C561EB">
        <w:rPr>
          <w:rStyle w:val="lev"/>
          <w:rFonts w:ascii="Segoe UI" w:hAnsi="Segoe UI" w:cs="Segoe UI"/>
          <w:color w:val="24292E"/>
        </w:rPr>
        <w:t>ExempleJAXPPlants.java</w:t>
      </w:r>
    </w:p>
    <w:p w14:paraId="1CD6023F" w14:textId="77777777" w:rsidR="004B5E78" w:rsidRPr="000C00FB" w:rsidRDefault="004B5E78" w:rsidP="00153A33">
      <w:pPr>
        <w:pStyle w:val="codeCompact"/>
        <w:rPr>
          <w:sz w:val="14"/>
          <w:szCs w:val="14"/>
        </w:rPr>
      </w:pPr>
      <w:r w:rsidRPr="000C00FB">
        <w:rPr>
          <w:sz w:val="14"/>
          <w:szCs w:val="14"/>
        </w:rPr>
        <w:t>/**</w:t>
      </w:r>
    </w:p>
    <w:p w14:paraId="5920E3C2" w14:textId="77777777" w:rsidR="004B5E78" w:rsidRPr="000C00FB" w:rsidRDefault="004B5E78" w:rsidP="00153A33">
      <w:pPr>
        <w:pStyle w:val="codeCompact"/>
        <w:rPr>
          <w:sz w:val="14"/>
          <w:szCs w:val="14"/>
        </w:rPr>
      </w:pPr>
      <w:r w:rsidRPr="000C00FB">
        <w:rPr>
          <w:sz w:val="14"/>
          <w:szCs w:val="14"/>
        </w:rPr>
        <w:t xml:space="preserve"> * Création d'un arbre DOM avec JAXP</w:t>
      </w:r>
    </w:p>
    <w:p w14:paraId="5DCE5E25" w14:textId="77777777" w:rsidR="004B5E78" w:rsidRPr="000C00FB" w:rsidRDefault="004B5E78" w:rsidP="00153A33">
      <w:pPr>
        <w:pStyle w:val="codeCompact"/>
        <w:rPr>
          <w:sz w:val="14"/>
          <w:szCs w:val="14"/>
        </w:rPr>
      </w:pPr>
      <w:r w:rsidRPr="000C00FB">
        <w:rPr>
          <w:sz w:val="14"/>
          <w:szCs w:val="14"/>
        </w:rPr>
        <w:t xml:space="preserve"> * Parcours de l'arbre pour extraire les données et les insérer</w:t>
      </w:r>
    </w:p>
    <w:p w14:paraId="50FE9505" w14:textId="43C106EF" w:rsidR="004B5E78" w:rsidRPr="000C00FB" w:rsidRDefault="004B5E78" w:rsidP="00153A33">
      <w:pPr>
        <w:pStyle w:val="codeCompact"/>
        <w:rPr>
          <w:sz w:val="14"/>
          <w:szCs w:val="14"/>
        </w:rPr>
      </w:pPr>
      <w:r w:rsidRPr="000C00FB">
        <w:rPr>
          <w:sz w:val="14"/>
          <w:szCs w:val="14"/>
        </w:rPr>
        <w:t xml:space="preserve"> * dans le vecteur d'objets Plant</w:t>
      </w:r>
    </w:p>
    <w:p w14:paraId="51A7CA04" w14:textId="77777777" w:rsidR="004B5E78" w:rsidRPr="000C00FB" w:rsidRDefault="004B5E78" w:rsidP="00153A33">
      <w:pPr>
        <w:pStyle w:val="codeCompact"/>
        <w:rPr>
          <w:sz w:val="14"/>
          <w:szCs w:val="14"/>
        </w:rPr>
      </w:pPr>
      <w:r w:rsidRPr="000C00FB">
        <w:rPr>
          <w:sz w:val="14"/>
          <w:szCs w:val="14"/>
        </w:rPr>
        <w:t xml:space="preserve"> */</w:t>
      </w:r>
    </w:p>
    <w:p w14:paraId="2CFDD631" w14:textId="77777777" w:rsidR="004B5E78" w:rsidRPr="000C00FB" w:rsidRDefault="004B5E78" w:rsidP="00153A33">
      <w:pPr>
        <w:pStyle w:val="codeCompact"/>
        <w:rPr>
          <w:sz w:val="14"/>
          <w:szCs w:val="14"/>
        </w:rPr>
      </w:pPr>
    </w:p>
    <w:p w14:paraId="210EEE5E" w14:textId="77777777" w:rsidR="004B5E78" w:rsidRPr="000C00FB" w:rsidRDefault="004B5E78" w:rsidP="00153A33">
      <w:pPr>
        <w:pStyle w:val="codeCompact"/>
        <w:rPr>
          <w:sz w:val="14"/>
          <w:szCs w:val="14"/>
        </w:rPr>
      </w:pPr>
      <w:r w:rsidRPr="000C00FB">
        <w:rPr>
          <w:sz w:val="14"/>
          <w:szCs w:val="14"/>
        </w:rPr>
        <w:t>package LivreJava;</w:t>
      </w:r>
    </w:p>
    <w:p w14:paraId="54DB5A73" w14:textId="77777777" w:rsidR="004B5E78" w:rsidRPr="000C00FB" w:rsidRDefault="004B5E78" w:rsidP="00153A33">
      <w:pPr>
        <w:pStyle w:val="codeCompact"/>
        <w:rPr>
          <w:sz w:val="14"/>
          <w:szCs w:val="14"/>
        </w:rPr>
      </w:pPr>
    </w:p>
    <w:p w14:paraId="7E29C07F" w14:textId="77777777" w:rsidR="004B5E78" w:rsidRPr="000C00FB" w:rsidRDefault="004B5E78" w:rsidP="00153A33">
      <w:pPr>
        <w:pStyle w:val="codeCompact"/>
        <w:rPr>
          <w:sz w:val="14"/>
          <w:szCs w:val="14"/>
        </w:rPr>
      </w:pPr>
      <w:r w:rsidRPr="000C00FB">
        <w:rPr>
          <w:sz w:val="14"/>
          <w:szCs w:val="14"/>
        </w:rPr>
        <w:t>// Packages de JAXP</w:t>
      </w:r>
    </w:p>
    <w:p w14:paraId="22CAB65C" w14:textId="77777777" w:rsidR="004B5E78" w:rsidRPr="000C00FB" w:rsidRDefault="004B5E78" w:rsidP="00153A33">
      <w:pPr>
        <w:pStyle w:val="codeCompact"/>
        <w:rPr>
          <w:sz w:val="14"/>
          <w:szCs w:val="14"/>
        </w:rPr>
      </w:pPr>
      <w:r w:rsidRPr="000C00FB">
        <w:rPr>
          <w:sz w:val="14"/>
          <w:szCs w:val="14"/>
        </w:rPr>
        <w:t>import javax.xml.parsers.*;</w:t>
      </w:r>
    </w:p>
    <w:p w14:paraId="55C2A264" w14:textId="77777777" w:rsidR="004B5E78" w:rsidRPr="00FF5E45" w:rsidRDefault="004B5E78" w:rsidP="00153A33">
      <w:pPr>
        <w:pStyle w:val="codeCompact"/>
        <w:rPr>
          <w:sz w:val="14"/>
          <w:szCs w:val="14"/>
          <w:lang w:val="en-CA"/>
        </w:rPr>
      </w:pPr>
      <w:r w:rsidRPr="00FF5E45">
        <w:rPr>
          <w:sz w:val="14"/>
          <w:szCs w:val="14"/>
          <w:lang w:val="en-CA"/>
        </w:rPr>
        <w:t>import org.xml.sax.*;</w:t>
      </w:r>
    </w:p>
    <w:p w14:paraId="26DCAE4C" w14:textId="77777777" w:rsidR="004B5E78" w:rsidRPr="000C00FB" w:rsidRDefault="004B5E78" w:rsidP="00153A33">
      <w:pPr>
        <w:pStyle w:val="codeCompact"/>
        <w:rPr>
          <w:sz w:val="14"/>
          <w:szCs w:val="14"/>
          <w:lang w:val="en-CA"/>
        </w:rPr>
      </w:pPr>
      <w:r w:rsidRPr="000C00FB">
        <w:rPr>
          <w:sz w:val="14"/>
          <w:szCs w:val="14"/>
          <w:lang w:val="en-CA"/>
        </w:rPr>
        <w:t>import org.xml.sax.helpers.*;</w:t>
      </w:r>
    </w:p>
    <w:p w14:paraId="7B175686" w14:textId="77777777" w:rsidR="004B5E78" w:rsidRPr="000C00FB" w:rsidRDefault="004B5E78" w:rsidP="00153A33">
      <w:pPr>
        <w:pStyle w:val="codeCompact"/>
        <w:rPr>
          <w:sz w:val="14"/>
          <w:szCs w:val="14"/>
          <w:lang w:val="en-CA"/>
        </w:rPr>
      </w:pPr>
      <w:r w:rsidRPr="000C00FB">
        <w:rPr>
          <w:sz w:val="14"/>
          <w:szCs w:val="14"/>
          <w:lang w:val="en-CA"/>
        </w:rPr>
        <w:t>import org.w3c.dom.*;</w:t>
      </w:r>
    </w:p>
    <w:p w14:paraId="495F465E" w14:textId="77777777" w:rsidR="004B5E78" w:rsidRPr="000C00FB" w:rsidRDefault="004B5E78" w:rsidP="00153A33">
      <w:pPr>
        <w:pStyle w:val="codeCompact"/>
        <w:rPr>
          <w:sz w:val="14"/>
          <w:szCs w:val="14"/>
          <w:lang w:val="en-CA"/>
        </w:rPr>
      </w:pPr>
    </w:p>
    <w:p w14:paraId="671B6F5E" w14:textId="77777777" w:rsidR="004B5E78" w:rsidRPr="000C00FB" w:rsidRDefault="004B5E78" w:rsidP="00153A33">
      <w:pPr>
        <w:pStyle w:val="codeCompact"/>
        <w:rPr>
          <w:sz w:val="14"/>
          <w:szCs w:val="14"/>
          <w:lang w:val="en-CA"/>
        </w:rPr>
      </w:pPr>
      <w:r w:rsidRPr="000C00FB">
        <w:rPr>
          <w:sz w:val="14"/>
          <w:szCs w:val="14"/>
          <w:lang w:val="en-CA"/>
        </w:rPr>
        <w:t>import java.io.*;</w:t>
      </w:r>
    </w:p>
    <w:p w14:paraId="228C6695" w14:textId="77777777" w:rsidR="004B5E78" w:rsidRPr="000C00FB" w:rsidRDefault="004B5E78" w:rsidP="00153A33">
      <w:pPr>
        <w:pStyle w:val="codeCompact"/>
        <w:rPr>
          <w:sz w:val="14"/>
          <w:szCs w:val="14"/>
          <w:lang w:val="en-CA"/>
        </w:rPr>
      </w:pPr>
      <w:r w:rsidRPr="000C00FB">
        <w:rPr>
          <w:sz w:val="14"/>
          <w:szCs w:val="14"/>
          <w:lang w:val="en-CA"/>
        </w:rPr>
        <w:t>import java.util.*;</w:t>
      </w:r>
    </w:p>
    <w:p w14:paraId="7F481826" w14:textId="77777777" w:rsidR="004B5E78" w:rsidRPr="000C00FB" w:rsidRDefault="004B5E78" w:rsidP="00153A33">
      <w:pPr>
        <w:pStyle w:val="codeCompact"/>
        <w:rPr>
          <w:sz w:val="14"/>
          <w:szCs w:val="14"/>
          <w:lang w:val="en-CA"/>
        </w:rPr>
      </w:pPr>
    </w:p>
    <w:p w14:paraId="0BD36896" w14:textId="77777777" w:rsidR="004B5E78" w:rsidRPr="000C00FB" w:rsidRDefault="004B5E78" w:rsidP="00153A33">
      <w:pPr>
        <w:pStyle w:val="codeCompact"/>
        <w:rPr>
          <w:sz w:val="14"/>
          <w:szCs w:val="14"/>
          <w:lang w:val="en-CA"/>
        </w:rPr>
      </w:pPr>
    </w:p>
    <w:p w14:paraId="486002DB" w14:textId="77777777" w:rsidR="004B5E78" w:rsidRPr="000C00FB" w:rsidRDefault="004B5E78" w:rsidP="00153A33">
      <w:pPr>
        <w:pStyle w:val="codeCompact"/>
        <w:rPr>
          <w:sz w:val="14"/>
          <w:szCs w:val="14"/>
          <w:lang w:val="en-CA"/>
        </w:rPr>
      </w:pPr>
      <w:r w:rsidRPr="000C00FB">
        <w:rPr>
          <w:sz w:val="14"/>
          <w:szCs w:val="14"/>
          <w:lang w:val="en-CA"/>
        </w:rPr>
        <w:t>public class ExempleJAXPPlants {</w:t>
      </w:r>
    </w:p>
    <w:p w14:paraId="265A6686" w14:textId="77777777" w:rsidR="004B5E78" w:rsidRPr="000C00FB" w:rsidRDefault="004B5E78" w:rsidP="00153A33">
      <w:pPr>
        <w:pStyle w:val="codeCompact"/>
        <w:rPr>
          <w:sz w:val="14"/>
          <w:szCs w:val="14"/>
          <w:lang w:val="en-CA"/>
        </w:rPr>
      </w:pPr>
    </w:p>
    <w:p w14:paraId="751BE9C9" w14:textId="77777777" w:rsidR="004B5E78" w:rsidRPr="000C00FB" w:rsidRDefault="004B5E78" w:rsidP="00153A33">
      <w:pPr>
        <w:pStyle w:val="codeCompact"/>
        <w:rPr>
          <w:sz w:val="14"/>
          <w:szCs w:val="14"/>
          <w:lang w:val="en-CA"/>
        </w:rPr>
      </w:pPr>
      <w:r w:rsidRPr="000C00FB">
        <w:rPr>
          <w:sz w:val="14"/>
          <w:szCs w:val="14"/>
          <w:lang w:val="en-CA"/>
        </w:rPr>
        <w:t xml:space="preserve">    </w:t>
      </w:r>
      <w:r w:rsidRPr="000C00FB">
        <w:rPr>
          <w:noProof/>
          <w:sz w:val="14"/>
          <w:szCs w:val="14"/>
          <w:lang w:val="en-CA"/>
        </w:rPr>
        <w:t>public static void main(String[] args) throws Exception {</w:t>
      </w:r>
    </w:p>
    <w:p w14:paraId="4AE4AC52" w14:textId="77777777" w:rsidR="004B5E78" w:rsidRPr="000C00FB" w:rsidRDefault="004B5E78" w:rsidP="00153A33">
      <w:pPr>
        <w:pStyle w:val="codeCompact"/>
        <w:rPr>
          <w:sz w:val="14"/>
          <w:szCs w:val="14"/>
        </w:rPr>
      </w:pPr>
      <w:r w:rsidRPr="000C00FB">
        <w:rPr>
          <w:noProof/>
          <w:sz w:val="14"/>
          <w:szCs w:val="14"/>
          <w:lang w:val="en-CA"/>
        </w:rPr>
        <w:t xml:space="preserve">        </w:t>
      </w:r>
      <w:r w:rsidRPr="000C00FB">
        <w:rPr>
          <w:sz w:val="14"/>
          <w:szCs w:val="14"/>
        </w:rPr>
        <w:t>// Création d'un DocumentBuilderFactory et configuration des paramètres</w:t>
      </w:r>
    </w:p>
    <w:p w14:paraId="41B399A2" w14:textId="77777777" w:rsidR="004B5E78" w:rsidRPr="000C00FB" w:rsidRDefault="004B5E78" w:rsidP="00153A33">
      <w:pPr>
        <w:pStyle w:val="codeCompact"/>
        <w:rPr>
          <w:sz w:val="14"/>
          <w:szCs w:val="14"/>
          <w:lang w:val="en-CA"/>
        </w:rPr>
      </w:pPr>
      <w:r w:rsidRPr="000C00FB">
        <w:rPr>
          <w:sz w:val="14"/>
          <w:szCs w:val="14"/>
        </w:rPr>
        <w:t xml:space="preserve">        </w:t>
      </w:r>
      <w:r w:rsidRPr="000C00FB">
        <w:rPr>
          <w:noProof/>
          <w:sz w:val="14"/>
          <w:szCs w:val="14"/>
          <w:lang w:val="en-CA"/>
        </w:rPr>
        <w:t>DocumentBuilderFactory unDocBuildFact = DocumentBuilderFactory.newInstance();</w:t>
      </w:r>
    </w:p>
    <w:p w14:paraId="2219BF82" w14:textId="77777777" w:rsidR="004B5E78" w:rsidRPr="000C00FB" w:rsidRDefault="004B5E78" w:rsidP="00153A33">
      <w:pPr>
        <w:pStyle w:val="codeCompact"/>
        <w:rPr>
          <w:sz w:val="14"/>
          <w:szCs w:val="14"/>
          <w:lang w:val="en-CA"/>
        </w:rPr>
      </w:pPr>
      <w:r w:rsidRPr="000C00FB">
        <w:rPr>
          <w:noProof/>
          <w:sz w:val="14"/>
          <w:szCs w:val="14"/>
          <w:lang w:val="en-CA"/>
        </w:rPr>
        <w:t xml:space="preserve">        unDocBuildFact.setValidating(true);</w:t>
      </w:r>
    </w:p>
    <w:p w14:paraId="50D4A808" w14:textId="77777777" w:rsidR="004B5E78" w:rsidRPr="000C00FB" w:rsidRDefault="004B5E78" w:rsidP="00153A33">
      <w:pPr>
        <w:pStyle w:val="codeCompact"/>
        <w:rPr>
          <w:sz w:val="14"/>
          <w:szCs w:val="14"/>
          <w:lang w:val="en-CA"/>
        </w:rPr>
      </w:pPr>
      <w:r w:rsidRPr="000C00FB">
        <w:rPr>
          <w:noProof/>
          <w:sz w:val="14"/>
          <w:szCs w:val="14"/>
          <w:lang w:val="en-CA"/>
        </w:rPr>
        <w:t xml:space="preserve">        </w:t>
      </w:r>
      <w:r w:rsidRPr="000C00FB">
        <w:rPr>
          <w:sz w:val="14"/>
          <w:szCs w:val="14"/>
          <w:lang w:val="en-CA"/>
        </w:rPr>
        <w:t>unDocBuildFact.setIgnoringElementContentWhitespace(true);</w:t>
      </w:r>
    </w:p>
    <w:p w14:paraId="093F1187" w14:textId="77777777" w:rsidR="004B5E78" w:rsidRPr="000C00FB" w:rsidRDefault="004B5E78" w:rsidP="00153A33">
      <w:pPr>
        <w:pStyle w:val="codeCompact"/>
        <w:rPr>
          <w:sz w:val="14"/>
          <w:szCs w:val="14"/>
          <w:lang w:val="en-CA"/>
        </w:rPr>
      </w:pPr>
    </w:p>
    <w:p w14:paraId="53901A9E" w14:textId="77777777" w:rsidR="004B5E78" w:rsidRPr="000C00FB" w:rsidRDefault="004B5E78" w:rsidP="00153A33">
      <w:pPr>
        <w:pStyle w:val="codeCompact"/>
        <w:rPr>
          <w:sz w:val="14"/>
          <w:szCs w:val="14"/>
          <w:lang w:val="en-CA"/>
        </w:rPr>
      </w:pPr>
      <w:r w:rsidRPr="000C00FB">
        <w:rPr>
          <w:sz w:val="14"/>
          <w:szCs w:val="14"/>
          <w:lang w:val="en-CA"/>
        </w:rPr>
        <w:t xml:space="preserve">        // Création d'un DocumentBuilder</w:t>
      </w:r>
    </w:p>
    <w:p w14:paraId="5A5A108A" w14:textId="77777777" w:rsidR="004B5E78" w:rsidRPr="000C00FB" w:rsidRDefault="004B5E78" w:rsidP="00153A33">
      <w:pPr>
        <w:pStyle w:val="codeCompact"/>
        <w:rPr>
          <w:sz w:val="14"/>
          <w:szCs w:val="14"/>
          <w:lang w:val="en-CA"/>
        </w:rPr>
      </w:pPr>
      <w:r w:rsidRPr="000C00FB">
        <w:rPr>
          <w:sz w:val="14"/>
          <w:szCs w:val="14"/>
          <w:lang w:val="en-CA"/>
        </w:rPr>
        <w:t xml:space="preserve">        DocumentBuilder unDocumentBuilder = unDocBuildFact.newDocumentBuilder();</w:t>
      </w:r>
    </w:p>
    <w:p w14:paraId="4C39629C" w14:textId="77777777" w:rsidR="004B5E78" w:rsidRPr="000C00FB" w:rsidRDefault="004B5E78" w:rsidP="00153A33">
      <w:pPr>
        <w:pStyle w:val="codeCompact"/>
        <w:rPr>
          <w:sz w:val="14"/>
          <w:szCs w:val="14"/>
          <w:lang w:val="en-CA"/>
        </w:rPr>
      </w:pPr>
    </w:p>
    <w:p w14:paraId="5088EAC4" w14:textId="77777777" w:rsidR="004B5E78" w:rsidRPr="00F203AD" w:rsidRDefault="004B5E78" w:rsidP="00153A33">
      <w:pPr>
        <w:pStyle w:val="codeCompact"/>
        <w:rPr>
          <w:sz w:val="14"/>
          <w:szCs w:val="14"/>
          <w:lang w:val="en-CA"/>
        </w:rPr>
      </w:pPr>
      <w:r w:rsidRPr="000C00FB">
        <w:rPr>
          <w:sz w:val="14"/>
          <w:szCs w:val="14"/>
          <w:lang w:val="en-CA"/>
        </w:rPr>
        <w:t xml:space="preserve">        </w:t>
      </w:r>
      <w:r w:rsidRPr="00F203AD">
        <w:rPr>
          <w:sz w:val="14"/>
          <w:szCs w:val="14"/>
          <w:lang w:val="en-CA"/>
        </w:rPr>
        <w:t>// Parsage du document</w:t>
      </w:r>
    </w:p>
    <w:p w14:paraId="362A24FB" w14:textId="77777777" w:rsidR="00E146B8" w:rsidRPr="007A154B" w:rsidRDefault="004B5E78" w:rsidP="00153A33">
      <w:pPr>
        <w:pStyle w:val="codeCompact"/>
        <w:rPr>
          <w:sz w:val="14"/>
          <w:szCs w:val="14"/>
        </w:rPr>
      </w:pPr>
      <w:r w:rsidRPr="00F203AD">
        <w:rPr>
          <w:sz w:val="14"/>
          <w:szCs w:val="14"/>
          <w:lang w:val="en-CA"/>
        </w:rPr>
        <w:t xml:space="preserve">        </w:t>
      </w:r>
      <w:r w:rsidRPr="007A154B">
        <w:rPr>
          <w:sz w:val="14"/>
          <w:szCs w:val="14"/>
        </w:rPr>
        <w:t>Document unDocument =</w:t>
      </w:r>
    </w:p>
    <w:p w14:paraId="2FA330DA" w14:textId="011A7D6F" w:rsidR="004B5E78" w:rsidRPr="007A154B" w:rsidRDefault="004B5E78" w:rsidP="00153A33">
      <w:pPr>
        <w:pStyle w:val="codeCompact"/>
        <w:rPr>
          <w:sz w:val="14"/>
          <w:szCs w:val="14"/>
        </w:rPr>
      </w:pPr>
      <w:r w:rsidRPr="007A154B">
        <w:rPr>
          <w:sz w:val="14"/>
          <w:szCs w:val="14"/>
        </w:rPr>
        <w:t xml:space="preserve"> </w:t>
      </w:r>
      <w:r w:rsidR="00E146B8" w:rsidRPr="007A154B">
        <w:rPr>
          <w:sz w:val="14"/>
          <w:szCs w:val="14"/>
        </w:rPr>
        <w:t xml:space="preserve">     </w:t>
      </w:r>
      <w:r w:rsidRPr="007A154B">
        <w:rPr>
          <w:sz w:val="14"/>
          <w:szCs w:val="14"/>
        </w:rPr>
        <w:t>unDocumentBuilder.parse("</w:t>
      </w:r>
      <w:r w:rsidR="00E146B8" w:rsidRPr="007A154B">
        <w:rPr>
          <w:sz w:val="14"/>
          <w:szCs w:val="14"/>
        </w:rPr>
        <w:t>C:/Users/Robert/Documents/NetBeansProjects/JavaLivre/build/classes/</w:t>
      </w:r>
      <w:r w:rsidRPr="007A154B">
        <w:rPr>
          <w:sz w:val="14"/>
          <w:szCs w:val="14"/>
        </w:rPr>
        <w:t>Plants.xml");</w:t>
      </w:r>
    </w:p>
    <w:p w14:paraId="2295F842" w14:textId="77777777" w:rsidR="004B5E78" w:rsidRPr="007A154B" w:rsidRDefault="004B5E78" w:rsidP="00153A33">
      <w:pPr>
        <w:pStyle w:val="codeCompact"/>
        <w:rPr>
          <w:sz w:val="14"/>
          <w:szCs w:val="14"/>
        </w:rPr>
      </w:pPr>
      <w:r w:rsidRPr="007A154B">
        <w:rPr>
          <w:sz w:val="14"/>
          <w:szCs w:val="14"/>
        </w:rPr>
        <w:t xml:space="preserve">        Vector vecteurDePlants = new Vector();</w:t>
      </w:r>
    </w:p>
    <w:p w14:paraId="6E61C661" w14:textId="77777777" w:rsidR="004B5E78" w:rsidRPr="007A154B" w:rsidRDefault="004B5E78" w:rsidP="00153A33">
      <w:pPr>
        <w:pStyle w:val="codeCompact"/>
        <w:rPr>
          <w:sz w:val="14"/>
          <w:szCs w:val="14"/>
        </w:rPr>
      </w:pPr>
      <w:r w:rsidRPr="007A154B">
        <w:rPr>
          <w:sz w:val="14"/>
          <w:szCs w:val="14"/>
        </w:rPr>
        <w:t xml:space="preserve">        Node unElementCatalogue = unDocument.getDocumentElement(); // Cherche l'élément racine &lt;catalogue&gt;</w:t>
      </w:r>
    </w:p>
    <w:p w14:paraId="38045F3D" w14:textId="77777777" w:rsidR="004B5E78" w:rsidRPr="007A154B" w:rsidRDefault="004B5E78" w:rsidP="00153A33">
      <w:pPr>
        <w:pStyle w:val="codeCompact"/>
        <w:rPr>
          <w:sz w:val="14"/>
          <w:szCs w:val="14"/>
        </w:rPr>
      </w:pPr>
    </w:p>
    <w:p w14:paraId="1AC6857F" w14:textId="77777777" w:rsidR="004B5E78" w:rsidRPr="007A154B" w:rsidRDefault="004B5E78" w:rsidP="00153A33">
      <w:pPr>
        <w:pStyle w:val="codeCompact"/>
        <w:rPr>
          <w:sz w:val="14"/>
          <w:szCs w:val="14"/>
        </w:rPr>
      </w:pPr>
      <w:r w:rsidRPr="007A154B">
        <w:rPr>
          <w:sz w:val="14"/>
          <w:szCs w:val="14"/>
        </w:rPr>
        <w:t xml:space="preserve">        // Itérer sur les noeuds &lt;Plant&gt; qui sont les enfants de &lt;Catalogue&gt;</w:t>
      </w:r>
    </w:p>
    <w:p w14:paraId="4CFC26E9" w14:textId="77777777" w:rsidR="004B5E78" w:rsidRPr="007A154B" w:rsidRDefault="004B5E78" w:rsidP="00153A33">
      <w:pPr>
        <w:pStyle w:val="codeCompact"/>
        <w:rPr>
          <w:sz w:val="14"/>
          <w:szCs w:val="14"/>
          <w:lang w:val="en-CA"/>
        </w:rPr>
      </w:pPr>
      <w:r w:rsidRPr="007A154B">
        <w:rPr>
          <w:sz w:val="14"/>
          <w:szCs w:val="14"/>
        </w:rPr>
        <w:t xml:space="preserve">        </w:t>
      </w:r>
      <w:r w:rsidRPr="007A154B">
        <w:rPr>
          <w:sz w:val="14"/>
          <w:szCs w:val="14"/>
          <w:lang w:val="en-CA"/>
        </w:rPr>
        <w:t>NodeList listeNodePlants = unElementCatalogue.getChildNodes();</w:t>
      </w:r>
    </w:p>
    <w:p w14:paraId="006DA751" w14:textId="77777777" w:rsidR="004B5E78" w:rsidRPr="007A154B" w:rsidRDefault="004B5E78" w:rsidP="00153A33">
      <w:pPr>
        <w:pStyle w:val="codeCompact"/>
        <w:rPr>
          <w:sz w:val="14"/>
          <w:szCs w:val="14"/>
          <w:lang w:val="en-CA"/>
        </w:rPr>
      </w:pPr>
      <w:r w:rsidRPr="007A154B">
        <w:rPr>
          <w:sz w:val="14"/>
          <w:szCs w:val="14"/>
          <w:lang w:val="en-CA"/>
        </w:rPr>
        <w:t xml:space="preserve">        int tailleListe = listeNodePlants.getLength();</w:t>
      </w:r>
    </w:p>
    <w:p w14:paraId="09B88CC5" w14:textId="77777777" w:rsidR="004B5E78" w:rsidRPr="007A154B" w:rsidRDefault="004B5E78" w:rsidP="00153A33">
      <w:pPr>
        <w:pStyle w:val="codeCompact"/>
        <w:rPr>
          <w:sz w:val="14"/>
          <w:szCs w:val="14"/>
          <w:lang w:val="en-CA"/>
        </w:rPr>
      </w:pPr>
      <w:r w:rsidRPr="007A154B">
        <w:rPr>
          <w:sz w:val="14"/>
          <w:szCs w:val="14"/>
          <w:lang w:val="en-CA"/>
        </w:rPr>
        <w:t xml:space="preserve">        for (int i = 0; i &lt; tailleListe ; i++) {</w:t>
      </w:r>
    </w:p>
    <w:p w14:paraId="07FD19D8" w14:textId="77777777" w:rsidR="004B5E78" w:rsidRPr="007A154B" w:rsidRDefault="004B5E78" w:rsidP="00153A33">
      <w:pPr>
        <w:pStyle w:val="codeCompact"/>
        <w:rPr>
          <w:sz w:val="14"/>
          <w:szCs w:val="14"/>
          <w:lang w:val="en-CA"/>
        </w:rPr>
      </w:pPr>
      <w:r w:rsidRPr="007A154B">
        <w:rPr>
          <w:sz w:val="14"/>
          <w:szCs w:val="14"/>
          <w:lang w:val="en-CA"/>
        </w:rPr>
        <w:t xml:space="preserve">            Node unNodePlant = listeNodePlants.item(i); //ELEMENT &lt;Plant&gt;</w:t>
      </w:r>
    </w:p>
    <w:p w14:paraId="13D51BE5" w14:textId="77777777" w:rsidR="004B5E78" w:rsidRPr="007A154B" w:rsidRDefault="004B5E78" w:rsidP="00153A33">
      <w:pPr>
        <w:pStyle w:val="codeCompact"/>
        <w:rPr>
          <w:sz w:val="14"/>
          <w:szCs w:val="14"/>
          <w:lang w:val="en-CA"/>
        </w:rPr>
      </w:pPr>
      <w:r w:rsidRPr="007A154B">
        <w:rPr>
          <w:sz w:val="14"/>
          <w:szCs w:val="14"/>
          <w:lang w:val="en-CA"/>
        </w:rPr>
        <w:t xml:space="preserve">            </w:t>
      </w:r>
    </w:p>
    <w:p w14:paraId="719BE6A9" w14:textId="77777777" w:rsidR="004B5E78" w:rsidRPr="007A154B" w:rsidRDefault="004B5E78" w:rsidP="00153A33">
      <w:pPr>
        <w:pStyle w:val="codeCompact"/>
        <w:rPr>
          <w:sz w:val="14"/>
          <w:szCs w:val="14"/>
          <w:lang w:val="en-CA"/>
        </w:rPr>
      </w:pPr>
      <w:r w:rsidRPr="007A154B">
        <w:rPr>
          <w:sz w:val="14"/>
          <w:szCs w:val="14"/>
          <w:lang w:val="en-CA"/>
        </w:rPr>
        <w:t xml:space="preserve">            </w:t>
      </w:r>
      <w:r w:rsidRPr="007A154B">
        <w:rPr>
          <w:noProof/>
          <w:sz w:val="14"/>
          <w:szCs w:val="14"/>
          <w:lang w:val="en-CA"/>
        </w:rPr>
        <w:t>Node unNodeNoPlant = unNodePlant.getFirstChild(); //ELEMENT &lt;noPlant&gt;</w:t>
      </w:r>
    </w:p>
    <w:p w14:paraId="04ECC803" w14:textId="77777777" w:rsidR="004B5E78" w:rsidRPr="007A154B" w:rsidRDefault="004B5E78" w:rsidP="00153A33">
      <w:pPr>
        <w:pStyle w:val="codeCompact"/>
        <w:rPr>
          <w:sz w:val="14"/>
          <w:szCs w:val="14"/>
        </w:rPr>
      </w:pPr>
      <w:r w:rsidRPr="007A154B">
        <w:rPr>
          <w:noProof/>
          <w:sz w:val="14"/>
          <w:szCs w:val="14"/>
          <w:lang w:val="en-CA"/>
        </w:rPr>
        <w:t xml:space="preserve">            </w:t>
      </w:r>
      <w:r w:rsidRPr="007A154B">
        <w:rPr>
          <w:sz w:val="14"/>
          <w:szCs w:val="14"/>
        </w:rPr>
        <w:t>// la valeur est dans le premier enfant</w:t>
      </w:r>
    </w:p>
    <w:p w14:paraId="0AC1D876" w14:textId="77777777" w:rsidR="004B5E78" w:rsidRPr="007A154B" w:rsidRDefault="004B5E78" w:rsidP="00153A33">
      <w:pPr>
        <w:pStyle w:val="codeCompact"/>
        <w:rPr>
          <w:sz w:val="14"/>
          <w:szCs w:val="14"/>
          <w:lang w:val="en-CA"/>
        </w:rPr>
      </w:pPr>
      <w:r w:rsidRPr="007A154B">
        <w:rPr>
          <w:sz w:val="14"/>
          <w:szCs w:val="14"/>
        </w:rPr>
        <w:t xml:space="preserve">            </w:t>
      </w:r>
      <w:r w:rsidRPr="007A154B">
        <w:rPr>
          <w:noProof/>
          <w:sz w:val="14"/>
          <w:szCs w:val="14"/>
          <w:lang w:val="en-CA"/>
        </w:rPr>
        <w:t>int noPlant = Integer.parseInt(unNodeNoPlant.getFirstChild().getNodeValue());</w:t>
      </w:r>
    </w:p>
    <w:p w14:paraId="4999D147" w14:textId="77777777" w:rsidR="004B5E78" w:rsidRPr="007A154B" w:rsidRDefault="004B5E78" w:rsidP="00153A33">
      <w:pPr>
        <w:pStyle w:val="codeCompact"/>
        <w:rPr>
          <w:sz w:val="14"/>
          <w:szCs w:val="14"/>
          <w:lang w:val="en-CA"/>
        </w:rPr>
      </w:pPr>
    </w:p>
    <w:p w14:paraId="2CFE634A" w14:textId="77777777" w:rsidR="004B5E78" w:rsidRPr="007A154B" w:rsidRDefault="004B5E78" w:rsidP="00153A33">
      <w:pPr>
        <w:pStyle w:val="codeCompact"/>
        <w:rPr>
          <w:sz w:val="14"/>
          <w:szCs w:val="14"/>
          <w:lang w:val="en-CA"/>
        </w:rPr>
      </w:pPr>
      <w:r w:rsidRPr="007A154B">
        <w:rPr>
          <w:noProof/>
          <w:sz w:val="14"/>
          <w:szCs w:val="14"/>
          <w:lang w:val="en-CA"/>
        </w:rPr>
        <w:t xml:space="preserve">            Node unNodeDescription = unNodeNoPlant.getNextSibling(); //ELEMENT &lt;description&gt;</w:t>
      </w:r>
    </w:p>
    <w:p w14:paraId="3633E733" w14:textId="77777777" w:rsidR="004B5E78" w:rsidRPr="007A154B" w:rsidRDefault="004B5E78" w:rsidP="00153A33">
      <w:pPr>
        <w:pStyle w:val="codeCompact"/>
        <w:rPr>
          <w:sz w:val="14"/>
          <w:szCs w:val="14"/>
          <w:lang w:val="en-CA"/>
        </w:rPr>
      </w:pPr>
      <w:r w:rsidRPr="007A154B">
        <w:rPr>
          <w:noProof/>
          <w:sz w:val="14"/>
          <w:szCs w:val="14"/>
          <w:lang w:val="en-CA"/>
        </w:rPr>
        <w:t xml:space="preserve">            String description = unNodeDescription.getFirstChild().getNodeValue();</w:t>
      </w:r>
    </w:p>
    <w:p w14:paraId="003956CA" w14:textId="77777777" w:rsidR="004B5E78" w:rsidRPr="007A154B" w:rsidRDefault="004B5E78" w:rsidP="00153A33">
      <w:pPr>
        <w:pStyle w:val="codeCompact"/>
        <w:rPr>
          <w:sz w:val="14"/>
          <w:szCs w:val="14"/>
          <w:lang w:val="en-CA"/>
        </w:rPr>
      </w:pPr>
    </w:p>
    <w:p w14:paraId="32C32CE5" w14:textId="77777777" w:rsidR="004B5E78" w:rsidRPr="007A154B" w:rsidRDefault="004B5E78" w:rsidP="00153A33">
      <w:pPr>
        <w:pStyle w:val="codeCompact"/>
        <w:rPr>
          <w:sz w:val="14"/>
          <w:szCs w:val="14"/>
        </w:rPr>
      </w:pPr>
      <w:r w:rsidRPr="007A154B">
        <w:rPr>
          <w:noProof/>
          <w:sz w:val="14"/>
          <w:szCs w:val="14"/>
          <w:lang w:val="en-CA"/>
        </w:rPr>
        <w:t xml:space="preserve">            </w:t>
      </w:r>
      <w:r w:rsidRPr="007A154B">
        <w:rPr>
          <w:sz w:val="14"/>
          <w:szCs w:val="14"/>
        </w:rPr>
        <w:t>Node unNodePrixUnitaire = unNodeDescription.getNextSibling(); //ELEMENT &lt;prixUnitaire&gt;</w:t>
      </w:r>
    </w:p>
    <w:p w14:paraId="5691D316" w14:textId="77777777" w:rsidR="00A55112" w:rsidRPr="007A154B" w:rsidRDefault="004B5E78" w:rsidP="00153A33">
      <w:pPr>
        <w:pStyle w:val="codeCompact"/>
        <w:rPr>
          <w:sz w:val="14"/>
          <w:szCs w:val="14"/>
        </w:rPr>
      </w:pPr>
      <w:r w:rsidRPr="007A154B">
        <w:rPr>
          <w:sz w:val="14"/>
          <w:szCs w:val="14"/>
        </w:rPr>
        <w:t xml:space="preserve">            double prixUnitaire =</w:t>
      </w:r>
    </w:p>
    <w:p w14:paraId="049E18CD" w14:textId="3E85D3A7" w:rsidR="004B5E78" w:rsidRPr="007A154B" w:rsidRDefault="0013515D" w:rsidP="00153A33">
      <w:pPr>
        <w:pStyle w:val="codeCompact"/>
        <w:rPr>
          <w:sz w:val="14"/>
          <w:szCs w:val="14"/>
        </w:rPr>
      </w:pPr>
      <w:r w:rsidRPr="007A154B">
        <w:rPr>
          <w:sz w:val="14"/>
          <w:szCs w:val="14"/>
        </w:rPr>
        <w:t xml:space="preserve">              </w:t>
      </w:r>
      <w:r w:rsidR="004B5E78" w:rsidRPr="007A154B">
        <w:rPr>
          <w:sz w:val="14"/>
          <w:szCs w:val="14"/>
        </w:rPr>
        <w:t xml:space="preserve"> Double.parseDouble(unNodePrixUnitaire.getFirstChild().getNodeValue());</w:t>
      </w:r>
    </w:p>
    <w:p w14:paraId="402A1689" w14:textId="77777777" w:rsidR="004B5E78" w:rsidRPr="007A154B" w:rsidRDefault="004B5E78" w:rsidP="00153A33">
      <w:pPr>
        <w:pStyle w:val="codeCompact"/>
        <w:rPr>
          <w:sz w:val="14"/>
          <w:szCs w:val="14"/>
        </w:rPr>
      </w:pPr>
    </w:p>
    <w:p w14:paraId="29AF6A1A" w14:textId="77777777" w:rsidR="004B5E78" w:rsidRPr="007A154B" w:rsidRDefault="004B5E78" w:rsidP="00153A33">
      <w:pPr>
        <w:pStyle w:val="codeCompact"/>
        <w:rPr>
          <w:sz w:val="14"/>
          <w:szCs w:val="14"/>
        </w:rPr>
      </w:pPr>
      <w:r w:rsidRPr="007A154B">
        <w:rPr>
          <w:sz w:val="14"/>
          <w:szCs w:val="14"/>
        </w:rPr>
        <w:t xml:space="preserve">            Plant unPlant = new Plant(noPlant, description, prixUnitaire);</w:t>
      </w:r>
    </w:p>
    <w:p w14:paraId="4986233D" w14:textId="77777777" w:rsidR="004B5E78" w:rsidRPr="007A154B" w:rsidRDefault="004B5E78" w:rsidP="00153A33">
      <w:pPr>
        <w:pStyle w:val="codeCompact"/>
        <w:rPr>
          <w:sz w:val="14"/>
          <w:szCs w:val="14"/>
        </w:rPr>
      </w:pPr>
      <w:r w:rsidRPr="007A154B">
        <w:rPr>
          <w:sz w:val="14"/>
          <w:szCs w:val="14"/>
        </w:rPr>
        <w:t xml:space="preserve">            System.out.println(noPlant + " " + description + " " + prixUnitaire);</w:t>
      </w:r>
    </w:p>
    <w:p w14:paraId="3A02B30D" w14:textId="77777777" w:rsidR="004B5E78" w:rsidRPr="007A154B" w:rsidRDefault="004B5E78" w:rsidP="00153A33">
      <w:pPr>
        <w:pStyle w:val="codeCompact"/>
        <w:rPr>
          <w:sz w:val="14"/>
          <w:szCs w:val="14"/>
        </w:rPr>
      </w:pPr>
      <w:r w:rsidRPr="007A154B">
        <w:rPr>
          <w:sz w:val="14"/>
          <w:szCs w:val="14"/>
        </w:rPr>
        <w:t xml:space="preserve">            vecteurDePlants.addElement(unPlant);</w:t>
      </w:r>
    </w:p>
    <w:p w14:paraId="149BD60A" w14:textId="77777777" w:rsidR="004B5E78" w:rsidRPr="007A154B" w:rsidRDefault="004B5E78" w:rsidP="00153A33">
      <w:pPr>
        <w:pStyle w:val="codeCompact"/>
        <w:rPr>
          <w:sz w:val="14"/>
          <w:szCs w:val="14"/>
        </w:rPr>
      </w:pPr>
      <w:r w:rsidRPr="007A154B">
        <w:rPr>
          <w:sz w:val="14"/>
          <w:szCs w:val="14"/>
        </w:rPr>
        <w:t xml:space="preserve">        }</w:t>
      </w:r>
    </w:p>
    <w:p w14:paraId="396EE8B8" w14:textId="77777777" w:rsidR="004B5E78" w:rsidRPr="007A154B" w:rsidRDefault="004B5E78" w:rsidP="00153A33">
      <w:pPr>
        <w:pStyle w:val="codeCompact"/>
        <w:rPr>
          <w:sz w:val="14"/>
          <w:szCs w:val="14"/>
        </w:rPr>
      </w:pPr>
      <w:r w:rsidRPr="007A154B">
        <w:rPr>
          <w:sz w:val="14"/>
          <w:szCs w:val="14"/>
        </w:rPr>
        <w:t xml:space="preserve">    }</w:t>
      </w:r>
    </w:p>
    <w:p w14:paraId="6EE29F53" w14:textId="77777777" w:rsidR="004B5E78" w:rsidRPr="007A154B" w:rsidRDefault="004B5E78" w:rsidP="00153A33">
      <w:pPr>
        <w:pStyle w:val="codeCompact"/>
        <w:rPr>
          <w:sz w:val="14"/>
          <w:szCs w:val="14"/>
        </w:rPr>
      </w:pPr>
      <w:r w:rsidRPr="007A154B">
        <w:rPr>
          <w:sz w:val="14"/>
          <w:szCs w:val="14"/>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lastRenderedPageBreak/>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55" w:history="1">
        <w:r w:rsidRPr="000D3D45">
          <w:rPr>
            <w:rStyle w:val="Lienhypertexte"/>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56" w:history="1">
        <w:r w:rsidRPr="00330DD7">
          <w:rPr>
            <w:rStyle w:val="Lienhypertexte"/>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AE2124" w:rsidRDefault="004B5E78" w:rsidP="00AE2124">
      <w:pPr>
        <w:pStyle w:val="codeCompact"/>
        <w:rPr>
          <w:sz w:val="16"/>
          <w:szCs w:val="16"/>
          <w:lang w:val="en-CA"/>
        </w:rPr>
      </w:pPr>
      <w:r w:rsidRPr="00AE2124">
        <w:rPr>
          <w:sz w:val="16"/>
          <w:szCs w:val="16"/>
        </w:rPr>
        <w:t xml:space="preserve">    </w:t>
      </w:r>
      <w:r w:rsidRPr="00AE2124">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57"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58"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59"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0"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1"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136" w:name="_Toc16917475"/>
      <w:bookmarkStart w:id="137" w:name="_Toc10533540"/>
      <w:r>
        <w:t>Gestion de</w:t>
      </w:r>
      <w:r w:rsidR="009D20FA">
        <w:t xml:space="preserve"> fichiers </w:t>
      </w:r>
      <w:r w:rsidR="004B16FF">
        <w:t xml:space="preserve">et répertoires </w:t>
      </w:r>
      <w:r w:rsidR="009D20FA">
        <w:t>avec</w:t>
      </w:r>
      <w:r w:rsidR="007E66E1">
        <w:t xml:space="preserve"> java.io.File</w:t>
      </w:r>
      <w:bookmarkEnd w:id="136"/>
      <w:bookmarkEnd w:id="137"/>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2"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4B25182C" w:rsidR="001F5DA0" w:rsidRPr="00413DEB" w:rsidRDefault="0022135E" w:rsidP="007E66E1">
      <w:pPr>
        <w:pStyle w:val="Corpslivre"/>
        <w:rPr>
          <w:rFonts w:ascii="Garamond" w:hAnsi="Garamond"/>
        </w:rPr>
      </w:pPr>
      <w:hyperlink r:id="rId563" w:history="1">
        <w:r w:rsidR="00246B8A">
          <w:rPr>
            <w:rStyle w:val="Lienhypertexte"/>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VerifierExistenceFichier.java</w:t>
      </w:r>
    </w:p>
    <w:p w14:paraId="1E0BF560" w14:textId="77777777" w:rsidR="007E66E1" w:rsidRDefault="007E66E1" w:rsidP="007E66E1">
      <w:pPr>
        <w:pStyle w:val="Corpslivre"/>
      </w:pPr>
    </w:p>
    <w:p w14:paraId="2EFB2F0F" w14:textId="77777777" w:rsidR="007E66E1" w:rsidRPr="00437106" w:rsidRDefault="007E66E1" w:rsidP="00437106">
      <w:pPr>
        <w:pStyle w:val="codeCompact"/>
        <w:rPr>
          <w:sz w:val="16"/>
          <w:szCs w:val="16"/>
        </w:rPr>
      </w:pPr>
      <w:r w:rsidRPr="00437106">
        <w:rPr>
          <w:sz w:val="16"/>
          <w:szCs w:val="16"/>
        </w:rPr>
        <w:t>import java.io.*;</w:t>
      </w:r>
    </w:p>
    <w:p w14:paraId="75492159" w14:textId="77777777" w:rsidR="007E66E1" w:rsidRPr="00437106" w:rsidRDefault="007E66E1" w:rsidP="00437106">
      <w:pPr>
        <w:pStyle w:val="codeCompact"/>
        <w:rPr>
          <w:sz w:val="16"/>
          <w:szCs w:val="16"/>
          <w:lang w:val="en-CA"/>
        </w:rPr>
      </w:pPr>
      <w:r w:rsidRPr="00437106">
        <w:rPr>
          <w:sz w:val="16"/>
          <w:szCs w:val="16"/>
          <w:lang w:val="en-CA"/>
        </w:rPr>
        <w:t>import javax.swing.JOptionPane;</w:t>
      </w:r>
    </w:p>
    <w:p w14:paraId="11913770" w14:textId="77777777" w:rsidR="007E66E1" w:rsidRPr="00437106" w:rsidRDefault="007E66E1" w:rsidP="00437106">
      <w:pPr>
        <w:pStyle w:val="codeCompact"/>
        <w:rPr>
          <w:sz w:val="16"/>
          <w:szCs w:val="16"/>
          <w:lang w:val="en-CA"/>
        </w:rPr>
      </w:pPr>
      <w:r w:rsidRPr="00437106">
        <w:rPr>
          <w:sz w:val="16"/>
          <w:szCs w:val="16"/>
          <w:lang w:val="en-CA"/>
        </w:rPr>
        <w:t>public class VerifierExistenceFichier {</w:t>
      </w:r>
    </w:p>
    <w:p w14:paraId="0B0890F1" w14:textId="77777777" w:rsidR="007E66E1" w:rsidRPr="00437106" w:rsidRDefault="007E66E1" w:rsidP="00437106">
      <w:pPr>
        <w:pStyle w:val="codeCompact"/>
        <w:rPr>
          <w:sz w:val="16"/>
          <w:szCs w:val="16"/>
          <w:lang w:val="en-CA"/>
        </w:rPr>
      </w:pPr>
      <w:r w:rsidRPr="00437106">
        <w:rPr>
          <w:sz w:val="16"/>
          <w:szCs w:val="16"/>
          <w:lang w:val="en-CA"/>
        </w:rPr>
        <w:t xml:space="preserve">    public static void main (String args[]) {</w:t>
      </w:r>
    </w:p>
    <w:p w14:paraId="62AD2B71" w14:textId="77777777" w:rsidR="007E66E1" w:rsidRPr="00437106" w:rsidRDefault="007E66E1" w:rsidP="00437106">
      <w:pPr>
        <w:pStyle w:val="codeCompact"/>
        <w:rPr>
          <w:sz w:val="16"/>
          <w:szCs w:val="16"/>
          <w:lang w:val="en-CA"/>
        </w:rPr>
      </w:pPr>
      <w:r w:rsidRPr="00437106">
        <w:rPr>
          <w:sz w:val="16"/>
          <w:szCs w:val="16"/>
          <w:lang w:val="en-CA"/>
        </w:rPr>
        <w:t xml:space="preserve">        FileOutputStream unFichier;</w:t>
      </w:r>
    </w:p>
    <w:p w14:paraId="2868693E" w14:textId="77777777" w:rsidR="007E66E1" w:rsidRPr="00437106" w:rsidRDefault="007E66E1" w:rsidP="00437106">
      <w:pPr>
        <w:pStyle w:val="codeCompact"/>
        <w:rPr>
          <w:sz w:val="16"/>
          <w:szCs w:val="16"/>
          <w:lang w:val="en-CA"/>
        </w:rPr>
      </w:pPr>
      <w:r w:rsidRPr="00437106">
        <w:rPr>
          <w:sz w:val="16"/>
          <w:szCs w:val="16"/>
          <w:lang w:val="en-CA"/>
        </w:rPr>
        <w:t xml:space="preserve">        try{</w:t>
      </w:r>
    </w:p>
    <w:p w14:paraId="6D3D9648" w14:textId="77777777" w:rsidR="00437106" w:rsidRDefault="007E66E1" w:rsidP="00437106">
      <w:pPr>
        <w:pStyle w:val="codeCompact"/>
        <w:rPr>
          <w:sz w:val="16"/>
          <w:szCs w:val="16"/>
          <w:highlight w:val="yellow"/>
          <w:lang w:val="en-CA"/>
        </w:rPr>
      </w:pPr>
      <w:r w:rsidRPr="00437106">
        <w:rPr>
          <w:sz w:val="16"/>
          <w:szCs w:val="16"/>
          <w:lang w:val="en-CA"/>
        </w:rPr>
        <w:lastRenderedPageBreak/>
        <w:t xml:space="preserve">            </w:t>
      </w:r>
      <w:r w:rsidRPr="00437106">
        <w:rPr>
          <w:sz w:val="16"/>
          <w:szCs w:val="16"/>
          <w:highlight w:val="yellow"/>
          <w:lang w:val="en-CA"/>
        </w:rPr>
        <w:t>File leFile =</w:t>
      </w:r>
    </w:p>
    <w:p w14:paraId="489A252C" w14:textId="67839D54" w:rsidR="007E66E1" w:rsidRPr="00437106" w:rsidRDefault="007E66E1" w:rsidP="00437106">
      <w:pPr>
        <w:pStyle w:val="codeCompact"/>
        <w:rPr>
          <w:sz w:val="16"/>
          <w:szCs w:val="16"/>
          <w:lang w:val="en-CA"/>
        </w:rPr>
      </w:pPr>
      <w:r w:rsidRPr="00437106">
        <w:rPr>
          <w:sz w:val="16"/>
          <w:szCs w:val="16"/>
          <w:lang w:val="en-CA"/>
        </w:rPr>
        <w:t xml:space="preserve"> </w:t>
      </w:r>
      <w:r w:rsidR="00437106" w:rsidRPr="00437106">
        <w:rPr>
          <w:sz w:val="16"/>
          <w:szCs w:val="16"/>
          <w:lang w:val="en-CA"/>
        </w:rPr>
        <w:t xml:space="preserve">           </w:t>
      </w:r>
      <w:r w:rsidRPr="00437106">
        <w:rPr>
          <w:sz w:val="16"/>
          <w:szCs w:val="16"/>
          <w:highlight w:val="yellow"/>
          <w:lang w:val="en-CA"/>
        </w:rPr>
        <w:t>new File("</w:t>
      </w:r>
      <w:r w:rsidR="00437106" w:rsidRPr="00437106">
        <w:rPr>
          <w:sz w:val="16"/>
          <w:szCs w:val="16"/>
          <w:highlight w:val="yellow"/>
          <w:lang w:val="en-CA"/>
        </w:rPr>
        <w:t>C:/Users/Robert/Documents/NetBeansProjects/JavaLivre/build/classes/</w:t>
      </w:r>
      <w:r w:rsidRPr="00437106">
        <w:rPr>
          <w:sz w:val="16"/>
          <w:szCs w:val="16"/>
          <w:highlight w:val="yellow"/>
          <w:lang w:val="en-CA"/>
        </w:rPr>
        <w:t>Octets.dat");</w:t>
      </w:r>
    </w:p>
    <w:p w14:paraId="5C90E4EC" w14:textId="77777777" w:rsidR="007E66E1" w:rsidRPr="00FF5E45" w:rsidRDefault="007E66E1" w:rsidP="00437106">
      <w:pPr>
        <w:pStyle w:val="codeCompact"/>
        <w:rPr>
          <w:sz w:val="16"/>
          <w:szCs w:val="16"/>
          <w:lang w:val="en-CA"/>
        </w:rPr>
      </w:pPr>
      <w:r w:rsidRPr="00437106">
        <w:rPr>
          <w:sz w:val="16"/>
          <w:szCs w:val="16"/>
          <w:lang w:val="en-CA"/>
        </w:rPr>
        <w:t xml:space="preserve">            </w:t>
      </w:r>
      <w:r w:rsidRPr="00FF5E45">
        <w:rPr>
          <w:sz w:val="16"/>
          <w:szCs w:val="16"/>
          <w:highlight w:val="yellow"/>
          <w:lang w:val="en-CA"/>
        </w:rPr>
        <w:t>if (leFile.exists()){</w:t>
      </w:r>
    </w:p>
    <w:p w14:paraId="3DAB06B4" w14:textId="77777777" w:rsidR="007E66E1" w:rsidRPr="00437106" w:rsidRDefault="007E66E1" w:rsidP="00437106">
      <w:pPr>
        <w:pStyle w:val="codeCompact"/>
        <w:rPr>
          <w:sz w:val="16"/>
          <w:szCs w:val="16"/>
        </w:rPr>
      </w:pPr>
      <w:r w:rsidRPr="00FF5E45">
        <w:rPr>
          <w:sz w:val="16"/>
          <w:szCs w:val="16"/>
          <w:lang w:val="en-CA"/>
        </w:rPr>
        <w:t xml:space="preserve">                </w:t>
      </w:r>
      <w:r w:rsidRPr="00437106">
        <w:rPr>
          <w:sz w:val="16"/>
          <w:szCs w:val="16"/>
        </w:rPr>
        <w:t>String reponse = JOptionPane.showInputDialog("Voulez-vous détruire le contenu existant (oui ou non)?");</w:t>
      </w:r>
    </w:p>
    <w:p w14:paraId="652D007A" w14:textId="77777777" w:rsidR="007E66E1" w:rsidRPr="00437106" w:rsidRDefault="007E66E1" w:rsidP="00437106">
      <w:pPr>
        <w:pStyle w:val="codeCompact"/>
        <w:rPr>
          <w:sz w:val="16"/>
          <w:szCs w:val="16"/>
        </w:rPr>
      </w:pPr>
      <w:r w:rsidRPr="00437106">
        <w:rPr>
          <w:sz w:val="16"/>
          <w:szCs w:val="16"/>
        </w:rPr>
        <w:t xml:space="preserve">                if(reponse == "non"){</w:t>
      </w:r>
    </w:p>
    <w:p w14:paraId="0A784767" w14:textId="77777777" w:rsidR="007E66E1" w:rsidRPr="00437106" w:rsidRDefault="007E66E1" w:rsidP="00437106">
      <w:pPr>
        <w:pStyle w:val="codeCompact"/>
        <w:rPr>
          <w:sz w:val="16"/>
          <w:szCs w:val="16"/>
        </w:rPr>
      </w:pPr>
      <w:r w:rsidRPr="00437106">
        <w:rPr>
          <w:sz w:val="16"/>
          <w:szCs w:val="16"/>
        </w:rPr>
        <w:t xml:space="preserve">                    System.out.println("Le fichier demeure tel quel");</w:t>
      </w:r>
    </w:p>
    <w:p w14:paraId="4357F04B" w14:textId="77777777" w:rsidR="007E66E1" w:rsidRPr="00594A6E" w:rsidRDefault="007E66E1" w:rsidP="00437106">
      <w:pPr>
        <w:pStyle w:val="codeCompact"/>
        <w:rPr>
          <w:sz w:val="16"/>
          <w:szCs w:val="16"/>
          <w:lang w:val="fr-CA"/>
        </w:rPr>
      </w:pPr>
      <w:r w:rsidRPr="00437106">
        <w:rPr>
          <w:sz w:val="16"/>
          <w:szCs w:val="16"/>
        </w:rPr>
        <w:t xml:space="preserve">                    </w:t>
      </w:r>
      <w:r w:rsidRPr="00594A6E">
        <w:rPr>
          <w:sz w:val="16"/>
          <w:szCs w:val="16"/>
          <w:lang w:val="fr-CA"/>
        </w:rPr>
        <w:t>System.exit(0);</w:t>
      </w:r>
    </w:p>
    <w:p w14:paraId="1FAA37BA" w14:textId="77777777" w:rsidR="007E66E1" w:rsidRPr="00594A6E" w:rsidRDefault="007E66E1" w:rsidP="00437106">
      <w:pPr>
        <w:pStyle w:val="codeCompact"/>
        <w:rPr>
          <w:sz w:val="16"/>
          <w:szCs w:val="16"/>
          <w:lang w:val="fr-CA"/>
        </w:rPr>
      </w:pPr>
      <w:r w:rsidRPr="00594A6E">
        <w:rPr>
          <w:sz w:val="16"/>
          <w:szCs w:val="16"/>
          <w:lang w:val="fr-CA"/>
        </w:rPr>
        <w:t xml:space="preserve">                }</w:t>
      </w:r>
    </w:p>
    <w:p w14:paraId="6028A32D" w14:textId="77777777" w:rsidR="007E66E1" w:rsidRPr="00594A6E" w:rsidRDefault="007E66E1" w:rsidP="00437106">
      <w:pPr>
        <w:pStyle w:val="codeCompact"/>
        <w:rPr>
          <w:sz w:val="16"/>
          <w:szCs w:val="16"/>
          <w:lang w:val="fr-CA"/>
        </w:rPr>
      </w:pPr>
      <w:r w:rsidRPr="00594A6E">
        <w:rPr>
          <w:sz w:val="16"/>
          <w:szCs w:val="16"/>
          <w:lang w:val="fr-CA"/>
        </w:rPr>
        <w:t xml:space="preserve">            }</w:t>
      </w:r>
    </w:p>
    <w:p w14:paraId="1208CF90" w14:textId="77777777" w:rsidR="007E66E1" w:rsidRPr="00594A6E" w:rsidRDefault="007E66E1" w:rsidP="00437106">
      <w:pPr>
        <w:pStyle w:val="codeCompact"/>
        <w:rPr>
          <w:sz w:val="16"/>
          <w:szCs w:val="16"/>
          <w:lang w:val="fr-CA"/>
        </w:rPr>
      </w:pPr>
      <w:r w:rsidRPr="00594A6E">
        <w:rPr>
          <w:sz w:val="16"/>
          <w:szCs w:val="16"/>
          <w:lang w:val="fr-CA"/>
        </w:rPr>
        <w:t xml:space="preserve">            unFichier = new FileOutputStream(</w:t>
      </w:r>
      <w:r w:rsidRPr="00594A6E">
        <w:rPr>
          <w:sz w:val="16"/>
          <w:szCs w:val="16"/>
          <w:highlight w:val="yellow"/>
          <w:lang w:val="fr-CA"/>
        </w:rPr>
        <w:t>leFile</w:t>
      </w:r>
      <w:r w:rsidRPr="00594A6E">
        <w:rPr>
          <w:sz w:val="16"/>
          <w:szCs w:val="16"/>
          <w:lang w:val="fr-CA"/>
        </w:rPr>
        <w:t>);</w:t>
      </w:r>
    </w:p>
    <w:p w14:paraId="770F9576" w14:textId="77777777" w:rsidR="007E66E1" w:rsidRPr="00594A6E" w:rsidRDefault="007E66E1" w:rsidP="00437106">
      <w:pPr>
        <w:pStyle w:val="codeCompact"/>
        <w:rPr>
          <w:sz w:val="16"/>
          <w:szCs w:val="16"/>
          <w:lang w:val="fr-CA"/>
        </w:rPr>
      </w:pPr>
    </w:p>
    <w:p w14:paraId="2BE5BB04" w14:textId="77777777" w:rsidR="007E66E1" w:rsidRPr="00437106" w:rsidRDefault="007E66E1" w:rsidP="00437106">
      <w:pPr>
        <w:pStyle w:val="codeCompact"/>
        <w:rPr>
          <w:sz w:val="16"/>
          <w:szCs w:val="16"/>
        </w:rPr>
      </w:pPr>
      <w:r w:rsidRPr="00594A6E">
        <w:rPr>
          <w:sz w:val="16"/>
          <w:szCs w:val="16"/>
          <w:lang w:val="fr-CA"/>
        </w:rPr>
        <w:t xml:space="preserve">            </w:t>
      </w:r>
      <w:r w:rsidRPr="00437106">
        <w:rPr>
          <w:sz w:val="16"/>
          <w:szCs w:val="16"/>
        </w:rPr>
        <w:t>int unEntier = 1629696561;//(97*2^24)+(35*2^16)+(50&lt;&lt;2^8)+49 = "a#21" en String;</w:t>
      </w:r>
    </w:p>
    <w:p w14:paraId="274458B4" w14:textId="77777777" w:rsidR="007E66E1" w:rsidRPr="00437106" w:rsidRDefault="007E66E1" w:rsidP="00437106">
      <w:pPr>
        <w:pStyle w:val="codeCompact"/>
        <w:rPr>
          <w:sz w:val="16"/>
          <w:szCs w:val="16"/>
        </w:rPr>
      </w:pPr>
      <w:r w:rsidRPr="00437106">
        <w:rPr>
          <w:sz w:val="16"/>
          <w:szCs w:val="16"/>
        </w:rPr>
        <w:t xml:space="preserve">            // Convertir unEntier en un tableau de 4 octets</w:t>
      </w:r>
    </w:p>
    <w:p w14:paraId="040BB97A" w14:textId="77777777" w:rsidR="007E66E1" w:rsidRPr="00437106" w:rsidRDefault="007E66E1" w:rsidP="00437106">
      <w:pPr>
        <w:pStyle w:val="codeCompact"/>
        <w:rPr>
          <w:sz w:val="16"/>
          <w:szCs w:val="16"/>
          <w:lang w:val="en-CA"/>
        </w:rPr>
      </w:pPr>
      <w:r w:rsidRPr="00437106">
        <w:rPr>
          <w:sz w:val="16"/>
          <w:szCs w:val="16"/>
        </w:rPr>
        <w:t xml:space="preserve">            </w:t>
      </w:r>
      <w:r w:rsidRPr="00437106">
        <w:rPr>
          <w:sz w:val="16"/>
          <w:szCs w:val="16"/>
          <w:lang w:val="en-CA"/>
        </w:rPr>
        <w:t>byte[] tampon = new byte[4];</w:t>
      </w:r>
    </w:p>
    <w:p w14:paraId="50D726C1" w14:textId="77777777" w:rsidR="007E66E1" w:rsidRPr="00FF5E45" w:rsidRDefault="007E66E1" w:rsidP="00437106">
      <w:pPr>
        <w:pStyle w:val="codeCompact"/>
        <w:rPr>
          <w:sz w:val="16"/>
          <w:szCs w:val="16"/>
          <w:lang w:val="en-CA"/>
        </w:rPr>
      </w:pPr>
      <w:r w:rsidRPr="00437106">
        <w:rPr>
          <w:sz w:val="16"/>
          <w:szCs w:val="16"/>
          <w:lang w:val="en-CA"/>
        </w:rPr>
        <w:t xml:space="preserve">            </w:t>
      </w:r>
      <w:r w:rsidRPr="00FF5E45">
        <w:rPr>
          <w:sz w:val="16"/>
          <w:szCs w:val="16"/>
          <w:lang w:val="en-CA"/>
        </w:rPr>
        <w:t>for (int i = 3; i&gt;=0;i--){</w:t>
      </w:r>
    </w:p>
    <w:p w14:paraId="68F6A51C" w14:textId="77777777" w:rsidR="007E66E1" w:rsidRPr="00437106" w:rsidRDefault="007E66E1" w:rsidP="00437106">
      <w:pPr>
        <w:pStyle w:val="codeCompact"/>
        <w:rPr>
          <w:sz w:val="16"/>
          <w:szCs w:val="16"/>
        </w:rPr>
      </w:pPr>
      <w:r w:rsidRPr="00FF5E45">
        <w:rPr>
          <w:sz w:val="16"/>
          <w:szCs w:val="16"/>
          <w:lang w:val="en-CA"/>
        </w:rPr>
        <w:t xml:space="preserve">                </w:t>
      </w:r>
      <w:r w:rsidRPr="00437106">
        <w:rPr>
          <w:sz w:val="16"/>
          <w:szCs w:val="16"/>
        </w:rPr>
        <w:t>tampon[i] = (byte)(unEntier &amp; 0XFF); //Extrait l'octet le moins significatif</w:t>
      </w:r>
    </w:p>
    <w:p w14:paraId="59290BB2" w14:textId="77777777" w:rsidR="007E66E1" w:rsidRPr="00437106" w:rsidRDefault="007E66E1" w:rsidP="00437106">
      <w:pPr>
        <w:pStyle w:val="codeCompact"/>
        <w:rPr>
          <w:sz w:val="16"/>
          <w:szCs w:val="16"/>
        </w:rPr>
      </w:pPr>
      <w:r w:rsidRPr="00437106">
        <w:rPr>
          <w:sz w:val="16"/>
          <w:szCs w:val="16"/>
        </w:rPr>
        <w:t xml:space="preserve">                unEntier &gt;&gt;&gt;=8; //Décalage de 8 bits (remplissage à 0)</w:t>
      </w:r>
    </w:p>
    <w:p w14:paraId="16B2946B" w14:textId="77777777" w:rsidR="007E66E1" w:rsidRPr="00437106" w:rsidRDefault="007E66E1" w:rsidP="00437106">
      <w:pPr>
        <w:pStyle w:val="codeCompact"/>
        <w:rPr>
          <w:sz w:val="16"/>
          <w:szCs w:val="16"/>
        </w:rPr>
      </w:pPr>
      <w:r w:rsidRPr="00437106">
        <w:rPr>
          <w:sz w:val="16"/>
          <w:szCs w:val="16"/>
        </w:rPr>
        <w:t xml:space="preserve">            }</w:t>
      </w:r>
    </w:p>
    <w:p w14:paraId="5BF47DCC" w14:textId="77777777" w:rsidR="007E66E1" w:rsidRPr="00437106" w:rsidRDefault="007E66E1" w:rsidP="00437106">
      <w:pPr>
        <w:pStyle w:val="codeCompact"/>
        <w:rPr>
          <w:sz w:val="16"/>
          <w:szCs w:val="16"/>
        </w:rPr>
      </w:pPr>
      <w:r w:rsidRPr="00437106">
        <w:rPr>
          <w:sz w:val="16"/>
          <w:szCs w:val="16"/>
        </w:rPr>
        <w:t xml:space="preserve">            unFichier.write(tampon);</w:t>
      </w:r>
    </w:p>
    <w:p w14:paraId="4D8AEC67" w14:textId="77777777" w:rsidR="007E66E1" w:rsidRPr="00437106" w:rsidRDefault="007E66E1" w:rsidP="00437106">
      <w:pPr>
        <w:pStyle w:val="codeCompact"/>
        <w:rPr>
          <w:sz w:val="16"/>
          <w:szCs w:val="16"/>
        </w:rPr>
      </w:pPr>
      <w:r w:rsidRPr="00437106">
        <w:rPr>
          <w:sz w:val="16"/>
          <w:szCs w:val="16"/>
        </w:rPr>
        <w:t xml:space="preserve">            unFichier.close();</w:t>
      </w:r>
    </w:p>
    <w:p w14:paraId="659BF778" w14:textId="77777777" w:rsidR="007E66E1" w:rsidRPr="00437106" w:rsidRDefault="007E66E1" w:rsidP="00437106">
      <w:pPr>
        <w:pStyle w:val="codeCompact"/>
        <w:rPr>
          <w:sz w:val="16"/>
          <w:szCs w:val="16"/>
          <w:lang w:val="en-CA"/>
        </w:rPr>
      </w:pPr>
      <w:r w:rsidRPr="00437106">
        <w:rPr>
          <w:sz w:val="16"/>
          <w:szCs w:val="16"/>
        </w:rPr>
        <w:t xml:space="preserve">        </w:t>
      </w:r>
      <w:r w:rsidRPr="00437106">
        <w:rPr>
          <w:sz w:val="16"/>
          <w:szCs w:val="16"/>
          <w:lang w:val="en-CA"/>
        </w:rPr>
        <w:t>}</w:t>
      </w:r>
    </w:p>
    <w:p w14:paraId="2B719E72" w14:textId="77777777" w:rsidR="007E66E1" w:rsidRPr="00437106" w:rsidRDefault="007E66E1" w:rsidP="00437106">
      <w:pPr>
        <w:pStyle w:val="codeCompact"/>
        <w:rPr>
          <w:sz w:val="16"/>
          <w:szCs w:val="16"/>
          <w:lang w:val="en-CA"/>
        </w:rPr>
      </w:pPr>
      <w:r w:rsidRPr="00437106">
        <w:rPr>
          <w:sz w:val="16"/>
          <w:szCs w:val="16"/>
          <w:lang w:val="en-CA"/>
        </w:rPr>
        <w:t xml:space="preserve">        catch (IOException e){</w:t>
      </w:r>
    </w:p>
    <w:p w14:paraId="40D84BD0" w14:textId="77777777" w:rsidR="007E66E1" w:rsidRPr="00437106" w:rsidRDefault="007E66E1" w:rsidP="00437106">
      <w:pPr>
        <w:pStyle w:val="codeCompact"/>
        <w:rPr>
          <w:sz w:val="16"/>
          <w:szCs w:val="16"/>
          <w:lang w:val="en-CA"/>
        </w:rPr>
      </w:pPr>
      <w:r w:rsidRPr="00437106">
        <w:rPr>
          <w:sz w:val="16"/>
          <w:szCs w:val="16"/>
          <w:lang w:val="en-CA"/>
        </w:rPr>
        <w:t xml:space="preserve">            System.err.println("Exception\n" + e.toString());</w:t>
      </w:r>
    </w:p>
    <w:p w14:paraId="44E14095" w14:textId="77777777" w:rsidR="007E66E1" w:rsidRPr="00437106" w:rsidRDefault="007E66E1" w:rsidP="00437106">
      <w:pPr>
        <w:pStyle w:val="codeCompact"/>
        <w:rPr>
          <w:sz w:val="16"/>
          <w:szCs w:val="16"/>
        </w:rPr>
      </w:pPr>
      <w:r w:rsidRPr="00437106">
        <w:rPr>
          <w:sz w:val="16"/>
          <w:szCs w:val="16"/>
          <w:lang w:val="en-CA"/>
        </w:rPr>
        <w:t xml:space="preserve">        </w:t>
      </w:r>
      <w:r w:rsidRPr="00437106">
        <w:rPr>
          <w:sz w:val="16"/>
          <w:szCs w:val="16"/>
        </w:rPr>
        <w:t>}</w:t>
      </w:r>
    </w:p>
    <w:p w14:paraId="10775BB0" w14:textId="77777777" w:rsidR="007E66E1" w:rsidRPr="00437106" w:rsidRDefault="007E66E1" w:rsidP="00437106">
      <w:pPr>
        <w:pStyle w:val="codeCompact"/>
        <w:rPr>
          <w:sz w:val="16"/>
          <w:szCs w:val="16"/>
        </w:rPr>
      </w:pPr>
      <w:r w:rsidRPr="00437106">
        <w:rPr>
          <w:sz w:val="16"/>
          <w:szCs w:val="16"/>
        </w:rPr>
        <w:t xml:space="preserve">        System.exit(0);</w:t>
      </w:r>
    </w:p>
    <w:p w14:paraId="4E053452" w14:textId="77777777" w:rsidR="007E66E1" w:rsidRPr="00437106" w:rsidRDefault="007E66E1" w:rsidP="00437106">
      <w:pPr>
        <w:pStyle w:val="codeCompact"/>
        <w:rPr>
          <w:sz w:val="16"/>
          <w:szCs w:val="16"/>
        </w:rPr>
      </w:pPr>
      <w:r w:rsidRPr="00437106">
        <w:rPr>
          <w:sz w:val="16"/>
          <w:szCs w:val="16"/>
        </w:rPr>
        <w:t xml:space="preserve">    }</w:t>
      </w:r>
    </w:p>
    <w:p w14:paraId="38B50F46" w14:textId="77777777" w:rsidR="007E66E1" w:rsidRPr="00437106" w:rsidRDefault="007E66E1" w:rsidP="00437106">
      <w:pPr>
        <w:pStyle w:val="codeCompact"/>
        <w:rPr>
          <w:sz w:val="16"/>
          <w:szCs w:val="16"/>
        </w:rPr>
      </w:pPr>
      <w:r w:rsidRPr="00437106">
        <w:rPr>
          <w:sz w:val="16"/>
          <w:szCs w:val="16"/>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2E60CFF5"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File("C:/Users/Robert/Documents/NetBeansProjects/JavaLivre/build/classes/Octets.dat");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64"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65"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66"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B71EBD" w:rsidRDefault="007E66E1" w:rsidP="007E66E1">
      <w:pPr>
        <w:pStyle w:val="CodeJava"/>
        <w:rPr>
          <w:lang w:val="en-CA"/>
        </w:rPr>
      </w:pPr>
      <w:r w:rsidRPr="00B71EBD">
        <w:rPr>
          <w:lang w:val="en-CA"/>
        </w:rPr>
        <w:t>public class CreerRepertoire{</w:t>
      </w:r>
    </w:p>
    <w:p w14:paraId="32B51D63" w14:textId="77777777" w:rsidR="007E66E1" w:rsidRPr="00B71EBD" w:rsidRDefault="007E66E1" w:rsidP="007E66E1">
      <w:pPr>
        <w:pStyle w:val="CodeJava"/>
        <w:rPr>
          <w:lang w:val="en-CA"/>
        </w:rPr>
      </w:pPr>
      <w:r w:rsidRPr="00B71EBD">
        <w:rPr>
          <w:lang w:val="en-CA"/>
        </w:rPr>
        <w:t xml:space="preserve">    public static void main (String args[]) throws Exception {</w:t>
      </w:r>
    </w:p>
    <w:p w14:paraId="6935221A" w14:textId="402568D8" w:rsidR="007E66E1" w:rsidRDefault="007E66E1" w:rsidP="007E66E1">
      <w:pPr>
        <w:pStyle w:val="CodeJava"/>
      </w:pPr>
      <w:r w:rsidRPr="00A44793">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lastRenderedPageBreak/>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67" w:anchor="mkdirs--" w:history="1">
        <w:r w:rsidR="00D966A6">
          <w:rPr>
            <w:rStyle w:val="Lienhypertexte"/>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138" w:name="_Toc16917476"/>
      <w:bookmarkStart w:id="139" w:name="_Toc10533541"/>
      <w:r>
        <w:t xml:space="preserve">Dialogue de sélection de fichier avec la classe </w:t>
      </w:r>
      <w:r>
        <w:rPr>
          <w:i/>
        </w:rPr>
        <w:t>JFileChooser</w:t>
      </w:r>
      <w:bookmarkEnd w:id="138"/>
      <w:bookmarkEnd w:id="139"/>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68"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69"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7E251439" w:rsidR="001A2048" w:rsidRDefault="0022135E" w:rsidP="007E66E1">
      <w:pPr>
        <w:pStyle w:val="Corpslivre"/>
      </w:pPr>
      <w:hyperlink r:id="rId570" w:history="1">
        <w:r w:rsidR="00C10330">
          <w:rPr>
            <w:rStyle w:val="Lienhypertexte"/>
            <w:rFonts w:ascii="Segoe UI" w:hAnsi="Segoe UI" w:cs="Segoe UI"/>
            <w:b/>
            <w:bCs/>
            <w:color w:val="0366D6"/>
          </w:rPr>
          <w:t>JavaPasAPas</w:t>
        </w:r>
      </w:hyperlink>
      <w:r w:rsidR="00C10330">
        <w:rPr>
          <w:rStyle w:val="separator"/>
          <w:rFonts w:ascii="Segoe UI" w:hAnsi="Segoe UI" w:cs="Segoe UI"/>
          <w:color w:val="586069"/>
        </w:rPr>
        <w:t>/</w:t>
      </w:r>
      <w:r w:rsidR="00C10330">
        <w:rPr>
          <w:rStyle w:val="lev"/>
          <w:rFonts w:ascii="Segoe UI" w:hAnsi="Segoe UI" w:cs="Segoe UI"/>
          <w:color w:val="24292E"/>
        </w:rPr>
        <w:t>CreerFichierFileChooser.java</w:t>
      </w:r>
    </w:p>
    <w:p w14:paraId="7B103B04" w14:textId="77777777" w:rsidR="007E66E1" w:rsidRPr="00FD61B0" w:rsidRDefault="007E66E1" w:rsidP="00FD61B0">
      <w:pPr>
        <w:pStyle w:val="codeCompact"/>
        <w:rPr>
          <w:sz w:val="16"/>
          <w:szCs w:val="16"/>
        </w:rPr>
      </w:pPr>
      <w:r w:rsidRPr="00FD61B0">
        <w:rPr>
          <w:sz w:val="16"/>
          <w:szCs w:val="16"/>
        </w:rPr>
        <w:t>import java.io.*;</w:t>
      </w:r>
    </w:p>
    <w:p w14:paraId="38B5152B" w14:textId="77777777" w:rsidR="007E66E1" w:rsidRPr="00FD61B0" w:rsidRDefault="007E66E1" w:rsidP="00FD61B0">
      <w:pPr>
        <w:pStyle w:val="codeCompact"/>
        <w:rPr>
          <w:sz w:val="16"/>
          <w:szCs w:val="16"/>
          <w:lang w:val="en-CA"/>
        </w:rPr>
      </w:pPr>
      <w:r w:rsidRPr="00FD61B0">
        <w:rPr>
          <w:sz w:val="16"/>
          <w:szCs w:val="16"/>
          <w:lang w:val="en-CA"/>
        </w:rPr>
        <w:t>import javax.swing.*;</w:t>
      </w:r>
    </w:p>
    <w:p w14:paraId="15F9F142" w14:textId="77777777" w:rsidR="007E66E1" w:rsidRPr="00FD61B0" w:rsidRDefault="007E66E1" w:rsidP="00FD61B0">
      <w:pPr>
        <w:pStyle w:val="codeCompact"/>
        <w:rPr>
          <w:sz w:val="16"/>
          <w:szCs w:val="16"/>
          <w:lang w:val="en-CA"/>
        </w:rPr>
      </w:pPr>
      <w:r w:rsidRPr="00FD61B0">
        <w:rPr>
          <w:sz w:val="16"/>
          <w:szCs w:val="16"/>
          <w:lang w:val="en-CA"/>
        </w:rPr>
        <w:t>public class CreerFichierFileChooser extends JFrame {</w:t>
      </w:r>
    </w:p>
    <w:p w14:paraId="30A93443" w14:textId="77777777" w:rsidR="007E66E1" w:rsidRPr="00FD61B0" w:rsidRDefault="007E66E1" w:rsidP="00FD61B0">
      <w:pPr>
        <w:pStyle w:val="codeCompact"/>
        <w:rPr>
          <w:sz w:val="16"/>
          <w:szCs w:val="16"/>
          <w:lang w:val="en-CA"/>
        </w:rPr>
      </w:pPr>
      <w:r w:rsidRPr="00FD61B0">
        <w:rPr>
          <w:sz w:val="16"/>
          <w:szCs w:val="16"/>
          <w:lang w:val="en-CA"/>
        </w:rPr>
        <w:t xml:space="preserve">    public CreerFichierFileChooser () throws Exception {</w:t>
      </w:r>
    </w:p>
    <w:p w14:paraId="6646CC86"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JFileChooser unFileChooser = new JFileChooser();</w:t>
      </w:r>
    </w:p>
    <w:p w14:paraId="452116E2"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unFileChooser.setFileSelectionMode(JFileChooser.FILES_ONLY);</w:t>
      </w:r>
    </w:p>
    <w:p w14:paraId="2177ACA7"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int résultat = unFileChooser.showSaveDialog(this);</w:t>
      </w:r>
    </w:p>
    <w:p w14:paraId="07274043" w14:textId="77777777" w:rsidR="007E66E1" w:rsidRPr="00FD61B0" w:rsidRDefault="007E66E1" w:rsidP="00FD61B0">
      <w:pPr>
        <w:pStyle w:val="codeCompact"/>
        <w:rPr>
          <w:sz w:val="16"/>
          <w:szCs w:val="16"/>
          <w:lang w:val="en-CA"/>
        </w:rPr>
      </w:pPr>
      <w:r w:rsidRPr="00FD61B0">
        <w:rPr>
          <w:sz w:val="16"/>
          <w:szCs w:val="16"/>
          <w:lang w:val="en-CA"/>
        </w:rPr>
        <w:t xml:space="preserve">        if (</w:t>
      </w:r>
      <w:r w:rsidRPr="00FD61B0">
        <w:rPr>
          <w:sz w:val="16"/>
          <w:szCs w:val="16"/>
          <w:highlight w:val="yellow"/>
          <w:lang w:val="en-CA"/>
        </w:rPr>
        <w:t>résultat != JFileChooser.CANCEL_OPTION</w:t>
      </w:r>
      <w:r w:rsidRPr="00FD61B0">
        <w:rPr>
          <w:sz w:val="16"/>
          <w:szCs w:val="16"/>
          <w:lang w:val="en-CA"/>
        </w:rPr>
        <w:t>){</w:t>
      </w:r>
    </w:p>
    <w:p w14:paraId="07D909A8"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File leFile = unFileChooser.getSelectedFile()</w:t>
      </w:r>
      <w:r w:rsidRPr="00FD61B0">
        <w:rPr>
          <w:sz w:val="16"/>
          <w:szCs w:val="16"/>
          <w:lang w:val="en-CA"/>
        </w:rPr>
        <w:t>;</w:t>
      </w:r>
    </w:p>
    <w:p w14:paraId="2C54382A"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if (leFile != null &amp;&amp; !(leFile.getName().equals(""))){</w:t>
      </w:r>
    </w:p>
    <w:p w14:paraId="35FB7DB2" w14:textId="77777777" w:rsidR="007E66E1" w:rsidRPr="00FD61B0" w:rsidRDefault="007E66E1" w:rsidP="00FD61B0">
      <w:pPr>
        <w:pStyle w:val="codeCompact"/>
        <w:rPr>
          <w:sz w:val="16"/>
          <w:szCs w:val="16"/>
          <w:lang w:val="en-CA"/>
        </w:rPr>
      </w:pPr>
      <w:r w:rsidRPr="00FD61B0">
        <w:rPr>
          <w:sz w:val="16"/>
          <w:szCs w:val="16"/>
          <w:lang w:val="en-CA"/>
        </w:rPr>
        <w:t xml:space="preserve">                </w:t>
      </w:r>
      <w:r w:rsidRPr="00FD61B0">
        <w:rPr>
          <w:sz w:val="16"/>
          <w:szCs w:val="16"/>
          <w:highlight w:val="yellow"/>
          <w:lang w:val="en-CA"/>
        </w:rPr>
        <w:t>FileOutputStream unFichier = new FileOutputStream(leFile);</w:t>
      </w:r>
    </w:p>
    <w:p w14:paraId="0C11F8B9" w14:textId="77777777" w:rsidR="007E66E1" w:rsidRPr="00FD61B0" w:rsidRDefault="007E66E1" w:rsidP="00FD61B0">
      <w:pPr>
        <w:pStyle w:val="codeCompact"/>
        <w:rPr>
          <w:sz w:val="16"/>
          <w:szCs w:val="16"/>
          <w:lang w:val="en-CA"/>
        </w:rPr>
      </w:pPr>
    </w:p>
    <w:p w14:paraId="287F89A1" w14:textId="77777777" w:rsidR="007E66E1" w:rsidRPr="00FD61B0" w:rsidRDefault="007E66E1" w:rsidP="00FD61B0">
      <w:pPr>
        <w:pStyle w:val="codeCompact"/>
        <w:rPr>
          <w:sz w:val="16"/>
          <w:szCs w:val="16"/>
        </w:rPr>
      </w:pPr>
      <w:r w:rsidRPr="00FD61B0">
        <w:rPr>
          <w:sz w:val="16"/>
          <w:szCs w:val="16"/>
          <w:lang w:val="en-CA"/>
        </w:rPr>
        <w:t xml:space="preserve">                </w:t>
      </w:r>
      <w:r w:rsidRPr="00FD61B0">
        <w:rPr>
          <w:sz w:val="16"/>
          <w:szCs w:val="16"/>
        </w:rPr>
        <w:t>int unEntier = 1629696561;//(97*2^24)+(35*2^16)+(50&lt;&lt;2^8)+49 = "a#21" en String;</w:t>
      </w:r>
    </w:p>
    <w:p w14:paraId="3FCFB6B6" w14:textId="77777777" w:rsidR="007E66E1" w:rsidRPr="00FD61B0" w:rsidRDefault="007E66E1" w:rsidP="00FD61B0">
      <w:pPr>
        <w:pStyle w:val="codeCompact"/>
        <w:rPr>
          <w:sz w:val="16"/>
          <w:szCs w:val="16"/>
        </w:rPr>
      </w:pPr>
      <w:r w:rsidRPr="00FD61B0">
        <w:rPr>
          <w:sz w:val="16"/>
          <w:szCs w:val="16"/>
        </w:rPr>
        <w:t xml:space="preserve">                // Convertir unEntier en un tableau de 4 octets</w:t>
      </w:r>
    </w:p>
    <w:p w14:paraId="1EA13A10" w14:textId="77777777" w:rsidR="007E66E1" w:rsidRPr="00FD61B0" w:rsidRDefault="007E66E1" w:rsidP="00FD61B0">
      <w:pPr>
        <w:pStyle w:val="codeCompact"/>
        <w:rPr>
          <w:sz w:val="16"/>
          <w:szCs w:val="16"/>
          <w:lang w:val="en-CA"/>
        </w:rPr>
      </w:pPr>
      <w:r w:rsidRPr="00FD61B0">
        <w:rPr>
          <w:sz w:val="16"/>
          <w:szCs w:val="16"/>
        </w:rPr>
        <w:t xml:space="preserve">                </w:t>
      </w:r>
      <w:r w:rsidRPr="00FD61B0">
        <w:rPr>
          <w:sz w:val="16"/>
          <w:szCs w:val="16"/>
          <w:lang w:val="en-CA"/>
        </w:rPr>
        <w:t>byte[] tampon = new byte[4];</w:t>
      </w:r>
    </w:p>
    <w:p w14:paraId="2A3D3867" w14:textId="77777777" w:rsidR="007E66E1" w:rsidRPr="00FF5E45" w:rsidRDefault="007E66E1" w:rsidP="00FD61B0">
      <w:pPr>
        <w:pStyle w:val="codeCompact"/>
        <w:rPr>
          <w:sz w:val="16"/>
          <w:szCs w:val="16"/>
          <w:lang w:val="en-CA"/>
        </w:rPr>
      </w:pPr>
      <w:r w:rsidRPr="00FD61B0">
        <w:rPr>
          <w:sz w:val="16"/>
          <w:szCs w:val="16"/>
          <w:lang w:val="en-CA"/>
        </w:rPr>
        <w:t xml:space="preserve">                </w:t>
      </w:r>
      <w:r w:rsidRPr="00FF5E45">
        <w:rPr>
          <w:sz w:val="16"/>
          <w:szCs w:val="16"/>
          <w:lang w:val="en-CA"/>
        </w:rPr>
        <w:t>for (int i = 3; i&gt;=0;i--){</w:t>
      </w:r>
    </w:p>
    <w:p w14:paraId="09A990ED" w14:textId="77777777" w:rsidR="007E66E1" w:rsidRPr="00FD61B0" w:rsidRDefault="007E66E1" w:rsidP="00FD61B0">
      <w:pPr>
        <w:pStyle w:val="codeCompact"/>
        <w:rPr>
          <w:sz w:val="16"/>
          <w:szCs w:val="16"/>
        </w:rPr>
      </w:pPr>
      <w:r w:rsidRPr="00FF5E45">
        <w:rPr>
          <w:sz w:val="16"/>
          <w:szCs w:val="16"/>
          <w:lang w:val="en-CA"/>
        </w:rPr>
        <w:t xml:space="preserve">                    </w:t>
      </w:r>
      <w:r w:rsidRPr="00FD61B0">
        <w:rPr>
          <w:sz w:val="16"/>
          <w:szCs w:val="16"/>
        </w:rPr>
        <w:t>tampon[i] = (byte)(unEntier &amp; 0XFF); //Extrait l'octet le moins significatif</w:t>
      </w:r>
    </w:p>
    <w:p w14:paraId="49298ED7" w14:textId="77777777" w:rsidR="007E66E1" w:rsidRPr="00FD61B0" w:rsidRDefault="007E66E1" w:rsidP="00FD61B0">
      <w:pPr>
        <w:pStyle w:val="codeCompact"/>
        <w:rPr>
          <w:sz w:val="16"/>
          <w:szCs w:val="16"/>
        </w:rPr>
      </w:pPr>
      <w:r w:rsidRPr="00FD61B0">
        <w:rPr>
          <w:sz w:val="16"/>
          <w:szCs w:val="16"/>
        </w:rPr>
        <w:t xml:space="preserve">                    unEntier &gt;&gt;&gt;=8; //Décalage de 8 bits (remplissage à 0)</w:t>
      </w:r>
    </w:p>
    <w:p w14:paraId="5A59B787" w14:textId="77777777" w:rsidR="007E66E1" w:rsidRPr="00FD61B0" w:rsidRDefault="007E66E1" w:rsidP="00FD61B0">
      <w:pPr>
        <w:pStyle w:val="codeCompact"/>
        <w:rPr>
          <w:sz w:val="16"/>
          <w:szCs w:val="16"/>
        </w:rPr>
      </w:pPr>
      <w:r w:rsidRPr="00FD61B0">
        <w:rPr>
          <w:sz w:val="16"/>
          <w:szCs w:val="16"/>
        </w:rPr>
        <w:t xml:space="preserve">                }</w:t>
      </w:r>
    </w:p>
    <w:p w14:paraId="3EE2A5B0" w14:textId="77777777" w:rsidR="007E66E1" w:rsidRPr="00FD61B0" w:rsidRDefault="007E66E1" w:rsidP="00FD61B0">
      <w:pPr>
        <w:pStyle w:val="codeCompact"/>
        <w:rPr>
          <w:sz w:val="16"/>
          <w:szCs w:val="16"/>
        </w:rPr>
      </w:pPr>
      <w:r w:rsidRPr="00FD61B0">
        <w:rPr>
          <w:sz w:val="16"/>
          <w:szCs w:val="16"/>
        </w:rPr>
        <w:t xml:space="preserve">                unFichier.write(tampon);</w:t>
      </w:r>
    </w:p>
    <w:p w14:paraId="17FB1D24" w14:textId="77777777" w:rsidR="007E66E1" w:rsidRPr="00FD61B0" w:rsidRDefault="007E66E1" w:rsidP="00FD61B0">
      <w:pPr>
        <w:pStyle w:val="codeCompact"/>
        <w:rPr>
          <w:sz w:val="16"/>
          <w:szCs w:val="16"/>
        </w:rPr>
      </w:pPr>
      <w:r w:rsidRPr="00FD61B0">
        <w:rPr>
          <w:sz w:val="16"/>
          <w:szCs w:val="16"/>
        </w:rPr>
        <w:t xml:space="preserve">                unFichier.close();</w:t>
      </w:r>
    </w:p>
    <w:p w14:paraId="1799BD81" w14:textId="77777777" w:rsidR="007E66E1" w:rsidRPr="00FD61B0" w:rsidRDefault="007E66E1" w:rsidP="00FD61B0">
      <w:pPr>
        <w:pStyle w:val="codeCompact"/>
        <w:rPr>
          <w:sz w:val="16"/>
          <w:szCs w:val="16"/>
        </w:rPr>
      </w:pPr>
      <w:r w:rsidRPr="00FD61B0">
        <w:rPr>
          <w:sz w:val="16"/>
          <w:szCs w:val="16"/>
        </w:rPr>
        <w:t xml:space="preserve">                </w:t>
      </w:r>
    </w:p>
    <w:p w14:paraId="0007C606" w14:textId="77777777" w:rsidR="007E66E1" w:rsidRPr="00FD61B0" w:rsidRDefault="007E66E1" w:rsidP="00FD61B0">
      <w:pPr>
        <w:pStyle w:val="codeCompact"/>
        <w:rPr>
          <w:sz w:val="16"/>
          <w:szCs w:val="16"/>
        </w:rPr>
      </w:pPr>
      <w:r w:rsidRPr="00FD61B0">
        <w:rPr>
          <w:sz w:val="16"/>
          <w:szCs w:val="16"/>
        </w:rPr>
        <w:t xml:space="preserve">            }else{System.out.println("Nom de fichier invalide");}</w:t>
      </w:r>
    </w:p>
    <w:p w14:paraId="45448495" w14:textId="77777777" w:rsidR="007E66E1" w:rsidRPr="00FD61B0" w:rsidRDefault="007E66E1" w:rsidP="00FD61B0">
      <w:pPr>
        <w:pStyle w:val="codeCompact"/>
        <w:rPr>
          <w:sz w:val="16"/>
          <w:szCs w:val="16"/>
        </w:rPr>
      </w:pPr>
      <w:r w:rsidRPr="00FD61B0">
        <w:rPr>
          <w:sz w:val="16"/>
          <w:szCs w:val="16"/>
        </w:rPr>
        <w:t xml:space="preserve">        }else {System.out.println("Fichier non choisi");}</w:t>
      </w:r>
    </w:p>
    <w:p w14:paraId="709F2F01" w14:textId="77777777" w:rsidR="007E66E1" w:rsidRPr="00FD61B0" w:rsidRDefault="007E66E1" w:rsidP="00FD61B0">
      <w:pPr>
        <w:pStyle w:val="codeCompact"/>
        <w:rPr>
          <w:sz w:val="16"/>
          <w:szCs w:val="16"/>
          <w:lang w:val="en-CA"/>
        </w:rPr>
      </w:pPr>
      <w:r w:rsidRPr="00FD61B0">
        <w:rPr>
          <w:sz w:val="16"/>
          <w:szCs w:val="16"/>
        </w:rPr>
        <w:t xml:space="preserve">        </w:t>
      </w:r>
      <w:r w:rsidRPr="00FD61B0">
        <w:rPr>
          <w:sz w:val="16"/>
          <w:szCs w:val="16"/>
          <w:lang w:val="en-CA"/>
        </w:rPr>
        <w:t>System.exit(0);</w:t>
      </w:r>
    </w:p>
    <w:p w14:paraId="25DB2FE7" w14:textId="77777777" w:rsidR="007E66E1" w:rsidRPr="00FD61B0" w:rsidRDefault="007E66E1" w:rsidP="00FD61B0">
      <w:pPr>
        <w:pStyle w:val="codeCompact"/>
        <w:rPr>
          <w:sz w:val="16"/>
          <w:szCs w:val="16"/>
          <w:lang w:val="en-CA"/>
        </w:rPr>
      </w:pPr>
      <w:r w:rsidRPr="00FD61B0">
        <w:rPr>
          <w:sz w:val="16"/>
          <w:szCs w:val="16"/>
          <w:lang w:val="en-CA"/>
        </w:rPr>
        <w:t xml:space="preserve">    }</w:t>
      </w:r>
    </w:p>
    <w:p w14:paraId="64C9722E" w14:textId="77777777" w:rsidR="007E66E1" w:rsidRPr="00FD61B0" w:rsidRDefault="007E66E1" w:rsidP="00FD61B0">
      <w:pPr>
        <w:pStyle w:val="codeCompact"/>
        <w:rPr>
          <w:sz w:val="16"/>
          <w:szCs w:val="16"/>
          <w:lang w:val="en-CA"/>
        </w:rPr>
      </w:pPr>
      <w:r w:rsidRPr="00FD61B0">
        <w:rPr>
          <w:sz w:val="16"/>
          <w:szCs w:val="16"/>
          <w:lang w:val="en-CA"/>
        </w:rPr>
        <w:t xml:space="preserve">    public static void main (String args[]) throws Exception {</w:t>
      </w:r>
    </w:p>
    <w:p w14:paraId="1F2E3092" w14:textId="77777777" w:rsidR="007E66E1" w:rsidRPr="00FD61B0" w:rsidRDefault="007E66E1" w:rsidP="00FD61B0">
      <w:pPr>
        <w:pStyle w:val="codeCompact"/>
        <w:rPr>
          <w:sz w:val="16"/>
          <w:szCs w:val="16"/>
          <w:lang w:val="fr-CA"/>
        </w:rPr>
      </w:pPr>
      <w:r w:rsidRPr="00FD61B0">
        <w:rPr>
          <w:sz w:val="16"/>
          <w:szCs w:val="16"/>
          <w:lang w:val="en-CA"/>
        </w:rPr>
        <w:t xml:space="preserve">        </w:t>
      </w:r>
      <w:r w:rsidRPr="00FD61B0">
        <w:rPr>
          <w:sz w:val="16"/>
          <w:szCs w:val="16"/>
          <w:lang w:val="fr-CA"/>
        </w:rPr>
        <w:t>new CreerFichierFileChooser();</w:t>
      </w:r>
    </w:p>
    <w:p w14:paraId="4A0A0D0E" w14:textId="77777777" w:rsidR="007E66E1" w:rsidRPr="00FD61B0" w:rsidRDefault="007E66E1" w:rsidP="00FD61B0">
      <w:pPr>
        <w:pStyle w:val="codeCompact"/>
        <w:rPr>
          <w:sz w:val="16"/>
          <w:szCs w:val="16"/>
          <w:lang w:val="fr-CA"/>
        </w:rPr>
      </w:pPr>
      <w:r w:rsidRPr="00FD61B0">
        <w:rPr>
          <w:sz w:val="16"/>
          <w:szCs w:val="16"/>
          <w:lang w:val="fr-CA"/>
        </w:rPr>
        <w:t xml:space="preserve">    }</w:t>
      </w:r>
    </w:p>
    <w:p w14:paraId="7EA3BEE1" w14:textId="77777777" w:rsidR="007E66E1" w:rsidRPr="00FD61B0" w:rsidRDefault="007E66E1" w:rsidP="00FD61B0">
      <w:pPr>
        <w:pStyle w:val="codeCompact"/>
        <w:rPr>
          <w:sz w:val="16"/>
          <w:szCs w:val="16"/>
          <w:lang w:val="fr-CA"/>
        </w:rPr>
      </w:pPr>
      <w:r w:rsidRPr="00FD61B0">
        <w:rPr>
          <w:sz w:val="16"/>
          <w:szCs w:val="16"/>
          <w:lang w:val="fr-CA"/>
        </w:rPr>
        <w:t>}</w:t>
      </w:r>
    </w:p>
    <w:p w14:paraId="6ADEB40C" w14:textId="77777777" w:rsidR="007E66E1" w:rsidRPr="00F07B9A" w:rsidRDefault="007E66E1" w:rsidP="007E66E1">
      <w:pPr>
        <w:pStyle w:val="Corpslivre"/>
      </w:pPr>
    </w:p>
    <w:p w14:paraId="7CAE295D" w14:textId="77777777" w:rsidR="007E66E1" w:rsidRPr="00A74711" w:rsidRDefault="007E66E1" w:rsidP="007E66E1">
      <w:pPr>
        <w:pStyle w:val="Corpslivre"/>
        <w:rPr>
          <w:rFonts w:ascii="Garamond" w:hAnsi="Garamond"/>
        </w:rPr>
      </w:pPr>
      <w:r w:rsidRPr="00A74711">
        <w:rPr>
          <w:rFonts w:ascii="Garamond" w:hAnsi="Garamond"/>
        </w:rPr>
        <w:t>La ligne</w:t>
      </w:r>
    </w:p>
    <w:p w14:paraId="4075E27A" w14:textId="77777777" w:rsidR="007E66E1" w:rsidRPr="00F07B9A" w:rsidRDefault="007E66E1" w:rsidP="007E66E1">
      <w:pPr>
        <w:pStyle w:val="CodeJava"/>
        <w:ind w:firstLine="708"/>
        <w:rPr>
          <w:lang w:val="fr-CA"/>
        </w:rPr>
      </w:pPr>
      <w:r w:rsidRPr="00F07B9A">
        <w:rPr>
          <w:lang w:val="fr-CA"/>
        </w:rPr>
        <w:t>JFileChooser unFileChooser = new JFileChooser();</w:t>
      </w:r>
    </w:p>
    <w:p w14:paraId="057E2862" w14:textId="313AE5EE" w:rsidR="007E66E1" w:rsidRPr="00A74711" w:rsidRDefault="007E66E1" w:rsidP="007E66E1">
      <w:pPr>
        <w:pStyle w:val="Corpslivre"/>
        <w:rPr>
          <w:rFonts w:ascii="Garamond" w:hAnsi="Garamond"/>
        </w:rPr>
      </w:pPr>
      <w:r w:rsidRPr="00A74711">
        <w:rPr>
          <w:rFonts w:ascii="Garamond" w:hAnsi="Garamond"/>
        </w:rPr>
        <w:t xml:space="preserve">crée un </w:t>
      </w:r>
      <w:hyperlink r:id="rId571" w:tooltip="class in javax.swing" w:history="1">
        <w:r w:rsidR="00BD33D7">
          <w:rPr>
            <w:rStyle w:val="typenamelink"/>
            <w:rFonts w:ascii="&amp;quot" w:hAnsi="&amp;quot"/>
            <w:b/>
            <w:bCs/>
            <w:color w:val="4A6782"/>
            <w:sz w:val="21"/>
            <w:szCs w:val="21"/>
          </w:rPr>
          <w:t>JFileChooser</w:t>
        </w:r>
      </w:hyperlink>
      <w:r w:rsidRPr="00A74711">
        <w:rPr>
          <w:rFonts w:ascii="Garamond" w:hAnsi="Garamond"/>
        </w:rPr>
        <w:t>.</w:t>
      </w:r>
    </w:p>
    <w:p w14:paraId="53DFE4B5" w14:textId="77777777" w:rsidR="007E66E1" w:rsidRPr="00A74711" w:rsidRDefault="007E66E1" w:rsidP="007E66E1">
      <w:pPr>
        <w:pStyle w:val="Corpslivre"/>
        <w:rPr>
          <w:rFonts w:ascii="Garamond" w:hAnsi="Garamond"/>
        </w:rPr>
      </w:pPr>
      <w:r w:rsidRPr="00A74711">
        <w:rPr>
          <w:rFonts w:ascii="Garamond" w:hAnsi="Garamond"/>
        </w:rPr>
        <w:t>La ligne¸</w:t>
      </w:r>
    </w:p>
    <w:p w14:paraId="4F55DAEE" w14:textId="77777777" w:rsidR="007E66E1" w:rsidRPr="00FD64C3" w:rsidRDefault="007E66E1" w:rsidP="007E66E1">
      <w:pPr>
        <w:pStyle w:val="CodeJava"/>
        <w:ind w:firstLine="708"/>
        <w:rPr>
          <w:lang w:val="en-CA"/>
        </w:rPr>
      </w:pPr>
      <w:r w:rsidRPr="00FD64C3">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lastRenderedPageBreak/>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2"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1DE7A17B" w:rsidR="007E66E1" w:rsidRDefault="0022135E" w:rsidP="007E66E1">
      <w:pPr>
        <w:pStyle w:val="Corpslivre"/>
        <w:rPr>
          <w:noProof/>
        </w:rPr>
      </w:pPr>
      <w:hyperlink r:id="rId573" w:history="1">
        <w:r w:rsidR="00596E1B">
          <w:rPr>
            <w:rStyle w:val="Lienhypertexte"/>
            <w:rFonts w:ascii="Segoe UI" w:hAnsi="Segoe UI" w:cs="Segoe UI"/>
            <w:b/>
            <w:bCs/>
            <w:color w:val="0366D6"/>
          </w:rPr>
          <w:t>JavaPasAPas</w:t>
        </w:r>
      </w:hyperlink>
      <w:r w:rsidR="00596E1B">
        <w:rPr>
          <w:rStyle w:val="separator"/>
          <w:rFonts w:ascii="Segoe UI" w:hAnsi="Segoe UI" w:cs="Segoe UI"/>
          <w:color w:val="586069"/>
        </w:rPr>
        <w:t>/</w:t>
      </w:r>
      <w:r w:rsidR="00596E1B">
        <w:rPr>
          <w:rStyle w:val="lev"/>
          <w:rFonts w:ascii="Segoe UI" w:hAnsi="Segoe UI" w:cs="Segoe UI"/>
          <w:color w:val="24292E"/>
        </w:rPr>
        <w:t>LireFichierFileChooser.java</w:t>
      </w:r>
    </w:p>
    <w:p w14:paraId="276C5C21" w14:textId="77777777" w:rsidR="007E66E1" w:rsidRPr="00956E5B" w:rsidRDefault="007E66E1" w:rsidP="00956E5B">
      <w:pPr>
        <w:pStyle w:val="codeCompact"/>
        <w:rPr>
          <w:sz w:val="16"/>
          <w:szCs w:val="16"/>
        </w:rPr>
      </w:pPr>
      <w:r w:rsidRPr="00956E5B">
        <w:rPr>
          <w:sz w:val="16"/>
          <w:szCs w:val="16"/>
        </w:rPr>
        <w:t>import java.io.*;</w:t>
      </w:r>
    </w:p>
    <w:p w14:paraId="03172EFD" w14:textId="77777777" w:rsidR="007E66E1" w:rsidRPr="00956E5B" w:rsidRDefault="007E66E1" w:rsidP="00956E5B">
      <w:pPr>
        <w:pStyle w:val="codeCompact"/>
        <w:rPr>
          <w:sz w:val="16"/>
          <w:szCs w:val="16"/>
        </w:rPr>
      </w:pPr>
      <w:r w:rsidRPr="00956E5B">
        <w:rPr>
          <w:sz w:val="16"/>
          <w:szCs w:val="16"/>
        </w:rPr>
        <w:t>import javax.swing.*;</w:t>
      </w:r>
    </w:p>
    <w:p w14:paraId="2B7260F3" w14:textId="77777777" w:rsidR="007E66E1" w:rsidRPr="00956E5B" w:rsidRDefault="007E66E1" w:rsidP="00956E5B">
      <w:pPr>
        <w:pStyle w:val="codeCompact"/>
        <w:rPr>
          <w:sz w:val="16"/>
          <w:szCs w:val="16"/>
        </w:rPr>
      </w:pPr>
      <w:r w:rsidRPr="00956E5B">
        <w:rPr>
          <w:sz w:val="16"/>
          <w:szCs w:val="16"/>
        </w:rPr>
        <w:t>public class LireFichierFileChooser extends JFrame {</w:t>
      </w:r>
    </w:p>
    <w:p w14:paraId="5DFE173B" w14:textId="77777777" w:rsidR="007E66E1" w:rsidRPr="00956E5B" w:rsidRDefault="007E66E1" w:rsidP="00956E5B">
      <w:pPr>
        <w:pStyle w:val="codeCompact"/>
        <w:rPr>
          <w:sz w:val="16"/>
          <w:szCs w:val="16"/>
        </w:rPr>
      </w:pPr>
      <w:r w:rsidRPr="00956E5B">
        <w:rPr>
          <w:sz w:val="16"/>
          <w:szCs w:val="16"/>
        </w:rPr>
        <w:t xml:space="preserve">    public LireFichierFileChooser () throws Exception {</w:t>
      </w:r>
    </w:p>
    <w:p w14:paraId="77CE11D0" w14:textId="77777777" w:rsidR="007E66E1" w:rsidRPr="00956E5B" w:rsidRDefault="007E66E1" w:rsidP="00956E5B">
      <w:pPr>
        <w:pStyle w:val="codeCompact"/>
        <w:rPr>
          <w:sz w:val="16"/>
          <w:szCs w:val="16"/>
        </w:rPr>
      </w:pPr>
      <w:r w:rsidRPr="00956E5B">
        <w:rPr>
          <w:sz w:val="16"/>
          <w:szCs w:val="16"/>
        </w:rPr>
        <w:t xml:space="preserve">        JFileChooser unFileChooser = new JFileChooser();</w:t>
      </w:r>
    </w:p>
    <w:p w14:paraId="378E6188" w14:textId="77777777" w:rsidR="007E66E1" w:rsidRPr="00956E5B" w:rsidRDefault="007E66E1" w:rsidP="00956E5B">
      <w:pPr>
        <w:pStyle w:val="codeCompact"/>
        <w:rPr>
          <w:sz w:val="16"/>
          <w:szCs w:val="16"/>
          <w:lang w:val="en-CA"/>
        </w:rPr>
      </w:pPr>
      <w:r w:rsidRPr="00956E5B">
        <w:rPr>
          <w:sz w:val="16"/>
          <w:szCs w:val="16"/>
        </w:rPr>
        <w:t xml:space="preserve">        </w:t>
      </w:r>
      <w:r w:rsidRPr="00956E5B">
        <w:rPr>
          <w:sz w:val="16"/>
          <w:szCs w:val="16"/>
          <w:lang w:val="en-CA"/>
        </w:rPr>
        <w:t>unFileChooser.setFileSelectionMode(JFileChooser.FILES_ONLY);</w:t>
      </w:r>
    </w:p>
    <w:p w14:paraId="6C4079BE" w14:textId="77777777" w:rsidR="007E66E1" w:rsidRPr="00956E5B" w:rsidRDefault="007E66E1" w:rsidP="00956E5B">
      <w:pPr>
        <w:pStyle w:val="codeCompact"/>
        <w:rPr>
          <w:sz w:val="16"/>
          <w:szCs w:val="16"/>
          <w:lang w:val="en-CA"/>
        </w:rPr>
      </w:pPr>
      <w:r w:rsidRPr="00956E5B">
        <w:rPr>
          <w:sz w:val="16"/>
          <w:szCs w:val="16"/>
          <w:lang w:val="en-CA"/>
        </w:rPr>
        <w:t xml:space="preserve">        int résultat = unFileChooser.</w:t>
      </w:r>
      <w:r w:rsidRPr="00956E5B">
        <w:rPr>
          <w:sz w:val="16"/>
          <w:szCs w:val="16"/>
          <w:highlight w:val="yellow"/>
          <w:lang w:val="en-CA"/>
        </w:rPr>
        <w:t>showOpenDialog</w:t>
      </w:r>
      <w:r w:rsidRPr="00956E5B">
        <w:rPr>
          <w:sz w:val="16"/>
          <w:szCs w:val="16"/>
          <w:lang w:val="en-CA"/>
        </w:rPr>
        <w:t>(this);</w:t>
      </w:r>
    </w:p>
    <w:p w14:paraId="008B57FA" w14:textId="77777777" w:rsidR="007E66E1" w:rsidRPr="00956E5B" w:rsidRDefault="007E66E1" w:rsidP="00956E5B">
      <w:pPr>
        <w:pStyle w:val="codeCompact"/>
        <w:rPr>
          <w:sz w:val="16"/>
          <w:szCs w:val="16"/>
          <w:lang w:val="en-CA"/>
        </w:rPr>
      </w:pPr>
      <w:r w:rsidRPr="00956E5B">
        <w:rPr>
          <w:sz w:val="16"/>
          <w:szCs w:val="16"/>
          <w:lang w:val="en-CA"/>
        </w:rPr>
        <w:t xml:space="preserve">        if (résultat != JFileChooser.CANCEL_OPTION){</w:t>
      </w:r>
    </w:p>
    <w:p w14:paraId="7CBABF4C" w14:textId="77777777" w:rsidR="007E66E1" w:rsidRPr="00956E5B" w:rsidRDefault="007E66E1" w:rsidP="00956E5B">
      <w:pPr>
        <w:pStyle w:val="codeCompact"/>
        <w:rPr>
          <w:sz w:val="16"/>
          <w:szCs w:val="16"/>
          <w:lang w:val="en-CA"/>
        </w:rPr>
      </w:pPr>
      <w:r w:rsidRPr="00956E5B">
        <w:rPr>
          <w:sz w:val="16"/>
          <w:szCs w:val="16"/>
          <w:lang w:val="en-CA"/>
        </w:rPr>
        <w:t xml:space="preserve">            File leFile = unFileChooser.getSelectedFile();</w:t>
      </w:r>
    </w:p>
    <w:p w14:paraId="2349D0A1" w14:textId="77777777" w:rsidR="007E66E1" w:rsidRPr="00956E5B" w:rsidRDefault="007E66E1" w:rsidP="00956E5B">
      <w:pPr>
        <w:pStyle w:val="codeCompact"/>
        <w:rPr>
          <w:sz w:val="16"/>
          <w:szCs w:val="16"/>
          <w:lang w:val="en-CA"/>
        </w:rPr>
      </w:pPr>
      <w:r w:rsidRPr="00956E5B">
        <w:rPr>
          <w:sz w:val="16"/>
          <w:szCs w:val="16"/>
          <w:lang w:val="en-CA"/>
        </w:rPr>
        <w:t xml:space="preserve">            if (leFile != null &amp;&amp; !(leFile.getName().equals(""))){</w:t>
      </w:r>
    </w:p>
    <w:p w14:paraId="61D585D4" w14:textId="77777777" w:rsidR="007E66E1" w:rsidRPr="00956E5B" w:rsidRDefault="007E66E1" w:rsidP="00956E5B">
      <w:pPr>
        <w:pStyle w:val="codeCompact"/>
        <w:rPr>
          <w:sz w:val="16"/>
          <w:szCs w:val="16"/>
          <w:lang w:val="en-CA"/>
        </w:rPr>
      </w:pPr>
      <w:r w:rsidRPr="00956E5B">
        <w:rPr>
          <w:sz w:val="16"/>
          <w:szCs w:val="16"/>
          <w:lang w:val="en-CA"/>
        </w:rPr>
        <w:t xml:space="preserve">                </w:t>
      </w:r>
      <w:r w:rsidRPr="00956E5B">
        <w:rPr>
          <w:sz w:val="16"/>
          <w:szCs w:val="16"/>
          <w:highlight w:val="yellow"/>
          <w:lang w:val="en-CA"/>
        </w:rPr>
        <w:t>FileInputStream</w:t>
      </w:r>
      <w:r w:rsidRPr="00956E5B">
        <w:rPr>
          <w:sz w:val="16"/>
          <w:szCs w:val="16"/>
          <w:lang w:val="en-CA"/>
        </w:rPr>
        <w:t xml:space="preserve"> unFichier = new </w:t>
      </w:r>
      <w:r w:rsidRPr="00956E5B">
        <w:rPr>
          <w:sz w:val="16"/>
          <w:szCs w:val="16"/>
          <w:highlight w:val="yellow"/>
          <w:lang w:val="en-CA"/>
        </w:rPr>
        <w:t>FileInputStream</w:t>
      </w:r>
      <w:r w:rsidRPr="00956E5B">
        <w:rPr>
          <w:sz w:val="16"/>
          <w:szCs w:val="16"/>
          <w:lang w:val="en-CA"/>
        </w:rPr>
        <w:t>(leFile);</w:t>
      </w:r>
    </w:p>
    <w:p w14:paraId="577C11F2" w14:textId="77777777" w:rsidR="007E66E1" w:rsidRPr="00956E5B" w:rsidRDefault="007E66E1" w:rsidP="00956E5B">
      <w:pPr>
        <w:pStyle w:val="codeCompact"/>
        <w:rPr>
          <w:sz w:val="16"/>
          <w:szCs w:val="16"/>
          <w:lang w:val="en-CA"/>
        </w:rPr>
      </w:pPr>
    </w:p>
    <w:p w14:paraId="4DC95B63" w14:textId="77777777" w:rsidR="007E66E1" w:rsidRPr="00956E5B" w:rsidRDefault="007E66E1" w:rsidP="00956E5B">
      <w:pPr>
        <w:pStyle w:val="codeCompact"/>
        <w:rPr>
          <w:sz w:val="16"/>
          <w:szCs w:val="16"/>
        </w:rPr>
      </w:pPr>
      <w:r w:rsidRPr="00956E5B">
        <w:rPr>
          <w:sz w:val="16"/>
          <w:szCs w:val="16"/>
          <w:lang w:val="en-CA"/>
        </w:rPr>
        <w:t xml:space="preserve">                </w:t>
      </w:r>
      <w:r w:rsidRPr="00956E5B">
        <w:rPr>
          <w:sz w:val="16"/>
          <w:szCs w:val="16"/>
        </w:rPr>
        <w:t>byte[] tampon = new byte[4];</w:t>
      </w:r>
    </w:p>
    <w:p w14:paraId="40C3C313" w14:textId="77777777" w:rsidR="007E66E1" w:rsidRPr="00956E5B" w:rsidRDefault="007E66E1" w:rsidP="00956E5B">
      <w:pPr>
        <w:pStyle w:val="codeCompact"/>
        <w:rPr>
          <w:sz w:val="16"/>
          <w:szCs w:val="16"/>
        </w:rPr>
      </w:pPr>
      <w:r w:rsidRPr="00956E5B">
        <w:rPr>
          <w:sz w:val="16"/>
          <w:szCs w:val="16"/>
        </w:rPr>
        <w:t xml:space="preserve">                unFichier.read(tampon); //Lecture des 4 octets</w:t>
      </w:r>
    </w:p>
    <w:p w14:paraId="311F8F23" w14:textId="77777777" w:rsidR="007E66E1" w:rsidRPr="00956E5B" w:rsidRDefault="007E66E1" w:rsidP="00956E5B">
      <w:pPr>
        <w:pStyle w:val="codeCompact"/>
        <w:rPr>
          <w:sz w:val="16"/>
          <w:szCs w:val="16"/>
        </w:rPr>
      </w:pPr>
    </w:p>
    <w:p w14:paraId="22C30663" w14:textId="77777777" w:rsidR="007E66E1" w:rsidRPr="00956E5B" w:rsidRDefault="007E66E1" w:rsidP="00956E5B">
      <w:pPr>
        <w:pStyle w:val="codeCompact"/>
        <w:rPr>
          <w:sz w:val="16"/>
          <w:szCs w:val="16"/>
        </w:rPr>
      </w:pPr>
      <w:r w:rsidRPr="00956E5B">
        <w:rPr>
          <w:sz w:val="16"/>
          <w:szCs w:val="16"/>
        </w:rPr>
        <w:t xml:space="preserve">                // Convertir le tableau d'octets tampon en int unEntier</w:t>
      </w:r>
    </w:p>
    <w:p w14:paraId="2ED8C12F" w14:textId="77777777" w:rsidR="007E66E1" w:rsidRPr="00956E5B" w:rsidRDefault="007E66E1" w:rsidP="00956E5B">
      <w:pPr>
        <w:pStyle w:val="codeCompact"/>
        <w:rPr>
          <w:sz w:val="16"/>
          <w:szCs w:val="16"/>
          <w:lang w:val="da-DK"/>
        </w:rPr>
      </w:pPr>
      <w:r w:rsidRPr="00956E5B">
        <w:rPr>
          <w:sz w:val="16"/>
          <w:szCs w:val="16"/>
        </w:rPr>
        <w:t xml:space="preserve">                </w:t>
      </w:r>
      <w:r w:rsidRPr="00956E5B">
        <w:rPr>
          <w:sz w:val="16"/>
          <w:szCs w:val="16"/>
          <w:lang w:val="da-DK"/>
        </w:rPr>
        <w:t>int unEntier=0;</w:t>
      </w:r>
    </w:p>
    <w:p w14:paraId="4C77EAE9" w14:textId="77777777" w:rsidR="007E66E1" w:rsidRPr="00956E5B" w:rsidRDefault="007E66E1" w:rsidP="00956E5B">
      <w:pPr>
        <w:pStyle w:val="codeCompact"/>
        <w:rPr>
          <w:sz w:val="16"/>
          <w:szCs w:val="16"/>
          <w:lang w:val="da-DK"/>
        </w:rPr>
      </w:pPr>
      <w:r w:rsidRPr="00956E5B">
        <w:rPr>
          <w:sz w:val="16"/>
          <w:szCs w:val="16"/>
          <w:lang w:val="da-DK"/>
        </w:rPr>
        <w:t xml:space="preserve">                for (int i = 0; i&lt;=3;i++){</w:t>
      </w:r>
    </w:p>
    <w:p w14:paraId="2F7BC762" w14:textId="77777777" w:rsidR="007E66E1" w:rsidRPr="00956E5B" w:rsidRDefault="007E66E1" w:rsidP="00956E5B">
      <w:pPr>
        <w:pStyle w:val="codeCompact"/>
        <w:rPr>
          <w:sz w:val="16"/>
          <w:szCs w:val="16"/>
        </w:rPr>
      </w:pPr>
      <w:r w:rsidRPr="00956E5B">
        <w:rPr>
          <w:sz w:val="16"/>
          <w:szCs w:val="16"/>
          <w:lang w:val="da-DK"/>
        </w:rPr>
        <w:t xml:space="preserve">                    </w:t>
      </w:r>
      <w:r w:rsidRPr="00956E5B">
        <w:rPr>
          <w:sz w:val="16"/>
          <w:szCs w:val="16"/>
        </w:rPr>
        <w:t>unEntier &lt;&lt;=8;</w:t>
      </w:r>
    </w:p>
    <w:p w14:paraId="3A9CD32B" w14:textId="77777777" w:rsidR="007E66E1" w:rsidRPr="00956E5B" w:rsidRDefault="007E66E1" w:rsidP="00956E5B">
      <w:pPr>
        <w:pStyle w:val="codeCompact"/>
        <w:rPr>
          <w:sz w:val="16"/>
          <w:szCs w:val="16"/>
        </w:rPr>
      </w:pPr>
      <w:r w:rsidRPr="00956E5B">
        <w:rPr>
          <w:sz w:val="16"/>
          <w:szCs w:val="16"/>
        </w:rPr>
        <w:t xml:space="preserve">                    unEntier +=((int) tampon[i])&amp;0XFF;</w:t>
      </w:r>
    </w:p>
    <w:p w14:paraId="2D5DE6EC" w14:textId="77777777" w:rsidR="007E66E1" w:rsidRPr="00956E5B" w:rsidRDefault="007E66E1" w:rsidP="00956E5B">
      <w:pPr>
        <w:pStyle w:val="codeCompact"/>
        <w:rPr>
          <w:sz w:val="16"/>
          <w:szCs w:val="16"/>
        </w:rPr>
      </w:pPr>
      <w:r w:rsidRPr="00956E5B">
        <w:rPr>
          <w:sz w:val="16"/>
          <w:szCs w:val="16"/>
        </w:rPr>
        <w:t xml:space="preserve">                }</w:t>
      </w:r>
    </w:p>
    <w:p w14:paraId="0670BE76" w14:textId="77777777" w:rsidR="007E66E1" w:rsidRPr="00956E5B" w:rsidRDefault="007E66E1" w:rsidP="00956E5B">
      <w:pPr>
        <w:pStyle w:val="codeCompact"/>
        <w:rPr>
          <w:sz w:val="16"/>
          <w:szCs w:val="16"/>
        </w:rPr>
      </w:pPr>
      <w:r w:rsidRPr="00956E5B">
        <w:rPr>
          <w:sz w:val="16"/>
          <w:szCs w:val="16"/>
        </w:rPr>
        <w:t xml:space="preserve">                unFichier.close();</w:t>
      </w:r>
    </w:p>
    <w:p w14:paraId="2E47565D" w14:textId="77777777" w:rsidR="007E66E1" w:rsidRPr="00956E5B" w:rsidRDefault="007E66E1" w:rsidP="00956E5B">
      <w:pPr>
        <w:pStyle w:val="codeCompact"/>
        <w:rPr>
          <w:sz w:val="16"/>
          <w:szCs w:val="16"/>
        </w:rPr>
      </w:pPr>
      <w:r w:rsidRPr="00956E5B">
        <w:rPr>
          <w:sz w:val="16"/>
          <w:szCs w:val="16"/>
        </w:rPr>
        <w:t xml:space="preserve">                System.out.println("Valeur décimale de l'entier : "+unEntier);</w:t>
      </w:r>
    </w:p>
    <w:p w14:paraId="01C8E8AF" w14:textId="77777777" w:rsidR="007E66E1" w:rsidRPr="00956E5B" w:rsidRDefault="007E66E1" w:rsidP="00956E5B">
      <w:pPr>
        <w:pStyle w:val="codeCompact"/>
        <w:rPr>
          <w:sz w:val="16"/>
          <w:szCs w:val="16"/>
        </w:rPr>
      </w:pPr>
    </w:p>
    <w:p w14:paraId="13932C36" w14:textId="77777777" w:rsidR="007E66E1" w:rsidRPr="00956E5B" w:rsidRDefault="007E66E1" w:rsidP="00956E5B">
      <w:pPr>
        <w:pStyle w:val="codeCompact"/>
        <w:rPr>
          <w:sz w:val="16"/>
          <w:szCs w:val="16"/>
        </w:rPr>
      </w:pPr>
      <w:r w:rsidRPr="00956E5B">
        <w:rPr>
          <w:sz w:val="16"/>
          <w:szCs w:val="16"/>
        </w:rPr>
        <w:t xml:space="preserve">            }else{System.out.println("Nom de fichier invalide");}</w:t>
      </w:r>
    </w:p>
    <w:p w14:paraId="1013D4A9" w14:textId="77777777" w:rsidR="007E66E1" w:rsidRPr="00956E5B" w:rsidRDefault="007E66E1" w:rsidP="00956E5B">
      <w:pPr>
        <w:pStyle w:val="codeCompact"/>
        <w:rPr>
          <w:sz w:val="16"/>
          <w:szCs w:val="16"/>
        </w:rPr>
      </w:pPr>
      <w:r w:rsidRPr="00956E5B">
        <w:rPr>
          <w:sz w:val="16"/>
          <w:szCs w:val="16"/>
        </w:rPr>
        <w:t xml:space="preserve">        }else {System.out.println("Fichier non choisi");}</w:t>
      </w:r>
    </w:p>
    <w:p w14:paraId="63D214FC" w14:textId="77777777" w:rsidR="007E66E1" w:rsidRPr="00956E5B" w:rsidRDefault="007E66E1" w:rsidP="00956E5B">
      <w:pPr>
        <w:pStyle w:val="codeCompact"/>
        <w:rPr>
          <w:sz w:val="16"/>
          <w:szCs w:val="16"/>
          <w:lang w:val="en-CA"/>
        </w:rPr>
      </w:pPr>
      <w:r w:rsidRPr="00956E5B">
        <w:rPr>
          <w:sz w:val="16"/>
          <w:szCs w:val="16"/>
        </w:rPr>
        <w:t xml:space="preserve">        </w:t>
      </w:r>
      <w:r w:rsidRPr="00956E5B">
        <w:rPr>
          <w:sz w:val="16"/>
          <w:szCs w:val="16"/>
          <w:lang w:val="en-CA"/>
        </w:rPr>
        <w:t>System.exit(0);</w:t>
      </w:r>
    </w:p>
    <w:p w14:paraId="0D7BED3A" w14:textId="77777777" w:rsidR="007E66E1" w:rsidRPr="00956E5B" w:rsidRDefault="007E66E1" w:rsidP="00956E5B">
      <w:pPr>
        <w:pStyle w:val="codeCompact"/>
        <w:rPr>
          <w:sz w:val="16"/>
          <w:szCs w:val="16"/>
          <w:lang w:val="en-CA"/>
        </w:rPr>
      </w:pPr>
      <w:r w:rsidRPr="00956E5B">
        <w:rPr>
          <w:sz w:val="16"/>
          <w:szCs w:val="16"/>
          <w:lang w:val="en-CA"/>
        </w:rPr>
        <w:t xml:space="preserve">    }</w:t>
      </w:r>
    </w:p>
    <w:p w14:paraId="66489034" w14:textId="77777777" w:rsidR="007E66E1" w:rsidRPr="00956E5B" w:rsidRDefault="007E66E1" w:rsidP="00956E5B">
      <w:pPr>
        <w:pStyle w:val="codeCompact"/>
        <w:rPr>
          <w:sz w:val="16"/>
          <w:szCs w:val="16"/>
          <w:lang w:val="en-CA"/>
        </w:rPr>
      </w:pPr>
      <w:r w:rsidRPr="00956E5B">
        <w:rPr>
          <w:sz w:val="16"/>
          <w:szCs w:val="16"/>
          <w:lang w:val="en-CA"/>
        </w:rPr>
        <w:t xml:space="preserve">    public static void main (String args[]) throws Exception {</w:t>
      </w:r>
    </w:p>
    <w:p w14:paraId="08D0F555" w14:textId="77777777" w:rsidR="007E66E1" w:rsidRPr="00956E5B" w:rsidRDefault="007E66E1" w:rsidP="00956E5B">
      <w:pPr>
        <w:pStyle w:val="codeCompact"/>
        <w:rPr>
          <w:sz w:val="16"/>
          <w:szCs w:val="16"/>
        </w:rPr>
      </w:pPr>
      <w:r w:rsidRPr="00956E5B">
        <w:rPr>
          <w:sz w:val="16"/>
          <w:szCs w:val="16"/>
          <w:lang w:val="en-CA"/>
        </w:rPr>
        <w:t xml:space="preserve">        </w:t>
      </w:r>
      <w:r w:rsidRPr="00956E5B">
        <w:rPr>
          <w:sz w:val="16"/>
          <w:szCs w:val="16"/>
        </w:rPr>
        <w:t>new LireFichierFileChooser();</w:t>
      </w:r>
    </w:p>
    <w:p w14:paraId="53607A92" w14:textId="77777777" w:rsidR="007E66E1" w:rsidRPr="00956E5B" w:rsidRDefault="007E66E1" w:rsidP="00956E5B">
      <w:pPr>
        <w:pStyle w:val="codeCompact"/>
        <w:rPr>
          <w:sz w:val="16"/>
          <w:szCs w:val="16"/>
        </w:rPr>
      </w:pPr>
      <w:r w:rsidRPr="00956E5B">
        <w:rPr>
          <w:sz w:val="16"/>
          <w:szCs w:val="16"/>
        </w:rPr>
        <w:t xml:space="preserve">    }</w:t>
      </w:r>
    </w:p>
    <w:p w14:paraId="374B11D3" w14:textId="77777777" w:rsidR="007E66E1" w:rsidRPr="00956E5B" w:rsidRDefault="007E66E1" w:rsidP="00956E5B">
      <w:pPr>
        <w:pStyle w:val="codeCompact"/>
        <w:rPr>
          <w:sz w:val="16"/>
          <w:szCs w:val="16"/>
        </w:rPr>
      </w:pPr>
      <w:r w:rsidRPr="00956E5B">
        <w:rPr>
          <w:sz w:val="16"/>
          <w:szCs w:val="16"/>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140" w:name="_Toc16917497"/>
      <w:bookmarkStart w:id="141" w:name="_Toc10533542"/>
      <w:r>
        <w:t>Fichier d’objets</w:t>
      </w:r>
      <w:r w:rsidR="007E66E1">
        <w:t xml:space="preserve"> en Java</w:t>
      </w:r>
      <w:bookmarkEnd w:id="140"/>
      <w:bookmarkEnd w:id="141"/>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w:t>
      </w:r>
      <w:r w:rsidR="00674FA0">
        <w:lastRenderedPageBreak/>
        <w:t xml:space="preserve">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142" w:name="_Ref520339747"/>
      <w:bookmarkStart w:id="143" w:name="_Toc16917498"/>
      <w:bookmarkStart w:id="144" w:name="_Toc10533543"/>
      <w:r>
        <w:t>Fichier sériel d’objets en Java</w:t>
      </w:r>
      <w:bookmarkEnd w:id="142"/>
      <w:bookmarkEnd w:id="143"/>
      <w:bookmarkEnd w:id="144"/>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74"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75" w:anchor="writeObject-java.lang.Object-" w:history="1">
        <w:r w:rsidR="00EE7527">
          <w:rPr>
            <w:rStyle w:val="Lienhypertexte"/>
            <w:rFonts w:ascii="&amp;quot" w:hAnsi="&amp;quot"/>
            <w:b/>
            <w:bCs/>
            <w:color w:val="4A6782"/>
            <w:sz w:val="21"/>
            <w:szCs w:val="21"/>
          </w:rPr>
          <w:t>writeObject</w:t>
        </w:r>
      </w:hyperlink>
      <w:r w:rsidR="00EE7527">
        <w:rPr>
          <w:rFonts w:ascii="DejaVu Sans Mono" w:hAnsi="DejaVu Sans Mono"/>
          <w:color w:val="353833"/>
          <w:sz w:val="21"/>
          <w:szCs w:val="21"/>
        </w:rPr>
        <w:t>(</w:t>
      </w:r>
      <w:hyperlink r:id="rId576" w:tooltip="class in java.lang" w:history="1">
        <w:r w:rsidR="00EE7527">
          <w:rPr>
            <w:rStyle w:val="Lienhypertexte"/>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77"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78" w:anchor="readObject--" w:history="1">
        <w:r w:rsidR="00260AC5">
          <w:rPr>
            <w:rStyle w:val="Lienhypertexte"/>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79"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0"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1"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430C1DA5" w:rsidR="00B13015" w:rsidRDefault="0022135E" w:rsidP="007E66E1">
      <w:pPr>
        <w:pStyle w:val="Corpsdetexte"/>
      </w:pPr>
      <w:hyperlink r:id="rId582" w:history="1">
        <w:r w:rsidR="00026094">
          <w:rPr>
            <w:rStyle w:val="Lienhypertexte"/>
            <w:rFonts w:ascii="Segoe UI" w:hAnsi="Segoe UI" w:cs="Segoe UI"/>
            <w:b/>
            <w:bCs/>
            <w:color w:val="0366D6"/>
          </w:rPr>
          <w:t>JavaPasAPas</w:t>
        </w:r>
      </w:hyperlink>
      <w:r w:rsidR="00026094">
        <w:rPr>
          <w:rStyle w:val="separator"/>
          <w:rFonts w:ascii="Segoe UI" w:hAnsi="Segoe UI" w:cs="Segoe UI"/>
          <w:color w:val="586069"/>
        </w:rPr>
        <w:t>/</w:t>
      </w:r>
      <w:r w:rsidR="00026094">
        <w:rPr>
          <w:rStyle w:val="lev"/>
          <w:rFonts w:ascii="Segoe UI" w:hAnsi="Segoe UI" w:cs="Segoe UI"/>
          <w:color w:val="24292E"/>
        </w:rPr>
        <w:t>EcrireFluxPlants.java</w:t>
      </w:r>
    </w:p>
    <w:p w14:paraId="6CB24ECD" w14:textId="77777777" w:rsidR="007E66E1" w:rsidRPr="00E60E01" w:rsidRDefault="007E66E1" w:rsidP="00E60E01">
      <w:pPr>
        <w:pStyle w:val="codeCompact"/>
        <w:rPr>
          <w:sz w:val="16"/>
          <w:szCs w:val="16"/>
        </w:rPr>
      </w:pPr>
      <w:r w:rsidRPr="00E60E01">
        <w:rPr>
          <w:sz w:val="16"/>
          <w:szCs w:val="16"/>
        </w:rPr>
        <w:t>/* Illustration de la création d'un fichier d'objets sériel</w:t>
      </w:r>
    </w:p>
    <w:p w14:paraId="0F85F3B4" w14:textId="77777777" w:rsidR="007E66E1" w:rsidRPr="00E60E01" w:rsidRDefault="007E66E1" w:rsidP="00E60E01">
      <w:pPr>
        <w:pStyle w:val="codeCompact"/>
        <w:rPr>
          <w:sz w:val="16"/>
          <w:szCs w:val="16"/>
        </w:rPr>
      </w:pPr>
      <w:r w:rsidRPr="00E60E01">
        <w:rPr>
          <w:sz w:val="16"/>
          <w:szCs w:val="16"/>
        </w:rPr>
        <w:t xml:space="preserve"> * Lit le fichier plants.txt, stocke le contenu dans un vecteur d'objets Plant et</w:t>
      </w:r>
    </w:p>
    <w:p w14:paraId="20E30327" w14:textId="77777777" w:rsidR="007E66E1" w:rsidRPr="00E60E01" w:rsidRDefault="007E66E1" w:rsidP="00E60E01">
      <w:pPr>
        <w:pStyle w:val="codeCompact"/>
        <w:rPr>
          <w:sz w:val="16"/>
          <w:szCs w:val="16"/>
        </w:rPr>
      </w:pPr>
      <w:r w:rsidRPr="00E60E01">
        <w:rPr>
          <w:sz w:val="16"/>
          <w:szCs w:val="16"/>
        </w:rPr>
        <w:t xml:space="preserve"> * crée ensuite le fichier d'objets fluxPlants.dat par accès sériel*/</w:t>
      </w:r>
    </w:p>
    <w:p w14:paraId="3FFCC2F0" w14:textId="77777777" w:rsidR="007E66E1" w:rsidRPr="00E60E01" w:rsidRDefault="007E66E1" w:rsidP="00E60E01">
      <w:pPr>
        <w:pStyle w:val="codeCompact"/>
        <w:rPr>
          <w:sz w:val="16"/>
          <w:szCs w:val="16"/>
        </w:rPr>
      </w:pPr>
      <w:r w:rsidRPr="00E60E01">
        <w:rPr>
          <w:sz w:val="16"/>
          <w:szCs w:val="16"/>
        </w:rPr>
        <w:t>package LivreJava;</w:t>
      </w:r>
    </w:p>
    <w:p w14:paraId="5ECF4DDF" w14:textId="77777777" w:rsidR="007E66E1" w:rsidRPr="00E60E01" w:rsidRDefault="007E66E1" w:rsidP="00E60E01">
      <w:pPr>
        <w:pStyle w:val="codeCompact"/>
        <w:rPr>
          <w:sz w:val="16"/>
          <w:szCs w:val="16"/>
        </w:rPr>
      </w:pPr>
      <w:r w:rsidRPr="00E60E01">
        <w:rPr>
          <w:sz w:val="16"/>
          <w:szCs w:val="16"/>
        </w:rPr>
        <w:t>import java.io.*;</w:t>
      </w:r>
    </w:p>
    <w:p w14:paraId="51EB584D" w14:textId="77777777" w:rsidR="007E66E1" w:rsidRPr="00E60E01" w:rsidRDefault="007E66E1" w:rsidP="00E60E01">
      <w:pPr>
        <w:pStyle w:val="codeCompact"/>
        <w:rPr>
          <w:sz w:val="16"/>
          <w:szCs w:val="16"/>
        </w:rPr>
      </w:pPr>
      <w:r w:rsidRPr="00E60E01">
        <w:rPr>
          <w:sz w:val="16"/>
          <w:szCs w:val="16"/>
        </w:rPr>
        <w:t>import java.util.*;</w:t>
      </w:r>
    </w:p>
    <w:p w14:paraId="4CA75837" w14:textId="77777777" w:rsidR="007E66E1" w:rsidRPr="00E60E01" w:rsidRDefault="007E66E1" w:rsidP="00E60E01">
      <w:pPr>
        <w:pStyle w:val="codeCompact"/>
        <w:rPr>
          <w:sz w:val="16"/>
          <w:szCs w:val="16"/>
        </w:rPr>
      </w:pPr>
      <w:r w:rsidRPr="00E60E01">
        <w:rPr>
          <w:sz w:val="16"/>
          <w:szCs w:val="16"/>
        </w:rPr>
        <w:t>public class EcrireFluxPlants{</w:t>
      </w:r>
    </w:p>
    <w:p w14:paraId="4AF01271" w14:textId="77777777" w:rsidR="007E66E1" w:rsidRPr="00E60E01" w:rsidRDefault="007E66E1" w:rsidP="00E60E01">
      <w:pPr>
        <w:pStyle w:val="codeCompact"/>
        <w:rPr>
          <w:sz w:val="16"/>
          <w:szCs w:val="16"/>
        </w:rPr>
      </w:pPr>
    </w:p>
    <w:p w14:paraId="7700586E" w14:textId="77777777" w:rsidR="007E66E1" w:rsidRPr="00E60E01" w:rsidRDefault="007E66E1" w:rsidP="00E60E01">
      <w:pPr>
        <w:pStyle w:val="codeCompact"/>
        <w:rPr>
          <w:sz w:val="16"/>
          <w:szCs w:val="16"/>
        </w:rPr>
      </w:pPr>
      <w:r w:rsidRPr="00E60E01">
        <w:rPr>
          <w:sz w:val="16"/>
          <w:szCs w:val="16"/>
        </w:rPr>
        <w:t xml:space="preserve">        // La méthode lit les données de Plants.txt et les retournent dans un vecteur d'objets </w:t>
      </w:r>
    </w:p>
    <w:p w14:paraId="634D7CEE" w14:textId="77777777" w:rsidR="007E66E1" w:rsidRPr="00E60E01" w:rsidRDefault="007E66E1" w:rsidP="00E60E01">
      <w:pPr>
        <w:pStyle w:val="codeCompact"/>
        <w:rPr>
          <w:sz w:val="16"/>
          <w:szCs w:val="16"/>
        </w:rPr>
      </w:pPr>
      <w:r w:rsidRPr="00E60E01">
        <w:rPr>
          <w:sz w:val="16"/>
          <w:szCs w:val="16"/>
        </w:rPr>
        <w:t xml:space="preserve">        // de la classe Plant</w:t>
      </w:r>
    </w:p>
    <w:p w14:paraId="2EBE91CD" w14:textId="77777777" w:rsidR="007E66E1" w:rsidRPr="00E60E01" w:rsidRDefault="007E66E1" w:rsidP="00E60E01">
      <w:pPr>
        <w:pStyle w:val="codeCompact"/>
        <w:rPr>
          <w:sz w:val="16"/>
          <w:szCs w:val="16"/>
        </w:rPr>
      </w:pPr>
      <w:r w:rsidRPr="00E60E01">
        <w:rPr>
          <w:sz w:val="16"/>
          <w:szCs w:val="16"/>
        </w:rPr>
        <w:t xml:space="preserve">        // Reprend essentiellement le code de ExempleStreamTokenizer</w:t>
      </w:r>
    </w:p>
    <w:p w14:paraId="5FEC290E" w14:textId="77777777" w:rsidR="007E66E1" w:rsidRPr="00970E65" w:rsidRDefault="007E66E1" w:rsidP="00E60E01">
      <w:pPr>
        <w:pStyle w:val="codeCompact"/>
        <w:rPr>
          <w:sz w:val="16"/>
          <w:szCs w:val="16"/>
        </w:rPr>
      </w:pPr>
      <w:r w:rsidRPr="00E60E01">
        <w:rPr>
          <w:sz w:val="16"/>
          <w:szCs w:val="16"/>
        </w:rPr>
        <w:t xml:space="preserve">    </w:t>
      </w:r>
      <w:r w:rsidRPr="00970E65">
        <w:rPr>
          <w:sz w:val="16"/>
          <w:szCs w:val="16"/>
        </w:rPr>
        <w:t>public static Vector lirePlantsFichierTexte()throws Exception{</w:t>
      </w:r>
    </w:p>
    <w:p w14:paraId="01EFF826" w14:textId="77777777" w:rsidR="007E66E1" w:rsidRPr="00970E65" w:rsidRDefault="007E66E1" w:rsidP="00E60E01">
      <w:pPr>
        <w:pStyle w:val="codeCompact"/>
        <w:rPr>
          <w:sz w:val="16"/>
          <w:szCs w:val="16"/>
        </w:rPr>
      </w:pPr>
    </w:p>
    <w:p w14:paraId="00C96978" w14:textId="77777777" w:rsidR="002D5E86" w:rsidRPr="00970E65" w:rsidRDefault="007E66E1" w:rsidP="00E60E01">
      <w:pPr>
        <w:pStyle w:val="codeCompact"/>
        <w:rPr>
          <w:sz w:val="16"/>
          <w:szCs w:val="16"/>
        </w:rPr>
      </w:pPr>
      <w:r w:rsidRPr="00970E65">
        <w:rPr>
          <w:sz w:val="16"/>
          <w:szCs w:val="16"/>
        </w:rPr>
        <w:t xml:space="preserve">        FileReader unFichier =</w:t>
      </w:r>
    </w:p>
    <w:p w14:paraId="6E0F7928" w14:textId="2BB72381" w:rsidR="007E66E1" w:rsidRPr="00970E65" w:rsidRDefault="002D5E86" w:rsidP="00E60E01">
      <w:pPr>
        <w:pStyle w:val="codeCompact"/>
        <w:rPr>
          <w:sz w:val="16"/>
          <w:szCs w:val="16"/>
        </w:rPr>
      </w:pPr>
      <w:r w:rsidRPr="00970E65">
        <w:rPr>
          <w:sz w:val="16"/>
          <w:szCs w:val="16"/>
        </w:rPr>
        <w:t xml:space="preserve">          </w:t>
      </w:r>
      <w:r w:rsidR="007E66E1" w:rsidRPr="00970E65">
        <w:rPr>
          <w:sz w:val="16"/>
          <w:szCs w:val="16"/>
        </w:rPr>
        <w:t xml:space="preserve"> new FileReader("</w:t>
      </w:r>
      <w:r w:rsidRPr="00970E65">
        <w:rPr>
          <w:sz w:val="16"/>
          <w:szCs w:val="16"/>
        </w:rPr>
        <w:t>C:/Users/Robert/Documents/NetBeansProjects/JavaLivre/build/classes/</w:t>
      </w:r>
      <w:r w:rsidR="007E66E1" w:rsidRPr="00970E65">
        <w:rPr>
          <w:sz w:val="16"/>
          <w:szCs w:val="16"/>
        </w:rPr>
        <w:t>Plants.txt");</w:t>
      </w:r>
    </w:p>
    <w:p w14:paraId="62A7EBF1" w14:textId="77777777" w:rsidR="007E66E1" w:rsidRPr="00E60E01" w:rsidRDefault="007E66E1" w:rsidP="00E60E01">
      <w:pPr>
        <w:pStyle w:val="codeCompact"/>
        <w:rPr>
          <w:sz w:val="16"/>
          <w:szCs w:val="16"/>
          <w:lang w:val="en-CA"/>
        </w:rPr>
      </w:pPr>
      <w:r w:rsidRPr="00970E65">
        <w:rPr>
          <w:sz w:val="16"/>
          <w:szCs w:val="16"/>
        </w:rPr>
        <w:t xml:space="preserve">        </w:t>
      </w:r>
      <w:r w:rsidRPr="00E60E01">
        <w:rPr>
          <w:sz w:val="16"/>
          <w:szCs w:val="16"/>
          <w:lang w:val="en-CA"/>
        </w:rPr>
        <w:t>StreamTokenizer unStreamTokenizer = new StreamTokenizer(unFichier);</w:t>
      </w:r>
    </w:p>
    <w:p w14:paraId="5F13696C" w14:textId="77777777" w:rsidR="007E66E1" w:rsidRPr="00E60E01" w:rsidRDefault="007E66E1" w:rsidP="00E60E01">
      <w:pPr>
        <w:pStyle w:val="codeCompact"/>
        <w:rPr>
          <w:sz w:val="16"/>
          <w:szCs w:val="16"/>
          <w:lang w:val="en-CA"/>
        </w:rPr>
      </w:pPr>
    </w:p>
    <w:p w14:paraId="06C02B28" w14:textId="77777777" w:rsidR="007E66E1" w:rsidRPr="00E60E01" w:rsidRDefault="007E66E1" w:rsidP="00E60E01">
      <w:pPr>
        <w:pStyle w:val="codeCompact"/>
        <w:rPr>
          <w:sz w:val="16"/>
          <w:szCs w:val="16"/>
        </w:rPr>
      </w:pPr>
      <w:r w:rsidRPr="00E60E01">
        <w:rPr>
          <w:sz w:val="16"/>
          <w:szCs w:val="16"/>
          <w:lang w:val="en-CA"/>
        </w:rPr>
        <w:t xml:space="preserve">        </w:t>
      </w:r>
      <w:r w:rsidRPr="00E60E01">
        <w:rPr>
          <w:sz w:val="16"/>
          <w:szCs w:val="16"/>
        </w:rPr>
        <w:t>// Les 5 lignes suivantes ne sont pas nécessaires car les paramètres</w:t>
      </w:r>
    </w:p>
    <w:p w14:paraId="1544459F" w14:textId="77777777" w:rsidR="007E66E1" w:rsidRPr="00E60E01" w:rsidRDefault="007E66E1" w:rsidP="00E60E01">
      <w:pPr>
        <w:pStyle w:val="codeCompact"/>
        <w:rPr>
          <w:sz w:val="16"/>
          <w:szCs w:val="16"/>
        </w:rPr>
      </w:pPr>
      <w:r w:rsidRPr="00E60E01">
        <w:rPr>
          <w:sz w:val="16"/>
          <w:szCs w:val="16"/>
        </w:rPr>
        <w:t xml:space="preserve">        // donnés sont les valeurs de défaut</w:t>
      </w:r>
    </w:p>
    <w:p w14:paraId="772F9F0E" w14:textId="77777777" w:rsidR="007E66E1" w:rsidRPr="00E60E01" w:rsidRDefault="007E66E1" w:rsidP="00E60E01">
      <w:pPr>
        <w:pStyle w:val="codeCompact"/>
        <w:rPr>
          <w:sz w:val="16"/>
          <w:szCs w:val="16"/>
          <w:lang w:val="en-CA"/>
        </w:rPr>
      </w:pPr>
      <w:r w:rsidRPr="00E60E01">
        <w:rPr>
          <w:sz w:val="16"/>
          <w:szCs w:val="16"/>
        </w:rPr>
        <w:t xml:space="preserve">        </w:t>
      </w:r>
      <w:r w:rsidRPr="00E60E01">
        <w:rPr>
          <w:sz w:val="16"/>
          <w:szCs w:val="16"/>
          <w:lang w:val="en-CA"/>
        </w:rPr>
        <w:t>unStreamTokenizer.quoteChar((int)'"');</w:t>
      </w:r>
    </w:p>
    <w:p w14:paraId="78F5C20F" w14:textId="77777777" w:rsidR="007E66E1" w:rsidRPr="00E60E01" w:rsidRDefault="007E66E1" w:rsidP="00E60E01">
      <w:pPr>
        <w:pStyle w:val="codeCompact"/>
        <w:rPr>
          <w:sz w:val="16"/>
          <w:szCs w:val="16"/>
          <w:lang w:val="en-CA"/>
        </w:rPr>
      </w:pPr>
      <w:r w:rsidRPr="00E60E01">
        <w:rPr>
          <w:sz w:val="16"/>
          <w:szCs w:val="16"/>
          <w:lang w:val="en-CA"/>
        </w:rPr>
        <w:t xml:space="preserve">        unStreamTokenizer.whitespaceChars((int)'\r',(int)'\r');</w:t>
      </w:r>
    </w:p>
    <w:p w14:paraId="0722C1E6" w14:textId="77777777" w:rsidR="007E66E1" w:rsidRPr="00E60E01" w:rsidRDefault="007E66E1" w:rsidP="00E60E01">
      <w:pPr>
        <w:pStyle w:val="codeCompact"/>
        <w:rPr>
          <w:sz w:val="16"/>
          <w:szCs w:val="16"/>
          <w:lang w:val="en-CA"/>
        </w:rPr>
      </w:pPr>
      <w:r w:rsidRPr="00E60E01">
        <w:rPr>
          <w:sz w:val="16"/>
          <w:szCs w:val="16"/>
          <w:lang w:val="en-CA"/>
        </w:rPr>
        <w:t xml:space="preserve">        unStreamTokenizer.whitespaceChars((int)'\n',(int)'\n');</w:t>
      </w:r>
    </w:p>
    <w:p w14:paraId="5B753F30" w14:textId="77777777" w:rsidR="007E66E1" w:rsidRPr="00E60E01" w:rsidRDefault="007E66E1" w:rsidP="00E60E01">
      <w:pPr>
        <w:pStyle w:val="codeCompact"/>
        <w:rPr>
          <w:sz w:val="16"/>
          <w:szCs w:val="16"/>
          <w:lang w:val="en-CA"/>
        </w:rPr>
      </w:pPr>
      <w:r w:rsidRPr="00E60E01">
        <w:rPr>
          <w:sz w:val="16"/>
          <w:szCs w:val="16"/>
          <w:lang w:val="en-CA"/>
        </w:rPr>
        <w:t xml:space="preserve">        unStreamTokenizer.whitespaceChars((int)'\t',(int)'\t');</w:t>
      </w:r>
    </w:p>
    <w:p w14:paraId="3C05FBD7" w14:textId="77777777" w:rsidR="007E66E1" w:rsidRPr="00E60E01" w:rsidRDefault="007E66E1" w:rsidP="00E60E01">
      <w:pPr>
        <w:pStyle w:val="codeCompact"/>
        <w:rPr>
          <w:sz w:val="16"/>
          <w:szCs w:val="16"/>
          <w:lang w:val="en-CA"/>
        </w:rPr>
      </w:pPr>
      <w:r w:rsidRPr="00E60E01">
        <w:rPr>
          <w:sz w:val="16"/>
          <w:szCs w:val="16"/>
          <w:lang w:val="en-CA"/>
        </w:rPr>
        <w:t xml:space="preserve">        unStreamTokenizer.whitespaceChars((int)' ',(int)' ');</w:t>
      </w:r>
    </w:p>
    <w:p w14:paraId="4C9B340E" w14:textId="77777777" w:rsidR="007E66E1" w:rsidRPr="00E60E01" w:rsidRDefault="007E66E1" w:rsidP="00E60E01">
      <w:pPr>
        <w:pStyle w:val="codeCompact"/>
        <w:rPr>
          <w:sz w:val="16"/>
          <w:szCs w:val="16"/>
          <w:lang w:val="en-CA"/>
        </w:rPr>
      </w:pPr>
    </w:p>
    <w:p w14:paraId="7928EBD4" w14:textId="77777777" w:rsidR="007E66E1" w:rsidRPr="00E60E01" w:rsidRDefault="007E66E1" w:rsidP="00E60E01">
      <w:pPr>
        <w:pStyle w:val="codeCompact"/>
        <w:rPr>
          <w:sz w:val="16"/>
          <w:szCs w:val="16"/>
          <w:lang w:val="en-CA"/>
        </w:rPr>
      </w:pPr>
      <w:r w:rsidRPr="00E60E01">
        <w:rPr>
          <w:sz w:val="16"/>
          <w:szCs w:val="16"/>
          <w:lang w:val="en-CA"/>
        </w:rPr>
        <w:t xml:space="preserve">        Vector vecteurDePlants = new Vector();</w:t>
      </w:r>
    </w:p>
    <w:p w14:paraId="31EC0FB0" w14:textId="77777777" w:rsidR="007E66E1" w:rsidRPr="00E60E01" w:rsidRDefault="007E66E1" w:rsidP="00E60E01">
      <w:pPr>
        <w:pStyle w:val="codeCompact"/>
        <w:rPr>
          <w:sz w:val="16"/>
          <w:szCs w:val="16"/>
          <w:lang w:val="en-CA"/>
        </w:rPr>
      </w:pPr>
      <w:r w:rsidRPr="00E60E01">
        <w:rPr>
          <w:sz w:val="16"/>
          <w:szCs w:val="16"/>
          <w:lang w:val="en-CA"/>
        </w:rPr>
        <w:t xml:space="preserve">        int noPlant = 0;</w:t>
      </w:r>
    </w:p>
    <w:p w14:paraId="4822AD87" w14:textId="77777777" w:rsidR="007E66E1" w:rsidRPr="00E60E01" w:rsidRDefault="007E66E1" w:rsidP="00E60E01">
      <w:pPr>
        <w:pStyle w:val="codeCompact"/>
        <w:rPr>
          <w:sz w:val="16"/>
          <w:szCs w:val="16"/>
          <w:lang w:val="en-CA"/>
        </w:rPr>
      </w:pPr>
      <w:r w:rsidRPr="00E60E01">
        <w:rPr>
          <w:sz w:val="16"/>
          <w:szCs w:val="16"/>
          <w:lang w:val="en-CA"/>
        </w:rPr>
        <w:lastRenderedPageBreak/>
        <w:t xml:space="preserve">        String description = "";</w:t>
      </w:r>
    </w:p>
    <w:p w14:paraId="7567DEAB" w14:textId="77777777" w:rsidR="007E66E1" w:rsidRPr="00E60E01" w:rsidRDefault="007E66E1" w:rsidP="00E60E01">
      <w:pPr>
        <w:pStyle w:val="codeCompact"/>
        <w:rPr>
          <w:sz w:val="16"/>
          <w:szCs w:val="16"/>
          <w:lang w:val="en-CA"/>
        </w:rPr>
      </w:pPr>
      <w:r w:rsidRPr="00E60E01">
        <w:rPr>
          <w:sz w:val="16"/>
          <w:szCs w:val="16"/>
          <w:lang w:val="en-CA"/>
        </w:rPr>
        <w:t xml:space="preserve">        double prixUnitaire = 0.0;</w:t>
      </w:r>
    </w:p>
    <w:p w14:paraId="2CD64307" w14:textId="77777777" w:rsidR="007E66E1" w:rsidRPr="00E60E01" w:rsidRDefault="007E66E1" w:rsidP="00E60E01">
      <w:pPr>
        <w:pStyle w:val="codeCompact"/>
        <w:rPr>
          <w:sz w:val="16"/>
          <w:szCs w:val="16"/>
          <w:lang w:val="en-CA"/>
        </w:rPr>
      </w:pPr>
    </w:p>
    <w:p w14:paraId="32D63597" w14:textId="77777777" w:rsidR="007E66E1" w:rsidRPr="00E60E01" w:rsidRDefault="007E66E1" w:rsidP="00E60E01">
      <w:pPr>
        <w:pStyle w:val="codeCompact"/>
        <w:rPr>
          <w:sz w:val="16"/>
          <w:szCs w:val="16"/>
        </w:rPr>
      </w:pPr>
      <w:r w:rsidRPr="00E60E01">
        <w:rPr>
          <w:sz w:val="16"/>
          <w:szCs w:val="16"/>
          <w:lang w:val="en-CA"/>
        </w:rPr>
        <w:t xml:space="preserve">        while(unStreamTokenizer.nextToken()!= </w:t>
      </w:r>
      <w:r w:rsidRPr="00E60E01">
        <w:rPr>
          <w:sz w:val="16"/>
          <w:szCs w:val="16"/>
        </w:rPr>
        <w:t>StreamTokenizer.TT_EOF){// fin du fichier ?</w:t>
      </w:r>
    </w:p>
    <w:p w14:paraId="5ED2B7B9" w14:textId="77777777" w:rsidR="007E66E1" w:rsidRPr="00E60E01" w:rsidRDefault="007E66E1" w:rsidP="00E60E01">
      <w:pPr>
        <w:pStyle w:val="codeCompact"/>
        <w:rPr>
          <w:sz w:val="16"/>
          <w:szCs w:val="16"/>
        </w:rPr>
      </w:pPr>
      <w:r w:rsidRPr="00E60E01">
        <w:rPr>
          <w:sz w:val="16"/>
          <w:szCs w:val="16"/>
        </w:rPr>
        <w:t xml:space="preserve">            // Lecture du noPlant</w:t>
      </w:r>
    </w:p>
    <w:p w14:paraId="54DF1430" w14:textId="77777777" w:rsidR="007E66E1" w:rsidRPr="00E60E01" w:rsidRDefault="007E66E1" w:rsidP="00E60E01">
      <w:pPr>
        <w:pStyle w:val="codeCompact"/>
        <w:rPr>
          <w:sz w:val="16"/>
          <w:szCs w:val="16"/>
        </w:rPr>
      </w:pPr>
      <w:r w:rsidRPr="00E60E01">
        <w:rPr>
          <w:sz w:val="16"/>
          <w:szCs w:val="16"/>
        </w:rPr>
        <w:t xml:space="preserve">            if(unStreamTokenizer.ttype == StreamTokenizer.TT_NUMBER){//Est-ce bien un nombre ?</w:t>
      </w:r>
    </w:p>
    <w:p w14:paraId="0D16696E" w14:textId="77777777" w:rsidR="007E66E1" w:rsidRPr="00E60E01" w:rsidRDefault="007E66E1" w:rsidP="00E60E01">
      <w:pPr>
        <w:pStyle w:val="codeCompact"/>
        <w:rPr>
          <w:sz w:val="16"/>
          <w:szCs w:val="16"/>
        </w:rPr>
      </w:pPr>
      <w:r w:rsidRPr="00E60E01">
        <w:rPr>
          <w:sz w:val="16"/>
          <w:szCs w:val="16"/>
        </w:rPr>
        <w:t xml:space="preserve">                noPlant = (int) unStreamTokenizer.nval; //nval est un double !</w:t>
      </w:r>
    </w:p>
    <w:p w14:paraId="2FD75B55" w14:textId="77777777" w:rsidR="007E66E1" w:rsidRPr="00E60E01" w:rsidRDefault="007E66E1" w:rsidP="00E60E01">
      <w:pPr>
        <w:pStyle w:val="codeCompact"/>
        <w:rPr>
          <w:sz w:val="16"/>
          <w:szCs w:val="16"/>
        </w:rPr>
      </w:pPr>
      <w:r w:rsidRPr="00E60E01">
        <w:rPr>
          <w:sz w:val="16"/>
          <w:szCs w:val="16"/>
        </w:rPr>
        <w:t xml:space="preserve">            } else</w:t>
      </w:r>
    </w:p>
    <w:p w14:paraId="73D79275" w14:textId="77777777" w:rsidR="007E66E1" w:rsidRPr="00E60E01" w:rsidRDefault="007E66E1" w:rsidP="00E60E01">
      <w:pPr>
        <w:pStyle w:val="codeCompact"/>
        <w:rPr>
          <w:sz w:val="16"/>
          <w:szCs w:val="16"/>
        </w:rPr>
      </w:pPr>
      <w:r w:rsidRPr="00E60E01">
        <w:rPr>
          <w:sz w:val="16"/>
          <w:szCs w:val="16"/>
        </w:rPr>
        <w:t xml:space="preserve">        {System.out.println("Le format du fichier est incorrect : noPlant attendu"); System.exit(1);}</w:t>
      </w:r>
    </w:p>
    <w:p w14:paraId="301A96C1" w14:textId="77777777" w:rsidR="007E66E1" w:rsidRPr="00E60E01" w:rsidRDefault="007E66E1" w:rsidP="00E60E01">
      <w:pPr>
        <w:pStyle w:val="codeCompact"/>
        <w:rPr>
          <w:sz w:val="16"/>
          <w:szCs w:val="16"/>
        </w:rPr>
      </w:pPr>
      <w:r w:rsidRPr="00E60E01">
        <w:rPr>
          <w:sz w:val="16"/>
          <w:szCs w:val="16"/>
        </w:rPr>
        <w:t xml:space="preserve">            //Lecture de la description</w:t>
      </w:r>
    </w:p>
    <w:p w14:paraId="07163485" w14:textId="77777777" w:rsidR="007E66E1" w:rsidRPr="00E60E01" w:rsidRDefault="007E66E1" w:rsidP="00E60E01">
      <w:pPr>
        <w:pStyle w:val="codeCompact"/>
        <w:rPr>
          <w:sz w:val="16"/>
          <w:szCs w:val="16"/>
        </w:rPr>
      </w:pPr>
      <w:r w:rsidRPr="00E60E01">
        <w:rPr>
          <w:sz w:val="16"/>
          <w:szCs w:val="16"/>
        </w:rPr>
        <w:t xml:space="preserve">            unStreamTokenizer.nextToken();</w:t>
      </w:r>
    </w:p>
    <w:p w14:paraId="79E993F3" w14:textId="77777777" w:rsidR="007E66E1" w:rsidRPr="00E60E01" w:rsidRDefault="007E66E1" w:rsidP="00E60E01">
      <w:pPr>
        <w:pStyle w:val="codeCompact"/>
        <w:rPr>
          <w:sz w:val="16"/>
          <w:szCs w:val="16"/>
        </w:rPr>
      </w:pPr>
      <w:r w:rsidRPr="00E60E01">
        <w:rPr>
          <w:sz w:val="16"/>
          <w:szCs w:val="16"/>
        </w:rPr>
        <w:t xml:space="preserve">            if(unStreamTokenizer.ttype == (int)'"'){//Est-ce bien une chaîne encadrée par " ?</w:t>
      </w:r>
    </w:p>
    <w:p w14:paraId="10DDD5FB" w14:textId="77777777" w:rsidR="007E66E1" w:rsidRPr="00E60E01" w:rsidRDefault="007E66E1" w:rsidP="00E60E01">
      <w:pPr>
        <w:pStyle w:val="codeCompact"/>
        <w:rPr>
          <w:sz w:val="16"/>
          <w:szCs w:val="16"/>
        </w:rPr>
      </w:pPr>
      <w:r w:rsidRPr="00E60E01">
        <w:rPr>
          <w:sz w:val="16"/>
          <w:szCs w:val="16"/>
        </w:rPr>
        <w:t xml:space="preserve">                description = unStreamTokenizer.sval;</w:t>
      </w:r>
    </w:p>
    <w:p w14:paraId="2966A5AC" w14:textId="77777777" w:rsidR="007E66E1" w:rsidRPr="00E60E01" w:rsidRDefault="007E66E1" w:rsidP="00E60E01">
      <w:pPr>
        <w:pStyle w:val="codeCompact"/>
        <w:rPr>
          <w:sz w:val="16"/>
          <w:szCs w:val="16"/>
        </w:rPr>
      </w:pPr>
      <w:r w:rsidRPr="00E60E01">
        <w:rPr>
          <w:sz w:val="16"/>
          <w:szCs w:val="16"/>
        </w:rPr>
        <w:t xml:space="preserve">            } else</w:t>
      </w:r>
    </w:p>
    <w:p w14:paraId="61EE86C2" w14:textId="77777777" w:rsidR="007E66E1" w:rsidRPr="00E60E01" w:rsidRDefault="007E66E1" w:rsidP="00E60E01">
      <w:pPr>
        <w:pStyle w:val="codeCompact"/>
        <w:rPr>
          <w:sz w:val="16"/>
          <w:szCs w:val="16"/>
        </w:rPr>
      </w:pPr>
      <w:r w:rsidRPr="00E60E01">
        <w:rPr>
          <w:sz w:val="16"/>
          <w:szCs w:val="16"/>
        </w:rPr>
        <w:t xml:space="preserve">        {System.out.println("Le format du fichier est incorrect : description attendue"); System.exit(1);}</w:t>
      </w:r>
    </w:p>
    <w:p w14:paraId="16B4A110" w14:textId="77777777" w:rsidR="007E66E1" w:rsidRPr="00E60E01" w:rsidRDefault="007E66E1" w:rsidP="00E60E01">
      <w:pPr>
        <w:pStyle w:val="codeCompact"/>
        <w:rPr>
          <w:sz w:val="16"/>
          <w:szCs w:val="16"/>
        </w:rPr>
      </w:pPr>
      <w:r w:rsidRPr="00E60E01">
        <w:rPr>
          <w:sz w:val="16"/>
          <w:szCs w:val="16"/>
        </w:rPr>
        <w:t xml:space="preserve">            //Lecture du prixUnitaire</w:t>
      </w:r>
    </w:p>
    <w:p w14:paraId="2A939B76" w14:textId="77777777" w:rsidR="007E66E1" w:rsidRPr="00E60E01" w:rsidRDefault="007E66E1" w:rsidP="00E60E01">
      <w:pPr>
        <w:pStyle w:val="codeCompact"/>
        <w:rPr>
          <w:sz w:val="16"/>
          <w:szCs w:val="16"/>
        </w:rPr>
      </w:pPr>
      <w:r w:rsidRPr="00E60E01">
        <w:rPr>
          <w:sz w:val="16"/>
          <w:szCs w:val="16"/>
        </w:rPr>
        <w:t xml:space="preserve">            unStreamTokenizer.nextToken();</w:t>
      </w:r>
    </w:p>
    <w:p w14:paraId="7BBFBDA1" w14:textId="77777777" w:rsidR="007E66E1" w:rsidRPr="00E60E01" w:rsidRDefault="007E66E1" w:rsidP="00E60E01">
      <w:pPr>
        <w:pStyle w:val="codeCompact"/>
        <w:rPr>
          <w:sz w:val="16"/>
          <w:szCs w:val="16"/>
        </w:rPr>
      </w:pPr>
      <w:r w:rsidRPr="00E60E01">
        <w:rPr>
          <w:sz w:val="16"/>
          <w:szCs w:val="16"/>
        </w:rPr>
        <w:t xml:space="preserve">            if(unStreamTokenizer.ttype == StreamTokenizer.TT_NUMBER){//Est-ce bien un nombre ?</w:t>
      </w:r>
    </w:p>
    <w:p w14:paraId="05DAB96F" w14:textId="77777777" w:rsidR="007E66E1" w:rsidRPr="00E60E01" w:rsidRDefault="007E66E1" w:rsidP="00E60E01">
      <w:pPr>
        <w:pStyle w:val="codeCompact"/>
        <w:rPr>
          <w:sz w:val="16"/>
          <w:szCs w:val="16"/>
        </w:rPr>
      </w:pPr>
      <w:r w:rsidRPr="00E60E01">
        <w:rPr>
          <w:sz w:val="16"/>
          <w:szCs w:val="16"/>
        </w:rPr>
        <w:t xml:space="preserve">                prixUnitaire = unStreamTokenizer.nval;</w:t>
      </w:r>
    </w:p>
    <w:p w14:paraId="33089930" w14:textId="77777777" w:rsidR="007E66E1" w:rsidRPr="00E60E01" w:rsidRDefault="007E66E1" w:rsidP="00E60E01">
      <w:pPr>
        <w:pStyle w:val="codeCompact"/>
        <w:rPr>
          <w:sz w:val="16"/>
          <w:szCs w:val="16"/>
        </w:rPr>
      </w:pPr>
      <w:r w:rsidRPr="00E60E01">
        <w:rPr>
          <w:sz w:val="16"/>
          <w:szCs w:val="16"/>
        </w:rPr>
        <w:t xml:space="preserve">            } else</w:t>
      </w:r>
    </w:p>
    <w:p w14:paraId="6BE99350" w14:textId="77777777" w:rsidR="007E66E1" w:rsidRPr="00E60E01" w:rsidRDefault="007E66E1" w:rsidP="00E60E01">
      <w:pPr>
        <w:pStyle w:val="codeCompact"/>
        <w:rPr>
          <w:sz w:val="16"/>
          <w:szCs w:val="16"/>
        </w:rPr>
      </w:pPr>
      <w:r w:rsidRPr="00E60E01">
        <w:rPr>
          <w:sz w:val="16"/>
          <w:szCs w:val="16"/>
        </w:rPr>
        <w:t xml:space="preserve">        {System.out.println("Le format du fichier est incorrect : prix attendu"); System.exit(1);}</w:t>
      </w:r>
    </w:p>
    <w:p w14:paraId="7AC54BD6" w14:textId="77777777" w:rsidR="007E66E1" w:rsidRPr="00E60E01" w:rsidRDefault="007E66E1" w:rsidP="00E60E01">
      <w:pPr>
        <w:pStyle w:val="codeCompact"/>
        <w:rPr>
          <w:sz w:val="16"/>
          <w:szCs w:val="16"/>
        </w:rPr>
      </w:pPr>
    </w:p>
    <w:p w14:paraId="7DFB409B" w14:textId="77777777" w:rsidR="007E66E1" w:rsidRPr="00E60E01" w:rsidRDefault="007E66E1" w:rsidP="00E60E01">
      <w:pPr>
        <w:pStyle w:val="codeCompact"/>
        <w:rPr>
          <w:sz w:val="16"/>
          <w:szCs w:val="16"/>
        </w:rPr>
      </w:pPr>
      <w:r w:rsidRPr="00E60E01">
        <w:rPr>
          <w:sz w:val="16"/>
          <w:szCs w:val="16"/>
        </w:rPr>
        <w:t xml:space="preserve">            //Création de l'objet Plant</w:t>
      </w:r>
    </w:p>
    <w:p w14:paraId="2AEA81DB" w14:textId="77777777" w:rsidR="007E66E1" w:rsidRPr="00E60E01" w:rsidRDefault="007E66E1" w:rsidP="00E60E01">
      <w:pPr>
        <w:pStyle w:val="codeCompact"/>
        <w:rPr>
          <w:sz w:val="16"/>
          <w:szCs w:val="16"/>
        </w:rPr>
      </w:pPr>
      <w:r w:rsidRPr="00E60E01">
        <w:rPr>
          <w:sz w:val="16"/>
          <w:szCs w:val="16"/>
        </w:rPr>
        <w:t xml:space="preserve">            Plant unPlant = new Plant(noPlant, description, prixUnitaire);</w:t>
      </w:r>
    </w:p>
    <w:p w14:paraId="018478AB" w14:textId="77777777" w:rsidR="007E66E1" w:rsidRPr="00E60E01" w:rsidRDefault="007E66E1" w:rsidP="00E60E01">
      <w:pPr>
        <w:pStyle w:val="codeCompact"/>
        <w:rPr>
          <w:sz w:val="16"/>
          <w:szCs w:val="16"/>
        </w:rPr>
      </w:pPr>
      <w:r w:rsidRPr="00E60E01">
        <w:rPr>
          <w:sz w:val="16"/>
          <w:szCs w:val="16"/>
        </w:rPr>
        <w:t xml:space="preserve">            System.out.println(noPlant + " " + description + " " + prixUnitaire);</w:t>
      </w:r>
    </w:p>
    <w:p w14:paraId="5215DDE2" w14:textId="77777777" w:rsidR="007E66E1" w:rsidRPr="00E60E01" w:rsidRDefault="007E66E1" w:rsidP="00E60E01">
      <w:pPr>
        <w:pStyle w:val="codeCompact"/>
        <w:rPr>
          <w:sz w:val="16"/>
          <w:szCs w:val="16"/>
        </w:rPr>
      </w:pPr>
      <w:r w:rsidRPr="00E60E01">
        <w:rPr>
          <w:sz w:val="16"/>
          <w:szCs w:val="16"/>
        </w:rPr>
        <w:t xml:space="preserve">            vecteurDePlants.addElement(unPlant);</w:t>
      </w:r>
    </w:p>
    <w:p w14:paraId="2BEE15EC" w14:textId="77777777" w:rsidR="007E66E1" w:rsidRPr="00E60E01" w:rsidRDefault="007E66E1" w:rsidP="00E60E01">
      <w:pPr>
        <w:pStyle w:val="codeCompact"/>
        <w:rPr>
          <w:sz w:val="16"/>
          <w:szCs w:val="16"/>
        </w:rPr>
      </w:pPr>
      <w:r w:rsidRPr="00E60E01">
        <w:rPr>
          <w:sz w:val="16"/>
          <w:szCs w:val="16"/>
        </w:rPr>
        <w:t xml:space="preserve">        }</w:t>
      </w:r>
    </w:p>
    <w:p w14:paraId="67CBD679" w14:textId="77777777" w:rsidR="007E66E1" w:rsidRPr="00E60E01" w:rsidRDefault="007E66E1" w:rsidP="00E60E01">
      <w:pPr>
        <w:pStyle w:val="codeCompact"/>
        <w:rPr>
          <w:sz w:val="16"/>
          <w:szCs w:val="16"/>
        </w:rPr>
      </w:pPr>
      <w:r w:rsidRPr="00E60E01">
        <w:rPr>
          <w:sz w:val="16"/>
          <w:szCs w:val="16"/>
        </w:rPr>
        <w:t xml:space="preserve">        unFichier.close();</w:t>
      </w:r>
    </w:p>
    <w:p w14:paraId="11EFD4B3" w14:textId="77777777" w:rsidR="007E66E1" w:rsidRPr="00E60E01" w:rsidRDefault="007E66E1" w:rsidP="00E60E01">
      <w:pPr>
        <w:pStyle w:val="codeCompact"/>
        <w:rPr>
          <w:sz w:val="16"/>
          <w:szCs w:val="16"/>
        </w:rPr>
      </w:pPr>
      <w:r w:rsidRPr="00E60E01">
        <w:rPr>
          <w:sz w:val="16"/>
          <w:szCs w:val="16"/>
        </w:rPr>
        <w:t xml:space="preserve">        return vecteurDePlants;</w:t>
      </w:r>
    </w:p>
    <w:p w14:paraId="38BF8A5B" w14:textId="77777777" w:rsidR="007E66E1" w:rsidRPr="00E60E01" w:rsidRDefault="007E66E1" w:rsidP="00E60E01">
      <w:pPr>
        <w:pStyle w:val="codeCompact"/>
        <w:rPr>
          <w:sz w:val="16"/>
          <w:szCs w:val="16"/>
        </w:rPr>
      </w:pPr>
      <w:r w:rsidRPr="00E60E01">
        <w:rPr>
          <w:sz w:val="16"/>
          <w:szCs w:val="16"/>
        </w:rPr>
        <w:t xml:space="preserve">    }</w:t>
      </w:r>
    </w:p>
    <w:p w14:paraId="272B88CC" w14:textId="77777777" w:rsidR="007E66E1" w:rsidRPr="00E60E01" w:rsidRDefault="007E66E1" w:rsidP="00E60E01">
      <w:pPr>
        <w:pStyle w:val="codeCompact"/>
        <w:rPr>
          <w:sz w:val="16"/>
          <w:szCs w:val="16"/>
        </w:rPr>
      </w:pPr>
      <w:r w:rsidRPr="00E60E01">
        <w:rPr>
          <w:sz w:val="16"/>
          <w:szCs w:val="16"/>
        </w:rPr>
        <w:t xml:space="preserve">    </w:t>
      </w:r>
    </w:p>
    <w:p w14:paraId="4C2BB561" w14:textId="77777777" w:rsidR="007E66E1" w:rsidRPr="00E60E01" w:rsidRDefault="007E66E1" w:rsidP="00E60E01">
      <w:pPr>
        <w:pStyle w:val="codeCompact"/>
        <w:rPr>
          <w:sz w:val="16"/>
          <w:szCs w:val="16"/>
        </w:rPr>
      </w:pPr>
      <w:r w:rsidRPr="00E60E01">
        <w:rPr>
          <w:sz w:val="16"/>
          <w:szCs w:val="16"/>
        </w:rPr>
        <w:t xml:space="preserve">    // La méthode suivante écrit les objets de vecteurDePlants les uns à la suite</w:t>
      </w:r>
    </w:p>
    <w:p w14:paraId="43DA17B7" w14:textId="77777777" w:rsidR="007E66E1" w:rsidRPr="00E60E01" w:rsidRDefault="007E66E1" w:rsidP="00E60E01">
      <w:pPr>
        <w:pStyle w:val="codeCompact"/>
        <w:rPr>
          <w:sz w:val="16"/>
          <w:szCs w:val="16"/>
        </w:rPr>
      </w:pPr>
      <w:r w:rsidRPr="00E60E01">
        <w:rPr>
          <w:sz w:val="16"/>
          <w:szCs w:val="16"/>
        </w:rPr>
        <w:t xml:space="preserve">    // des autres dans le fichier FluxPlants.dat par accès sériel</w:t>
      </w:r>
    </w:p>
    <w:p w14:paraId="20CC9A47" w14:textId="155DF41C" w:rsidR="007E66E1" w:rsidRPr="00C15C41" w:rsidRDefault="007E66E1" w:rsidP="00E60E01">
      <w:pPr>
        <w:pStyle w:val="codeCompact"/>
        <w:rPr>
          <w:sz w:val="16"/>
          <w:szCs w:val="16"/>
          <w:lang w:val="en-CA"/>
        </w:rPr>
      </w:pPr>
      <w:r w:rsidRPr="00E60E01">
        <w:rPr>
          <w:sz w:val="16"/>
          <w:szCs w:val="16"/>
        </w:rPr>
        <w:t xml:space="preserve">    </w:t>
      </w:r>
      <w:r w:rsidRPr="00C15C41">
        <w:rPr>
          <w:sz w:val="16"/>
          <w:szCs w:val="16"/>
          <w:lang w:val="en-CA"/>
        </w:rPr>
        <w:t xml:space="preserve">public static void </w:t>
      </w:r>
      <w:r w:rsidR="004C62AC" w:rsidRPr="00C15C41">
        <w:rPr>
          <w:sz w:val="16"/>
          <w:szCs w:val="16"/>
          <w:lang w:val="en-CA"/>
        </w:rPr>
        <w:t>e</w:t>
      </w:r>
      <w:r w:rsidRPr="00C15C41">
        <w:rPr>
          <w:sz w:val="16"/>
          <w:szCs w:val="16"/>
          <w:lang w:val="en-CA"/>
        </w:rPr>
        <w:t>crireFichierFluxPlants (Vector vecteurDePlants) throws Exception{</w:t>
      </w:r>
    </w:p>
    <w:p w14:paraId="6447649E" w14:textId="77777777" w:rsidR="007E66E1" w:rsidRPr="004C62AC" w:rsidRDefault="007E66E1" w:rsidP="00E60E01">
      <w:pPr>
        <w:pStyle w:val="codeCompact"/>
        <w:rPr>
          <w:sz w:val="16"/>
          <w:szCs w:val="16"/>
          <w:highlight w:val="yellow"/>
          <w:lang w:val="en-CA"/>
        </w:rPr>
      </w:pPr>
      <w:r w:rsidRPr="004C62AC">
        <w:rPr>
          <w:sz w:val="16"/>
          <w:szCs w:val="16"/>
          <w:lang w:val="en-CA"/>
        </w:rPr>
        <w:t xml:space="preserve">        </w:t>
      </w:r>
      <w:r w:rsidRPr="004C62AC">
        <w:rPr>
          <w:sz w:val="16"/>
          <w:szCs w:val="16"/>
          <w:highlight w:val="yellow"/>
          <w:lang w:val="en-CA"/>
        </w:rPr>
        <w:t>ObjectOutputStream fichierFluxPlants =</w:t>
      </w:r>
    </w:p>
    <w:p w14:paraId="70C4FF24" w14:textId="2DC9BFB3" w:rsidR="007E66E1" w:rsidRPr="00305EDC" w:rsidRDefault="007E66E1" w:rsidP="00E60E01">
      <w:pPr>
        <w:pStyle w:val="codeCompact"/>
        <w:rPr>
          <w:sz w:val="12"/>
          <w:szCs w:val="12"/>
          <w:highlight w:val="yellow"/>
          <w:lang w:val="en-CA"/>
        </w:rPr>
      </w:pPr>
      <w:r w:rsidRPr="00305EDC">
        <w:rPr>
          <w:sz w:val="12"/>
          <w:szCs w:val="12"/>
          <w:highlight w:val="yellow"/>
          <w:lang w:val="en-CA"/>
        </w:rPr>
        <w:t xml:space="preserve">  new ObjectOutputStream(new FileOutputStream("</w:t>
      </w:r>
      <w:r w:rsidR="00BB360F" w:rsidRPr="00305EDC">
        <w:rPr>
          <w:sz w:val="12"/>
          <w:szCs w:val="12"/>
          <w:highlight w:val="yellow"/>
          <w:lang w:val="en-CA"/>
        </w:rPr>
        <w:t>C:/Users/Robert/Documents/NetBeansProjects/JavaLivre/build/classes/</w:t>
      </w:r>
      <w:r w:rsidRPr="00305EDC">
        <w:rPr>
          <w:sz w:val="12"/>
          <w:szCs w:val="12"/>
          <w:highlight w:val="yellow"/>
          <w:lang w:val="en-CA"/>
        </w:rPr>
        <w:t>FluxPlants.dat"));</w:t>
      </w:r>
    </w:p>
    <w:p w14:paraId="507CEBF5" w14:textId="77777777" w:rsidR="007E66E1" w:rsidRPr="00E60E01" w:rsidRDefault="007E66E1" w:rsidP="00E60E01">
      <w:pPr>
        <w:pStyle w:val="codeCompact"/>
        <w:rPr>
          <w:sz w:val="16"/>
          <w:szCs w:val="16"/>
          <w:lang w:val="en-CA"/>
        </w:rPr>
      </w:pPr>
      <w:r w:rsidRPr="004C62AC">
        <w:rPr>
          <w:sz w:val="16"/>
          <w:szCs w:val="16"/>
          <w:lang w:val="en-CA"/>
        </w:rPr>
        <w:t xml:space="preserve">        </w:t>
      </w:r>
      <w:r w:rsidRPr="00E60E01">
        <w:rPr>
          <w:sz w:val="16"/>
          <w:szCs w:val="16"/>
          <w:lang w:val="en-CA"/>
        </w:rPr>
        <w:t>Enumeration enumerationPlants = vecteurDePlants.elements();</w:t>
      </w:r>
    </w:p>
    <w:p w14:paraId="6374F4C9" w14:textId="77777777" w:rsidR="007E66E1" w:rsidRPr="00E60E01" w:rsidRDefault="007E66E1" w:rsidP="00E60E01">
      <w:pPr>
        <w:pStyle w:val="codeCompact"/>
        <w:rPr>
          <w:sz w:val="16"/>
          <w:szCs w:val="16"/>
          <w:lang w:val="en-CA"/>
        </w:rPr>
      </w:pPr>
      <w:r w:rsidRPr="00E60E01">
        <w:rPr>
          <w:sz w:val="16"/>
          <w:szCs w:val="16"/>
          <w:lang w:val="en-CA"/>
        </w:rPr>
        <w:t xml:space="preserve">        while (enumerationPlants.hasMoreElements()){</w:t>
      </w:r>
    </w:p>
    <w:p w14:paraId="18DFBA9C" w14:textId="77777777" w:rsidR="007E66E1" w:rsidRPr="00E60E01" w:rsidRDefault="007E66E1" w:rsidP="00E60E01">
      <w:pPr>
        <w:pStyle w:val="codeCompact"/>
        <w:rPr>
          <w:sz w:val="16"/>
          <w:szCs w:val="16"/>
        </w:rPr>
      </w:pPr>
      <w:r w:rsidRPr="00E60E01">
        <w:rPr>
          <w:sz w:val="16"/>
          <w:szCs w:val="16"/>
          <w:lang w:val="en-CA"/>
        </w:rPr>
        <w:t xml:space="preserve">            </w:t>
      </w:r>
      <w:r w:rsidRPr="00E60E01">
        <w:rPr>
          <w:sz w:val="16"/>
          <w:szCs w:val="16"/>
        </w:rPr>
        <w:t>// le writeObject ajoute le nouvel objet à la fin du fichier</w:t>
      </w:r>
    </w:p>
    <w:p w14:paraId="5A06A240" w14:textId="77777777" w:rsidR="007E66E1" w:rsidRPr="00E60E01" w:rsidRDefault="007E66E1" w:rsidP="00E60E01">
      <w:pPr>
        <w:pStyle w:val="codeCompact"/>
        <w:rPr>
          <w:sz w:val="16"/>
          <w:szCs w:val="16"/>
        </w:rPr>
      </w:pPr>
      <w:r w:rsidRPr="00E60E01">
        <w:rPr>
          <w:sz w:val="16"/>
          <w:szCs w:val="16"/>
        </w:rPr>
        <w:t xml:space="preserve">            </w:t>
      </w:r>
      <w:r w:rsidRPr="00E60E01">
        <w:rPr>
          <w:sz w:val="16"/>
          <w:szCs w:val="16"/>
          <w:highlight w:val="yellow"/>
        </w:rPr>
        <w:t>fichierFluxPlants.writeObject(enumerationPlants.nextElement());</w:t>
      </w:r>
    </w:p>
    <w:p w14:paraId="4B8B5833" w14:textId="77777777" w:rsidR="007E66E1" w:rsidRPr="00E60E01" w:rsidRDefault="007E66E1" w:rsidP="00E60E01">
      <w:pPr>
        <w:pStyle w:val="codeCompact"/>
        <w:rPr>
          <w:sz w:val="16"/>
          <w:szCs w:val="16"/>
        </w:rPr>
      </w:pPr>
      <w:r w:rsidRPr="00E60E01">
        <w:rPr>
          <w:sz w:val="16"/>
          <w:szCs w:val="16"/>
        </w:rPr>
        <w:t xml:space="preserve">        }</w:t>
      </w:r>
    </w:p>
    <w:p w14:paraId="3BC38C65" w14:textId="77777777" w:rsidR="007E66E1" w:rsidRPr="00E60E01" w:rsidRDefault="007E66E1" w:rsidP="00E60E01">
      <w:pPr>
        <w:pStyle w:val="codeCompact"/>
        <w:rPr>
          <w:sz w:val="16"/>
          <w:szCs w:val="16"/>
        </w:rPr>
      </w:pPr>
      <w:r w:rsidRPr="00E60E01">
        <w:rPr>
          <w:sz w:val="16"/>
          <w:szCs w:val="16"/>
        </w:rPr>
        <w:t xml:space="preserve">         fichierFluxPlants.close();</w:t>
      </w:r>
    </w:p>
    <w:p w14:paraId="57EDDFCC" w14:textId="77777777" w:rsidR="007E66E1" w:rsidRPr="00E60E01" w:rsidRDefault="007E66E1" w:rsidP="00E60E01">
      <w:pPr>
        <w:pStyle w:val="codeCompact"/>
        <w:rPr>
          <w:sz w:val="16"/>
          <w:szCs w:val="16"/>
        </w:rPr>
      </w:pPr>
      <w:r w:rsidRPr="00E60E01">
        <w:rPr>
          <w:sz w:val="16"/>
          <w:szCs w:val="16"/>
        </w:rPr>
        <w:t xml:space="preserve">    }</w:t>
      </w:r>
    </w:p>
    <w:p w14:paraId="5BAF7E88" w14:textId="77777777" w:rsidR="007E66E1" w:rsidRPr="00E60E01" w:rsidRDefault="007E66E1" w:rsidP="00E60E01">
      <w:pPr>
        <w:pStyle w:val="codeCompact"/>
        <w:rPr>
          <w:sz w:val="16"/>
          <w:szCs w:val="16"/>
        </w:rPr>
      </w:pPr>
    </w:p>
    <w:p w14:paraId="7696170C" w14:textId="77777777" w:rsidR="007E66E1" w:rsidRPr="00E60E01" w:rsidRDefault="007E66E1" w:rsidP="00E60E01">
      <w:pPr>
        <w:pStyle w:val="codeCompact"/>
        <w:rPr>
          <w:sz w:val="16"/>
          <w:szCs w:val="16"/>
          <w:lang w:val="en-CA"/>
        </w:rPr>
      </w:pPr>
      <w:r w:rsidRPr="00E60E01">
        <w:rPr>
          <w:sz w:val="16"/>
          <w:szCs w:val="16"/>
        </w:rPr>
        <w:t xml:space="preserve">    </w:t>
      </w:r>
      <w:r w:rsidRPr="00E60E01">
        <w:rPr>
          <w:sz w:val="16"/>
          <w:szCs w:val="16"/>
          <w:lang w:val="en-CA"/>
        </w:rPr>
        <w:t>public static void main (String args[]) throws Exception{</w:t>
      </w:r>
    </w:p>
    <w:p w14:paraId="76FF19EC" w14:textId="77777777" w:rsidR="007E66E1" w:rsidRPr="00E60E01" w:rsidRDefault="007E66E1" w:rsidP="00E60E01">
      <w:pPr>
        <w:pStyle w:val="codeCompact"/>
        <w:rPr>
          <w:sz w:val="16"/>
          <w:szCs w:val="16"/>
        </w:rPr>
      </w:pPr>
      <w:r w:rsidRPr="00E60E01">
        <w:rPr>
          <w:sz w:val="16"/>
          <w:szCs w:val="16"/>
          <w:lang w:val="en-CA"/>
        </w:rPr>
        <w:t xml:space="preserve">        </w:t>
      </w:r>
      <w:r w:rsidRPr="00E60E01">
        <w:rPr>
          <w:sz w:val="16"/>
          <w:szCs w:val="16"/>
        </w:rPr>
        <w:t>Vector vecteurDePlants = lirePlantsFichierTexte();</w:t>
      </w:r>
    </w:p>
    <w:p w14:paraId="33926899" w14:textId="0FFD3884" w:rsidR="007E66E1" w:rsidRPr="00E60E01" w:rsidRDefault="007E66E1" w:rsidP="00E60E01">
      <w:pPr>
        <w:pStyle w:val="codeCompact"/>
        <w:rPr>
          <w:sz w:val="16"/>
          <w:szCs w:val="16"/>
        </w:rPr>
      </w:pPr>
      <w:r w:rsidRPr="00E60E01">
        <w:rPr>
          <w:sz w:val="16"/>
          <w:szCs w:val="16"/>
        </w:rPr>
        <w:t xml:space="preserve">        </w:t>
      </w:r>
      <w:r w:rsidR="00A93F1C">
        <w:rPr>
          <w:sz w:val="16"/>
          <w:szCs w:val="16"/>
        </w:rPr>
        <w:t>e</w:t>
      </w:r>
      <w:r w:rsidRPr="00E60E01">
        <w:rPr>
          <w:sz w:val="16"/>
          <w:szCs w:val="16"/>
        </w:rPr>
        <w:t>crireFichierFluxPlants(vecteurDePlants);</w:t>
      </w:r>
    </w:p>
    <w:p w14:paraId="12C384C9" w14:textId="77777777" w:rsidR="007E66E1" w:rsidRPr="00E60E01" w:rsidRDefault="007E66E1" w:rsidP="00E60E01">
      <w:pPr>
        <w:pStyle w:val="codeCompact"/>
        <w:rPr>
          <w:sz w:val="16"/>
          <w:szCs w:val="16"/>
        </w:rPr>
      </w:pPr>
      <w:r w:rsidRPr="00E60E01">
        <w:rPr>
          <w:sz w:val="16"/>
          <w:szCs w:val="16"/>
        </w:rPr>
        <w:t xml:space="preserve">    }</w:t>
      </w:r>
    </w:p>
    <w:p w14:paraId="71C9C645" w14:textId="77777777" w:rsidR="007E66E1" w:rsidRPr="00E60E01" w:rsidRDefault="007E66E1" w:rsidP="00E60E01">
      <w:pPr>
        <w:pStyle w:val="codeCompact"/>
        <w:rPr>
          <w:sz w:val="16"/>
          <w:szCs w:val="16"/>
        </w:rPr>
      </w:pPr>
      <w:r w:rsidRPr="00E60E01">
        <w:rPr>
          <w:sz w:val="16"/>
          <w:szCs w:val="16"/>
        </w:rPr>
        <w:t>}</w:t>
      </w:r>
    </w:p>
    <w:p w14:paraId="64C82832" w14:textId="77777777" w:rsidR="007E66E1" w:rsidRDefault="007E66E1" w:rsidP="007E66E1">
      <w:pPr>
        <w:pStyle w:val="Corpsdetexte"/>
      </w:pPr>
    </w:p>
    <w:p w14:paraId="36FC4358" w14:textId="1B9A3C0A" w:rsidR="007E66E1" w:rsidRDefault="007E66E1" w:rsidP="007E66E1">
      <w:pPr>
        <w:pStyle w:val="Corpsdetexte"/>
      </w:pPr>
      <w:r>
        <w:t xml:space="preserve">Pour ajouter un objet de la classe </w:t>
      </w:r>
      <w:r>
        <w:rPr>
          <w:i/>
        </w:rPr>
        <w:t>Plant</w:t>
      </w:r>
      <w:r>
        <w:t xml:space="preserve"> dans le fichier, il suffit d’appeler </w:t>
      </w:r>
      <w:hyperlink r:id="rId583" w:anchor="writeObject-java.lang.Object-" w:history="1">
        <w:r w:rsidR="008013E2">
          <w:rPr>
            <w:rStyle w:val="Lienhypertexte"/>
            <w:rFonts w:ascii="&amp;quot" w:hAnsi="&amp;quot"/>
            <w:b/>
            <w:bCs/>
            <w:color w:val="4A6782"/>
            <w:sz w:val="21"/>
            <w:szCs w:val="21"/>
          </w:rPr>
          <w:t>writeObject</w:t>
        </w:r>
      </w:hyperlink>
      <w:r w:rsidR="008013E2">
        <w:rPr>
          <w:rFonts w:ascii="DejaVu Sans Mono" w:hAnsi="DejaVu Sans Mono"/>
          <w:color w:val="353833"/>
          <w:sz w:val="21"/>
          <w:szCs w:val="21"/>
        </w:rPr>
        <w:t>(</w:t>
      </w:r>
      <w:hyperlink r:id="rId584" w:tooltip="class in java.lang" w:history="1">
        <w:r w:rsidR="008013E2">
          <w:rPr>
            <w:rStyle w:val="Lienhypertexte"/>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85" w:anchor="writeObject-java.lang.Object-" w:history="1">
        <w:r w:rsidR="008013E2">
          <w:rPr>
            <w:rStyle w:val="Lienhypertexte"/>
            <w:rFonts w:ascii="&amp;quot" w:hAnsi="&amp;quot"/>
            <w:b/>
            <w:bCs/>
            <w:color w:val="4A6782"/>
            <w:sz w:val="21"/>
            <w:szCs w:val="21"/>
          </w:rPr>
          <w:t>writeObject</w:t>
        </w:r>
      </w:hyperlink>
      <w:r w:rsidR="008013E2">
        <w:rPr>
          <w:rFonts w:ascii="DejaVu Sans Mono" w:hAnsi="DejaVu Sans Mono"/>
          <w:color w:val="353833"/>
          <w:sz w:val="21"/>
          <w:szCs w:val="21"/>
        </w:rPr>
        <w:t>(</w:t>
      </w:r>
      <w:hyperlink r:id="rId586" w:tooltip="class in java.lang" w:history="1">
        <w:r w:rsidR="008013E2">
          <w:rPr>
            <w:rStyle w:val="Lienhypertexte"/>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qu’à ajouter la clause </w:t>
      </w:r>
      <w:r>
        <w:rPr>
          <w:i/>
        </w:rPr>
        <w:t>implements Serializable</w:t>
      </w:r>
      <w:r>
        <w:t xml:space="preserve"> tel qu’illustré par le code suivant :</w:t>
      </w:r>
    </w:p>
    <w:p w14:paraId="06B05952" w14:textId="77777777" w:rsidR="007E66E1" w:rsidRPr="00970E65" w:rsidRDefault="007E66E1" w:rsidP="00970E65">
      <w:pPr>
        <w:pStyle w:val="codeCompact"/>
        <w:rPr>
          <w:sz w:val="16"/>
          <w:szCs w:val="16"/>
          <w:lang w:val="en-CA"/>
        </w:rPr>
      </w:pPr>
      <w:r w:rsidRPr="00970E65">
        <w:rPr>
          <w:sz w:val="16"/>
          <w:szCs w:val="16"/>
          <w:lang w:val="en-CA"/>
        </w:rPr>
        <w:t>package LivreJava;</w:t>
      </w:r>
    </w:p>
    <w:p w14:paraId="365F43CE" w14:textId="77777777" w:rsidR="007E66E1" w:rsidRPr="00970E65" w:rsidRDefault="007E66E1" w:rsidP="00970E65">
      <w:pPr>
        <w:pStyle w:val="codeCompact"/>
        <w:rPr>
          <w:sz w:val="16"/>
          <w:szCs w:val="16"/>
          <w:lang w:val="en-CA"/>
        </w:rPr>
      </w:pPr>
      <w:r w:rsidRPr="00970E65">
        <w:rPr>
          <w:sz w:val="16"/>
          <w:szCs w:val="16"/>
          <w:highlight w:val="yellow"/>
          <w:lang w:val="en-CA"/>
        </w:rPr>
        <w:t>import java.io.Serializable</w:t>
      </w:r>
      <w:r w:rsidRPr="00970E65">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lastRenderedPageBreak/>
        <w:t xml:space="preserve">    </w:t>
      </w:r>
      <w:r w:rsidRPr="00FF5E45">
        <w:rPr>
          <w:sz w:val="16"/>
          <w:szCs w:val="16"/>
        </w:rPr>
        <w:t>public void setNoPlant(int noPlant){this.noPlant = noPlant;}</w:t>
      </w:r>
    </w:p>
    <w:p w14:paraId="7DA28E3D" w14:textId="77777777" w:rsidR="007E66E1" w:rsidRPr="00594A6E" w:rsidRDefault="007E66E1" w:rsidP="00970E65">
      <w:pPr>
        <w:pStyle w:val="codeCompact"/>
        <w:rPr>
          <w:sz w:val="16"/>
          <w:szCs w:val="16"/>
        </w:rPr>
      </w:pPr>
      <w:r w:rsidRPr="00FF5E45">
        <w:rPr>
          <w:sz w:val="16"/>
          <w:szCs w:val="16"/>
        </w:rPr>
        <w:t xml:space="preserve">    </w:t>
      </w:r>
      <w:r w:rsidRPr="00594A6E">
        <w:rPr>
          <w:sz w:val="16"/>
          <w:szCs w:val="16"/>
        </w:rPr>
        <w:t>public int getNoPlant(){ return noPlant; }</w:t>
      </w:r>
    </w:p>
    <w:p w14:paraId="6037A562" w14:textId="77777777" w:rsidR="007E66E1" w:rsidRPr="00970E65" w:rsidRDefault="007E66E1" w:rsidP="00970E65">
      <w:pPr>
        <w:pStyle w:val="codeCompact"/>
        <w:rPr>
          <w:sz w:val="16"/>
          <w:szCs w:val="16"/>
          <w:lang w:val="en-CA"/>
        </w:rPr>
      </w:pPr>
      <w:r w:rsidRPr="00594A6E">
        <w:rPr>
          <w:sz w:val="16"/>
          <w:szCs w:val="16"/>
        </w:rPr>
        <w:t xml:space="preserve">    </w:t>
      </w:r>
      <w:r w:rsidRPr="00970E65">
        <w:rPr>
          <w:sz w:val="16"/>
          <w:szCs w:val="16"/>
          <w:lang w:val="en-CA"/>
        </w:rPr>
        <w:t>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70E65">
        <w:rPr>
          <w:sz w:val="16"/>
          <w:szCs w:val="16"/>
          <w:lang w:val="en-CA"/>
        </w:rPr>
        <w:t xml:space="preserve">    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719553BE" w:rsidR="00DF3DDE" w:rsidRDefault="0022135E" w:rsidP="007E66E1">
      <w:pPr>
        <w:pStyle w:val="Corpsdetexte"/>
      </w:pPr>
      <w:hyperlink r:id="rId587" w:history="1">
        <w:r w:rsidR="00DF3DDE">
          <w:rPr>
            <w:rStyle w:val="Lienhypertexte"/>
            <w:rFonts w:ascii="Segoe UI" w:hAnsi="Segoe UI" w:cs="Segoe UI"/>
            <w:b/>
            <w:bCs/>
            <w:color w:val="0366D6"/>
          </w:rPr>
          <w:t>JavaPasAPas</w:t>
        </w:r>
      </w:hyperlink>
      <w:r w:rsidR="00DF3DDE">
        <w:rPr>
          <w:rStyle w:val="separator"/>
          <w:rFonts w:ascii="Segoe UI" w:hAnsi="Segoe UI" w:cs="Segoe UI"/>
          <w:color w:val="586069"/>
        </w:rPr>
        <w:t>/</w:t>
      </w:r>
      <w:r w:rsidR="00DF3DDE">
        <w:rPr>
          <w:rStyle w:val="lev"/>
          <w:rFonts w:ascii="Segoe UI" w:hAnsi="Segoe UI" w:cs="Segoe UI"/>
          <w:color w:val="24292E"/>
        </w:rPr>
        <w:t>LireFluxPlants.java</w:t>
      </w:r>
    </w:p>
    <w:p w14:paraId="292A2FB1" w14:textId="77777777" w:rsidR="007E66E1" w:rsidRPr="00192CC8" w:rsidRDefault="007E66E1" w:rsidP="00192CC8">
      <w:pPr>
        <w:pStyle w:val="codeCompact"/>
        <w:rPr>
          <w:sz w:val="16"/>
          <w:szCs w:val="16"/>
        </w:rPr>
      </w:pPr>
      <w:r w:rsidRPr="00192CC8">
        <w:rPr>
          <w:sz w:val="16"/>
          <w:szCs w:val="16"/>
        </w:rPr>
        <w:t>/* Illustration de la lecture d'un fichier d'objets par itération sérielle</w:t>
      </w:r>
    </w:p>
    <w:p w14:paraId="5274710A" w14:textId="77777777" w:rsidR="007E66E1" w:rsidRPr="00192CC8" w:rsidRDefault="007E66E1" w:rsidP="00192CC8">
      <w:pPr>
        <w:pStyle w:val="codeCompact"/>
        <w:rPr>
          <w:sz w:val="16"/>
          <w:szCs w:val="16"/>
        </w:rPr>
      </w:pPr>
      <w:r w:rsidRPr="00192CC8">
        <w:rPr>
          <w:sz w:val="16"/>
          <w:szCs w:val="16"/>
        </w:rPr>
        <w:t xml:space="preserve"> * Lit le fichier fluxPlants.dat et en affiche le contenu */</w:t>
      </w:r>
    </w:p>
    <w:p w14:paraId="5821815F" w14:textId="77777777" w:rsidR="007E66E1" w:rsidRPr="00192CC8" w:rsidRDefault="007E66E1" w:rsidP="00192CC8">
      <w:pPr>
        <w:pStyle w:val="codeCompact"/>
        <w:rPr>
          <w:sz w:val="16"/>
          <w:szCs w:val="16"/>
        </w:rPr>
      </w:pPr>
      <w:r w:rsidRPr="00192CC8">
        <w:rPr>
          <w:sz w:val="16"/>
          <w:szCs w:val="16"/>
        </w:rPr>
        <w:t>package LivreJava;</w:t>
      </w:r>
    </w:p>
    <w:p w14:paraId="186CF334" w14:textId="77777777" w:rsidR="007E66E1" w:rsidRPr="00192CC8" w:rsidRDefault="007E66E1" w:rsidP="00192CC8">
      <w:pPr>
        <w:pStyle w:val="codeCompact"/>
        <w:rPr>
          <w:sz w:val="16"/>
          <w:szCs w:val="16"/>
        </w:rPr>
      </w:pPr>
      <w:r w:rsidRPr="00192CC8">
        <w:rPr>
          <w:sz w:val="16"/>
          <w:szCs w:val="16"/>
        </w:rPr>
        <w:t>import java.io.*;</w:t>
      </w:r>
    </w:p>
    <w:p w14:paraId="26BAD5A1" w14:textId="77777777" w:rsidR="007E66E1" w:rsidRPr="00192CC8" w:rsidRDefault="007E66E1" w:rsidP="00192CC8">
      <w:pPr>
        <w:pStyle w:val="codeCompact"/>
        <w:rPr>
          <w:sz w:val="16"/>
          <w:szCs w:val="16"/>
          <w:lang w:val="en-CA"/>
        </w:rPr>
      </w:pPr>
      <w:r w:rsidRPr="00192CC8">
        <w:rPr>
          <w:sz w:val="16"/>
          <w:szCs w:val="16"/>
          <w:lang w:val="en-CA"/>
        </w:rPr>
        <w:t>public class LireFluxPlants{</w:t>
      </w:r>
    </w:p>
    <w:p w14:paraId="68A23CC1" w14:textId="77777777" w:rsidR="007E66E1" w:rsidRPr="00192CC8" w:rsidRDefault="007E66E1" w:rsidP="00192CC8">
      <w:pPr>
        <w:pStyle w:val="codeCompact"/>
        <w:rPr>
          <w:sz w:val="16"/>
          <w:szCs w:val="16"/>
          <w:lang w:val="en-CA"/>
        </w:rPr>
      </w:pPr>
    </w:p>
    <w:p w14:paraId="3301ABF4" w14:textId="77777777" w:rsidR="007E66E1" w:rsidRPr="00192CC8" w:rsidRDefault="007E66E1" w:rsidP="00192CC8">
      <w:pPr>
        <w:pStyle w:val="codeCompact"/>
        <w:rPr>
          <w:sz w:val="16"/>
          <w:szCs w:val="16"/>
          <w:lang w:val="en-CA"/>
        </w:rPr>
      </w:pPr>
      <w:r w:rsidRPr="00192CC8">
        <w:rPr>
          <w:sz w:val="16"/>
          <w:szCs w:val="16"/>
          <w:lang w:val="en-CA"/>
        </w:rPr>
        <w:t xml:space="preserve">    public static void main (String args[]) throws Exception {</w:t>
      </w:r>
    </w:p>
    <w:p w14:paraId="622E826F" w14:textId="77777777" w:rsidR="007E66E1" w:rsidRPr="00192CC8" w:rsidRDefault="007E66E1" w:rsidP="00192CC8">
      <w:pPr>
        <w:pStyle w:val="codeCompact"/>
        <w:rPr>
          <w:sz w:val="16"/>
          <w:szCs w:val="16"/>
          <w:lang w:val="en-CA"/>
        </w:rPr>
      </w:pPr>
      <w:r w:rsidRPr="00192CC8">
        <w:rPr>
          <w:sz w:val="16"/>
          <w:szCs w:val="16"/>
          <w:lang w:val="en-CA"/>
        </w:rPr>
        <w:t xml:space="preserve">        </w:t>
      </w:r>
    </w:p>
    <w:p w14:paraId="2D4ED183" w14:textId="77777777" w:rsidR="007E66E1" w:rsidRPr="00192CC8" w:rsidRDefault="007E66E1" w:rsidP="00192CC8">
      <w:pPr>
        <w:pStyle w:val="codeCompact"/>
        <w:rPr>
          <w:sz w:val="16"/>
          <w:szCs w:val="16"/>
          <w:lang w:val="en-CA"/>
        </w:rPr>
      </w:pPr>
      <w:r w:rsidRPr="00192CC8">
        <w:rPr>
          <w:sz w:val="16"/>
          <w:szCs w:val="16"/>
          <w:lang w:val="en-CA"/>
        </w:rPr>
        <w:t xml:space="preserve">        ObjectInputStream fichierFluxPlants =</w:t>
      </w:r>
    </w:p>
    <w:p w14:paraId="43C86BBA" w14:textId="77777777" w:rsidR="007E66E1" w:rsidRPr="00192CC8" w:rsidRDefault="007E66E1" w:rsidP="00192CC8">
      <w:pPr>
        <w:pStyle w:val="codeCompact"/>
        <w:rPr>
          <w:sz w:val="16"/>
          <w:szCs w:val="16"/>
          <w:lang w:val="en-CA"/>
        </w:rPr>
      </w:pPr>
      <w:r w:rsidRPr="00192CC8">
        <w:rPr>
          <w:sz w:val="16"/>
          <w:szCs w:val="16"/>
          <w:lang w:val="en-CA"/>
        </w:rPr>
        <w:t xml:space="preserve">        new </w:t>
      </w:r>
      <w:r w:rsidRPr="00192CC8">
        <w:rPr>
          <w:sz w:val="16"/>
          <w:szCs w:val="16"/>
          <w:highlight w:val="yellow"/>
          <w:lang w:val="en-CA"/>
        </w:rPr>
        <w:t>ObjectInputStream</w:t>
      </w:r>
      <w:r w:rsidRPr="00192CC8">
        <w:rPr>
          <w:sz w:val="16"/>
          <w:szCs w:val="16"/>
          <w:lang w:val="en-CA"/>
        </w:rPr>
        <w:t xml:space="preserve"> (</w:t>
      </w:r>
    </w:p>
    <w:p w14:paraId="7AD98FF0" w14:textId="77777777" w:rsidR="007E66E1" w:rsidRPr="00192CC8" w:rsidRDefault="007E66E1" w:rsidP="00192CC8">
      <w:pPr>
        <w:pStyle w:val="codeCompact"/>
        <w:rPr>
          <w:sz w:val="16"/>
          <w:szCs w:val="16"/>
          <w:lang w:val="en-CA"/>
        </w:rPr>
      </w:pPr>
      <w:r w:rsidRPr="00192CC8">
        <w:rPr>
          <w:sz w:val="16"/>
          <w:szCs w:val="16"/>
          <w:lang w:val="en-CA"/>
        </w:rPr>
        <w:t xml:space="preserve">            new FileInputStream("C:/forte4j/Development/LivreJava/FluxPlants.dat"));</w:t>
      </w:r>
    </w:p>
    <w:p w14:paraId="0773F46F" w14:textId="77777777" w:rsidR="007E66E1" w:rsidRPr="00192CC8" w:rsidRDefault="007E66E1" w:rsidP="00192CC8">
      <w:pPr>
        <w:pStyle w:val="codeCompact"/>
        <w:rPr>
          <w:sz w:val="16"/>
          <w:szCs w:val="16"/>
          <w:lang w:val="en-CA"/>
        </w:rPr>
      </w:pPr>
      <w:r w:rsidRPr="00192CC8">
        <w:rPr>
          <w:sz w:val="16"/>
          <w:szCs w:val="16"/>
          <w:lang w:val="en-CA"/>
        </w:rPr>
        <w:t xml:space="preserve">        </w:t>
      </w:r>
    </w:p>
    <w:p w14:paraId="0674FEC0" w14:textId="77777777" w:rsidR="007E66E1" w:rsidRPr="00594A6E" w:rsidRDefault="007E66E1" w:rsidP="00192CC8">
      <w:pPr>
        <w:pStyle w:val="codeCompact"/>
        <w:rPr>
          <w:sz w:val="16"/>
          <w:szCs w:val="16"/>
          <w:lang w:val="fr-CA"/>
        </w:rPr>
      </w:pPr>
      <w:r w:rsidRPr="00192CC8">
        <w:rPr>
          <w:sz w:val="16"/>
          <w:szCs w:val="16"/>
          <w:lang w:val="en-CA"/>
        </w:rPr>
        <w:t xml:space="preserve">        </w:t>
      </w:r>
      <w:r w:rsidRPr="00594A6E">
        <w:rPr>
          <w:sz w:val="16"/>
          <w:szCs w:val="16"/>
          <w:highlight w:val="yellow"/>
          <w:lang w:val="fr-CA"/>
        </w:rPr>
        <w:t>while(true){</w:t>
      </w:r>
    </w:p>
    <w:p w14:paraId="515DB69C" w14:textId="77777777" w:rsidR="007E66E1" w:rsidRPr="00594A6E" w:rsidRDefault="007E66E1" w:rsidP="00192CC8">
      <w:pPr>
        <w:pStyle w:val="codeCompact"/>
        <w:rPr>
          <w:sz w:val="16"/>
          <w:szCs w:val="16"/>
          <w:lang w:val="fr-CA"/>
        </w:rPr>
      </w:pPr>
      <w:r w:rsidRPr="00594A6E">
        <w:rPr>
          <w:sz w:val="16"/>
          <w:szCs w:val="16"/>
          <w:lang w:val="fr-CA"/>
        </w:rPr>
        <w:t xml:space="preserve">            Plant unPlant =  new Plant(0,"",0.0);</w:t>
      </w:r>
    </w:p>
    <w:p w14:paraId="1333549E" w14:textId="77777777" w:rsidR="007E66E1" w:rsidRPr="00192CC8" w:rsidRDefault="007E66E1" w:rsidP="00192CC8">
      <w:pPr>
        <w:pStyle w:val="codeCompact"/>
        <w:rPr>
          <w:sz w:val="16"/>
          <w:szCs w:val="16"/>
        </w:rPr>
      </w:pPr>
      <w:r w:rsidRPr="00594A6E">
        <w:rPr>
          <w:sz w:val="16"/>
          <w:szCs w:val="16"/>
          <w:lang w:val="fr-CA"/>
        </w:rPr>
        <w:t xml:space="preserve">            </w:t>
      </w:r>
      <w:r w:rsidRPr="00192CC8">
        <w:rPr>
          <w:sz w:val="16"/>
          <w:szCs w:val="16"/>
        </w:rPr>
        <w:t>try{// Lecture de l'objet suivant</w:t>
      </w:r>
    </w:p>
    <w:p w14:paraId="3341F1FD" w14:textId="77777777" w:rsidR="007E66E1" w:rsidRPr="00594A6E" w:rsidRDefault="007E66E1" w:rsidP="00192CC8">
      <w:pPr>
        <w:pStyle w:val="codeCompact"/>
        <w:rPr>
          <w:sz w:val="16"/>
          <w:szCs w:val="16"/>
          <w:lang w:val="en-CA"/>
        </w:rPr>
      </w:pPr>
      <w:r w:rsidRPr="00192CC8">
        <w:rPr>
          <w:sz w:val="16"/>
          <w:szCs w:val="16"/>
        </w:rPr>
        <w:t xml:space="preserve">                </w:t>
      </w:r>
      <w:r w:rsidRPr="00594A6E">
        <w:rPr>
          <w:sz w:val="16"/>
          <w:szCs w:val="16"/>
          <w:highlight w:val="yellow"/>
          <w:lang w:val="en-CA"/>
        </w:rPr>
        <w:t>unPlant = (Plant) fichierFluxPlants.readObject()</w:t>
      </w:r>
      <w:r w:rsidRPr="00594A6E">
        <w:rPr>
          <w:sz w:val="16"/>
          <w:szCs w:val="16"/>
          <w:lang w:val="en-CA"/>
        </w:rPr>
        <w:t>;</w:t>
      </w:r>
    </w:p>
    <w:p w14:paraId="03ED406B" w14:textId="77777777" w:rsidR="007E66E1" w:rsidRPr="000E09CE" w:rsidRDefault="007E66E1" w:rsidP="00192CC8">
      <w:pPr>
        <w:pStyle w:val="codeCompact"/>
        <w:rPr>
          <w:sz w:val="16"/>
          <w:szCs w:val="16"/>
          <w:lang w:val="en-CA"/>
        </w:rPr>
      </w:pPr>
      <w:r w:rsidRPr="00594A6E">
        <w:rPr>
          <w:sz w:val="16"/>
          <w:szCs w:val="16"/>
          <w:lang w:val="en-CA"/>
        </w:rPr>
        <w:t xml:space="preserve">            </w:t>
      </w:r>
      <w:r w:rsidRPr="000E09CE">
        <w:rPr>
          <w:sz w:val="16"/>
          <w:szCs w:val="16"/>
          <w:lang w:val="en-CA"/>
        </w:rPr>
        <w:t>}</w:t>
      </w:r>
    </w:p>
    <w:p w14:paraId="3FCD039D" w14:textId="77777777" w:rsidR="007E66E1" w:rsidRPr="00192CC8" w:rsidRDefault="007E66E1" w:rsidP="00192CC8">
      <w:pPr>
        <w:pStyle w:val="codeCompact"/>
        <w:rPr>
          <w:sz w:val="16"/>
          <w:szCs w:val="16"/>
          <w:lang w:val="en-CA"/>
        </w:rPr>
      </w:pPr>
      <w:r w:rsidRPr="000E09CE">
        <w:rPr>
          <w:sz w:val="16"/>
          <w:szCs w:val="16"/>
          <w:lang w:val="en-CA"/>
        </w:rPr>
        <w:t xml:space="preserve">            </w:t>
      </w:r>
      <w:r w:rsidRPr="00192CC8">
        <w:rPr>
          <w:sz w:val="16"/>
          <w:szCs w:val="16"/>
          <w:highlight w:val="yellow"/>
          <w:lang w:val="en-CA"/>
        </w:rPr>
        <w:t>catch (EOFException e)</w:t>
      </w:r>
      <w:r w:rsidRPr="00192CC8">
        <w:rPr>
          <w:sz w:val="16"/>
          <w:szCs w:val="16"/>
          <w:lang w:val="en-CA"/>
        </w:rPr>
        <w:t>{</w:t>
      </w:r>
    </w:p>
    <w:p w14:paraId="37108776" w14:textId="77777777" w:rsidR="007E66E1" w:rsidRPr="00192CC8" w:rsidRDefault="007E66E1" w:rsidP="00192CC8">
      <w:pPr>
        <w:pStyle w:val="codeCompact"/>
        <w:rPr>
          <w:sz w:val="16"/>
          <w:szCs w:val="16"/>
          <w:lang w:val="en-CA"/>
        </w:rPr>
      </w:pPr>
      <w:r w:rsidRPr="00192CC8">
        <w:rPr>
          <w:sz w:val="16"/>
          <w:szCs w:val="16"/>
          <w:lang w:val="en-CA"/>
        </w:rPr>
        <w:t xml:space="preserve">                break;</w:t>
      </w:r>
    </w:p>
    <w:p w14:paraId="10298326" w14:textId="77777777" w:rsidR="007E66E1" w:rsidRPr="00192CC8" w:rsidRDefault="007E66E1" w:rsidP="00192CC8">
      <w:pPr>
        <w:pStyle w:val="codeCompact"/>
        <w:rPr>
          <w:sz w:val="16"/>
          <w:szCs w:val="16"/>
          <w:lang w:val="en-CA"/>
        </w:rPr>
      </w:pPr>
      <w:r w:rsidRPr="00192CC8">
        <w:rPr>
          <w:sz w:val="16"/>
          <w:szCs w:val="16"/>
          <w:lang w:val="en-CA"/>
        </w:rPr>
        <w:t xml:space="preserve">            }</w:t>
      </w:r>
    </w:p>
    <w:p w14:paraId="23991502" w14:textId="77777777" w:rsidR="007E66E1" w:rsidRPr="00192CC8" w:rsidRDefault="007E66E1" w:rsidP="00192CC8">
      <w:pPr>
        <w:pStyle w:val="codeCompact"/>
        <w:rPr>
          <w:sz w:val="16"/>
          <w:szCs w:val="16"/>
          <w:lang w:val="en-CA"/>
        </w:rPr>
      </w:pPr>
      <w:r w:rsidRPr="00192CC8">
        <w:rPr>
          <w:sz w:val="16"/>
          <w:szCs w:val="16"/>
          <w:lang w:val="en-CA"/>
        </w:rPr>
        <w:t xml:space="preserve">            System.out.println(</w:t>
      </w:r>
    </w:p>
    <w:p w14:paraId="42C7BD27" w14:textId="77777777" w:rsidR="007E66E1" w:rsidRPr="00F203AD" w:rsidRDefault="007E66E1" w:rsidP="00192CC8">
      <w:pPr>
        <w:pStyle w:val="codeCompact"/>
        <w:rPr>
          <w:sz w:val="16"/>
          <w:szCs w:val="16"/>
          <w:lang w:val="en-CA"/>
        </w:rPr>
      </w:pPr>
      <w:r w:rsidRPr="00192CC8">
        <w:rPr>
          <w:sz w:val="16"/>
          <w:szCs w:val="16"/>
          <w:lang w:val="en-CA"/>
        </w:rPr>
        <w:lastRenderedPageBreak/>
        <w:t xml:space="preserve">                </w:t>
      </w:r>
      <w:r w:rsidRPr="00F203AD">
        <w:rPr>
          <w:sz w:val="16"/>
          <w:szCs w:val="16"/>
          <w:lang w:val="en-CA"/>
        </w:rPr>
        <w:t>unPlant.getNoPlant() + " " +</w:t>
      </w:r>
    </w:p>
    <w:p w14:paraId="03B04954" w14:textId="77777777" w:rsidR="007E66E1" w:rsidRPr="00F203AD" w:rsidRDefault="007E66E1" w:rsidP="00192CC8">
      <w:pPr>
        <w:pStyle w:val="codeCompact"/>
        <w:rPr>
          <w:sz w:val="16"/>
          <w:szCs w:val="16"/>
          <w:lang w:val="en-CA"/>
        </w:rPr>
      </w:pPr>
      <w:r w:rsidRPr="00F203AD">
        <w:rPr>
          <w:sz w:val="16"/>
          <w:szCs w:val="16"/>
          <w:lang w:val="en-CA"/>
        </w:rPr>
        <w:t xml:space="preserve">                unPlant.getDescription() + " " + </w:t>
      </w:r>
    </w:p>
    <w:p w14:paraId="1CF9CBEC" w14:textId="77777777" w:rsidR="007E66E1" w:rsidRPr="00F203AD" w:rsidRDefault="007E66E1" w:rsidP="00192CC8">
      <w:pPr>
        <w:pStyle w:val="codeCompact"/>
        <w:rPr>
          <w:sz w:val="16"/>
          <w:szCs w:val="16"/>
          <w:lang w:val="en-CA"/>
        </w:rPr>
      </w:pPr>
      <w:r w:rsidRPr="00F203AD">
        <w:rPr>
          <w:sz w:val="16"/>
          <w:szCs w:val="16"/>
          <w:lang w:val="en-CA"/>
        </w:rPr>
        <w:t xml:space="preserve">                unPlant.getPrixUnitaire());</w:t>
      </w:r>
    </w:p>
    <w:p w14:paraId="3610DD40" w14:textId="77777777" w:rsidR="007E66E1" w:rsidRPr="00F203AD" w:rsidRDefault="007E66E1" w:rsidP="00192CC8">
      <w:pPr>
        <w:pStyle w:val="codeCompact"/>
        <w:rPr>
          <w:sz w:val="16"/>
          <w:szCs w:val="16"/>
          <w:lang w:val="en-CA"/>
        </w:rPr>
      </w:pPr>
      <w:r w:rsidRPr="00F203AD">
        <w:rPr>
          <w:sz w:val="16"/>
          <w:szCs w:val="16"/>
          <w:lang w:val="en-CA"/>
        </w:rPr>
        <w:t xml:space="preserve">        }</w:t>
      </w:r>
    </w:p>
    <w:p w14:paraId="4004A2C9" w14:textId="77777777" w:rsidR="007E66E1" w:rsidRPr="00594A6E" w:rsidRDefault="007E66E1" w:rsidP="00192CC8">
      <w:pPr>
        <w:pStyle w:val="codeCompact"/>
        <w:rPr>
          <w:sz w:val="16"/>
          <w:szCs w:val="16"/>
          <w:lang w:val="en-CA"/>
        </w:rPr>
      </w:pPr>
      <w:r w:rsidRPr="00F203AD">
        <w:rPr>
          <w:sz w:val="16"/>
          <w:szCs w:val="16"/>
          <w:lang w:val="en-CA"/>
        </w:rPr>
        <w:t xml:space="preserve">         </w:t>
      </w:r>
      <w:r w:rsidRPr="00594A6E">
        <w:rPr>
          <w:sz w:val="16"/>
          <w:szCs w:val="16"/>
          <w:lang w:val="en-CA"/>
        </w:rPr>
        <w:t>fichierFluxPlants.close();</w:t>
      </w:r>
    </w:p>
    <w:p w14:paraId="0CE5DE40" w14:textId="77777777" w:rsidR="007E66E1" w:rsidRPr="00192CC8" w:rsidRDefault="007E66E1" w:rsidP="00192CC8">
      <w:pPr>
        <w:pStyle w:val="codeCompact"/>
        <w:rPr>
          <w:sz w:val="16"/>
          <w:szCs w:val="16"/>
        </w:rPr>
      </w:pPr>
      <w:r w:rsidRPr="00594A6E">
        <w:rPr>
          <w:sz w:val="16"/>
          <w:szCs w:val="16"/>
          <w:lang w:val="en-CA"/>
        </w:rPr>
        <w:t xml:space="preserve">    </w:t>
      </w:r>
      <w:r w:rsidRPr="00192CC8">
        <w:rPr>
          <w:sz w:val="16"/>
          <w:szCs w:val="16"/>
        </w:rPr>
        <w:t>}</w:t>
      </w:r>
    </w:p>
    <w:p w14:paraId="698BFFEF" w14:textId="77777777" w:rsidR="007E66E1" w:rsidRPr="00192CC8" w:rsidRDefault="007E66E1" w:rsidP="00192CC8">
      <w:pPr>
        <w:pStyle w:val="codeCompact"/>
        <w:rPr>
          <w:sz w:val="16"/>
          <w:szCs w:val="16"/>
        </w:rPr>
      </w:pPr>
      <w:r w:rsidRPr="00192CC8">
        <w:rPr>
          <w:sz w:val="16"/>
          <w:szCs w:val="16"/>
        </w:rPr>
        <w:t>}</w:t>
      </w:r>
    </w:p>
    <w:p w14:paraId="3AE666FD" w14:textId="77777777" w:rsidR="007E66E1" w:rsidRDefault="007E66E1" w:rsidP="007E66E1">
      <w:pPr>
        <w:pStyle w:val="Corpsdetexte"/>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62B4056F" w:rsidR="00C375EE" w:rsidRDefault="0022135E" w:rsidP="007E66E1">
      <w:pPr>
        <w:pStyle w:val="Corpsdetexte"/>
      </w:pPr>
      <w:hyperlink r:id="rId588" w:history="1">
        <w:r w:rsidR="006178F3">
          <w:rPr>
            <w:rStyle w:val="Lienhypertexte"/>
            <w:rFonts w:ascii="Segoe UI" w:hAnsi="Segoe UI" w:cs="Segoe UI"/>
            <w:b/>
            <w:bCs/>
            <w:color w:val="0366D6"/>
          </w:rPr>
          <w:t>JavaPasAPas</w:t>
        </w:r>
      </w:hyperlink>
      <w:r w:rsidR="006178F3">
        <w:rPr>
          <w:rStyle w:val="separator"/>
          <w:rFonts w:ascii="Segoe UI" w:hAnsi="Segoe UI" w:cs="Segoe UI"/>
          <w:color w:val="586069"/>
        </w:rPr>
        <w:t>/</w:t>
      </w:r>
      <w:r w:rsidR="006178F3">
        <w:rPr>
          <w:rStyle w:val="lev"/>
          <w:rFonts w:ascii="Segoe UI" w:hAnsi="Segoe UI" w:cs="Segoe UI"/>
          <w:color w:val="24292E"/>
        </w:rPr>
        <w:t>EcrireVecteurPlants.java</w:t>
      </w:r>
    </w:p>
    <w:p w14:paraId="186C22BF" w14:textId="77777777" w:rsidR="007E66E1" w:rsidRPr="001623A7" w:rsidRDefault="007E66E1" w:rsidP="001623A7">
      <w:pPr>
        <w:pStyle w:val="codeCompact"/>
        <w:rPr>
          <w:sz w:val="16"/>
          <w:szCs w:val="16"/>
        </w:rPr>
      </w:pPr>
      <w:r w:rsidRPr="001623A7">
        <w:rPr>
          <w:sz w:val="16"/>
          <w:szCs w:val="16"/>
        </w:rPr>
        <w:t>/* Illustration de l'écriture d'un objet complexe dans un fichier par sérialisation</w:t>
      </w:r>
    </w:p>
    <w:p w14:paraId="077DAF44" w14:textId="77777777" w:rsidR="007E66E1" w:rsidRPr="001623A7" w:rsidRDefault="007E66E1" w:rsidP="001623A7">
      <w:pPr>
        <w:pStyle w:val="codeCompact"/>
        <w:rPr>
          <w:sz w:val="16"/>
          <w:szCs w:val="16"/>
        </w:rPr>
      </w:pPr>
      <w:r w:rsidRPr="001623A7">
        <w:rPr>
          <w:sz w:val="16"/>
          <w:szCs w:val="16"/>
        </w:rPr>
        <w:t xml:space="preserve"> * Lit le fichier plants.txt, stocke le contenu dans un vecteur d'objets Plant et</w:t>
      </w:r>
    </w:p>
    <w:p w14:paraId="7BB967D1" w14:textId="77777777" w:rsidR="007E66E1" w:rsidRPr="001623A7" w:rsidRDefault="007E66E1" w:rsidP="001623A7">
      <w:pPr>
        <w:pStyle w:val="codeCompact"/>
        <w:rPr>
          <w:sz w:val="16"/>
          <w:szCs w:val="16"/>
        </w:rPr>
      </w:pPr>
      <w:r w:rsidRPr="001623A7">
        <w:rPr>
          <w:sz w:val="16"/>
          <w:szCs w:val="16"/>
        </w:rPr>
        <w:t xml:space="preserve"> * écrit ensuite le vecteur dans le fichier VecteurPlants.dat*/</w:t>
      </w:r>
    </w:p>
    <w:p w14:paraId="12D0ABE6" w14:textId="77777777" w:rsidR="007E66E1" w:rsidRPr="001623A7" w:rsidRDefault="007E66E1" w:rsidP="001623A7">
      <w:pPr>
        <w:pStyle w:val="codeCompact"/>
        <w:rPr>
          <w:sz w:val="16"/>
          <w:szCs w:val="16"/>
        </w:rPr>
      </w:pPr>
      <w:r w:rsidRPr="001623A7">
        <w:rPr>
          <w:sz w:val="16"/>
          <w:szCs w:val="16"/>
        </w:rPr>
        <w:t>package LivreJava;</w:t>
      </w:r>
    </w:p>
    <w:p w14:paraId="6A5F4A7A" w14:textId="77777777" w:rsidR="007E66E1" w:rsidRPr="001623A7" w:rsidRDefault="007E66E1" w:rsidP="001623A7">
      <w:pPr>
        <w:pStyle w:val="codeCompact"/>
        <w:rPr>
          <w:sz w:val="16"/>
          <w:szCs w:val="16"/>
        </w:rPr>
      </w:pPr>
      <w:r w:rsidRPr="001623A7">
        <w:rPr>
          <w:sz w:val="16"/>
          <w:szCs w:val="16"/>
        </w:rPr>
        <w:t>import java.io.*;</w:t>
      </w:r>
    </w:p>
    <w:p w14:paraId="64B925CD" w14:textId="77777777" w:rsidR="007E66E1" w:rsidRPr="001623A7" w:rsidRDefault="007E66E1" w:rsidP="001623A7">
      <w:pPr>
        <w:pStyle w:val="codeCompact"/>
        <w:rPr>
          <w:sz w:val="16"/>
          <w:szCs w:val="16"/>
        </w:rPr>
      </w:pPr>
      <w:r w:rsidRPr="001623A7">
        <w:rPr>
          <w:sz w:val="16"/>
          <w:szCs w:val="16"/>
        </w:rPr>
        <w:t>import java.util.*;</w:t>
      </w:r>
    </w:p>
    <w:p w14:paraId="2DEC1080" w14:textId="77777777" w:rsidR="007E66E1" w:rsidRPr="001623A7" w:rsidRDefault="007E66E1" w:rsidP="001623A7">
      <w:pPr>
        <w:pStyle w:val="codeCompact"/>
        <w:rPr>
          <w:sz w:val="16"/>
          <w:szCs w:val="16"/>
        </w:rPr>
      </w:pPr>
      <w:r w:rsidRPr="001623A7">
        <w:rPr>
          <w:sz w:val="16"/>
          <w:szCs w:val="16"/>
        </w:rPr>
        <w:t>public class EcrireVecteurPlants{</w:t>
      </w:r>
    </w:p>
    <w:p w14:paraId="5441CEF9" w14:textId="77777777" w:rsidR="007E66E1" w:rsidRPr="001623A7" w:rsidRDefault="007E66E1" w:rsidP="001623A7">
      <w:pPr>
        <w:pStyle w:val="codeCompact"/>
        <w:rPr>
          <w:sz w:val="16"/>
          <w:szCs w:val="16"/>
        </w:rPr>
      </w:pPr>
    </w:p>
    <w:p w14:paraId="7BAE0371" w14:textId="77777777" w:rsidR="007E66E1" w:rsidRPr="001623A7" w:rsidRDefault="007E66E1" w:rsidP="001623A7">
      <w:pPr>
        <w:pStyle w:val="codeCompact"/>
        <w:rPr>
          <w:sz w:val="16"/>
          <w:szCs w:val="16"/>
        </w:rPr>
      </w:pPr>
      <w:r w:rsidRPr="001623A7">
        <w:rPr>
          <w:sz w:val="16"/>
          <w:szCs w:val="16"/>
        </w:rPr>
        <w:t xml:space="preserve">        // La méthode lit les données de Plants.txt et les retournent dans un vecteur d'objets </w:t>
      </w:r>
    </w:p>
    <w:p w14:paraId="5DC6EFD9" w14:textId="77777777" w:rsidR="007E66E1" w:rsidRPr="001623A7" w:rsidRDefault="007E66E1" w:rsidP="001623A7">
      <w:pPr>
        <w:pStyle w:val="codeCompact"/>
        <w:rPr>
          <w:sz w:val="16"/>
          <w:szCs w:val="16"/>
        </w:rPr>
      </w:pPr>
      <w:r w:rsidRPr="001623A7">
        <w:rPr>
          <w:sz w:val="16"/>
          <w:szCs w:val="16"/>
        </w:rPr>
        <w:t xml:space="preserve">        // de la classe Plant</w:t>
      </w:r>
    </w:p>
    <w:p w14:paraId="33EC43F4" w14:textId="77777777" w:rsidR="007E66E1" w:rsidRPr="001623A7" w:rsidRDefault="007E66E1" w:rsidP="001623A7">
      <w:pPr>
        <w:pStyle w:val="codeCompact"/>
        <w:rPr>
          <w:sz w:val="16"/>
          <w:szCs w:val="16"/>
        </w:rPr>
      </w:pPr>
      <w:r w:rsidRPr="001623A7">
        <w:rPr>
          <w:sz w:val="16"/>
          <w:szCs w:val="16"/>
        </w:rPr>
        <w:t xml:space="preserve">        // Reprend essentiellement le code de ExempleStreamTokenizer</w:t>
      </w:r>
    </w:p>
    <w:p w14:paraId="09F7C59B" w14:textId="77777777" w:rsidR="007E66E1" w:rsidRPr="00C15C41" w:rsidRDefault="007E66E1" w:rsidP="001623A7">
      <w:pPr>
        <w:pStyle w:val="codeCompact"/>
        <w:rPr>
          <w:sz w:val="16"/>
          <w:szCs w:val="16"/>
        </w:rPr>
      </w:pPr>
      <w:r w:rsidRPr="001623A7">
        <w:rPr>
          <w:sz w:val="16"/>
          <w:szCs w:val="16"/>
        </w:rPr>
        <w:t xml:space="preserve">    </w:t>
      </w:r>
      <w:r w:rsidRPr="00C15C41">
        <w:rPr>
          <w:sz w:val="16"/>
          <w:szCs w:val="16"/>
        </w:rPr>
        <w:t>public static Vector lirePlantsFichierTexte()throws Exception{</w:t>
      </w:r>
    </w:p>
    <w:p w14:paraId="0164763F" w14:textId="77777777" w:rsidR="007E66E1" w:rsidRPr="00C15C41" w:rsidRDefault="007E66E1" w:rsidP="001623A7">
      <w:pPr>
        <w:pStyle w:val="codeCompact"/>
        <w:rPr>
          <w:sz w:val="16"/>
          <w:szCs w:val="16"/>
        </w:rPr>
      </w:pPr>
    </w:p>
    <w:p w14:paraId="3BBD0FD3" w14:textId="77777777" w:rsidR="004B7459" w:rsidRPr="00C15C41" w:rsidRDefault="007E66E1" w:rsidP="001623A7">
      <w:pPr>
        <w:pStyle w:val="codeCompact"/>
        <w:rPr>
          <w:sz w:val="16"/>
          <w:szCs w:val="16"/>
        </w:rPr>
      </w:pPr>
      <w:r w:rsidRPr="00C15C41">
        <w:rPr>
          <w:sz w:val="16"/>
          <w:szCs w:val="16"/>
        </w:rPr>
        <w:t xml:space="preserve">        FileReader unFichier =</w:t>
      </w:r>
    </w:p>
    <w:p w14:paraId="06190570" w14:textId="2FCD6D8E" w:rsidR="007E66E1" w:rsidRPr="00C15C41" w:rsidRDefault="004B7459" w:rsidP="001623A7">
      <w:pPr>
        <w:pStyle w:val="codeCompact"/>
        <w:rPr>
          <w:sz w:val="16"/>
          <w:szCs w:val="16"/>
        </w:rPr>
      </w:pPr>
      <w:r w:rsidRPr="00C15C41">
        <w:rPr>
          <w:sz w:val="16"/>
          <w:szCs w:val="16"/>
        </w:rPr>
        <w:t xml:space="preserve">              </w:t>
      </w:r>
      <w:r w:rsidR="007E66E1" w:rsidRPr="00C15C41">
        <w:rPr>
          <w:sz w:val="16"/>
          <w:szCs w:val="16"/>
        </w:rPr>
        <w:t xml:space="preserve"> new FileReader("</w:t>
      </w:r>
      <w:r w:rsidR="00A94B9A" w:rsidRPr="00C15C41">
        <w:rPr>
          <w:sz w:val="16"/>
          <w:szCs w:val="16"/>
        </w:rPr>
        <w:t>C:/Users/Robert/Documents/NetBeansProjects/JavaLivre/build/classes/</w:t>
      </w:r>
      <w:r w:rsidR="007E66E1" w:rsidRPr="00C15C41">
        <w:rPr>
          <w:sz w:val="16"/>
          <w:szCs w:val="16"/>
        </w:rPr>
        <w:t>Plants.txt");</w:t>
      </w:r>
    </w:p>
    <w:p w14:paraId="08F25629" w14:textId="77777777" w:rsidR="007E66E1" w:rsidRPr="001623A7" w:rsidRDefault="007E66E1" w:rsidP="001623A7">
      <w:pPr>
        <w:pStyle w:val="codeCompact"/>
        <w:rPr>
          <w:sz w:val="16"/>
          <w:szCs w:val="16"/>
          <w:lang w:val="en-CA"/>
        </w:rPr>
      </w:pPr>
      <w:r w:rsidRPr="00C15C41">
        <w:rPr>
          <w:sz w:val="16"/>
          <w:szCs w:val="16"/>
        </w:rPr>
        <w:t xml:space="preserve">        </w:t>
      </w:r>
      <w:r w:rsidRPr="001623A7">
        <w:rPr>
          <w:sz w:val="16"/>
          <w:szCs w:val="16"/>
          <w:lang w:val="en-CA"/>
        </w:rPr>
        <w:t>StreamTokenizer unStreamTokenizer = new StreamTokenizer(unFichier);</w:t>
      </w:r>
    </w:p>
    <w:p w14:paraId="53E011E8" w14:textId="77777777" w:rsidR="007E66E1" w:rsidRPr="001623A7" w:rsidRDefault="007E66E1" w:rsidP="001623A7">
      <w:pPr>
        <w:pStyle w:val="codeCompact"/>
        <w:rPr>
          <w:sz w:val="16"/>
          <w:szCs w:val="16"/>
          <w:lang w:val="en-CA"/>
        </w:rPr>
      </w:pPr>
    </w:p>
    <w:p w14:paraId="561BD5E4" w14:textId="77777777" w:rsidR="007E66E1" w:rsidRPr="001623A7" w:rsidRDefault="007E66E1" w:rsidP="001623A7">
      <w:pPr>
        <w:pStyle w:val="codeCompact"/>
        <w:rPr>
          <w:sz w:val="16"/>
          <w:szCs w:val="16"/>
        </w:rPr>
      </w:pPr>
      <w:r w:rsidRPr="001623A7">
        <w:rPr>
          <w:sz w:val="16"/>
          <w:szCs w:val="16"/>
          <w:lang w:val="en-CA"/>
        </w:rPr>
        <w:t xml:space="preserve">        </w:t>
      </w:r>
      <w:r w:rsidRPr="001623A7">
        <w:rPr>
          <w:sz w:val="16"/>
          <w:szCs w:val="16"/>
        </w:rPr>
        <w:t>// Les 5 lignes suivantes ne sont pas nécessaires car les paramètres</w:t>
      </w:r>
    </w:p>
    <w:p w14:paraId="04E96B5E" w14:textId="77777777" w:rsidR="007E66E1" w:rsidRPr="001623A7" w:rsidRDefault="007E66E1" w:rsidP="001623A7">
      <w:pPr>
        <w:pStyle w:val="codeCompact"/>
        <w:rPr>
          <w:sz w:val="16"/>
          <w:szCs w:val="16"/>
        </w:rPr>
      </w:pPr>
      <w:r w:rsidRPr="001623A7">
        <w:rPr>
          <w:sz w:val="16"/>
          <w:szCs w:val="16"/>
        </w:rPr>
        <w:t xml:space="preserve">        // donnés sont les valeurs de défaut</w:t>
      </w:r>
    </w:p>
    <w:p w14:paraId="09C898F8" w14:textId="77777777" w:rsidR="007E66E1" w:rsidRPr="001623A7" w:rsidRDefault="007E66E1" w:rsidP="001623A7">
      <w:pPr>
        <w:pStyle w:val="codeCompact"/>
        <w:rPr>
          <w:sz w:val="16"/>
          <w:szCs w:val="16"/>
          <w:lang w:val="en-CA"/>
        </w:rPr>
      </w:pPr>
      <w:r w:rsidRPr="001623A7">
        <w:rPr>
          <w:sz w:val="16"/>
          <w:szCs w:val="16"/>
        </w:rPr>
        <w:t xml:space="preserve">        </w:t>
      </w:r>
      <w:r w:rsidRPr="001623A7">
        <w:rPr>
          <w:sz w:val="16"/>
          <w:szCs w:val="16"/>
          <w:lang w:val="en-CA"/>
        </w:rPr>
        <w:t>unStreamTokenizer.quoteChar((int)'"');</w:t>
      </w:r>
    </w:p>
    <w:p w14:paraId="6FA10ED3" w14:textId="77777777" w:rsidR="007E66E1" w:rsidRPr="001623A7" w:rsidRDefault="007E66E1" w:rsidP="001623A7">
      <w:pPr>
        <w:pStyle w:val="codeCompact"/>
        <w:rPr>
          <w:sz w:val="16"/>
          <w:szCs w:val="16"/>
          <w:lang w:val="en-CA"/>
        </w:rPr>
      </w:pPr>
      <w:r w:rsidRPr="001623A7">
        <w:rPr>
          <w:sz w:val="16"/>
          <w:szCs w:val="16"/>
          <w:lang w:val="en-CA"/>
        </w:rPr>
        <w:t xml:space="preserve">        unStreamTokenizer.whitespaceChars((int)'\r',(int)'\r');</w:t>
      </w:r>
    </w:p>
    <w:p w14:paraId="10C29F5A" w14:textId="77777777" w:rsidR="007E66E1" w:rsidRPr="001623A7" w:rsidRDefault="007E66E1" w:rsidP="001623A7">
      <w:pPr>
        <w:pStyle w:val="codeCompact"/>
        <w:rPr>
          <w:sz w:val="16"/>
          <w:szCs w:val="16"/>
          <w:lang w:val="en-CA"/>
        </w:rPr>
      </w:pPr>
      <w:r w:rsidRPr="001623A7">
        <w:rPr>
          <w:sz w:val="16"/>
          <w:szCs w:val="16"/>
          <w:lang w:val="en-CA"/>
        </w:rPr>
        <w:t xml:space="preserve">        unStreamTokenizer.whitespaceChars((int)'\n',(int)'\n');</w:t>
      </w:r>
    </w:p>
    <w:p w14:paraId="15680C5A" w14:textId="77777777" w:rsidR="007E66E1" w:rsidRPr="001623A7" w:rsidRDefault="007E66E1" w:rsidP="001623A7">
      <w:pPr>
        <w:pStyle w:val="codeCompact"/>
        <w:rPr>
          <w:sz w:val="16"/>
          <w:szCs w:val="16"/>
          <w:lang w:val="en-CA"/>
        </w:rPr>
      </w:pPr>
      <w:r w:rsidRPr="001623A7">
        <w:rPr>
          <w:sz w:val="16"/>
          <w:szCs w:val="16"/>
          <w:lang w:val="en-CA"/>
        </w:rPr>
        <w:t xml:space="preserve">        unStreamTokenizer.whitespaceChars((int)'\t',(int)'\t');</w:t>
      </w:r>
    </w:p>
    <w:p w14:paraId="53AE8534" w14:textId="77777777" w:rsidR="007E66E1" w:rsidRPr="001623A7" w:rsidRDefault="007E66E1" w:rsidP="001623A7">
      <w:pPr>
        <w:pStyle w:val="codeCompact"/>
        <w:rPr>
          <w:sz w:val="16"/>
          <w:szCs w:val="16"/>
          <w:lang w:val="en-CA"/>
        </w:rPr>
      </w:pPr>
      <w:r w:rsidRPr="001623A7">
        <w:rPr>
          <w:sz w:val="16"/>
          <w:szCs w:val="16"/>
          <w:lang w:val="en-CA"/>
        </w:rPr>
        <w:t xml:space="preserve">        unStreamTokenizer.whitespaceChars((int)' ',(int)' ');</w:t>
      </w:r>
    </w:p>
    <w:p w14:paraId="6938F1AE" w14:textId="77777777" w:rsidR="007E66E1" w:rsidRPr="001623A7" w:rsidRDefault="007E66E1" w:rsidP="001623A7">
      <w:pPr>
        <w:pStyle w:val="codeCompact"/>
        <w:rPr>
          <w:sz w:val="16"/>
          <w:szCs w:val="16"/>
          <w:lang w:val="en-CA"/>
        </w:rPr>
      </w:pPr>
    </w:p>
    <w:p w14:paraId="489C9F97" w14:textId="77777777" w:rsidR="007E66E1" w:rsidRPr="001623A7" w:rsidRDefault="007E66E1" w:rsidP="001623A7">
      <w:pPr>
        <w:pStyle w:val="codeCompact"/>
        <w:rPr>
          <w:sz w:val="16"/>
          <w:szCs w:val="16"/>
          <w:lang w:val="en-CA"/>
        </w:rPr>
      </w:pPr>
      <w:r w:rsidRPr="001623A7">
        <w:rPr>
          <w:sz w:val="16"/>
          <w:szCs w:val="16"/>
          <w:lang w:val="en-CA"/>
        </w:rPr>
        <w:t xml:space="preserve">        Vector vecteurDePlants = new Vector();</w:t>
      </w:r>
    </w:p>
    <w:p w14:paraId="3BA3359A" w14:textId="77777777" w:rsidR="007E66E1" w:rsidRPr="001623A7" w:rsidRDefault="007E66E1" w:rsidP="001623A7">
      <w:pPr>
        <w:pStyle w:val="codeCompact"/>
        <w:rPr>
          <w:sz w:val="16"/>
          <w:szCs w:val="16"/>
          <w:lang w:val="en-CA"/>
        </w:rPr>
      </w:pPr>
      <w:r w:rsidRPr="001623A7">
        <w:rPr>
          <w:sz w:val="16"/>
          <w:szCs w:val="16"/>
          <w:lang w:val="en-CA"/>
        </w:rPr>
        <w:t xml:space="preserve">        int noPlant = 0;</w:t>
      </w:r>
    </w:p>
    <w:p w14:paraId="7F4C354D" w14:textId="77777777" w:rsidR="007E66E1" w:rsidRPr="001623A7" w:rsidRDefault="007E66E1" w:rsidP="001623A7">
      <w:pPr>
        <w:pStyle w:val="codeCompact"/>
        <w:rPr>
          <w:sz w:val="16"/>
          <w:szCs w:val="16"/>
          <w:lang w:val="en-CA"/>
        </w:rPr>
      </w:pPr>
      <w:r w:rsidRPr="001623A7">
        <w:rPr>
          <w:sz w:val="16"/>
          <w:szCs w:val="16"/>
          <w:lang w:val="en-CA"/>
        </w:rPr>
        <w:t xml:space="preserve">        String description = "";</w:t>
      </w:r>
    </w:p>
    <w:p w14:paraId="29A5BB71" w14:textId="77777777" w:rsidR="007E66E1" w:rsidRPr="001623A7" w:rsidRDefault="007E66E1" w:rsidP="001623A7">
      <w:pPr>
        <w:pStyle w:val="codeCompact"/>
        <w:rPr>
          <w:sz w:val="16"/>
          <w:szCs w:val="16"/>
          <w:lang w:val="en-CA"/>
        </w:rPr>
      </w:pPr>
      <w:r w:rsidRPr="001623A7">
        <w:rPr>
          <w:sz w:val="16"/>
          <w:szCs w:val="16"/>
          <w:lang w:val="en-CA"/>
        </w:rPr>
        <w:lastRenderedPageBreak/>
        <w:t xml:space="preserve">        double prixUnitaire = 0.0;</w:t>
      </w:r>
    </w:p>
    <w:p w14:paraId="5614AA40" w14:textId="77777777" w:rsidR="007E66E1" w:rsidRPr="001623A7" w:rsidRDefault="007E66E1" w:rsidP="001623A7">
      <w:pPr>
        <w:pStyle w:val="codeCompact"/>
        <w:rPr>
          <w:sz w:val="16"/>
          <w:szCs w:val="16"/>
          <w:lang w:val="en-CA"/>
        </w:rPr>
      </w:pPr>
    </w:p>
    <w:p w14:paraId="71D44F09" w14:textId="77777777" w:rsidR="007E66E1" w:rsidRPr="001623A7" w:rsidRDefault="007E66E1" w:rsidP="001623A7">
      <w:pPr>
        <w:pStyle w:val="codeCompact"/>
        <w:rPr>
          <w:sz w:val="16"/>
          <w:szCs w:val="16"/>
        </w:rPr>
      </w:pPr>
      <w:r w:rsidRPr="001623A7">
        <w:rPr>
          <w:sz w:val="16"/>
          <w:szCs w:val="16"/>
          <w:lang w:val="en-CA"/>
        </w:rPr>
        <w:t xml:space="preserve">        while(unStreamTokenizer.nextToken()!= </w:t>
      </w:r>
      <w:r w:rsidRPr="001623A7">
        <w:rPr>
          <w:sz w:val="16"/>
          <w:szCs w:val="16"/>
        </w:rPr>
        <w:t>StreamTokenizer.TT_EOF){// fin du fichier ?</w:t>
      </w:r>
    </w:p>
    <w:p w14:paraId="78E8FAC9" w14:textId="77777777" w:rsidR="007E66E1" w:rsidRPr="001623A7" w:rsidRDefault="007E66E1" w:rsidP="001623A7">
      <w:pPr>
        <w:pStyle w:val="codeCompact"/>
        <w:rPr>
          <w:sz w:val="16"/>
          <w:szCs w:val="16"/>
        </w:rPr>
      </w:pPr>
      <w:r w:rsidRPr="001623A7">
        <w:rPr>
          <w:sz w:val="16"/>
          <w:szCs w:val="16"/>
        </w:rPr>
        <w:t xml:space="preserve">            // Lecture du noPlant</w:t>
      </w:r>
    </w:p>
    <w:p w14:paraId="1CE9EE3A" w14:textId="77777777" w:rsidR="007E66E1" w:rsidRPr="001623A7" w:rsidRDefault="007E66E1" w:rsidP="001623A7">
      <w:pPr>
        <w:pStyle w:val="codeCompact"/>
        <w:rPr>
          <w:sz w:val="16"/>
          <w:szCs w:val="16"/>
        </w:rPr>
      </w:pPr>
      <w:r w:rsidRPr="001623A7">
        <w:rPr>
          <w:sz w:val="16"/>
          <w:szCs w:val="16"/>
        </w:rPr>
        <w:t xml:space="preserve">            if(unStreamTokenizer.ttype == StreamTokenizer.TT_NUMBER){//Est-ce bien un nombre ?</w:t>
      </w:r>
    </w:p>
    <w:p w14:paraId="5564EEA0" w14:textId="77777777" w:rsidR="007E66E1" w:rsidRPr="001623A7" w:rsidRDefault="007E66E1" w:rsidP="001623A7">
      <w:pPr>
        <w:pStyle w:val="codeCompact"/>
        <w:rPr>
          <w:sz w:val="16"/>
          <w:szCs w:val="16"/>
        </w:rPr>
      </w:pPr>
      <w:r w:rsidRPr="001623A7">
        <w:rPr>
          <w:sz w:val="16"/>
          <w:szCs w:val="16"/>
        </w:rPr>
        <w:t xml:space="preserve">                noPlant = (int) unStreamTokenizer.nval; //nval est un double !</w:t>
      </w:r>
    </w:p>
    <w:p w14:paraId="1C235BE0" w14:textId="77777777" w:rsidR="007E66E1" w:rsidRPr="001623A7" w:rsidRDefault="007E66E1" w:rsidP="001623A7">
      <w:pPr>
        <w:pStyle w:val="codeCompact"/>
        <w:rPr>
          <w:sz w:val="16"/>
          <w:szCs w:val="16"/>
        </w:rPr>
      </w:pPr>
      <w:r w:rsidRPr="001623A7">
        <w:rPr>
          <w:sz w:val="16"/>
          <w:szCs w:val="16"/>
        </w:rPr>
        <w:t xml:space="preserve">            } else</w:t>
      </w:r>
    </w:p>
    <w:p w14:paraId="13885B7F" w14:textId="77777777" w:rsidR="007E66E1" w:rsidRPr="001623A7" w:rsidRDefault="007E66E1" w:rsidP="001623A7">
      <w:pPr>
        <w:pStyle w:val="codeCompact"/>
        <w:rPr>
          <w:sz w:val="16"/>
          <w:szCs w:val="16"/>
        </w:rPr>
      </w:pPr>
      <w:r w:rsidRPr="001623A7">
        <w:rPr>
          <w:sz w:val="16"/>
          <w:szCs w:val="16"/>
        </w:rPr>
        <w:t xml:space="preserve">        {System.out.println("Le format du fichier est incorrect : noPlant attendu"); System.exit(1);}</w:t>
      </w:r>
    </w:p>
    <w:p w14:paraId="712AD6AC" w14:textId="77777777" w:rsidR="007E66E1" w:rsidRPr="001623A7" w:rsidRDefault="007E66E1" w:rsidP="001623A7">
      <w:pPr>
        <w:pStyle w:val="codeCompact"/>
        <w:rPr>
          <w:sz w:val="16"/>
          <w:szCs w:val="16"/>
        </w:rPr>
      </w:pPr>
      <w:r w:rsidRPr="001623A7">
        <w:rPr>
          <w:sz w:val="16"/>
          <w:szCs w:val="16"/>
        </w:rPr>
        <w:t xml:space="preserve">            //Lecture de la description</w:t>
      </w:r>
    </w:p>
    <w:p w14:paraId="137A85E3" w14:textId="77777777" w:rsidR="007E66E1" w:rsidRPr="001623A7" w:rsidRDefault="007E66E1" w:rsidP="001623A7">
      <w:pPr>
        <w:pStyle w:val="codeCompact"/>
        <w:rPr>
          <w:sz w:val="16"/>
          <w:szCs w:val="16"/>
        </w:rPr>
      </w:pPr>
      <w:r w:rsidRPr="001623A7">
        <w:rPr>
          <w:sz w:val="16"/>
          <w:szCs w:val="16"/>
        </w:rPr>
        <w:t xml:space="preserve">            unStreamTokenizer.nextToken();</w:t>
      </w:r>
    </w:p>
    <w:p w14:paraId="5E6F239D" w14:textId="77777777" w:rsidR="007E66E1" w:rsidRPr="001623A7" w:rsidRDefault="007E66E1" w:rsidP="001623A7">
      <w:pPr>
        <w:pStyle w:val="codeCompact"/>
        <w:rPr>
          <w:sz w:val="16"/>
          <w:szCs w:val="16"/>
        </w:rPr>
      </w:pPr>
      <w:r w:rsidRPr="001623A7">
        <w:rPr>
          <w:sz w:val="16"/>
          <w:szCs w:val="16"/>
        </w:rPr>
        <w:t xml:space="preserve">            if(unStreamTokenizer.ttype == (int)'"'){//Est-ce bien une chaîne encadrée par " ?</w:t>
      </w:r>
    </w:p>
    <w:p w14:paraId="68B6292E" w14:textId="77777777" w:rsidR="007E66E1" w:rsidRPr="001623A7" w:rsidRDefault="007E66E1" w:rsidP="001623A7">
      <w:pPr>
        <w:pStyle w:val="codeCompact"/>
        <w:rPr>
          <w:sz w:val="16"/>
          <w:szCs w:val="16"/>
        </w:rPr>
      </w:pPr>
      <w:r w:rsidRPr="001623A7">
        <w:rPr>
          <w:sz w:val="16"/>
          <w:szCs w:val="16"/>
        </w:rPr>
        <w:t xml:space="preserve">                description = unStreamTokenizer.sval;</w:t>
      </w:r>
    </w:p>
    <w:p w14:paraId="2F56C02D" w14:textId="77777777" w:rsidR="007E66E1" w:rsidRPr="001623A7" w:rsidRDefault="007E66E1" w:rsidP="001623A7">
      <w:pPr>
        <w:pStyle w:val="codeCompact"/>
        <w:rPr>
          <w:sz w:val="16"/>
          <w:szCs w:val="16"/>
        </w:rPr>
      </w:pPr>
      <w:r w:rsidRPr="001623A7">
        <w:rPr>
          <w:sz w:val="16"/>
          <w:szCs w:val="16"/>
        </w:rPr>
        <w:t xml:space="preserve">            } else</w:t>
      </w:r>
    </w:p>
    <w:p w14:paraId="2E17387E" w14:textId="77777777" w:rsidR="007E66E1" w:rsidRPr="001623A7" w:rsidRDefault="007E66E1" w:rsidP="001623A7">
      <w:pPr>
        <w:pStyle w:val="codeCompact"/>
        <w:rPr>
          <w:sz w:val="16"/>
          <w:szCs w:val="16"/>
        </w:rPr>
      </w:pPr>
      <w:r w:rsidRPr="001623A7">
        <w:rPr>
          <w:sz w:val="16"/>
          <w:szCs w:val="16"/>
        </w:rPr>
        <w:t xml:space="preserve">        {System.out.println("Le format du fichier est incorrect : description attendue"); System.exit(1);}</w:t>
      </w:r>
    </w:p>
    <w:p w14:paraId="4BDF11D0" w14:textId="77777777" w:rsidR="007E66E1" w:rsidRPr="001623A7" w:rsidRDefault="007E66E1" w:rsidP="001623A7">
      <w:pPr>
        <w:pStyle w:val="codeCompact"/>
        <w:rPr>
          <w:sz w:val="16"/>
          <w:szCs w:val="16"/>
        </w:rPr>
      </w:pPr>
      <w:r w:rsidRPr="001623A7">
        <w:rPr>
          <w:sz w:val="16"/>
          <w:szCs w:val="16"/>
        </w:rPr>
        <w:t xml:space="preserve">            //Lecture du prixUnitaire</w:t>
      </w:r>
    </w:p>
    <w:p w14:paraId="47BB42D0" w14:textId="77777777" w:rsidR="007E66E1" w:rsidRPr="001623A7" w:rsidRDefault="007E66E1" w:rsidP="001623A7">
      <w:pPr>
        <w:pStyle w:val="codeCompact"/>
        <w:rPr>
          <w:sz w:val="16"/>
          <w:szCs w:val="16"/>
        </w:rPr>
      </w:pPr>
      <w:r w:rsidRPr="001623A7">
        <w:rPr>
          <w:sz w:val="16"/>
          <w:szCs w:val="16"/>
        </w:rPr>
        <w:t xml:space="preserve">            unStreamTokenizer.nextToken();</w:t>
      </w:r>
    </w:p>
    <w:p w14:paraId="75FEEEC4" w14:textId="77777777" w:rsidR="007E66E1" w:rsidRPr="001623A7" w:rsidRDefault="007E66E1" w:rsidP="001623A7">
      <w:pPr>
        <w:pStyle w:val="codeCompact"/>
        <w:rPr>
          <w:sz w:val="16"/>
          <w:szCs w:val="16"/>
        </w:rPr>
      </w:pPr>
      <w:r w:rsidRPr="001623A7">
        <w:rPr>
          <w:sz w:val="16"/>
          <w:szCs w:val="16"/>
        </w:rPr>
        <w:t xml:space="preserve">            if(unStreamTokenizer.ttype == StreamTokenizer.TT_NUMBER){//Est-ce bien un nombre ?</w:t>
      </w:r>
    </w:p>
    <w:p w14:paraId="501AC0CD" w14:textId="77777777" w:rsidR="007E66E1" w:rsidRPr="001623A7" w:rsidRDefault="007E66E1" w:rsidP="001623A7">
      <w:pPr>
        <w:pStyle w:val="codeCompact"/>
        <w:rPr>
          <w:sz w:val="16"/>
          <w:szCs w:val="16"/>
        </w:rPr>
      </w:pPr>
      <w:r w:rsidRPr="001623A7">
        <w:rPr>
          <w:sz w:val="16"/>
          <w:szCs w:val="16"/>
        </w:rPr>
        <w:t xml:space="preserve">                prixUnitaire = unStreamTokenizer.nval;</w:t>
      </w:r>
    </w:p>
    <w:p w14:paraId="2D634C05" w14:textId="77777777" w:rsidR="007E66E1" w:rsidRPr="001623A7" w:rsidRDefault="007E66E1" w:rsidP="001623A7">
      <w:pPr>
        <w:pStyle w:val="codeCompact"/>
        <w:rPr>
          <w:sz w:val="16"/>
          <w:szCs w:val="16"/>
        </w:rPr>
      </w:pPr>
      <w:r w:rsidRPr="001623A7">
        <w:rPr>
          <w:sz w:val="16"/>
          <w:szCs w:val="16"/>
        </w:rPr>
        <w:t xml:space="preserve">            } else</w:t>
      </w:r>
    </w:p>
    <w:p w14:paraId="55682399" w14:textId="77777777" w:rsidR="007E66E1" w:rsidRPr="001623A7" w:rsidRDefault="007E66E1" w:rsidP="001623A7">
      <w:pPr>
        <w:pStyle w:val="codeCompact"/>
        <w:rPr>
          <w:sz w:val="16"/>
          <w:szCs w:val="16"/>
        </w:rPr>
      </w:pPr>
      <w:r w:rsidRPr="001623A7">
        <w:rPr>
          <w:sz w:val="16"/>
          <w:szCs w:val="16"/>
        </w:rPr>
        <w:t xml:space="preserve">        {System.out.println("Le format du fichier est incorrect : prix attendu"); System.exit(1);}</w:t>
      </w:r>
    </w:p>
    <w:p w14:paraId="172A7EE0" w14:textId="77777777" w:rsidR="007E66E1" w:rsidRPr="001623A7" w:rsidRDefault="007E66E1" w:rsidP="001623A7">
      <w:pPr>
        <w:pStyle w:val="codeCompact"/>
        <w:rPr>
          <w:sz w:val="16"/>
          <w:szCs w:val="16"/>
        </w:rPr>
      </w:pPr>
    </w:p>
    <w:p w14:paraId="54520621" w14:textId="77777777" w:rsidR="007E66E1" w:rsidRPr="001623A7" w:rsidRDefault="007E66E1" w:rsidP="001623A7">
      <w:pPr>
        <w:pStyle w:val="codeCompact"/>
        <w:rPr>
          <w:sz w:val="16"/>
          <w:szCs w:val="16"/>
        </w:rPr>
      </w:pPr>
      <w:r w:rsidRPr="001623A7">
        <w:rPr>
          <w:sz w:val="16"/>
          <w:szCs w:val="16"/>
        </w:rPr>
        <w:t xml:space="preserve">            //Création de l'objet Plant</w:t>
      </w:r>
    </w:p>
    <w:p w14:paraId="69C20703" w14:textId="77777777" w:rsidR="007E66E1" w:rsidRPr="001623A7" w:rsidRDefault="007E66E1" w:rsidP="001623A7">
      <w:pPr>
        <w:pStyle w:val="codeCompact"/>
        <w:rPr>
          <w:sz w:val="16"/>
          <w:szCs w:val="16"/>
        </w:rPr>
      </w:pPr>
      <w:r w:rsidRPr="001623A7">
        <w:rPr>
          <w:sz w:val="16"/>
          <w:szCs w:val="16"/>
        </w:rPr>
        <w:t xml:space="preserve">            Plant unPlant = new Plant(noPlant, description, prixUnitaire);</w:t>
      </w:r>
    </w:p>
    <w:p w14:paraId="5393F4ED" w14:textId="77777777" w:rsidR="007E66E1" w:rsidRPr="001623A7" w:rsidRDefault="007E66E1" w:rsidP="001623A7">
      <w:pPr>
        <w:pStyle w:val="codeCompact"/>
        <w:rPr>
          <w:sz w:val="16"/>
          <w:szCs w:val="16"/>
        </w:rPr>
      </w:pPr>
      <w:r w:rsidRPr="001623A7">
        <w:rPr>
          <w:sz w:val="16"/>
          <w:szCs w:val="16"/>
        </w:rPr>
        <w:t xml:space="preserve">            System.out.println(noPlant + " " + description + " " + prixUnitaire);</w:t>
      </w:r>
    </w:p>
    <w:p w14:paraId="6E280515" w14:textId="77777777" w:rsidR="007E66E1" w:rsidRPr="001623A7" w:rsidRDefault="007E66E1" w:rsidP="001623A7">
      <w:pPr>
        <w:pStyle w:val="codeCompact"/>
        <w:rPr>
          <w:sz w:val="16"/>
          <w:szCs w:val="16"/>
        </w:rPr>
      </w:pPr>
      <w:r w:rsidRPr="001623A7">
        <w:rPr>
          <w:sz w:val="16"/>
          <w:szCs w:val="16"/>
        </w:rPr>
        <w:t xml:space="preserve">            vecteurDePlants.addElement(unPlant);</w:t>
      </w:r>
    </w:p>
    <w:p w14:paraId="1057E06E" w14:textId="77777777" w:rsidR="007E66E1" w:rsidRPr="001623A7" w:rsidRDefault="007E66E1" w:rsidP="001623A7">
      <w:pPr>
        <w:pStyle w:val="codeCompact"/>
        <w:rPr>
          <w:sz w:val="16"/>
          <w:szCs w:val="16"/>
        </w:rPr>
      </w:pPr>
      <w:r w:rsidRPr="001623A7">
        <w:rPr>
          <w:sz w:val="16"/>
          <w:szCs w:val="16"/>
        </w:rPr>
        <w:t xml:space="preserve">        }</w:t>
      </w:r>
    </w:p>
    <w:p w14:paraId="1649A1B9" w14:textId="77777777" w:rsidR="007E66E1" w:rsidRPr="001623A7" w:rsidRDefault="007E66E1" w:rsidP="001623A7">
      <w:pPr>
        <w:pStyle w:val="codeCompact"/>
        <w:rPr>
          <w:sz w:val="16"/>
          <w:szCs w:val="16"/>
        </w:rPr>
      </w:pPr>
      <w:r w:rsidRPr="001623A7">
        <w:rPr>
          <w:sz w:val="16"/>
          <w:szCs w:val="16"/>
        </w:rPr>
        <w:t xml:space="preserve">        unFichier.close();</w:t>
      </w:r>
    </w:p>
    <w:p w14:paraId="21CDEDCE" w14:textId="77777777" w:rsidR="007E66E1" w:rsidRPr="001623A7" w:rsidRDefault="007E66E1" w:rsidP="001623A7">
      <w:pPr>
        <w:pStyle w:val="codeCompact"/>
        <w:rPr>
          <w:sz w:val="16"/>
          <w:szCs w:val="16"/>
        </w:rPr>
      </w:pPr>
      <w:r w:rsidRPr="001623A7">
        <w:rPr>
          <w:sz w:val="16"/>
          <w:szCs w:val="16"/>
        </w:rPr>
        <w:t xml:space="preserve">        return vecteurDePlants;</w:t>
      </w:r>
    </w:p>
    <w:p w14:paraId="7428C921" w14:textId="77777777" w:rsidR="007E66E1" w:rsidRPr="001623A7" w:rsidRDefault="007E66E1" w:rsidP="001623A7">
      <w:pPr>
        <w:pStyle w:val="codeCompact"/>
        <w:rPr>
          <w:sz w:val="16"/>
          <w:szCs w:val="16"/>
        </w:rPr>
      </w:pPr>
      <w:r w:rsidRPr="001623A7">
        <w:rPr>
          <w:sz w:val="16"/>
          <w:szCs w:val="16"/>
        </w:rPr>
        <w:t xml:space="preserve">    }</w:t>
      </w:r>
    </w:p>
    <w:p w14:paraId="5BB8FA43" w14:textId="77777777" w:rsidR="007E66E1" w:rsidRPr="001623A7" w:rsidRDefault="007E66E1" w:rsidP="001623A7">
      <w:pPr>
        <w:pStyle w:val="codeCompact"/>
        <w:rPr>
          <w:sz w:val="16"/>
          <w:szCs w:val="16"/>
        </w:rPr>
      </w:pPr>
      <w:r w:rsidRPr="001623A7">
        <w:rPr>
          <w:sz w:val="16"/>
          <w:szCs w:val="16"/>
        </w:rPr>
        <w:t xml:space="preserve">    </w:t>
      </w:r>
    </w:p>
    <w:p w14:paraId="6265BF2B" w14:textId="77777777" w:rsidR="007E66E1" w:rsidRPr="001623A7" w:rsidRDefault="007E66E1" w:rsidP="001623A7">
      <w:pPr>
        <w:pStyle w:val="codeCompact"/>
        <w:rPr>
          <w:sz w:val="16"/>
          <w:szCs w:val="16"/>
        </w:rPr>
      </w:pPr>
      <w:r w:rsidRPr="001623A7">
        <w:rPr>
          <w:sz w:val="16"/>
          <w:szCs w:val="16"/>
        </w:rPr>
        <w:t xml:space="preserve">    // La méthode suivante écrit les objets de vecteurDePlants les uns à la suite</w:t>
      </w:r>
    </w:p>
    <w:p w14:paraId="7463C4DC" w14:textId="77777777" w:rsidR="007E66E1" w:rsidRPr="001623A7" w:rsidRDefault="007E66E1" w:rsidP="001623A7">
      <w:pPr>
        <w:pStyle w:val="codeCompact"/>
        <w:rPr>
          <w:sz w:val="16"/>
          <w:szCs w:val="16"/>
        </w:rPr>
      </w:pPr>
      <w:r w:rsidRPr="001623A7">
        <w:rPr>
          <w:sz w:val="16"/>
          <w:szCs w:val="16"/>
        </w:rPr>
        <w:t xml:space="preserve">    // des autres dans le fichier FluxPlants.dat par accès sériel</w:t>
      </w:r>
    </w:p>
    <w:p w14:paraId="32842FDF" w14:textId="77777777" w:rsidR="007E66E1" w:rsidRPr="001623A7" w:rsidRDefault="007E66E1" w:rsidP="001623A7">
      <w:pPr>
        <w:pStyle w:val="codeCompact"/>
        <w:rPr>
          <w:sz w:val="16"/>
          <w:szCs w:val="16"/>
        </w:rPr>
      </w:pPr>
      <w:r w:rsidRPr="001623A7">
        <w:rPr>
          <w:sz w:val="16"/>
          <w:szCs w:val="16"/>
        </w:rPr>
        <w:t xml:space="preserve">    public static void écrireFichierFluxPlants (Vector vecteurDePlants) throws Exception{</w:t>
      </w:r>
    </w:p>
    <w:p w14:paraId="142D52E9" w14:textId="77777777" w:rsidR="007E66E1" w:rsidRPr="001623A7" w:rsidRDefault="007E66E1" w:rsidP="001623A7">
      <w:pPr>
        <w:pStyle w:val="codeCompact"/>
        <w:rPr>
          <w:sz w:val="16"/>
          <w:szCs w:val="16"/>
        </w:rPr>
      </w:pPr>
      <w:r w:rsidRPr="001623A7">
        <w:rPr>
          <w:sz w:val="16"/>
          <w:szCs w:val="16"/>
        </w:rPr>
        <w:t xml:space="preserve">        ObjectOutputStream fichierFluxPlants =</w:t>
      </w:r>
    </w:p>
    <w:p w14:paraId="29D26068" w14:textId="77777777" w:rsidR="007E66E1" w:rsidRPr="001623A7" w:rsidRDefault="007E66E1" w:rsidP="001623A7">
      <w:pPr>
        <w:pStyle w:val="codeCompact"/>
        <w:rPr>
          <w:sz w:val="16"/>
          <w:szCs w:val="16"/>
        </w:rPr>
      </w:pPr>
      <w:r w:rsidRPr="001623A7">
        <w:rPr>
          <w:sz w:val="16"/>
          <w:szCs w:val="16"/>
        </w:rPr>
        <w:t xml:space="preserve">        new ObjectOutputStream (</w:t>
      </w:r>
    </w:p>
    <w:p w14:paraId="06C92C42" w14:textId="0DADE7F1" w:rsidR="007E66E1" w:rsidRPr="001623A7" w:rsidRDefault="007E66E1" w:rsidP="001623A7">
      <w:pPr>
        <w:pStyle w:val="codeCompact"/>
        <w:rPr>
          <w:sz w:val="16"/>
          <w:szCs w:val="16"/>
        </w:rPr>
      </w:pPr>
      <w:r w:rsidRPr="001623A7">
        <w:rPr>
          <w:sz w:val="16"/>
          <w:szCs w:val="16"/>
        </w:rPr>
        <w:t xml:space="preserve"> new</w:t>
      </w:r>
      <w:r w:rsidR="00A832D6">
        <w:rPr>
          <w:sz w:val="16"/>
          <w:szCs w:val="16"/>
        </w:rPr>
        <w:t xml:space="preserve"> </w:t>
      </w:r>
      <w:r w:rsidRPr="001623A7">
        <w:rPr>
          <w:sz w:val="16"/>
          <w:szCs w:val="16"/>
        </w:rPr>
        <w:t>FileOutputStream("</w:t>
      </w:r>
      <w:r w:rsidR="00A94B9A" w:rsidRPr="001623A7">
        <w:rPr>
          <w:sz w:val="16"/>
          <w:szCs w:val="16"/>
        </w:rPr>
        <w:t>C:/Users/Robert/Documents/NetBeansProjects/JavaLivre/build/classes/</w:t>
      </w:r>
      <w:r w:rsidRPr="001623A7">
        <w:rPr>
          <w:sz w:val="16"/>
          <w:szCs w:val="16"/>
        </w:rPr>
        <w:t>VecteurPlants.dat"));</w:t>
      </w:r>
    </w:p>
    <w:p w14:paraId="6EB39579" w14:textId="77777777" w:rsidR="007E66E1" w:rsidRPr="001623A7" w:rsidRDefault="007E66E1" w:rsidP="001623A7">
      <w:pPr>
        <w:pStyle w:val="codeCompact"/>
        <w:rPr>
          <w:sz w:val="16"/>
          <w:szCs w:val="16"/>
        </w:rPr>
      </w:pPr>
      <w:r w:rsidRPr="001623A7">
        <w:rPr>
          <w:sz w:val="16"/>
          <w:szCs w:val="16"/>
        </w:rPr>
        <w:t xml:space="preserve">        </w:t>
      </w:r>
      <w:r w:rsidRPr="001623A7">
        <w:rPr>
          <w:sz w:val="16"/>
          <w:szCs w:val="16"/>
          <w:highlight w:val="yellow"/>
        </w:rPr>
        <w:t>fichierFluxPlants.writeObject(vecteurDePlants);</w:t>
      </w:r>
    </w:p>
    <w:p w14:paraId="7A7A3751" w14:textId="77777777" w:rsidR="007E66E1" w:rsidRPr="001623A7" w:rsidRDefault="007E66E1" w:rsidP="001623A7">
      <w:pPr>
        <w:pStyle w:val="codeCompact"/>
        <w:rPr>
          <w:sz w:val="16"/>
          <w:szCs w:val="16"/>
        </w:rPr>
      </w:pPr>
      <w:r w:rsidRPr="001623A7">
        <w:rPr>
          <w:sz w:val="16"/>
          <w:szCs w:val="16"/>
        </w:rPr>
        <w:t xml:space="preserve">        fichierFluxPlants.close();</w:t>
      </w:r>
    </w:p>
    <w:p w14:paraId="3DA92213" w14:textId="77777777" w:rsidR="007E66E1" w:rsidRPr="001623A7" w:rsidRDefault="007E66E1" w:rsidP="001623A7">
      <w:pPr>
        <w:pStyle w:val="codeCompact"/>
        <w:rPr>
          <w:sz w:val="16"/>
          <w:szCs w:val="16"/>
          <w:lang w:val="en-CA"/>
        </w:rPr>
      </w:pPr>
      <w:r w:rsidRPr="001623A7">
        <w:rPr>
          <w:sz w:val="16"/>
          <w:szCs w:val="16"/>
        </w:rPr>
        <w:t xml:space="preserve">    </w:t>
      </w:r>
      <w:r w:rsidRPr="001623A7">
        <w:rPr>
          <w:sz w:val="16"/>
          <w:szCs w:val="16"/>
          <w:lang w:val="en-CA"/>
        </w:rPr>
        <w:t>}</w:t>
      </w:r>
    </w:p>
    <w:p w14:paraId="1C8D124A" w14:textId="77777777" w:rsidR="007E66E1" w:rsidRPr="001623A7" w:rsidRDefault="007E66E1" w:rsidP="001623A7">
      <w:pPr>
        <w:pStyle w:val="codeCompact"/>
        <w:rPr>
          <w:sz w:val="16"/>
          <w:szCs w:val="16"/>
          <w:lang w:val="en-CA"/>
        </w:rPr>
      </w:pPr>
    </w:p>
    <w:p w14:paraId="6B035D1F" w14:textId="77777777" w:rsidR="007E66E1" w:rsidRPr="001623A7" w:rsidRDefault="007E66E1" w:rsidP="001623A7">
      <w:pPr>
        <w:pStyle w:val="codeCompact"/>
        <w:rPr>
          <w:sz w:val="16"/>
          <w:szCs w:val="16"/>
          <w:lang w:val="en-CA"/>
        </w:rPr>
      </w:pPr>
      <w:r w:rsidRPr="001623A7">
        <w:rPr>
          <w:sz w:val="16"/>
          <w:szCs w:val="16"/>
          <w:lang w:val="en-CA"/>
        </w:rPr>
        <w:t xml:space="preserve">    public static void main (String args[]) throws Exception{</w:t>
      </w:r>
    </w:p>
    <w:p w14:paraId="7B186FF6" w14:textId="77777777" w:rsidR="007E66E1" w:rsidRPr="001623A7" w:rsidRDefault="007E66E1" w:rsidP="001623A7">
      <w:pPr>
        <w:pStyle w:val="codeCompact"/>
        <w:rPr>
          <w:sz w:val="16"/>
          <w:szCs w:val="16"/>
        </w:rPr>
      </w:pPr>
      <w:r w:rsidRPr="001623A7">
        <w:rPr>
          <w:sz w:val="16"/>
          <w:szCs w:val="16"/>
          <w:lang w:val="en-CA"/>
        </w:rPr>
        <w:t xml:space="preserve">        </w:t>
      </w:r>
      <w:r w:rsidRPr="001623A7">
        <w:rPr>
          <w:sz w:val="16"/>
          <w:szCs w:val="16"/>
        </w:rPr>
        <w:t>Vector vecteurDePlants = lirePlantsFichierTexte();</w:t>
      </w:r>
    </w:p>
    <w:p w14:paraId="738C1A63" w14:textId="77777777" w:rsidR="007E66E1" w:rsidRPr="001623A7" w:rsidRDefault="007E66E1" w:rsidP="001623A7">
      <w:pPr>
        <w:pStyle w:val="codeCompact"/>
        <w:rPr>
          <w:sz w:val="16"/>
          <w:szCs w:val="16"/>
        </w:rPr>
      </w:pPr>
      <w:r w:rsidRPr="001623A7">
        <w:rPr>
          <w:sz w:val="16"/>
          <w:szCs w:val="16"/>
        </w:rPr>
        <w:t xml:space="preserve">        écrireFichierFluxPlants(vecteurDePlants);</w:t>
      </w:r>
    </w:p>
    <w:p w14:paraId="60DD4911" w14:textId="77777777" w:rsidR="007E66E1" w:rsidRPr="001623A7" w:rsidRDefault="007E66E1" w:rsidP="001623A7">
      <w:pPr>
        <w:pStyle w:val="codeCompact"/>
        <w:rPr>
          <w:sz w:val="16"/>
          <w:szCs w:val="16"/>
        </w:rPr>
      </w:pPr>
      <w:r w:rsidRPr="001623A7">
        <w:rPr>
          <w:sz w:val="16"/>
          <w:szCs w:val="16"/>
        </w:rPr>
        <w:t xml:space="preserve">    }</w:t>
      </w:r>
    </w:p>
    <w:p w14:paraId="2448E9D1" w14:textId="77777777" w:rsidR="007E66E1" w:rsidRDefault="007E66E1" w:rsidP="001623A7">
      <w:pPr>
        <w:pStyle w:val="codeCompact"/>
      </w:pPr>
      <w:r w:rsidRPr="001623A7">
        <w:rPr>
          <w:sz w:val="16"/>
          <w:szCs w:val="16"/>
        </w:rPr>
        <w:t>}</w:t>
      </w:r>
    </w:p>
    <w:p w14:paraId="1C3ECC32" w14:textId="77777777" w:rsidR="007E66E1" w:rsidRDefault="007E66E1" w:rsidP="007E66E1">
      <w:pPr>
        <w:pStyle w:val="Corpsdetext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431E3F68" w:rsidR="006178F3" w:rsidRDefault="0022135E" w:rsidP="007E66E1">
      <w:pPr>
        <w:pStyle w:val="Corpsdetexte"/>
      </w:pPr>
      <w:hyperlink r:id="rId589" w:history="1">
        <w:r w:rsidR="00E440CA">
          <w:rPr>
            <w:rStyle w:val="Lienhypertexte"/>
            <w:rFonts w:ascii="Segoe UI" w:hAnsi="Segoe UI" w:cs="Segoe UI"/>
            <w:b/>
            <w:bCs/>
            <w:color w:val="0366D6"/>
          </w:rPr>
          <w:t>JavaPasAPas</w:t>
        </w:r>
      </w:hyperlink>
      <w:r w:rsidR="00E440CA">
        <w:rPr>
          <w:rStyle w:val="separator"/>
          <w:rFonts w:ascii="Segoe UI" w:hAnsi="Segoe UI" w:cs="Segoe UI"/>
          <w:color w:val="586069"/>
        </w:rPr>
        <w:t>/</w:t>
      </w:r>
      <w:r w:rsidR="00E440CA">
        <w:rPr>
          <w:rStyle w:val="lev"/>
          <w:rFonts w:ascii="Segoe UI" w:hAnsi="Segoe UI" w:cs="Segoe UI"/>
          <w:color w:val="24292E"/>
        </w:rPr>
        <w:t>LireVecteurPlants.java</w:t>
      </w:r>
    </w:p>
    <w:p w14:paraId="497CA1B5" w14:textId="77777777" w:rsidR="007E66E1" w:rsidRPr="004B7D6B" w:rsidRDefault="007E66E1" w:rsidP="00A832D6">
      <w:pPr>
        <w:pStyle w:val="codeCompact"/>
        <w:rPr>
          <w:sz w:val="16"/>
          <w:szCs w:val="16"/>
        </w:rPr>
      </w:pPr>
      <w:r w:rsidRPr="004B7D6B">
        <w:rPr>
          <w:sz w:val="16"/>
          <w:szCs w:val="16"/>
        </w:rPr>
        <w:t>/* Illustration de la lecture d'un objet complexe par dé-sérialisation</w:t>
      </w:r>
    </w:p>
    <w:p w14:paraId="4D5468F5" w14:textId="77777777" w:rsidR="007E66E1" w:rsidRPr="004B7D6B" w:rsidRDefault="007E66E1" w:rsidP="00A832D6">
      <w:pPr>
        <w:pStyle w:val="codeCompact"/>
        <w:rPr>
          <w:sz w:val="16"/>
          <w:szCs w:val="16"/>
        </w:rPr>
      </w:pPr>
      <w:r w:rsidRPr="004B7D6B">
        <w:rPr>
          <w:sz w:val="16"/>
          <w:szCs w:val="16"/>
        </w:rPr>
        <w:t xml:space="preserve"> * Lit un vecteur de plants du VecteurPlants.dat et en affiche le contenu */</w:t>
      </w:r>
    </w:p>
    <w:p w14:paraId="3A4B4E6E" w14:textId="77777777" w:rsidR="007E66E1" w:rsidRPr="004B7D6B" w:rsidRDefault="007E66E1" w:rsidP="00A832D6">
      <w:pPr>
        <w:pStyle w:val="codeCompact"/>
        <w:rPr>
          <w:sz w:val="16"/>
          <w:szCs w:val="16"/>
        </w:rPr>
      </w:pPr>
      <w:r w:rsidRPr="004B7D6B">
        <w:rPr>
          <w:sz w:val="16"/>
          <w:szCs w:val="16"/>
        </w:rPr>
        <w:t>package LivreJava;</w:t>
      </w:r>
    </w:p>
    <w:p w14:paraId="760C9A1D" w14:textId="77777777" w:rsidR="007E66E1" w:rsidRPr="004B7D6B" w:rsidRDefault="007E66E1" w:rsidP="00A832D6">
      <w:pPr>
        <w:pStyle w:val="codeCompact"/>
        <w:rPr>
          <w:sz w:val="16"/>
          <w:szCs w:val="16"/>
        </w:rPr>
      </w:pPr>
      <w:r w:rsidRPr="004B7D6B">
        <w:rPr>
          <w:sz w:val="16"/>
          <w:szCs w:val="16"/>
        </w:rPr>
        <w:t>import java.io.*;</w:t>
      </w:r>
    </w:p>
    <w:p w14:paraId="5C8147AA" w14:textId="77777777" w:rsidR="007E66E1" w:rsidRPr="004B7D6B" w:rsidRDefault="007E66E1" w:rsidP="00A832D6">
      <w:pPr>
        <w:pStyle w:val="codeCompact"/>
        <w:rPr>
          <w:sz w:val="16"/>
          <w:szCs w:val="16"/>
        </w:rPr>
      </w:pPr>
      <w:r w:rsidRPr="004B7D6B">
        <w:rPr>
          <w:sz w:val="16"/>
          <w:szCs w:val="16"/>
        </w:rPr>
        <w:t>import java.util.*;</w:t>
      </w:r>
    </w:p>
    <w:p w14:paraId="66A72BC8" w14:textId="77777777" w:rsidR="007E66E1" w:rsidRPr="004B7D6B" w:rsidRDefault="007E66E1" w:rsidP="00A832D6">
      <w:pPr>
        <w:pStyle w:val="codeCompact"/>
        <w:rPr>
          <w:sz w:val="16"/>
          <w:szCs w:val="16"/>
        </w:rPr>
      </w:pPr>
      <w:r w:rsidRPr="004B7D6B">
        <w:rPr>
          <w:sz w:val="16"/>
          <w:szCs w:val="16"/>
        </w:rPr>
        <w:lastRenderedPageBreak/>
        <w:t>public class LireVecteurPlants{</w:t>
      </w:r>
    </w:p>
    <w:p w14:paraId="36478E7E" w14:textId="77777777" w:rsidR="007E66E1" w:rsidRPr="004B7D6B" w:rsidRDefault="007E66E1" w:rsidP="00A832D6">
      <w:pPr>
        <w:pStyle w:val="codeCompact"/>
        <w:rPr>
          <w:sz w:val="16"/>
          <w:szCs w:val="16"/>
        </w:rPr>
      </w:pPr>
    </w:p>
    <w:p w14:paraId="723254C2" w14:textId="77777777" w:rsidR="007E66E1" w:rsidRPr="004B7D6B" w:rsidRDefault="007E66E1" w:rsidP="00A832D6">
      <w:pPr>
        <w:pStyle w:val="codeCompact"/>
        <w:rPr>
          <w:sz w:val="16"/>
          <w:szCs w:val="16"/>
          <w:lang w:val="en-CA"/>
        </w:rPr>
      </w:pPr>
      <w:r w:rsidRPr="004B7D6B">
        <w:rPr>
          <w:sz w:val="16"/>
          <w:szCs w:val="16"/>
        </w:rPr>
        <w:t xml:space="preserve">    </w:t>
      </w:r>
      <w:r w:rsidRPr="004B7D6B">
        <w:rPr>
          <w:sz w:val="16"/>
          <w:szCs w:val="16"/>
          <w:lang w:val="en-CA"/>
        </w:rPr>
        <w:t>public static void main (String args[]) throws Exception {</w:t>
      </w:r>
    </w:p>
    <w:p w14:paraId="0FEA8047" w14:textId="77777777" w:rsidR="007E66E1" w:rsidRPr="004B7D6B" w:rsidRDefault="007E66E1" w:rsidP="00A832D6">
      <w:pPr>
        <w:pStyle w:val="codeCompact"/>
        <w:rPr>
          <w:sz w:val="16"/>
          <w:szCs w:val="16"/>
          <w:lang w:val="en-CA"/>
        </w:rPr>
      </w:pPr>
      <w:r w:rsidRPr="004B7D6B">
        <w:rPr>
          <w:sz w:val="16"/>
          <w:szCs w:val="16"/>
          <w:lang w:val="en-CA"/>
        </w:rPr>
        <w:t xml:space="preserve">        </w:t>
      </w:r>
    </w:p>
    <w:p w14:paraId="3247E98D" w14:textId="77777777" w:rsidR="007E66E1" w:rsidRPr="004B7D6B" w:rsidRDefault="007E66E1" w:rsidP="00A832D6">
      <w:pPr>
        <w:pStyle w:val="codeCompact"/>
        <w:rPr>
          <w:sz w:val="16"/>
          <w:szCs w:val="16"/>
          <w:lang w:val="en-CA"/>
        </w:rPr>
      </w:pPr>
      <w:r w:rsidRPr="004B7D6B">
        <w:rPr>
          <w:sz w:val="16"/>
          <w:szCs w:val="16"/>
          <w:lang w:val="en-CA"/>
        </w:rPr>
        <w:t xml:space="preserve">        ObjectInputStream fichierFluxPlants =</w:t>
      </w:r>
    </w:p>
    <w:p w14:paraId="0BD7A430" w14:textId="77777777" w:rsidR="007E66E1" w:rsidRPr="004B7D6B" w:rsidRDefault="007E66E1" w:rsidP="00A832D6">
      <w:pPr>
        <w:pStyle w:val="codeCompact"/>
        <w:rPr>
          <w:sz w:val="16"/>
          <w:szCs w:val="16"/>
          <w:lang w:val="en-CA"/>
        </w:rPr>
      </w:pPr>
      <w:r w:rsidRPr="004B7D6B">
        <w:rPr>
          <w:sz w:val="16"/>
          <w:szCs w:val="16"/>
          <w:lang w:val="en-CA"/>
        </w:rPr>
        <w:t xml:space="preserve">        new ObjectInputStream (</w:t>
      </w:r>
    </w:p>
    <w:p w14:paraId="6AC2705E" w14:textId="20F5BF69" w:rsidR="007E66E1" w:rsidRPr="004B7D6B" w:rsidRDefault="007E66E1" w:rsidP="00A832D6">
      <w:pPr>
        <w:pStyle w:val="codeCompact"/>
        <w:rPr>
          <w:sz w:val="16"/>
          <w:szCs w:val="16"/>
          <w:lang w:val="en-CA"/>
        </w:rPr>
      </w:pPr>
      <w:r w:rsidRPr="004B7D6B">
        <w:rPr>
          <w:sz w:val="16"/>
          <w:szCs w:val="16"/>
          <w:lang w:val="en-CA"/>
        </w:rPr>
        <w:t xml:space="preserve"> new FileInputStream("</w:t>
      </w:r>
      <w:r w:rsidR="00A832D6" w:rsidRPr="004B7D6B">
        <w:rPr>
          <w:sz w:val="16"/>
          <w:szCs w:val="16"/>
          <w:lang w:val="en-CA"/>
        </w:rPr>
        <w:t>C:/Users/Robert/Documents/NetBeansProjects/JavaLivre/build/classes/</w:t>
      </w:r>
      <w:r w:rsidRPr="004B7D6B">
        <w:rPr>
          <w:sz w:val="16"/>
          <w:szCs w:val="16"/>
          <w:lang w:val="en-CA"/>
        </w:rPr>
        <w:t>VecteurPlants.dat"));</w:t>
      </w:r>
    </w:p>
    <w:p w14:paraId="405DC96C" w14:textId="77777777" w:rsidR="007E66E1" w:rsidRPr="004B7D6B" w:rsidRDefault="007E66E1" w:rsidP="00A832D6">
      <w:pPr>
        <w:pStyle w:val="codeCompact"/>
        <w:rPr>
          <w:sz w:val="16"/>
          <w:szCs w:val="16"/>
          <w:lang w:val="en-CA"/>
        </w:rPr>
      </w:pPr>
      <w:r w:rsidRPr="004B7D6B">
        <w:rPr>
          <w:sz w:val="16"/>
          <w:szCs w:val="16"/>
          <w:lang w:val="en-CA"/>
        </w:rPr>
        <w:t xml:space="preserve">        </w:t>
      </w:r>
      <w:r w:rsidRPr="004B7D6B">
        <w:rPr>
          <w:sz w:val="16"/>
          <w:szCs w:val="16"/>
          <w:highlight w:val="yellow"/>
          <w:lang w:val="en-CA"/>
        </w:rPr>
        <w:t>Vector vecteurDePlants = (Vector) fichierFluxPlants.readObject();</w:t>
      </w:r>
    </w:p>
    <w:p w14:paraId="69051710" w14:textId="77777777" w:rsidR="007E66E1" w:rsidRPr="004B7D6B" w:rsidRDefault="007E66E1" w:rsidP="00A832D6">
      <w:pPr>
        <w:pStyle w:val="codeCompact"/>
        <w:rPr>
          <w:sz w:val="16"/>
          <w:szCs w:val="16"/>
          <w:lang w:val="en-CA"/>
        </w:rPr>
      </w:pPr>
      <w:r w:rsidRPr="004B7D6B">
        <w:rPr>
          <w:sz w:val="16"/>
          <w:szCs w:val="16"/>
          <w:lang w:val="en-CA"/>
        </w:rPr>
        <w:t xml:space="preserve">        fichierFluxPlants.close();</w:t>
      </w:r>
    </w:p>
    <w:p w14:paraId="0352B10F" w14:textId="77777777" w:rsidR="007E66E1" w:rsidRPr="004B7D6B" w:rsidRDefault="007E66E1" w:rsidP="00A832D6">
      <w:pPr>
        <w:pStyle w:val="codeCompact"/>
        <w:rPr>
          <w:sz w:val="16"/>
          <w:szCs w:val="16"/>
          <w:lang w:val="en-CA"/>
        </w:rPr>
      </w:pPr>
      <w:r w:rsidRPr="004B7D6B">
        <w:rPr>
          <w:sz w:val="16"/>
          <w:szCs w:val="16"/>
          <w:lang w:val="en-CA"/>
        </w:rPr>
        <w:t xml:space="preserve">        </w:t>
      </w:r>
    </w:p>
    <w:p w14:paraId="165F43AD" w14:textId="77777777" w:rsidR="007E66E1" w:rsidRPr="004B7D6B" w:rsidRDefault="007E66E1" w:rsidP="00A832D6">
      <w:pPr>
        <w:pStyle w:val="codeCompact"/>
        <w:rPr>
          <w:sz w:val="16"/>
          <w:szCs w:val="16"/>
          <w:lang w:val="en-CA"/>
        </w:rPr>
      </w:pPr>
      <w:r w:rsidRPr="004B7D6B">
        <w:rPr>
          <w:sz w:val="16"/>
          <w:szCs w:val="16"/>
          <w:lang w:val="en-CA"/>
        </w:rPr>
        <w:t xml:space="preserve">        Enumeration enumerationPlants = vecteurDePlants.elements();</w:t>
      </w:r>
    </w:p>
    <w:p w14:paraId="5FB3F24E" w14:textId="77777777" w:rsidR="007E66E1" w:rsidRPr="004B7D6B" w:rsidRDefault="007E66E1" w:rsidP="00A832D6">
      <w:pPr>
        <w:pStyle w:val="codeCompact"/>
        <w:rPr>
          <w:sz w:val="16"/>
          <w:szCs w:val="16"/>
          <w:lang w:val="en-CA"/>
        </w:rPr>
      </w:pPr>
      <w:r w:rsidRPr="004B7D6B">
        <w:rPr>
          <w:sz w:val="16"/>
          <w:szCs w:val="16"/>
          <w:lang w:val="en-CA"/>
        </w:rPr>
        <w:t xml:space="preserve">        while (enumerationPlants.hasMoreElements()){</w:t>
      </w:r>
    </w:p>
    <w:p w14:paraId="15637C7F" w14:textId="77777777" w:rsidR="007E66E1" w:rsidRPr="004B7D6B" w:rsidRDefault="007E66E1" w:rsidP="00A832D6">
      <w:pPr>
        <w:pStyle w:val="codeCompact"/>
        <w:rPr>
          <w:sz w:val="16"/>
          <w:szCs w:val="16"/>
          <w:lang w:val="en-CA"/>
        </w:rPr>
      </w:pPr>
      <w:r w:rsidRPr="004B7D6B">
        <w:rPr>
          <w:sz w:val="16"/>
          <w:szCs w:val="16"/>
          <w:lang w:val="en-CA"/>
        </w:rPr>
        <w:t xml:space="preserve">            Plant unPlant = (Plant)enumerationPlants.nextElement();</w:t>
      </w:r>
    </w:p>
    <w:p w14:paraId="24ABC5AB" w14:textId="77777777" w:rsidR="007E66E1" w:rsidRPr="004B7D6B" w:rsidRDefault="007E66E1" w:rsidP="00A832D6">
      <w:pPr>
        <w:pStyle w:val="codeCompact"/>
        <w:rPr>
          <w:sz w:val="16"/>
          <w:szCs w:val="16"/>
          <w:lang w:val="en-CA"/>
        </w:rPr>
      </w:pPr>
      <w:r w:rsidRPr="004B7D6B">
        <w:rPr>
          <w:sz w:val="16"/>
          <w:szCs w:val="16"/>
          <w:lang w:val="en-CA"/>
        </w:rPr>
        <w:t xml:space="preserve">            System.out.println(</w:t>
      </w:r>
    </w:p>
    <w:p w14:paraId="6CCAE711" w14:textId="77777777" w:rsidR="007E66E1" w:rsidRPr="00FF5E45" w:rsidRDefault="007E66E1" w:rsidP="00A832D6">
      <w:pPr>
        <w:pStyle w:val="codeCompact"/>
        <w:rPr>
          <w:sz w:val="16"/>
          <w:szCs w:val="16"/>
          <w:lang w:val="en-CA"/>
        </w:rPr>
      </w:pPr>
      <w:r w:rsidRPr="004B7D6B">
        <w:rPr>
          <w:sz w:val="16"/>
          <w:szCs w:val="16"/>
          <w:lang w:val="en-CA"/>
        </w:rPr>
        <w:t xml:space="preserve">                </w:t>
      </w:r>
      <w:r w:rsidRPr="00FF5E45">
        <w:rPr>
          <w:sz w:val="16"/>
          <w:szCs w:val="16"/>
          <w:lang w:val="en-CA"/>
        </w:rPr>
        <w:t>unPlant.getNoPlant() + " " +</w:t>
      </w:r>
    </w:p>
    <w:p w14:paraId="3F0F6EFD" w14:textId="77777777" w:rsidR="007E66E1" w:rsidRPr="004B7D6B" w:rsidRDefault="007E66E1" w:rsidP="00A832D6">
      <w:pPr>
        <w:pStyle w:val="codeCompact"/>
        <w:rPr>
          <w:sz w:val="16"/>
          <w:szCs w:val="16"/>
        </w:rPr>
      </w:pPr>
      <w:r w:rsidRPr="00FF5E45">
        <w:rPr>
          <w:sz w:val="16"/>
          <w:szCs w:val="16"/>
          <w:lang w:val="en-CA"/>
        </w:rPr>
        <w:t xml:space="preserve">                </w:t>
      </w:r>
      <w:r w:rsidRPr="004B7D6B">
        <w:rPr>
          <w:sz w:val="16"/>
          <w:szCs w:val="16"/>
        </w:rPr>
        <w:t xml:space="preserve">unPlant.getDescription() + " " + </w:t>
      </w:r>
    </w:p>
    <w:p w14:paraId="4E21A478" w14:textId="77777777" w:rsidR="007E66E1" w:rsidRPr="004B7D6B" w:rsidRDefault="007E66E1" w:rsidP="00A832D6">
      <w:pPr>
        <w:pStyle w:val="codeCompact"/>
        <w:rPr>
          <w:sz w:val="16"/>
          <w:szCs w:val="16"/>
        </w:rPr>
      </w:pPr>
      <w:r w:rsidRPr="004B7D6B">
        <w:rPr>
          <w:sz w:val="16"/>
          <w:szCs w:val="16"/>
        </w:rPr>
        <w:t xml:space="preserve">                unPlant.getPrixUnitaire());</w:t>
      </w:r>
    </w:p>
    <w:p w14:paraId="7BAF7126" w14:textId="77777777" w:rsidR="007E66E1" w:rsidRPr="004B7D6B" w:rsidRDefault="007E66E1" w:rsidP="00A832D6">
      <w:pPr>
        <w:pStyle w:val="codeCompact"/>
        <w:rPr>
          <w:sz w:val="16"/>
          <w:szCs w:val="16"/>
        </w:rPr>
      </w:pPr>
      <w:r w:rsidRPr="004B7D6B">
        <w:rPr>
          <w:sz w:val="16"/>
          <w:szCs w:val="16"/>
        </w:rPr>
        <w:t xml:space="preserve">        }</w:t>
      </w:r>
    </w:p>
    <w:p w14:paraId="1494ABAE" w14:textId="77777777" w:rsidR="007E66E1" w:rsidRPr="004B7D6B" w:rsidRDefault="007E66E1" w:rsidP="00A832D6">
      <w:pPr>
        <w:pStyle w:val="codeCompact"/>
        <w:rPr>
          <w:sz w:val="16"/>
          <w:szCs w:val="16"/>
        </w:rPr>
      </w:pPr>
      <w:r w:rsidRPr="004B7D6B">
        <w:rPr>
          <w:sz w:val="16"/>
          <w:szCs w:val="16"/>
        </w:rPr>
        <w:t xml:space="preserve">    }</w:t>
      </w:r>
    </w:p>
    <w:p w14:paraId="268AE2D7" w14:textId="77777777" w:rsidR="007E66E1" w:rsidRPr="004B7D6B" w:rsidRDefault="007E66E1" w:rsidP="00A832D6">
      <w:pPr>
        <w:pStyle w:val="codeCompact"/>
        <w:rPr>
          <w:sz w:val="16"/>
          <w:szCs w:val="16"/>
        </w:rPr>
      </w:pPr>
      <w:r w:rsidRPr="004B7D6B">
        <w:rPr>
          <w:sz w:val="16"/>
          <w:szCs w:val="16"/>
        </w:rPr>
        <w:t>}</w:t>
      </w: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145" w:name="_Toc16917499"/>
      <w:bookmarkStart w:id="146" w:name="_Toc10533544"/>
      <w:r>
        <w:t>Fichier à adressage relatif en Java</w:t>
      </w:r>
      <w:bookmarkEnd w:id="145"/>
      <w:r w:rsidR="003A758E">
        <w:t xml:space="preserve"> avec RandomAccessFile</w:t>
      </w:r>
      <w:bookmarkEnd w:id="146"/>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0" w:tooltip="class in java.io" w:history="1">
        <w:r w:rsidR="003D3F12">
          <w:rPr>
            <w:rStyle w:val="Lienhypertexte"/>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lastRenderedPageBreak/>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498D8ED2" w:rsidR="00FE3D90" w:rsidRDefault="0022135E" w:rsidP="007E66E1">
      <w:pPr>
        <w:pStyle w:val="Corpsdetexte"/>
      </w:pPr>
      <w:hyperlink r:id="rId591" w:history="1">
        <w:r w:rsidR="00A43FEB">
          <w:rPr>
            <w:rStyle w:val="Lienhypertexte"/>
            <w:rFonts w:ascii="Segoe UI" w:hAnsi="Segoe UI" w:cs="Segoe UI"/>
            <w:b/>
            <w:bCs/>
            <w:color w:val="0366D6"/>
          </w:rPr>
          <w:t>JavaPasAPas</w:t>
        </w:r>
      </w:hyperlink>
      <w:r w:rsidR="00A43FEB">
        <w:rPr>
          <w:rStyle w:val="separator"/>
          <w:rFonts w:ascii="Segoe UI" w:hAnsi="Segoe UI" w:cs="Segoe UI"/>
          <w:color w:val="586069"/>
        </w:rPr>
        <w:t>/</w:t>
      </w:r>
      <w:r w:rsidR="00A43FEB">
        <w:rPr>
          <w:rStyle w:val="lev"/>
          <w:rFonts w:ascii="Segoe UI" w:hAnsi="Segoe UI" w:cs="Segoe UI"/>
          <w:color w:val="24292E"/>
        </w:rPr>
        <w:t>Plant.java</w:t>
      </w:r>
    </w:p>
    <w:p w14:paraId="50701CFC" w14:textId="77777777" w:rsidR="007E66E1" w:rsidRPr="002079EE" w:rsidRDefault="007E66E1" w:rsidP="00631BEF">
      <w:pPr>
        <w:pStyle w:val="codeCompact"/>
        <w:rPr>
          <w:sz w:val="16"/>
          <w:szCs w:val="16"/>
          <w:lang w:val="fr-CA"/>
        </w:rPr>
      </w:pPr>
      <w:r w:rsidRPr="002079EE">
        <w:rPr>
          <w:sz w:val="16"/>
          <w:szCs w:val="16"/>
          <w:lang w:val="fr-CA"/>
        </w:rPr>
        <w:t>package LivreJava;</w:t>
      </w:r>
    </w:p>
    <w:p w14:paraId="7814C650" w14:textId="77777777" w:rsidR="007E66E1" w:rsidRPr="00FF5E45" w:rsidRDefault="007E66E1" w:rsidP="00631BEF">
      <w:pPr>
        <w:pStyle w:val="codeCompact"/>
        <w:rPr>
          <w:sz w:val="16"/>
          <w:szCs w:val="16"/>
          <w:lang w:val="fr-CA"/>
        </w:rPr>
      </w:pPr>
      <w:r w:rsidRPr="00FF5E45">
        <w:rPr>
          <w:sz w:val="16"/>
          <w:szCs w:val="16"/>
          <w:lang w:val="fr-CA"/>
        </w:rPr>
        <w:t>import java.io.*;</w:t>
      </w:r>
    </w:p>
    <w:p w14:paraId="5008D1F0" w14:textId="77777777" w:rsidR="007E66E1" w:rsidRPr="00631BEF" w:rsidRDefault="007E66E1" w:rsidP="00631BEF">
      <w:pPr>
        <w:pStyle w:val="codeCompact"/>
        <w:rPr>
          <w:sz w:val="16"/>
          <w:szCs w:val="16"/>
          <w:lang w:val="en-CA"/>
        </w:rPr>
      </w:pPr>
      <w:r w:rsidRPr="00631BEF">
        <w:rPr>
          <w:sz w:val="16"/>
          <w:szCs w:val="16"/>
          <w:lang w:val="en-CA"/>
        </w:rPr>
        <w:t>public class Plant implements Serializable{</w:t>
      </w:r>
    </w:p>
    <w:p w14:paraId="7D6ACD29" w14:textId="77777777" w:rsidR="007E66E1" w:rsidRPr="00631BEF" w:rsidRDefault="007E66E1" w:rsidP="00631BEF">
      <w:pPr>
        <w:pStyle w:val="codeCompact"/>
        <w:rPr>
          <w:sz w:val="16"/>
          <w:szCs w:val="16"/>
        </w:rPr>
      </w:pPr>
      <w:r w:rsidRPr="00631BEF">
        <w:rPr>
          <w:sz w:val="16"/>
          <w:szCs w:val="16"/>
          <w:lang w:val="en-CA"/>
        </w:rPr>
        <w:t xml:space="preserve">    </w:t>
      </w:r>
      <w:r w:rsidRPr="00631BEF">
        <w:rPr>
          <w:sz w:val="16"/>
          <w:szCs w:val="16"/>
        </w:rPr>
        <w:t>private int noPlant; //numéro de catalogue du plant</w:t>
      </w:r>
    </w:p>
    <w:p w14:paraId="054D8A18" w14:textId="77777777" w:rsidR="007E66E1" w:rsidRPr="00631BEF" w:rsidRDefault="007E66E1" w:rsidP="00631BEF">
      <w:pPr>
        <w:pStyle w:val="codeCompact"/>
        <w:rPr>
          <w:sz w:val="16"/>
          <w:szCs w:val="16"/>
        </w:rPr>
      </w:pPr>
      <w:r w:rsidRPr="00631BEF">
        <w:rPr>
          <w:sz w:val="16"/>
          <w:szCs w:val="16"/>
        </w:rPr>
        <w:t xml:space="preserve">    private String description; //description du plant</w:t>
      </w:r>
    </w:p>
    <w:p w14:paraId="0AB7794A" w14:textId="77777777" w:rsidR="007E66E1" w:rsidRPr="00631BEF" w:rsidRDefault="007E66E1" w:rsidP="00631BEF">
      <w:pPr>
        <w:pStyle w:val="codeCompact"/>
        <w:rPr>
          <w:sz w:val="16"/>
          <w:szCs w:val="16"/>
        </w:rPr>
      </w:pPr>
      <w:r w:rsidRPr="00631BEF">
        <w:rPr>
          <w:sz w:val="16"/>
          <w:szCs w:val="16"/>
        </w:rPr>
        <w:t xml:space="preserve">    private double prixUnitaire; //prix unitaire du plant</w:t>
      </w:r>
    </w:p>
    <w:p w14:paraId="3BB4B2B2" w14:textId="77777777" w:rsidR="007E66E1" w:rsidRPr="00631BEF" w:rsidRDefault="007E66E1" w:rsidP="00631BEF">
      <w:pPr>
        <w:pStyle w:val="codeCompact"/>
        <w:rPr>
          <w:sz w:val="16"/>
          <w:szCs w:val="16"/>
        </w:rPr>
      </w:pPr>
    </w:p>
    <w:p w14:paraId="1E3833F4" w14:textId="77777777" w:rsidR="007E66E1" w:rsidRPr="00631BEF" w:rsidRDefault="007E66E1" w:rsidP="00631BEF">
      <w:pPr>
        <w:pStyle w:val="codeCompact"/>
        <w:rPr>
          <w:sz w:val="16"/>
          <w:szCs w:val="16"/>
        </w:rPr>
      </w:pPr>
      <w:r w:rsidRPr="00631BEF">
        <w:rPr>
          <w:sz w:val="16"/>
          <w:szCs w:val="16"/>
        </w:rPr>
        <w:t xml:space="preserve">    public Plant(int noPlant, String description, double prixUnitaire) {</w:t>
      </w:r>
    </w:p>
    <w:p w14:paraId="6D2DD095" w14:textId="77777777" w:rsidR="007E66E1" w:rsidRPr="00631BEF" w:rsidRDefault="007E66E1" w:rsidP="00631BEF">
      <w:pPr>
        <w:pStyle w:val="codeCompact"/>
        <w:rPr>
          <w:sz w:val="16"/>
          <w:szCs w:val="16"/>
        </w:rPr>
      </w:pPr>
      <w:r w:rsidRPr="00631BEF">
        <w:rPr>
          <w:sz w:val="16"/>
          <w:szCs w:val="16"/>
        </w:rPr>
        <w:t xml:space="preserve">        this.noPlant = noPlant;</w:t>
      </w:r>
    </w:p>
    <w:p w14:paraId="11A7E622" w14:textId="77777777" w:rsidR="007E66E1" w:rsidRPr="00631BEF" w:rsidRDefault="007E66E1" w:rsidP="00631BEF">
      <w:pPr>
        <w:pStyle w:val="codeCompact"/>
        <w:rPr>
          <w:sz w:val="16"/>
          <w:szCs w:val="16"/>
        </w:rPr>
      </w:pPr>
      <w:r w:rsidRPr="00631BEF">
        <w:rPr>
          <w:sz w:val="16"/>
          <w:szCs w:val="16"/>
        </w:rPr>
        <w:t xml:space="preserve">        this.description = description;</w:t>
      </w:r>
    </w:p>
    <w:p w14:paraId="71345F85" w14:textId="77777777" w:rsidR="007E66E1" w:rsidRPr="00631BEF" w:rsidRDefault="007E66E1" w:rsidP="00631BEF">
      <w:pPr>
        <w:pStyle w:val="codeCompact"/>
        <w:rPr>
          <w:sz w:val="16"/>
          <w:szCs w:val="16"/>
        </w:rPr>
      </w:pPr>
      <w:r w:rsidRPr="00631BEF">
        <w:rPr>
          <w:sz w:val="16"/>
          <w:szCs w:val="16"/>
        </w:rPr>
        <w:t xml:space="preserve">        this.prixUnitaire = prixUnitaire;</w:t>
      </w:r>
    </w:p>
    <w:p w14:paraId="014161DD" w14:textId="77777777" w:rsidR="007E66E1" w:rsidRPr="00FD64C3" w:rsidRDefault="007E66E1" w:rsidP="00631BEF">
      <w:pPr>
        <w:pStyle w:val="codeCompact"/>
        <w:rPr>
          <w:sz w:val="16"/>
          <w:szCs w:val="16"/>
        </w:rPr>
      </w:pPr>
      <w:r w:rsidRPr="00631BEF">
        <w:rPr>
          <w:sz w:val="16"/>
          <w:szCs w:val="16"/>
        </w:rPr>
        <w:t xml:space="preserve">    </w:t>
      </w:r>
      <w:r w:rsidRPr="00FD64C3">
        <w:rPr>
          <w:sz w:val="16"/>
          <w:szCs w:val="16"/>
        </w:rPr>
        <w:t>}</w:t>
      </w:r>
    </w:p>
    <w:p w14:paraId="4454082B" w14:textId="77777777" w:rsidR="007E66E1" w:rsidRPr="00FF5E45" w:rsidRDefault="007E66E1" w:rsidP="00631BEF">
      <w:pPr>
        <w:pStyle w:val="codeCompact"/>
        <w:rPr>
          <w:sz w:val="16"/>
          <w:szCs w:val="16"/>
        </w:rPr>
      </w:pPr>
      <w:r w:rsidRPr="00FD64C3">
        <w:rPr>
          <w:sz w:val="16"/>
          <w:szCs w:val="16"/>
        </w:rPr>
        <w:t xml:space="preserve">    </w:t>
      </w:r>
      <w:r w:rsidRPr="00FF5E45">
        <w:rPr>
          <w:sz w:val="16"/>
          <w:szCs w:val="16"/>
        </w:rPr>
        <w:t>public void setNoPlant(int noPlant){this.noPlant = noPlant;}</w:t>
      </w:r>
    </w:p>
    <w:p w14:paraId="66CA2BE4" w14:textId="77777777" w:rsidR="007E66E1" w:rsidRPr="00594A6E" w:rsidRDefault="007E66E1" w:rsidP="00631BEF">
      <w:pPr>
        <w:pStyle w:val="codeCompact"/>
        <w:rPr>
          <w:sz w:val="16"/>
          <w:szCs w:val="16"/>
        </w:rPr>
      </w:pPr>
      <w:r w:rsidRPr="00FF5E45">
        <w:rPr>
          <w:sz w:val="16"/>
          <w:szCs w:val="16"/>
        </w:rPr>
        <w:t xml:space="preserve">    </w:t>
      </w:r>
      <w:r w:rsidRPr="00594A6E">
        <w:rPr>
          <w:sz w:val="16"/>
          <w:szCs w:val="16"/>
        </w:rPr>
        <w:t>public int getNoPlant(){ return noPlant; }</w:t>
      </w:r>
    </w:p>
    <w:p w14:paraId="7502C010" w14:textId="77777777" w:rsidR="007E66E1" w:rsidRPr="00631BEF" w:rsidRDefault="007E66E1" w:rsidP="00631BEF">
      <w:pPr>
        <w:pStyle w:val="codeCompact"/>
        <w:rPr>
          <w:sz w:val="16"/>
          <w:szCs w:val="16"/>
          <w:lang w:val="en-CA"/>
        </w:rPr>
      </w:pPr>
      <w:r w:rsidRPr="00594A6E">
        <w:rPr>
          <w:sz w:val="16"/>
          <w:szCs w:val="16"/>
        </w:rPr>
        <w:t xml:space="preserve">    </w:t>
      </w:r>
      <w:r w:rsidRPr="00631BEF">
        <w:rPr>
          <w:sz w:val="16"/>
          <w:szCs w:val="16"/>
          <w:lang w:val="en-CA"/>
        </w:rPr>
        <w:t>public void setDescription(String description){this.description = description;}</w:t>
      </w:r>
    </w:p>
    <w:p w14:paraId="058F17C8" w14:textId="77777777" w:rsidR="007E66E1" w:rsidRPr="00631BEF" w:rsidRDefault="007E66E1" w:rsidP="00631BEF">
      <w:pPr>
        <w:pStyle w:val="codeCompact"/>
        <w:rPr>
          <w:sz w:val="16"/>
          <w:szCs w:val="16"/>
          <w:lang w:val="en-CA"/>
        </w:rPr>
      </w:pPr>
      <w:r w:rsidRPr="00631BEF">
        <w:rPr>
          <w:sz w:val="16"/>
          <w:szCs w:val="16"/>
          <w:lang w:val="en-CA"/>
        </w:rPr>
        <w:t xml:space="preserve">    public String getDescription(){ return description; }</w:t>
      </w:r>
    </w:p>
    <w:p w14:paraId="5D9011C5" w14:textId="77777777" w:rsidR="007E66E1" w:rsidRPr="00631BEF" w:rsidRDefault="007E66E1" w:rsidP="00631BEF">
      <w:pPr>
        <w:pStyle w:val="codeCompact"/>
        <w:rPr>
          <w:sz w:val="16"/>
          <w:szCs w:val="16"/>
          <w:lang w:val="fr-CA"/>
        </w:rPr>
      </w:pPr>
      <w:r w:rsidRPr="00631BEF">
        <w:rPr>
          <w:sz w:val="16"/>
          <w:szCs w:val="16"/>
          <w:lang w:val="en-CA"/>
        </w:rPr>
        <w:t xml:space="preserve">    </w:t>
      </w:r>
      <w:r w:rsidRPr="00631BEF">
        <w:rPr>
          <w:sz w:val="16"/>
          <w:szCs w:val="16"/>
          <w:lang w:val="fr-CA"/>
        </w:rPr>
        <w:t>public void setPrixUnitaire(double prixUnitaire){this.prixUnitaire = prixUnitaire;}</w:t>
      </w:r>
    </w:p>
    <w:p w14:paraId="7B06A2A8" w14:textId="77777777" w:rsidR="007E66E1" w:rsidRPr="00631BEF" w:rsidRDefault="007E66E1" w:rsidP="00631BEF">
      <w:pPr>
        <w:pStyle w:val="codeCompact"/>
        <w:rPr>
          <w:sz w:val="16"/>
          <w:szCs w:val="16"/>
        </w:rPr>
      </w:pPr>
      <w:r w:rsidRPr="00631BEF">
        <w:rPr>
          <w:sz w:val="16"/>
          <w:szCs w:val="16"/>
          <w:lang w:val="fr-CA"/>
        </w:rPr>
        <w:t xml:space="preserve">    </w:t>
      </w:r>
      <w:r w:rsidRPr="00631BEF">
        <w:rPr>
          <w:sz w:val="16"/>
          <w:szCs w:val="16"/>
        </w:rPr>
        <w:t>public double getPrixUnitaire(){ return prixUnitaire; }</w:t>
      </w:r>
    </w:p>
    <w:p w14:paraId="489AFD0B" w14:textId="77777777" w:rsidR="007E66E1" w:rsidRPr="00631BEF" w:rsidRDefault="007E66E1" w:rsidP="00631BEF">
      <w:pPr>
        <w:pStyle w:val="codeCompact"/>
        <w:rPr>
          <w:sz w:val="16"/>
          <w:szCs w:val="16"/>
        </w:rPr>
      </w:pPr>
      <w:r w:rsidRPr="00631BEF">
        <w:rPr>
          <w:sz w:val="16"/>
          <w:szCs w:val="16"/>
        </w:rPr>
        <w:t xml:space="preserve">    </w:t>
      </w:r>
    </w:p>
    <w:p w14:paraId="7CEA6C21" w14:textId="77777777" w:rsidR="007E66E1" w:rsidRPr="00631BEF" w:rsidRDefault="007E66E1" w:rsidP="00631BEF">
      <w:pPr>
        <w:pStyle w:val="codeCompact"/>
        <w:rPr>
          <w:sz w:val="16"/>
          <w:szCs w:val="16"/>
          <w:highlight w:val="yellow"/>
        </w:rPr>
      </w:pPr>
      <w:r w:rsidRPr="00631BEF">
        <w:rPr>
          <w:sz w:val="16"/>
          <w:szCs w:val="16"/>
        </w:rPr>
        <w:t xml:space="preserve">    </w:t>
      </w:r>
      <w:r w:rsidRPr="00631BEF">
        <w:rPr>
          <w:sz w:val="16"/>
          <w:szCs w:val="16"/>
          <w:highlight w:val="yellow"/>
        </w:rPr>
        <w:t>public void ecrireEnregistrementTailleMax(RandomAccessFile unFichier) throws Exception{</w:t>
      </w:r>
    </w:p>
    <w:p w14:paraId="484325B9" w14:textId="77777777" w:rsidR="007E66E1" w:rsidRPr="00631BEF" w:rsidRDefault="007E66E1" w:rsidP="00631BEF">
      <w:pPr>
        <w:pStyle w:val="codeCompact"/>
        <w:rPr>
          <w:sz w:val="16"/>
          <w:szCs w:val="16"/>
          <w:highlight w:val="yellow"/>
        </w:rPr>
      </w:pPr>
      <w:r w:rsidRPr="00631BEF">
        <w:rPr>
          <w:sz w:val="16"/>
          <w:szCs w:val="16"/>
          <w:highlight w:val="yellow"/>
        </w:rPr>
        <w:t xml:space="preserve">        unFichier.writeInt(noPlant); //4 octets</w:t>
      </w:r>
    </w:p>
    <w:p w14:paraId="530B0E3C" w14:textId="77777777" w:rsidR="007E66E1" w:rsidRPr="00631BEF" w:rsidRDefault="007E66E1" w:rsidP="00631BEF">
      <w:pPr>
        <w:pStyle w:val="codeCompact"/>
        <w:rPr>
          <w:sz w:val="16"/>
          <w:szCs w:val="16"/>
          <w:highlight w:val="yellow"/>
          <w:lang w:val="en-CA"/>
        </w:rPr>
      </w:pPr>
      <w:r w:rsidRPr="00631BEF">
        <w:rPr>
          <w:sz w:val="16"/>
          <w:szCs w:val="16"/>
          <w:highlight w:val="yellow"/>
        </w:rPr>
        <w:t xml:space="preserve">        </w:t>
      </w:r>
      <w:r w:rsidRPr="00631BEF">
        <w:rPr>
          <w:sz w:val="16"/>
          <w:szCs w:val="16"/>
          <w:highlight w:val="yellow"/>
          <w:lang w:val="en-CA"/>
        </w:rPr>
        <w:t>if (description.length()&gt; 38){System.exit(1);}</w:t>
      </w:r>
    </w:p>
    <w:p w14:paraId="6A2E0071" w14:textId="77777777" w:rsidR="007E66E1" w:rsidRPr="00631BEF" w:rsidRDefault="007E66E1" w:rsidP="00631BEF">
      <w:pPr>
        <w:pStyle w:val="codeCompact"/>
        <w:rPr>
          <w:sz w:val="16"/>
          <w:szCs w:val="16"/>
          <w:highlight w:val="yellow"/>
          <w:lang w:val="fr-CA"/>
        </w:rPr>
      </w:pPr>
      <w:r w:rsidRPr="00631BEF">
        <w:rPr>
          <w:sz w:val="16"/>
          <w:szCs w:val="16"/>
          <w:highlight w:val="yellow"/>
          <w:lang w:val="en-CA"/>
        </w:rPr>
        <w:t xml:space="preserve">        </w:t>
      </w:r>
      <w:r w:rsidRPr="00631BEF">
        <w:rPr>
          <w:sz w:val="16"/>
          <w:szCs w:val="16"/>
          <w:highlight w:val="yellow"/>
          <w:lang w:val="fr-CA"/>
        </w:rPr>
        <w:t>unFichier.writeInt(description.length());  //4octets</w:t>
      </w:r>
    </w:p>
    <w:p w14:paraId="01D3D76E" w14:textId="77777777" w:rsidR="007E66E1" w:rsidRPr="00631BEF" w:rsidRDefault="007E66E1" w:rsidP="00631BEF">
      <w:pPr>
        <w:pStyle w:val="codeCompact"/>
        <w:rPr>
          <w:sz w:val="16"/>
          <w:szCs w:val="16"/>
          <w:highlight w:val="yellow"/>
          <w:lang w:val="fr-CA"/>
        </w:rPr>
      </w:pPr>
      <w:r w:rsidRPr="00631BEF">
        <w:rPr>
          <w:sz w:val="16"/>
          <w:szCs w:val="16"/>
          <w:highlight w:val="yellow"/>
          <w:lang w:val="fr-CA"/>
        </w:rPr>
        <w:t xml:space="preserve">        unFichier.writeBytes(description); //max 38 octets</w:t>
      </w:r>
    </w:p>
    <w:p w14:paraId="36FC4B69" w14:textId="77777777" w:rsidR="007E66E1" w:rsidRPr="00631BEF" w:rsidRDefault="007E66E1" w:rsidP="00631BEF">
      <w:pPr>
        <w:pStyle w:val="codeCompact"/>
        <w:rPr>
          <w:sz w:val="16"/>
          <w:szCs w:val="16"/>
          <w:highlight w:val="yellow"/>
        </w:rPr>
      </w:pPr>
      <w:r w:rsidRPr="00631BEF">
        <w:rPr>
          <w:sz w:val="16"/>
          <w:szCs w:val="16"/>
          <w:highlight w:val="yellow"/>
          <w:lang w:val="fr-CA"/>
        </w:rPr>
        <w:t xml:space="preserve">        </w:t>
      </w:r>
      <w:r w:rsidRPr="00631BEF">
        <w:rPr>
          <w:sz w:val="16"/>
          <w:szCs w:val="16"/>
          <w:highlight w:val="yellow"/>
        </w:rPr>
        <w:t>unFichier.writeDouble(prixUnitaire); //8 octets</w:t>
      </w:r>
    </w:p>
    <w:p w14:paraId="07E5DAAF" w14:textId="77777777" w:rsidR="007E66E1" w:rsidRPr="00631BEF" w:rsidRDefault="007E66E1" w:rsidP="00631BEF">
      <w:pPr>
        <w:pStyle w:val="codeCompact"/>
        <w:rPr>
          <w:sz w:val="16"/>
          <w:szCs w:val="16"/>
          <w:highlight w:val="yellow"/>
        </w:rPr>
      </w:pPr>
      <w:r w:rsidRPr="00631BEF">
        <w:rPr>
          <w:sz w:val="16"/>
          <w:szCs w:val="16"/>
          <w:highlight w:val="yellow"/>
        </w:rPr>
        <w:t xml:space="preserve">    }</w:t>
      </w:r>
    </w:p>
    <w:p w14:paraId="18032665" w14:textId="77777777" w:rsidR="007E66E1" w:rsidRPr="00631BEF" w:rsidRDefault="007E66E1" w:rsidP="00631BEF">
      <w:pPr>
        <w:pStyle w:val="codeCompact"/>
        <w:rPr>
          <w:sz w:val="16"/>
          <w:szCs w:val="16"/>
          <w:highlight w:val="yellow"/>
        </w:rPr>
      </w:pPr>
      <w:r w:rsidRPr="00631BEF">
        <w:rPr>
          <w:sz w:val="16"/>
          <w:szCs w:val="16"/>
          <w:highlight w:val="yellow"/>
        </w:rPr>
        <w:t xml:space="preserve">    public void lireEnregistrementTailleMax(RandomAccessFile unFichier) throws Exception{</w:t>
      </w:r>
    </w:p>
    <w:p w14:paraId="4BE4BAB8" w14:textId="77777777" w:rsidR="007E66E1" w:rsidRPr="00631BEF" w:rsidRDefault="007E66E1" w:rsidP="00631BEF">
      <w:pPr>
        <w:pStyle w:val="codeCompact"/>
        <w:rPr>
          <w:sz w:val="16"/>
          <w:szCs w:val="16"/>
          <w:highlight w:val="yellow"/>
        </w:rPr>
      </w:pPr>
      <w:r w:rsidRPr="00631BEF">
        <w:rPr>
          <w:sz w:val="16"/>
          <w:szCs w:val="16"/>
          <w:highlight w:val="yellow"/>
        </w:rPr>
        <w:t xml:space="preserve">        noPlant = unFichier.readInt();</w:t>
      </w:r>
    </w:p>
    <w:p w14:paraId="20DC105E" w14:textId="77777777" w:rsidR="007E66E1" w:rsidRPr="00631BEF" w:rsidRDefault="007E66E1" w:rsidP="00631BEF">
      <w:pPr>
        <w:pStyle w:val="codeCompact"/>
        <w:rPr>
          <w:sz w:val="16"/>
          <w:szCs w:val="16"/>
          <w:highlight w:val="yellow"/>
        </w:rPr>
      </w:pPr>
      <w:r w:rsidRPr="00631BEF">
        <w:rPr>
          <w:sz w:val="16"/>
          <w:szCs w:val="16"/>
          <w:highlight w:val="yellow"/>
        </w:rPr>
        <w:t xml:space="preserve">        int tailleDescription = unFichier.readInt();</w:t>
      </w:r>
    </w:p>
    <w:p w14:paraId="356CB2BA" w14:textId="77777777" w:rsidR="007E66E1" w:rsidRPr="00631BEF" w:rsidRDefault="007E66E1" w:rsidP="00631BEF">
      <w:pPr>
        <w:pStyle w:val="codeCompact"/>
        <w:rPr>
          <w:sz w:val="16"/>
          <w:szCs w:val="16"/>
          <w:highlight w:val="yellow"/>
        </w:rPr>
      </w:pPr>
      <w:r w:rsidRPr="00631BEF">
        <w:rPr>
          <w:sz w:val="16"/>
          <w:szCs w:val="16"/>
          <w:highlight w:val="yellow"/>
        </w:rPr>
        <w:t xml:space="preserve">        byte[] tampon = new byte[tailleDescription];</w:t>
      </w:r>
    </w:p>
    <w:p w14:paraId="26115579" w14:textId="77777777" w:rsidR="007E66E1" w:rsidRPr="00631BEF" w:rsidRDefault="007E66E1" w:rsidP="00631BEF">
      <w:pPr>
        <w:pStyle w:val="codeCompact"/>
        <w:rPr>
          <w:sz w:val="16"/>
          <w:szCs w:val="16"/>
          <w:highlight w:val="yellow"/>
        </w:rPr>
      </w:pPr>
      <w:r w:rsidRPr="00631BEF">
        <w:rPr>
          <w:sz w:val="16"/>
          <w:szCs w:val="16"/>
          <w:highlight w:val="yellow"/>
        </w:rPr>
        <w:t xml:space="preserve">        unFichier.readFully(tampon);</w:t>
      </w:r>
    </w:p>
    <w:p w14:paraId="0208DCE0" w14:textId="77777777" w:rsidR="007E66E1" w:rsidRPr="00631BEF" w:rsidRDefault="007E66E1" w:rsidP="00631BEF">
      <w:pPr>
        <w:pStyle w:val="codeCompact"/>
        <w:rPr>
          <w:sz w:val="16"/>
          <w:szCs w:val="16"/>
          <w:highlight w:val="yellow"/>
        </w:rPr>
      </w:pPr>
      <w:r w:rsidRPr="00631BEF">
        <w:rPr>
          <w:sz w:val="16"/>
          <w:szCs w:val="16"/>
          <w:highlight w:val="yellow"/>
        </w:rPr>
        <w:t xml:space="preserve">        description = new String(tampon);</w:t>
      </w:r>
    </w:p>
    <w:p w14:paraId="290E2FA7" w14:textId="77777777" w:rsidR="007E66E1" w:rsidRPr="00631BEF" w:rsidRDefault="007E66E1" w:rsidP="00631BEF">
      <w:pPr>
        <w:pStyle w:val="codeCompact"/>
        <w:rPr>
          <w:sz w:val="16"/>
          <w:szCs w:val="16"/>
          <w:highlight w:val="yellow"/>
        </w:rPr>
      </w:pPr>
      <w:r w:rsidRPr="00631BEF">
        <w:rPr>
          <w:sz w:val="16"/>
          <w:szCs w:val="16"/>
          <w:highlight w:val="yellow"/>
        </w:rPr>
        <w:t xml:space="preserve">        prixUnitaire = unFichier.readDouble();</w:t>
      </w:r>
    </w:p>
    <w:p w14:paraId="2046EEF1" w14:textId="77777777" w:rsidR="007E66E1" w:rsidRPr="00631BEF" w:rsidRDefault="007E66E1" w:rsidP="00631BEF">
      <w:pPr>
        <w:pStyle w:val="codeCompact"/>
        <w:rPr>
          <w:sz w:val="16"/>
          <w:szCs w:val="16"/>
          <w:highlight w:val="yellow"/>
        </w:rPr>
      </w:pPr>
      <w:r w:rsidRPr="00631BEF">
        <w:rPr>
          <w:sz w:val="16"/>
          <w:szCs w:val="16"/>
          <w:highlight w:val="yellow"/>
        </w:rPr>
        <w:t xml:space="preserve">    }</w:t>
      </w:r>
    </w:p>
    <w:p w14:paraId="5C4952CA" w14:textId="77777777" w:rsidR="007E66E1" w:rsidRPr="00631BEF" w:rsidRDefault="007E66E1" w:rsidP="00631BEF">
      <w:pPr>
        <w:pStyle w:val="codeCompact"/>
        <w:rPr>
          <w:sz w:val="16"/>
          <w:szCs w:val="16"/>
        </w:rPr>
      </w:pPr>
      <w:r w:rsidRPr="00631BEF">
        <w:rPr>
          <w:sz w:val="16"/>
          <w:szCs w:val="16"/>
          <w:highlight w:val="yellow"/>
        </w:rPr>
        <w:t xml:space="preserve">    public static int tailleMaxEnregistrement(){return 50;}</w:t>
      </w:r>
    </w:p>
    <w:p w14:paraId="03F9F4EA" w14:textId="77777777" w:rsidR="007E66E1" w:rsidRPr="00631BEF" w:rsidRDefault="007E66E1" w:rsidP="00631BEF">
      <w:pPr>
        <w:pStyle w:val="codeCompact"/>
        <w:rPr>
          <w:sz w:val="16"/>
          <w:szCs w:val="16"/>
        </w:rPr>
      </w:pPr>
      <w:r w:rsidRPr="00631BEF">
        <w:rPr>
          <w:sz w:val="16"/>
          <w:szCs w:val="16"/>
        </w:rPr>
        <w:t>}</w:t>
      </w:r>
    </w:p>
    <w:p w14:paraId="36007893" w14:textId="77777777" w:rsidR="00966BF1" w:rsidRDefault="00966BF1" w:rsidP="007E66E1">
      <w:pPr>
        <w:pStyle w:val="Corpsdetexte"/>
        <w:jc w:val="center"/>
      </w:pPr>
    </w:p>
    <w:p w14:paraId="27356D35" w14:textId="4BE89DF4" w:rsidR="007E66E1" w:rsidRDefault="007E66E1" w:rsidP="007E66E1">
      <w:pPr>
        <w:pStyle w:val="Corpsdetexte"/>
        <w:jc w:val="center"/>
      </w:pPr>
      <w:r>
        <w:object w:dxaOrig="5160" w:dyaOrig="2640" w14:anchorId="02CAC37C">
          <v:shape id="_x0000_i1085" type="#_x0000_t75" style="width:257.7pt;height:132.65pt" o:ole="" fillcolor="window">
            <v:imagedata r:id="rId592" o:title=""/>
          </v:shape>
          <o:OLEObject Type="Embed" ProgID="Visio.Drawing.11" ShapeID="_x0000_i1085" DrawAspect="Content" ObjectID="_1650868801" r:id="rId593"/>
        </w:object>
      </w:r>
    </w:p>
    <w:p w14:paraId="47AB4692" w14:textId="0C3C22C5" w:rsidR="007E66E1" w:rsidRDefault="007E66E1" w:rsidP="007E66E1">
      <w:pPr>
        <w:pStyle w:val="Lgende"/>
        <w:jc w:val="center"/>
      </w:pPr>
      <w:r>
        <w:t xml:space="preserve">Figure </w:t>
      </w:r>
      <w:r>
        <w:fldChar w:fldCharType="begin"/>
      </w:r>
      <w:r>
        <w:instrText xml:space="preserve"> SEQ Figure \* ARABIC </w:instrText>
      </w:r>
      <w:r>
        <w:fldChar w:fldCharType="separate"/>
      </w:r>
      <w:r w:rsidR="007A6118">
        <w:rPr>
          <w:noProof/>
        </w:rPr>
        <w:t>39</w:t>
      </w:r>
      <w:r>
        <w:fldChar w:fldCharType="end"/>
      </w:r>
      <w:r>
        <w:t>. Organisation du fichier à adressage relatif.</w:t>
      </w:r>
    </w:p>
    <w:p w14:paraId="10BF3159" w14:textId="77777777" w:rsidR="007E66E1" w:rsidRDefault="007E66E1" w:rsidP="007E66E1">
      <w:pPr>
        <w:pStyle w:val="Corpsdetexte"/>
      </w:pPr>
      <w:r>
        <w:lastRenderedPageBreak/>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AA2922B" w:rsidR="00A43FEB" w:rsidRDefault="0022135E" w:rsidP="007E66E1">
      <w:pPr>
        <w:pStyle w:val="Corpsdetexte"/>
      </w:pPr>
      <w:hyperlink r:id="rId594" w:history="1">
        <w:r w:rsidR="00546902">
          <w:rPr>
            <w:rStyle w:val="Lienhypertexte"/>
            <w:rFonts w:ascii="Segoe UI" w:hAnsi="Segoe UI" w:cs="Segoe UI"/>
            <w:b/>
            <w:bCs/>
            <w:color w:val="0366D6"/>
          </w:rPr>
          <w:t>JavaPasAPas</w:t>
        </w:r>
      </w:hyperlink>
      <w:r w:rsidR="00546902">
        <w:rPr>
          <w:rStyle w:val="separator"/>
          <w:rFonts w:ascii="Segoe UI" w:hAnsi="Segoe UI" w:cs="Segoe UI"/>
          <w:color w:val="586069"/>
        </w:rPr>
        <w:t>/</w:t>
      </w:r>
      <w:r w:rsidR="00546902">
        <w:rPr>
          <w:rStyle w:val="lev"/>
          <w:rFonts w:ascii="Segoe UI" w:hAnsi="Segoe UI" w:cs="Segoe UI"/>
          <w:color w:val="24292E"/>
        </w:rPr>
        <w:t>AccesDirect.java</w:t>
      </w:r>
    </w:p>
    <w:p w14:paraId="1F6B91BC" w14:textId="77777777" w:rsidR="007E66E1" w:rsidRPr="00744CA0" w:rsidRDefault="007E66E1" w:rsidP="00744CA0">
      <w:pPr>
        <w:pStyle w:val="codeCompact"/>
        <w:rPr>
          <w:sz w:val="16"/>
          <w:szCs w:val="16"/>
        </w:rPr>
      </w:pPr>
      <w:r w:rsidRPr="00744CA0">
        <w:rPr>
          <w:sz w:val="16"/>
          <w:szCs w:val="16"/>
        </w:rPr>
        <w:t>/* Illustration de l'accès direct avec un fichier à adressage relatif</w:t>
      </w:r>
    </w:p>
    <w:p w14:paraId="7CC2A7AB" w14:textId="77777777" w:rsidR="007E66E1" w:rsidRPr="00744CA0" w:rsidRDefault="007E66E1" w:rsidP="00744CA0">
      <w:pPr>
        <w:pStyle w:val="codeCompact"/>
        <w:rPr>
          <w:sz w:val="16"/>
          <w:szCs w:val="16"/>
        </w:rPr>
      </w:pPr>
      <w:r w:rsidRPr="00744CA0">
        <w:rPr>
          <w:sz w:val="16"/>
          <w:szCs w:val="16"/>
        </w:rPr>
        <w:t xml:space="preserve"> * Opérations permises :</w:t>
      </w:r>
    </w:p>
    <w:p w14:paraId="52A74B2C" w14:textId="77777777" w:rsidR="007E66E1" w:rsidRPr="00744CA0" w:rsidRDefault="007E66E1" w:rsidP="00744CA0">
      <w:pPr>
        <w:pStyle w:val="codeCompact"/>
        <w:rPr>
          <w:sz w:val="16"/>
          <w:szCs w:val="16"/>
        </w:rPr>
      </w:pPr>
      <w:r w:rsidRPr="00744CA0">
        <w:rPr>
          <w:sz w:val="16"/>
          <w:szCs w:val="16"/>
        </w:rPr>
        <w:t xml:space="preserve"> *      sélectionner un enregistrement par son NER</w:t>
      </w:r>
    </w:p>
    <w:p w14:paraId="76FBC128" w14:textId="77777777" w:rsidR="007E66E1" w:rsidRPr="00744CA0" w:rsidRDefault="007E66E1" w:rsidP="00744CA0">
      <w:pPr>
        <w:pStyle w:val="codeCompact"/>
        <w:rPr>
          <w:sz w:val="16"/>
          <w:szCs w:val="16"/>
        </w:rPr>
      </w:pPr>
      <w:r w:rsidRPr="00744CA0">
        <w:rPr>
          <w:sz w:val="16"/>
          <w:szCs w:val="16"/>
        </w:rPr>
        <w:t xml:space="preserve"> *      modifier le prix d'un enregistrement sélectionné par son NER</w:t>
      </w:r>
    </w:p>
    <w:p w14:paraId="332E0422" w14:textId="77777777" w:rsidR="007E66E1" w:rsidRPr="00744CA0" w:rsidRDefault="007E66E1" w:rsidP="00744CA0">
      <w:pPr>
        <w:pStyle w:val="codeCompact"/>
        <w:rPr>
          <w:sz w:val="16"/>
          <w:szCs w:val="16"/>
        </w:rPr>
      </w:pPr>
      <w:r w:rsidRPr="00744CA0">
        <w:rPr>
          <w:sz w:val="16"/>
          <w:szCs w:val="16"/>
        </w:rPr>
        <w:t xml:space="preserve"> *      créer un nouvel enregistrement (toujours à la fin)</w:t>
      </w:r>
    </w:p>
    <w:p w14:paraId="076155B6" w14:textId="77777777" w:rsidR="007E66E1" w:rsidRPr="00744CA0" w:rsidRDefault="007E66E1" w:rsidP="00744CA0">
      <w:pPr>
        <w:pStyle w:val="codeCompact"/>
        <w:rPr>
          <w:sz w:val="16"/>
          <w:szCs w:val="16"/>
        </w:rPr>
      </w:pPr>
      <w:r w:rsidRPr="00744CA0">
        <w:rPr>
          <w:sz w:val="16"/>
          <w:szCs w:val="16"/>
        </w:rPr>
        <w:t xml:space="preserve"> *      (ne permet pas la suppression)</w:t>
      </w:r>
    </w:p>
    <w:p w14:paraId="3C21D3ED" w14:textId="77777777" w:rsidR="007E66E1" w:rsidRPr="00C54B78" w:rsidRDefault="007E66E1" w:rsidP="00744CA0">
      <w:pPr>
        <w:pStyle w:val="codeCompact"/>
        <w:rPr>
          <w:sz w:val="16"/>
          <w:szCs w:val="16"/>
          <w:lang w:val="en-CA"/>
        </w:rPr>
      </w:pPr>
      <w:r w:rsidRPr="00744CA0">
        <w:rPr>
          <w:sz w:val="16"/>
          <w:szCs w:val="16"/>
        </w:rPr>
        <w:t xml:space="preserve"> </w:t>
      </w:r>
      <w:r w:rsidRPr="00C54B78">
        <w:rPr>
          <w:sz w:val="16"/>
          <w:szCs w:val="16"/>
          <w:lang w:val="en-CA"/>
        </w:rPr>
        <w:t>*/</w:t>
      </w:r>
    </w:p>
    <w:p w14:paraId="1B5D5E86" w14:textId="4280372A" w:rsidR="007E66E1" w:rsidRPr="00C54B78" w:rsidRDefault="007E66E1" w:rsidP="00744CA0">
      <w:pPr>
        <w:pStyle w:val="codeCompact"/>
        <w:rPr>
          <w:sz w:val="16"/>
          <w:szCs w:val="16"/>
          <w:lang w:val="en-CA"/>
        </w:rPr>
      </w:pPr>
      <w:r w:rsidRPr="00C54B78">
        <w:rPr>
          <w:sz w:val="16"/>
          <w:szCs w:val="16"/>
          <w:lang w:val="en-CA"/>
        </w:rPr>
        <w:t>import java.io.*;</w:t>
      </w:r>
    </w:p>
    <w:p w14:paraId="68000CF3" w14:textId="77777777" w:rsidR="007E66E1" w:rsidRPr="00744CA0" w:rsidRDefault="007E66E1" w:rsidP="00744CA0">
      <w:pPr>
        <w:pStyle w:val="codeCompact"/>
        <w:rPr>
          <w:sz w:val="16"/>
          <w:szCs w:val="16"/>
          <w:lang w:val="en-CA"/>
        </w:rPr>
      </w:pPr>
      <w:r w:rsidRPr="00744CA0">
        <w:rPr>
          <w:sz w:val="16"/>
          <w:szCs w:val="16"/>
          <w:lang w:val="en-CA"/>
        </w:rPr>
        <w:t>import javax.swing.JOptionPane;</w:t>
      </w:r>
    </w:p>
    <w:p w14:paraId="64FDB10C" w14:textId="77777777" w:rsidR="007E66E1" w:rsidRPr="00744CA0" w:rsidRDefault="007E66E1" w:rsidP="00744CA0">
      <w:pPr>
        <w:pStyle w:val="codeCompact"/>
        <w:rPr>
          <w:sz w:val="16"/>
          <w:szCs w:val="16"/>
          <w:lang w:val="en-CA"/>
        </w:rPr>
      </w:pPr>
    </w:p>
    <w:p w14:paraId="737E1357" w14:textId="77777777" w:rsidR="007E66E1" w:rsidRPr="00744CA0" w:rsidRDefault="007E66E1" w:rsidP="00744CA0">
      <w:pPr>
        <w:pStyle w:val="codeCompact"/>
        <w:rPr>
          <w:sz w:val="16"/>
          <w:szCs w:val="16"/>
          <w:lang w:val="en-CA"/>
        </w:rPr>
      </w:pPr>
      <w:r w:rsidRPr="00744CA0">
        <w:rPr>
          <w:sz w:val="16"/>
          <w:szCs w:val="16"/>
          <w:lang w:val="en-CA"/>
        </w:rPr>
        <w:t>public class AccesDirect{</w:t>
      </w:r>
    </w:p>
    <w:p w14:paraId="46B8E5B8" w14:textId="77777777" w:rsidR="007E66E1" w:rsidRPr="00744CA0" w:rsidRDefault="007E66E1" w:rsidP="00744CA0">
      <w:pPr>
        <w:pStyle w:val="codeCompact"/>
        <w:rPr>
          <w:sz w:val="16"/>
          <w:szCs w:val="16"/>
          <w:lang w:val="en-CA"/>
        </w:rPr>
      </w:pPr>
      <w:r w:rsidRPr="00744CA0">
        <w:rPr>
          <w:sz w:val="16"/>
          <w:szCs w:val="16"/>
          <w:lang w:val="en-CA"/>
        </w:rPr>
        <w:t xml:space="preserve">    </w:t>
      </w:r>
    </w:p>
    <w:p w14:paraId="3E519A16" w14:textId="77777777" w:rsidR="007E66E1" w:rsidRPr="00744CA0" w:rsidRDefault="007E66E1" w:rsidP="00744CA0">
      <w:pPr>
        <w:pStyle w:val="codeCompact"/>
        <w:rPr>
          <w:sz w:val="16"/>
          <w:szCs w:val="16"/>
          <w:lang w:val="en-CA"/>
        </w:rPr>
      </w:pPr>
      <w:r w:rsidRPr="00744CA0">
        <w:rPr>
          <w:sz w:val="16"/>
          <w:szCs w:val="16"/>
          <w:lang w:val="en-CA"/>
        </w:rPr>
        <w:t xml:space="preserve">    public static void main (String args[]) throws Exception{</w:t>
      </w:r>
    </w:p>
    <w:p w14:paraId="5B911A74"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//Ouverture du fichier ou creation si n'existe pas</w:t>
      </w:r>
    </w:p>
    <w:p w14:paraId="68B0B386" w14:textId="77777777" w:rsidR="007E66E1" w:rsidRPr="00744CA0" w:rsidRDefault="007E66E1" w:rsidP="00744CA0">
      <w:pPr>
        <w:pStyle w:val="codeCompact"/>
        <w:rPr>
          <w:sz w:val="16"/>
          <w:szCs w:val="16"/>
        </w:rPr>
      </w:pPr>
      <w:r w:rsidRPr="00744CA0">
        <w:rPr>
          <w:sz w:val="16"/>
          <w:szCs w:val="16"/>
        </w:rPr>
        <w:t xml:space="preserve">        int nombreAlloue;</w:t>
      </w:r>
    </w:p>
    <w:p w14:paraId="5DE3FE49" w14:textId="77777777" w:rsidR="007E66E1" w:rsidRPr="00744CA0" w:rsidRDefault="007E66E1" w:rsidP="00744CA0">
      <w:pPr>
        <w:pStyle w:val="codeCompact"/>
        <w:rPr>
          <w:sz w:val="16"/>
          <w:szCs w:val="16"/>
        </w:rPr>
      </w:pPr>
      <w:r w:rsidRPr="00744CA0">
        <w:rPr>
          <w:sz w:val="16"/>
          <w:szCs w:val="16"/>
        </w:rPr>
        <w:t xml:space="preserve">        RandomAccessFile fichierDirectPlants;</w:t>
      </w:r>
    </w:p>
    <w:p w14:paraId="59CDCE4E" w14:textId="77777777" w:rsidR="000D0633" w:rsidRDefault="007E66E1" w:rsidP="00744CA0">
      <w:pPr>
        <w:pStyle w:val="codeCompact"/>
        <w:rPr>
          <w:sz w:val="16"/>
          <w:szCs w:val="16"/>
        </w:rPr>
      </w:pPr>
      <w:r w:rsidRPr="00744CA0">
        <w:rPr>
          <w:sz w:val="16"/>
          <w:szCs w:val="16"/>
        </w:rPr>
        <w:t xml:space="preserve">        File leFichier =</w:t>
      </w:r>
    </w:p>
    <w:p w14:paraId="0E9F11DC" w14:textId="5E7C0445" w:rsidR="007E66E1" w:rsidRPr="00744CA0" w:rsidRDefault="000D0633" w:rsidP="00744CA0">
      <w:pPr>
        <w:pStyle w:val="codeCompact"/>
        <w:rPr>
          <w:sz w:val="16"/>
          <w:szCs w:val="16"/>
        </w:rPr>
      </w:pPr>
      <w:r>
        <w:rPr>
          <w:sz w:val="16"/>
          <w:szCs w:val="16"/>
        </w:rPr>
        <w:t xml:space="preserve">          </w:t>
      </w:r>
      <w:r w:rsidR="007E66E1" w:rsidRPr="00744CA0">
        <w:rPr>
          <w:sz w:val="16"/>
          <w:szCs w:val="16"/>
        </w:rPr>
        <w:t xml:space="preserve"> new File("</w:t>
      </w:r>
      <w:r w:rsidRPr="00C15C41">
        <w:rPr>
          <w:sz w:val="16"/>
          <w:szCs w:val="16"/>
        </w:rPr>
        <w:t>C:/Users/Robert/Documents/NetBeansProjects/JavaLivre/build/classes/</w:t>
      </w:r>
      <w:r w:rsidR="007E66E1" w:rsidRPr="00744CA0">
        <w:rPr>
          <w:sz w:val="16"/>
          <w:szCs w:val="16"/>
        </w:rPr>
        <w:t>DirectPlants.dat");</w:t>
      </w:r>
    </w:p>
    <w:p w14:paraId="077CE883" w14:textId="77777777" w:rsidR="007E66E1" w:rsidRPr="00744CA0" w:rsidRDefault="007E66E1" w:rsidP="00744CA0">
      <w:pPr>
        <w:pStyle w:val="codeCompact"/>
        <w:rPr>
          <w:sz w:val="16"/>
          <w:szCs w:val="16"/>
        </w:rPr>
      </w:pPr>
      <w:r w:rsidRPr="00744CA0">
        <w:rPr>
          <w:sz w:val="16"/>
          <w:szCs w:val="16"/>
        </w:rPr>
        <w:t xml:space="preserve">        if (leFichier.exists()){// Fichier existe ?</w:t>
      </w:r>
    </w:p>
    <w:p w14:paraId="5DF096EC" w14:textId="77777777" w:rsidR="007E66E1" w:rsidRPr="00744CA0" w:rsidRDefault="007E66E1" w:rsidP="00744CA0">
      <w:pPr>
        <w:pStyle w:val="codeCompact"/>
        <w:rPr>
          <w:sz w:val="16"/>
          <w:szCs w:val="16"/>
        </w:rPr>
      </w:pPr>
      <w:r w:rsidRPr="00744CA0">
        <w:rPr>
          <w:sz w:val="16"/>
          <w:szCs w:val="16"/>
        </w:rPr>
        <w:t xml:space="preserve">            fichierDirectPlants = new RandomAccessFile (leFichier,"rw");</w:t>
      </w:r>
    </w:p>
    <w:p w14:paraId="71DAB173" w14:textId="77777777" w:rsidR="007E66E1" w:rsidRPr="00744CA0" w:rsidRDefault="007E66E1" w:rsidP="00744CA0">
      <w:pPr>
        <w:pStyle w:val="codeCompact"/>
        <w:rPr>
          <w:sz w:val="16"/>
          <w:szCs w:val="16"/>
        </w:rPr>
      </w:pPr>
      <w:r w:rsidRPr="00744CA0">
        <w:rPr>
          <w:sz w:val="16"/>
          <w:szCs w:val="16"/>
        </w:rPr>
        <w:t xml:space="preserve">            // Cherche le nombre d'enregistrements actuellement alloués</w:t>
      </w:r>
    </w:p>
    <w:p w14:paraId="6DD6812F" w14:textId="77777777" w:rsidR="007E66E1" w:rsidRPr="00744CA0" w:rsidRDefault="007E66E1" w:rsidP="00744CA0">
      <w:pPr>
        <w:pStyle w:val="codeCompact"/>
        <w:rPr>
          <w:sz w:val="16"/>
          <w:szCs w:val="16"/>
        </w:rPr>
      </w:pPr>
      <w:r w:rsidRPr="00744CA0">
        <w:rPr>
          <w:sz w:val="16"/>
          <w:szCs w:val="16"/>
        </w:rPr>
        <w:t xml:space="preserve">            nombreAlloue = fichierDirectPlants.readInt();</w:t>
      </w:r>
    </w:p>
    <w:p w14:paraId="5926E461" w14:textId="77777777" w:rsidR="007E66E1" w:rsidRPr="00744CA0" w:rsidRDefault="007E66E1" w:rsidP="00744CA0">
      <w:pPr>
        <w:pStyle w:val="codeCompact"/>
        <w:rPr>
          <w:sz w:val="16"/>
          <w:szCs w:val="16"/>
        </w:rPr>
      </w:pPr>
      <w:r w:rsidRPr="00744CA0">
        <w:rPr>
          <w:sz w:val="16"/>
          <w:szCs w:val="16"/>
        </w:rPr>
        <w:t xml:space="preserve">        }else{</w:t>
      </w:r>
    </w:p>
    <w:p w14:paraId="44144444" w14:textId="77777777" w:rsidR="007E66E1" w:rsidRPr="00744CA0" w:rsidRDefault="007E66E1" w:rsidP="00744CA0">
      <w:pPr>
        <w:pStyle w:val="codeCompact"/>
        <w:rPr>
          <w:sz w:val="16"/>
          <w:szCs w:val="16"/>
        </w:rPr>
      </w:pPr>
      <w:r w:rsidRPr="00744CA0">
        <w:rPr>
          <w:sz w:val="16"/>
          <w:szCs w:val="16"/>
        </w:rPr>
        <w:t xml:space="preserve">            fichierDirectPlants = new RandomAccessFile (leFichier,"rw");</w:t>
      </w:r>
    </w:p>
    <w:p w14:paraId="588BB52D" w14:textId="77777777" w:rsidR="007E66E1" w:rsidRPr="00744CA0" w:rsidRDefault="007E66E1" w:rsidP="00744CA0">
      <w:pPr>
        <w:pStyle w:val="codeCompact"/>
        <w:rPr>
          <w:sz w:val="16"/>
          <w:szCs w:val="16"/>
        </w:rPr>
      </w:pPr>
      <w:r w:rsidRPr="00744CA0">
        <w:rPr>
          <w:sz w:val="16"/>
          <w:szCs w:val="16"/>
        </w:rPr>
        <w:t xml:space="preserve">            // Initialiser nombreAlloue</w:t>
      </w:r>
    </w:p>
    <w:p w14:paraId="02B25C56" w14:textId="77777777" w:rsidR="007E66E1" w:rsidRPr="00744CA0" w:rsidRDefault="007E66E1" w:rsidP="00744CA0">
      <w:pPr>
        <w:pStyle w:val="codeCompact"/>
        <w:rPr>
          <w:sz w:val="16"/>
          <w:szCs w:val="16"/>
        </w:rPr>
      </w:pPr>
      <w:r w:rsidRPr="00744CA0">
        <w:rPr>
          <w:sz w:val="16"/>
          <w:szCs w:val="16"/>
        </w:rPr>
        <w:t xml:space="preserve">            nombreAlloue = 0;</w:t>
      </w:r>
    </w:p>
    <w:p w14:paraId="0F8D12AE" w14:textId="77777777" w:rsidR="007E66E1" w:rsidRPr="00744CA0" w:rsidRDefault="007E66E1" w:rsidP="00744CA0">
      <w:pPr>
        <w:pStyle w:val="codeCompact"/>
        <w:rPr>
          <w:sz w:val="16"/>
          <w:szCs w:val="16"/>
        </w:rPr>
      </w:pPr>
      <w:r w:rsidRPr="00744CA0">
        <w:rPr>
          <w:sz w:val="16"/>
          <w:szCs w:val="16"/>
        </w:rPr>
        <w:t xml:space="preserve">            fichierDirectPlants.writeInt(nombreAlloue);</w:t>
      </w:r>
    </w:p>
    <w:p w14:paraId="321262F9" w14:textId="77777777" w:rsidR="007E66E1" w:rsidRPr="00744CA0" w:rsidRDefault="007E66E1" w:rsidP="00744CA0">
      <w:pPr>
        <w:pStyle w:val="codeCompact"/>
        <w:rPr>
          <w:sz w:val="16"/>
          <w:szCs w:val="16"/>
        </w:rPr>
      </w:pPr>
      <w:r w:rsidRPr="00744CA0">
        <w:rPr>
          <w:sz w:val="16"/>
          <w:szCs w:val="16"/>
        </w:rPr>
        <w:t xml:space="preserve">        }</w:t>
      </w:r>
    </w:p>
    <w:p w14:paraId="066BB910" w14:textId="77777777" w:rsidR="007E66E1" w:rsidRPr="00744CA0" w:rsidRDefault="007E66E1" w:rsidP="00744CA0">
      <w:pPr>
        <w:pStyle w:val="codeCompact"/>
        <w:rPr>
          <w:sz w:val="16"/>
          <w:szCs w:val="16"/>
        </w:rPr>
      </w:pPr>
    </w:p>
    <w:p w14:paraId="6DA73CAD" w14:textId="77777777" w:rsidR="007E66E1" w:rsidRPr="00FF5E45" w:rsidRDefault="007E66E1" w:rsidP="00744CA0">
      <w:pPr>
        <w:pStyle w:val="codeCompact"/>
        <w:rPr>
          <w:sz w:val="16"/>
          <w:szCs w:val="16"/>
          <w:lang w:val="fr-CA"/>
        </w:rPr>
      </w:pPr>
      <w:r w:rsidRPr="00744CA0">
        <w:rPr>
          <w:sz w:val="16"/>
          <w:szCs w:val="16"/>
        </w:rPr>
        <w:t xml:space="preserve">        </w:t>
      </w:r>
      <w:r w:rsidRPr="00FF5E45">
        <w:rPr>
          <w:sz w:val="16"/>
          <w:szCs w:val="16"/>
          <w:lang w:val="fr-CA"/>
        </w:rPr>
        <w:t>String chaineNER;</w:t>
      </w:r>
    </w:p>
    <w:p w14:paraId="43CFBCF2" w14:textId="77777777" w:rsidR="007E66E1" w:rsidRPr="00744CA0" w:rsidRDefault="007E66E1" w:rsidP="00744CA0">
      <w:pPr>
        <w:pStyle w:val="codeCompact"/>
        <w:rPr>
          <w:sz w:val="16"/>
          <w:szCs w:val="16"/>
          <w:lang w:val="en-CA"/>
        </w:rPr>
      </w:pPr>
      <w:r w:rsidRPr="00FF5E45">
        <w:rPr>
          <w:sz w:val="16"/>
          <w:szCs w:val="16"/>
          <w:lang w:val="fr-CA"/>
        </w:rPr>
        <w:t xml:space="preserve">        </w:t>
      </w:r>
      <w:r w:rsidRPr="00744CA0">
        <w:rPr>
          <w:sz w:val="16"/>
          <w:szCs w:val="16"/>
          <w:lang w:val="en-CA"/>
        </w:rPr>
        <w:t>int numeroER;</w:t>
      </w:r>
    </w:p>
    <w:p w14:paraId="139072BF" w14:textId="77777777" w:rsidR="007E66E1" w:rsidRPr="00744CA0" w:rsidRDefault="007E66E1" w:rsidP="00744CA0">
      <w:pPr>
        <w:pStyle w:val="codeCompact"/>
        <w:rPr>
          <w:sz w:val="16"/>
          <w:szCs w:val="16"/>
          <w:lang w:val="en-CA"/>
        </w:rPr>
      </w:pPr>
      <w:r w:rsidRPr="00744CA0">
        <w:rPr>
          <w:sz w:val="16"/>
          <w:szCs w:val="16"/>
          <w:lang w:val="en-CA"/>
        </w:rPr>
        <w:t xml:space="preserve">        Plant unPlant = new Plant(0,"",0.0);</w:t>
      </w:r>
    </w:p>
    <w:p w14:paraId="278ED345" w14:textId="77777777" w:rsidR="007E66E1" w:rsidRPr="00744CA0" w:rsidRDefault="007E66E1" w:rsidP="00744CA0">
      <w:pPr>
        <w:pStyle w:val="codeCompact"/>
        <w:rPr>
          <w:sz w:val="16"/>
          <w:szCs w:val="16"/>
          <w:lang w:val="en-CA"/>
        </w:rPr>
      </w:pPr>
    </w:p>
    <w:p w14:paraId="2D4BB54A"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while(true) {</w:t>
      </w:r>
    </w:p>
    <w:p w14:paraId="08F7CB4A" w14:textId="77777777" w:rsidR="005464A0" w:rsidRDefault="007E66E1" w:rsidP="00744CA0">
      <w:pPr>
        <w:pStyle w:val="codeCompact"/>
        <w:rPr>
          <w:sz w:val="16"/>
          <w:szCs w:val="16"/>
        </w:rPr>
      </w:pPr>
      <w:r w:rsidRPr="00744CA0">
        <w:rPr>
          <w:sz w:val="16"/>
          <w:szCs w:val="16"/>
        </w:rPr>
        <w:t xml:space="preserve">            String chaineChoix = </w:t>
      </w:r>
    </w:p>
    <w:p w14:paraId="4C76ACB4" w14:textId="1EBED180" w:rsidR="007E66E1" w:rsidRPr="00744CA0" w:rsidRDefault="005464A0" w:rsidP="00744CA0">
      <w:pPr>
        <w:pStyle w:val="codeCompact"/>
        <w:rPr>
          <w:sz w:val="16"/>
          <w:szCs w:val="16"/>
        </w:rPr>
      </w:pPr>
      <w:r>
        <w:rPr>
          <w:sz w:val="16"/>
          <w:szCs w:val="16"/>
        </w:rPr>
        <w:t xml:space="preserve">                  </w:t>
      </w:r>
      <w:r w:rsidR="007E66E1" w:rsidRPr="00744CA0">
        <w:rPr>
          <w:sz w:val="16"/>
          <w:szCs w:val="16"/>
        </w:rPr>
        <w:t>JOptionPane.showInputDialog("Menu: 1(lire); 2(modifier prix); 3(ajouter) ; 0 (terminer)");</w:t>
      </w:r>
    </w:p>
    <w:p w14:paraId="7FCC408A" w14:textId="77777777" w:rsidR="007E66E1" w:rsidRPr="00744CA0" w:rsidRDefault="007E66E1" w:rsidP="00744CA0">
      <w:pPr>
        <w:pStyle w:val="codeCompact"/>
        <w:rPr>
          <w:sz w:val="16"/>
          <w:szCs w:val="16"/>
        </w:rPr>
      </w:pPr>
      <w:r w:rsidRPr="00744CA0">
        <w:rPr>
          <w:sz w:val="16"/>
          <w:szCs w:val="16"/>
        </w:rPr>
        <w:t xml:space="preserve">            int choix = Integer.parseInt(chaineChoix);</w:t>
      </w:r>
    </w:p>
    <w:p w14:paraId="59D4F574" w14:textId="77777777" w:rsidR="007E66E1" w:rsidRPr="00744CA0" w:rsidRDefault="007E66E1" w:rsidP="00744CA0">
      <w:pPr>
        <w:pStyle w:val="codeCompact"/>
        <w:rPr>
          <w:sz w:val="16"/>
          <w:szCs w:val="16"/>
        </w:rPr>
      </w:pPr>
    </w:p>
    <w:p w14:paraId="59D93EC7" w14:textId="77777777" w:rsidR="007E66E1" w:rsidRPr="00744CA0" w:rsidRDefault="007E66E1" w:rsidP="00744CA0">
      <w:pPr>
        <w:pStyle w:val="codeCompact"/>
        <w:rPr>
          <w:sz w:val="16"/>
          <w:szCs w:val="16"/>
        </w:rPr>
      </w:pPr>
      <w:r w:rsidRPr="00744CA0">
        <w:rPr>
          <w:sz w:val="16"/>
          <w:szCs w:val="16"/>
        </w:rPr>
        <w:t xml:space="preserve">            switch(choix){</w:t>
      </w:r>
    </w:p>
    <w:p w14:paraId="7E4A37C0" w14:textId="77777777" w:rsidR="007E66E1" w:rsidRPr="00744CA0" w:rsidRDefault="007E66E1" w:rsidP="00744CA0">
      <w:pPr>
        <w:pStyle w:val="codeCompact"/>
        <w:rPr>
          <w:sz w:val="16"/>
          <w:szCs w:val="16"/>
        </w:rPr>
      </w:pPr>
      <w:r w:rsidRPr="00744CA0">
        <w:rPr>
          <w:sz w:val="16"/>
          <w:szCs w:val="16"/>
        </w:rPr>
        <w:t xml:space="preserve">                case 1: // Lire et afficher l'enregistrement</w:t>
      </w:r>
    </w:p>
    <w:p w14:paraId="0049AA54" w14:textId="77777777" w:rsidR="007E66E1" w:rsidRPr="00744CA0" w:rsidRDefault="007E66E1" w:rsidP="00744CA0">
      <w:pPr>
        <w:pStyle w:val="codeCompact"/>
        <w:rPr>
          <w:sz w:val="16"/>
          <w:szCs w:val="16"/>
        </w:rPr>
      </w:pPr>
      <w:r w:rsidRPr="00744CA0">
        <w:rPr>
          <w:sz w:val="16"/>
          <w:szCs w:val="16"/>
        </w:rPr>
        <w:t xml:space="preserve">                chaineNER = JOptionPane.showInputDialog("Entrez le numéro d'enregistrement relatif :");</w:t>
      </w:r>
    </w:p>
    <w:p w14:paraId="25180972"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numeroER = Integer.parseInt(chaineNER);</w:t>
      </w:r>
    </w:p>
    <w:p w14:paraId="262F2559" w14:textId="77777777" w:rsidR="007E66E1" w:rsidRPr="00744CA0" w:rsidRDefault="007E66E1" w:rsidP="00744CA0">
      <w:pPr>
        <w:pStyle w:val="codeCompact"/>
        <w:rPr>
          <w:sz w:val="16"/>
          <w:szCs w:val="16"/>
          <w:lang w:val="en-CA"/>
        </w:rPr>
      </w:pPr>
      <w:r w:rsidRPr="00744CA0">
        <w:rPr>
          <w:sz w:val="16"/>
          <w:szCs w:val="16"/>
          <w:lang w:val="en-CA"/>
        </w:rPr>
        <w:t xml:space="preserve">                if (numeroER &gt;= 0 &amp;&amp; numeroER &lt; nombreAlloue){</w:t>
      </w:r>
    </w:p>
    <w:p w14:paraId="79B87B67"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 Sélectionner un enregistrement par son NER</w:t>
      </w:r>
    </w:p>
    <w:p w14:paraId="356327D6"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fichierDirectPlants.seek(numeroER*Plant.tailleMaxEnregistrement()+4)</w:t>
      </w:r>
      <w:r w:rsidRPr="00744CA0">
        <w:rPr>
          <w:sz w:val="16"/>
          <w:szCs w:val="16"/>
        </w:rPr>
        <w:t>;</w:t>
      </w:r>
    </w:p>
    <w:p w14:paraId="37FC1BAD"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unPlant.lireEnregistrementTailleMax(fichierDirectPlants)</w:t>
      </w:r>
      <w:r w:rsidRPr="00744CA0">
        <w:rPr>
          <w:sz w:val="16"/>
          <w:szCs w:val="16"/>
        </w:rPr>
        <w:t>;</w:t>
      </w:r>
    </w:p>
    <w:p w14:paraId="5DBE9B01" w14:textId="77777777" w:rsidR="007E66E1" w:rsidRPr="00744CA0" w:rsidRDefault="007E66E1" w:rsidP="00744CA0">
      <w:pPr>
        <w:pStyle w:val="codeCompact"/>
        <w:rPr>
          <w:sz w:val="16"/>
          <w:szCs w:val="16"/>
        </w:rPr>
      </w:pPr>
    </w:p>
    <w:p w14:paraId="744D696D" w14:textId="77777777" w:rsidR="007E66E1" w:rsidRPr="00744CA0" w:rsidRDefault="007E66E1" w:rsidP="00744CA0">
      <w:pPr>
        <w:pStyle w:val="codeCompact"/>
        <w:rPr>
          <w:sz w:val="16"/>
          <w:szCs w:val="16"/>
        </w:rPr>
      </w:pPr>
      <w:r w:rsidRPr="00744CA0">
        <w:rPr>
          <w:sz w:val="16"/>
          <w:szCs w:val="16"/>
        </w:rPr>
        <w:t xml:space="preserve">                    JOptionPane.showMessageDialog(null,</w:t>
      </w:r>
    </w:p>
    <w:p w14:paraId="58D2624C"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"NER :" + numeroER +</w:t>
      </w:r>
    </w:p>
    <w:p w14:paraId="1A11E670" w14:textId="77777777" w:rsidR="007E66E1" w:rsidRPr="000C5B57" w:rsidRDefault="007E66E1" w:rsidP="00744CA0">
      <w:pPr>
        <w:pStyle w:val="codeCompact"/>
        <w:rPr>
          <w:sz w:val="16"/>
          <w:szCs w:val="16"/>
          <w:lang w:val="en-CA"/>
        </w:rPr>
      </w:pPr>
      <w:r w:rsidRPr="00744CA0">
        <w:rPr>
          <w:sz w:val="16"/>
          <w:szCs w:val="16"/>
          <w:lang w:val="en-CA"/>
        </w:rPr>
        <w:t xml:space="preserve">                    </w:t>
      </w:r>
      <w:r w:rsidRPr="000C5B57">
        <w:rPr>
          <w:sz w:val="16"/>
          <w:szCs w:val="16"/>
          <w:lang w:val="en-CA"/>
        </w:rPr>
        <w:t>"\nnoPlant :" + unPlant.getNoPlant() +</w:t>
      </w:r>
    </w:p>
    <w:p w14:paraId="3BC20E96" w14:textId="77777777" w:rsidR="007E66E1" w:rsidRPr="00744CA0" w:rsidRDefault="007E66E1" w:rsidP="00744CA0">
      <w:pPr>
        <w:pStyle w:val="codeCompact"/>
        <w:rPr>
          <w:sz w:val="16"/>
          <w:szCs w:val="16"/>
        </w:rPr>
      </w:pPr>
      <w:r w:rsidRPr="000C5B57">
        <w:rPr>
          <w:sz w:val="16"/>
          <w:szCs w:val="16"/>
          <w:lang w:val="en-CA"/>
        </w:rPr>
        <w:t xml:space="preserve">                    </w:t>
      </w:r>
      <w:r w:rsidRPr="00744CA0">
        <w:rPr>
          <w:sz w:val="16"/>
          <w:szCs w:val="16"/>
        </w:rPr>
        <w:t>"\ndescription :" + unPlant.getDescription() +</w:t>
      </w:r>
    </w:p>
    <w:p w14:paraId="1EB6574D" w14:textId="77777777" w:rsidR="007E66E1" w:rsidRPr="00744CA0" w:rsidRDefault="007E66E1" w:rsidP="00744CA0">
      <w:pPr>
        <w:pStyle w:val="codeCompact"/>
        <w:rPr>
          <w:sz w:val="16"/>
          <w:szCs w:val="16"/>
        </w:rPr>
      </w:pPr>
      <w:r w:rsidRPr="00744CA0">
        <w:rPr>
          <w:sz w:val="16"/>
          <w:szCs w:val="16"/>
        </w:rPr>
        <w:t xml:space="preserve">                    "\nprixUnitaire :" + unPlant.getPrixUnitaire());</w:t>
      </w:r>
    </w:p>
    <w:p w14:paraId="543FF166" w14:textId="77777777" w:rsidR="007E66E1" w:rsidRPr="00744CA0" w:rsidRDefault="007E66E1" w:rsidP="00744CA0">
      <w:pPr>
        <w:pStyle w:val="codeCompact"/>
        <w:rPr>
          <w:sz w:val="16"/>
          <w:szCs w:val="16"/>
        </w:rPr>
      </w:pPr>
    </w:p>
    <w:p w14:paraId="341CBA62" w14:textId="77777777" w:rsidR="007E66E1" w:rsidRPr="00744CA0" w:rsidRDefault="007E66E1" w:rsidP="00744CA0">
      <w:pPr>
        <w:pStyle w:val="codeCompact"/>
        <w:rPr>
          <w:sz w:val="16"/>
          <w:szCs w:val="16"/>
          <w:lang w:val="en-CA"/>
        </w:rPr>
      </w:pPr>
      <w:r w:rsidRPr="00744CA0">
        <w:rPr>
          <w:sz w:val="16"/>
          <w:szCs w:val="16"/>
        </w:rPr>
        <w:lastRenderedPageBreak/>
        <w:t xml:space="preserve">                </w:t>
      </w:r>
      <w:r w:rsidRPr="00744CA0">
        <w:rPr>
          <w:sz w:val="16"/>
          <w:szCs w:val="16"/>
          <w:lang w:val="en-CA"/>
        </w:rPr>
        <w:t>} else</w:t>
      </w:r>
    </w:p>
    <w:p w14:paraId="4D2723C2" w14:textId="77777777" w:rsidR="007E66E1" w:rsidRPr="00744CA0" w:rsidRDefault="007E66E1" w:rsidP="00744CA0">
      <w:pPr>
        <w:pStyle w:val="codeCompact"/>
        <w:rPr>
          <w:sz w:val="16"/>
          <w:szCs w:val="16"/>
          <w:lang w:val="en-CA"/>
        </w:rPr>
      </w:pPr>
      <w:r w:rsidRPr="00744CA0">
        <w:rPr>
          <w:sz w:val="16"/>
          <w:szCs w:val="16"/>
          <w:lang w:val="en-CA"/>
        </w:rPr>
        <w:t xml:space="preserve">                {</w:t>
      </w:r>
    </w:p>
    <w:p w14:paraId="7193A15D" w14:textId="77777777" w:rsidR="007E66E1" w:rsidRPr="00744CA0" w:rsidRDefault="007E66E1" w:rsidP="00744CA0">
      <w:pPr>
        <w:pStyle w:val="codeCompact"/>
        <w:rPr>
          <w:sz w:val="16"/>
          <w:szCs w:val="16"/>
          <w:lang w:val="en-CA"/>
        </w:rPr>
      </w:pPr>
      <w:r w:rsidRPr="00744CA0">
        <w:rPr>
          <w:sz w:val="16"/>
          <w:szCs w:val="16"/>
          <w:lang w:val="en-CA"/>
        </w:rPr>
        <w:t xml:space="preserve">                    JOptionPane.showMessageDialog(null,"Numéro incorrect :" + numeroER);</w:t>
      </w:r>
    </w:p>
    <w:p w14:paraId="47A26F76"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w:t>
      </w:r>
    </w:p>
    <w:p w14:paraId="3D9AD351" w14:textId="77777777" w:rsidR="007E66E1" w:rsidRPr="00744CA0" w:rsidRDefault="007E66E1" w:rsidP="00744CA0">
      <w:pPr>
        <w:pStyle w:val="codeCompact"/>
        <w:rPr>
          <w:sz w:val="16"/>
          <w:szCs w:val="16"/>
        </w:rPr>
      </w:pPr>
      <w:r w:rsidRPr="00744CA0">
        <w:rPr>
          <w:sz w:val="16"/>
          <w:szCs w:val="16"/>
        </w:rPr>
        <w:t xml:space="preserve">                break;</w:t>
      </w:r>
    </w:p>
    <w:p w14:paraId="77A98EE8" w14:textId="77777777" w:rsidR="007E66E1" w:rsidRPr="00744CA0" w:rsidRDefault="007E66E1" w:rsidP="00744CA0">
      <w:pPr>
        <w:pStyle w:val="codeCompact"/>
        <w:rPr>
          <w:sz w:val="16"/>
          <w:szCs w:val="16"/>
        </w:rPr>
      </w:pPr>
    </w:p>
    <w:p w14:paraId="3EDC5B3C" w14:textId="77777777" w:rsidR="007E66E1" w:rsidRPr="00744CA0" w:rsidRDefault="007E66E1" w:rsidP="00744CA0">
      <w:pPr>
        <w:pStyle w:val="codeCompact"/>
        <w:rPr>
          <w:sz w:val="16"/>
          <w:szCs w:val="16"/>
        </w:rPr>
      </w:pPr>
      <w:r w:rsidRPr="00744CA0">
        <w:rPr>
          <w:sz w:val="16"/>
          <w:szCs w:val="16"/>
        </w:rPr>
        <w:t xml:space="preserve">                case 2: // Modifier un enregistrement</w:t>
      </w:r>
    </w:p>
    <w:p w14:paraId="26A4D781" w14:textId="77777777" w:rsidR="007E66E1" w:rsidRPr="00744CA0" w:rsidRDefault="007E66E1" w:rsidP="00744CA0">
      <w:pPr>
        <w:pStyle w:val="codeCompact"/>
        <w:rPr>
          <w:sz w:val="16"/>
          <w:szCs w:val="16"/>
        </w:rPr>
      </w:pPr>
      <w:r w:rsidRPr="00744CA0">
        <w:rPr>
          <w:sz w:val="16"/>
          <w:szCs w:val="16"/>
        </w:rPr>
        <w:t xml:space="preserve">                chaineNER = JOptionPane.showInputDialog("Entrez le numéro d'enregistrement relatif :");</w:t>
      </w:r>
    </w:p>
    <w:p w14:paraId="1CEC2703"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numeroER = Integer.parseInt(chaineNER);</w:t>
      </w:r>
    </w:p>
    <w:p w14:paraId="2AA16BF1" w14:textId="77777777" w:rsidR="007E66E1" w:rsidRPr="00744CA0" w:rsidRDefault="007E66E1" w:rsidP="00744CA0">
      <w:pPr>
        <w:pStyle w:val="codeCompact"/>
        <w:rPr>
          <w:sz w:val="16"/>
          <w:szCs w:val="16"/>
          <w:lang w:val="en-CA"/>
        </w:rPr>
      </w:pPr>
      <w:r w:rsidRPr="00744CA0">
        <w:rPr>
          <w:sz w:val="16"/>
          <w:szCs w:val="16"/>
          <w:lang w:val="en-CA"/>
        </w:rPr>
        <w:t xml:space="preserve">                if (numeroER &gt;= 0 &amp;&amp; numeroER &lt; nombreAlloue){</w:t>
      </w:r>
    </w:p>
    <w:p w14:paraId="0DB6CBD4"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 D'abord sélectionner l'enregistrement par son NER</w:t>
      </w:r>
    </w:p>
    <w:p w14:paraId="38B63E3C" w14:textId="77777777" w:rsidR="007E66E1" w:rsidRPr="00744CA0" w:rsidRDefault="007E66E1" w:rsidP="00744CA0">
      <w:pPr>
        <w:pStyle w:val="codeCompact"/>
        <w:rPr>
          <w:sz w:val="16"/>
          <w:szCs w:val="16"/>
        </w:rPr>
      </w:pPr>
      <w:r w:rsidRPr="00744CA0">
        <w:rPr>
          <w:sz w:val="16"/>
          <w:szCs w:val="16"/>
        </w:rPr>
        <w:t xml:space="preserve">                    fichierDirectPlants.seek(numeroER*Plant.tailleMaxEnregistrement()+4);</w:t>
      </w:r>
    </w:p>
    <w:p w14:paraId="427E62CE" w14:textId="77777777" w:rsidR="007E66E1" w:rsidRPr="00744CA0" w:rsidRDefault="007E66E1" w:rsidP="00744CA0">
      <w:pPr>
        <w:pStyle w:val="codeCompact"/>
        <w:rPr>
          <w:sz w:val="16"/>
          <w:szCs w:val="16"/>
        </w:rPr>
      </w:pPr>
      <w:r w:rsidRPr="00744CA0">
        <w:rPr>
          <w:sz w:val="16"/>
          <w:szCs w:val="16"/>
        </w:rPr>
        <w:t xml:space="preserve">                    unPlant.lireEnregistrementTailleMax(fichierDirectPlants);</w:t>
      </w:r>
    </w:p>
    <w:p w14:paraId="05A15EF8" w14:textId="77777777" w:rsidR="007E66E1" w:rsidRPr="00744CA0" w:rsidRDefault="007E66E1" w:rsidP="00744CA0">
      <w:pPr>
        <w:pStyle w:val="codeCompact"/>
        <w:rPr>
          <w:sz w:val="16"/>
          <w:szCs w:val="16"/>
        </w:rPr>
      </w:pPr>
    </w:p>
    <w:p w14:paraId="1AC4F350" w14:textId="77777777" w:rsidR="007E66E1" w:rsidRPr="00744CA0" w:rsidRDefault="007E66E1" w:rsidP="00744CA0">
      <w:pPr>
        <w:pStyle w:val="codeCompact"/>
        <w:rPr>
          <w:sz w:val="16"/>
          <w:szCs w:val="16"/>
        </w:rPr>
      </w:pPr>
      <w:r w:rsidRPr="00744CA0">
        <w:rPr>
          <w:sz w:val="16"/>
          <w:szCs w:val="16"/>
        </w:rPr>
        <w:t xml:space="preserve">                    // Modifier son prix en mémoire centrale</w:t>
      </w:r>
    </w:p>
    <w:p w14:paraId="10B705C7" w14:textId="77777777" w:rsidR="007E66E1" w:rsidRPr="00744CA0" w:rsidRDefault="007E66E1" w:rsidP="00744CA0">
      <w:pPr>
        <w:pStyle w:val="codeCompact"/>
        <w:rPr>
          <w:sz w:val="16"/>
          <w:szCs w:val="16"/>
        </w:rPr>
      </w:pPr>
      <w:r w:rsidRPr="00744CA0">
        <w:rPr>
          <w:sz w:val="16"/>
          <w:szCs w:val="16"/>
        </w:rPr>
        <w:t xml:space="preserve">                    String chainePrix = JOptionPane.showInputDialog("Entrez le nouveau prix :");</w:t>
      </w:r>
    </w:p>
    <w:p w14:paraId="5865623B" w14:textId="77777777" w:rsidR="007E66E1" w:rsidRPr="00744CA0" w:rsidRDefault="007E66E1" w:rsidP="00744CA0">
      <w:pPr>
        <w:pStyle w:val="codeCompact"/>
        <w:rPr>
          <w:sz w:val="16"/>
          <w:szCs w:val="16"/>
        </w:rPr>
      </w:pPr>
      <w:r w:rsidRPr="00744CA0">
        <w:rPr>
          <w:sz w:val="16"/>
          <w:szCs w:val="16"/>
        </w:rPr>
        <w:t xml:space="preserve">                    unPlant.setPrixUnitaire(Double.parseDouble(chainePrix));</w:t>
      </w:r>
    </w:p>
    <w:p w14:paraId="44766174" w14:textId="77777777" w:rsidR="007E66E1" w:rsidRPr="00744CA0" w:rsidRDefault="007E66E1" w:rsidP="00744CA0">
      <w:pPr>
        <w:pStyle w:val="codeCompact"/>
        <w:rPr>
          <w:sz w:val="16"/>
          <w:szCs w:val="16"/>
        </w:rPr>
      </w:pPr>
    </w:p>
    <w:p w14:paraId="0C8567D3" w14:textId="77777777" w:rsidR="007E66E1" w:rsidRPr="00744CA0" w:rsidRDefault="007E66E1" w:rsidP="00744CA0">
      <w:pPr>
        <w:pStyle w:val="codeCompact"/>
        <w:rPr>
          <w:sz w:val="16"/>
          <w:szCs w:val="16"/>
        </w:rPr>
      </w:pPr>
      <w:r w:rsidRPr="00744CA0">
        <w:rPr>
          <w:sz w:val="16"/>
          <w:szCs w:val="16"/>
        </w:rPr>
        <w:t xml:space="preserve">                    // Ecrire l'enregistrement identifié par son NER</w:t>
      </w:r>
    </w:p>
    <w:p w14:paraId="74ECC478"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fichierDirectPlants.seek(numeroER*Plant.tailleMaxEnregistrement()+4)</w:t>
      </w:r>
      <w:r w:rsidRPr="00744CA0">
        <w:rPr>
          <w:sz w:val="16"/>
          <w:szCs w:val="16"/>
        </w:rPr>
        <w:t>;</w:t>
      </w:r>
    </w:p>
    <w:p w14:paraId="3A3A1FFD"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unPlant.ecrireEnregistrementTailleMax(fichierDirectPlants);</w:t>
      </w:r>
    </w:p>
    <w:p w14:paraId="62E9F211" w14:textId="77777777" w:rsidR="007E66E1" w:rsidRPr="00744CA0" w:rsidRDefault="007E66E1" w:rsidP="00744CA0">
      <w:pPr>
        <w:pStyle w:val="codeCompact"/>
        <w:rPr>
          <w:sz w:val="16"/>
          <w:szCs w:val="16"/>
        </w:rPr>
      </w:pPr>
    </w:p>
    <w:p w14:paraId="43F8691E" w14:textId="77777777" w:rsidR="007E66E1" w:rsidRPr="00744CA0" w:rsidRDefault="007E66E1" w:rsidP="00744CA0">
      <w:pPr>
        <w:pStyle w:val="codeCompact"/>
        <w:rPr>
          <w:sz w:val="16"/>
          <w:szCs w:val="16"/>
        </w:rPr>
      </w:pPr>
      <w:r w:rsidRPr="00744CA0">
        <w:rPr>
          <w:sz w:val="16"/>
          <w:szCs w:val="16"/>
        </w:rPr>
        <w:t xml:space="preserve">                    JOptionPane.showMessageDialog(null,</w:t>
      </w:r>
    </w:p>
    <w:p w14:paraId="2BE56FCD"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"NER :" + numeroER +</w:t>
      </w:r>
    </w:p>
    <w:p w14:paraId="1BFEE564" w14:textId="77777777" w:rsidR="007E66E1" w:rsidRPr="00744CA0" w:rsidRDefault="007E66E1" w:rsidP="00744CA0">
      <w:pPr>
        <w:pStyle w:val="codeCompact"/>
        <w:rPr>
          <w:sz w:val="16"/>
          <w:szCs w:val="16"/>
          <w:lang w:val="en-CA"/>
        </w:rPr>
      </w:pPr>
      <w:r w:rsidRPr="00744CA0">
        <w:rPr>
          <w:sz w:val="16"/>
          <w:szCs w:val="16"/>
          <w:lang w:val="en-CA"/>
        </w:rPr>
        <w:t xml:space="preserve">                    "\nnoPlant :" + unPlant.getNoPlant() +</w:t>
      </w:r>
    </w:p>
    <w:p w14:paraId="1CB2DF9C"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"\ndescription :" + unPlant.getDescription() +</w:t>
      </w:r>
    </w:p>
    <w:p w14:paraId="15391294" w14:textId="77777777" w:rsidR="007E66E1" w:rsidRPr="00744CA0" w:rsidRDefault="007E66E1" w:rsidP="00744CA0">
      <w:pPr>
        <w:pStyle w:val="codeCompact"/>
        <w:rPr>
          <w:sz w:val="16"/>
          <w:szCs w:val="16"/>
        </w:rPr>
      </w:pPr>
      <w:r w:rsidRPr="00744CA0">
        <w:rPr>
          <w:sz w:val="16"/>
          <w:szCs w:val="16"/>
        </w:rPr>
        <w:t xml:space="preserve">                    "\nprixUnitaire :" + unPlant.getPrixUnitaire());</w:t>
      </w:r>
    </w:p>
    <w:p w14:paraId="498A865D"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 else</w:t>
      </w:r>
    </w:p>
    <w:p w14:paraId="62518C61" w14:textId="77777777" w:rsidR="007E66E1" w:rsidRPr="00744CA0" w:rsidRDefault="007E66E1" w:rsidP="00744CA0">
      <w:pPr>
        <w:pStyle w:val="codeCompact"/>
        <w:rPr>
          <w:sz w:val="16"/>
          <w:szCs w:val="16"/>
          <w:lang w:val="en-CA"/>
        </w:rPr>
      </w:pPr>
      <w:r w:rsidRPr="00744CA0">
        <w:rPr>
          <w:sz w:val="16"/>
          <w:szCs w:val="16"/>
          <w:lang w:val="en-CA"/>
        </w:rPr>
        <w:t xml:space="preserve">                {</w:t>
      </w:r>
    </w:p>
    <w:p w14:paraId="6D8342F9" w14:textId="77777777" w:rsidR="007E66E1" w:rsidRPr="00744CA0" w:rsidRDefault="007E66E1" w:rsidP="00744CA0">
      <w:pPr>
        <w:pStyle w:val="codeCompact"/>
        <w:rPr>
          <w:sz w:val="16"/>
          <w:szCs w:val="16"/>
          <w:lang w:val="en-CA"/>
        </w:rPr>
      </w:pPr>
      <w:r w:rsidRPr="00744CA0">
        <w:rPr>
          <w:sz w:val="16"/>
          <w:szCs w:val="16"/>
          <w:lang w:val="en-CA"/>
        </w:rPr>
        <w:t xml:space="preserve">                    JOptionPane.showMessageDialog(null,"Numéro incorrect :" + numeroER);</w:t>
      </w:r>
    </w:p>
    <w:p w14:paraId="5FAD2D36" w14:textId="77777777" w:rsidR="007E66E1" w:rsidRPr="00744CA0" w:rsidRDefault="007E66E1" w:rsidP="00744CA0">
      <w:pPr>
        <w:pStyle w:val="codeCompact"/>
        <w:rPr>
          <w:sz w:val="16"/>
          <w:szCs w:val="16"/>
        </w:rPr>
      </w:pPr>
      <w:r w:rsidRPr="00744CA0">
        <w:rPr>
          <w:sz w:val="16"/>
          <w:szCs w:val="16"/>
          <w:lang w:val="en-CA"/>
        </w:rPr>
        <w:t xml:space="preserve">                </w:t>
      </w:r>
      <w:r w:rsidRPr="00744CA0">
        <w:rPr>
          <w:sz w:val="16"/>
          <w:szCs w:val="16"/>
        </w:rPr>
        <w:t>}</w:t>
      </w:r>
    </w:p>
    <w:p w14:paraId="11AC5A0B" w14:textId="77777777" w:rsidR="007E66E1" w:rsidRPr="00744CA0" w:rsidRDefault="007E66E1" w:rsidP="00744CA0">
      <w:pPr>
        <w:pStyle w:val="codeCompact"/>
        <w:rPr>
          <w:sz w:val="16"/>
          <w:szCs w:val="16"/>
        </w:rPr>
      </w:pPr>
      <w:r w:rsidRPr="00744CA0">
        <w:rPr>
          <w:sz w:val="16"/>
          <w:szCs w:val="16"/>
        </w:rPr>
        <w:t xml:space="preserve">                break;</w:t>
      </w:r>
    </w:p>
    <w:p w14:paraId="1C072147" w14:textId="77777777" w:rsidR="007E66E1" w:rsidRPr="00744CA0" w:rsidRDefault="007E66E1" w:rsidP="00744CA0">
      <w:pPr>
        <w:pStyle w:val="codeCompact"/>
        <w:rPr>
          <w:sz w:val="16"/>
          <w:szCs w:val="16"/>
        </w:rPr>
      </w:pPr>
    </w:p>
    <w:p w14:paraId="58946CFE" w14:textId="77777777" w:rsidR="007E66E1" w:rsidRPr="00744CA0" w:rsidRDefault="007E66E1" w:rsidP="00744CA0">
      <w:pPr>
        <w:pStyle w:val="codeCompact"/>
        <w:rPr>
          <w:sz w:val="16"/>
          <w:szCs w:val="16"/>
        </w:rPr>
      </w:pPr>
      <w:r w:rsidRPr="00744CA0">
        <w:rPr>
          <w:sz w:val="16"/>
          <w:szCs w:val="16"/>
        </w:rPr>
        <w:t xml:space="preserve">                case 3: // Créer un enregistrement</w:t>
      </w:r>
    </w:p>
    <w:p w14:paraId="5126420F" w14:textId="77777777" w:rsidR="007E66E1" w:rsidRPr="00744CA0" w:rsidRDefault="007E66E1" w:rsidP="00744CA0">
      <w:pPr>
        <w:pStyle w:val="codeCompact"/>
        <w:rPr>
          <w:sz w:val="16"/>
          <w:szCs w:val="16"/>
        </w:rPr>
      </w:pPr>
      <w:r w:rsidRPr="00744CA0">
        <w:rPr>
          <w:sz w:val="16"/>
          <w:szCs w:val="16"/>
        </w:rPr>
        <w:t xml:space="preserve">                String chaineNoPlant = JOptionPane.showInputDialog("Entrez le noPlant :");</w:t>
      </w:r>
    </w:p>
    <w:p w14:paraId="43C127F8" w14:textId="77777777" w:rsidR="007E66E1" w:rsidRPr="00744CA0" w:rsidRDefault="007E66E1" w:rsidP="00744CA0">
      <w:pPr>
        <w:pStyle w:val="codeCompact"/>
        <w:rPr>
          <w:sz w:val="16"/>
          <w:szCs w:val="16"/>
        </w:rPr>
      </w:pPr>
      <w:r w:rsidRPr="00744CA0">
        <w:rPr>
          <w:sz w:val="16"/>
          <w:szCs w:val="16"/>
        </w:rPr>
        <w:t xml:space="preserve">                unPlant.setNoPlant(Integer.parseInt(chaineNoPlant));</w:t>
      </w:r>
    </w:p>
    <w:p w14:paraId="64272BDC" w14:textId="77777777" w:rsidR="007E66E1" w:rsidRPr="00744CA0" w:rsidRDefault="007E66E1" w:rsidP="00744CA0">
      <w:pPr>
        <w:pStyle w:val="codeCompact"/>
        <w:rPr>
          <w:sz w:val="16"/>
          <w:szCs w:val="16"/>
        </w:rPr>
      </w:pPr>
      <w:r w:rsidRPr="00744CA0">
        <w:rPr>
          <w:sz w:val="16"/>
          <w:szCs w:val="16"/>
        </w:rPr>
        <w:t xml:space="preserve">                unPlant.setDescription(JOptionPane.showInputDialog("Entrez la description :"));</w:t>
      </w:r>
    </w:p>
    <w:p w14:paraId="4DCA7DCC" w14:textId="77777777" w:rsidR="007E66E1" w:rsidRPr="00744CA0" w:rsidRDefault="007E66E1" w:rsidP="00744CA0">
      <w:pPr>
        <w:pStyle w:val="codeCompact"/>
        <w:rPr>
          <w:sz w:val="16"/>
          <w:szCs w:val="16"/>
        </w:rPr>
      </w:pPr>
      <w:r w:rsidRPr="00744CA0">
        <w:rPr>
          <w:sz w:val="16"/>
          <w:szCs w:val="16"/>
        </w:rPr>
        <w:t xml:space="preserve">                String chainePrix = JOptionPane.showInputDialog("Entrez le prixUnitaire :");</w:t>
      </w:r>
    </w:p>
    <w:p w14:paraId="6C48E402" w14:textId="77777777" w:rsidR="007E66E1" w:rsidRPr="00744CA0" w:rsidRDefault="007E66E1" w:rsidP="00744CA0">
      <w:pPr>
        <w:pStyle w:val="codeCompact"/>
        <w:rPr>
          <w:sz w:val="16"/>
          <w:szCs w:val="16"/>
        </w:rPr>
      </w:pPr>
      <w:r w:rsidRPr="00744CA0">
        <w:rPr>
          <w:sz w:val="16"/>
          <w:szCs w:val="16"/>
        </w:rPr>
        <w:t xml:space="preserve">                unPlant.setPrixUnitaire(Double.parseDouble(chainePrix));</w:t>
      </w:r>
    </w:p>
    <w:p w14:paraId="436005F4" w14:textId="77777777" w:rsidR="007E66E1" w:rsidRPr="00744CA0" w:rsidRDefault="007E66E1" w:rsidP="00744CA0">
      <w:pPr>
        <w:pStyle w:val="codeCompact"/>
        <w:rPr>
          <w:sz w:val="16"/>
          <w:szCs w:val="16"/>
        </w:rPr>
      </w:pPr>
    </w:p>
    <w:p w14:paraId="55D14AC4" w14:textId="77777777" w:rsidR="007E66E1" w:rsidRPr="00744CA0" w:rsidRDefault="007E66E1" w:rsidP="00744CA0">
      <w:pPr>
        <w:pStyle w:val="codeCompact"/>
        <w:rPr>
          <w:sz w:val="16"/>
          <w:szCs w:val="16"/>
        </w:rPr>
      </w:pPr>
      <w:r w:rsidRPr="00744CA0">
        <w:rPr>
          <w:sz w:val="16"/>
          <w:szCs w:val="16"/>
        </w:rPr>
        <w:t xml:space="preserve">                // Allocation sérielle : le NER du nouvel enregistrement = nombreAlloue</w:t>
      </w:r>
    </w:p>
    <w:p w14:paraId="592E14F9"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fichierDirectPlants.seek(nombreAlloue*Plant.tailleMaxEnregistrement()+4);</w:t>
      </w:r>
    </w:p>
    <w:p w14:paraId="57E77124"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unPlant.ecrireEnregistrementTailleMax(fichierDirectPlants);</w:t>
      </w:r>
    </w:p>
    <w:p w14:paraId="64EC665D" w14:textId="77777777" w:rsidR="007E66E1" w:rsidRPr="00744CA0" w:rsidRDefault="007E66E1" w:rsidP="00744CA0">
      <w:pPr>
        <w:pStyle w:val="codeCompact"/>
        <w:rPr>
          <w:sz w:val="16"/>
          <w:szCs w:val="16"/>
        </w:rPr>
      </w:pPr>
    </w:p>
    <w:p w14:paraId="5C1FFA64" w14:textId="77777777" w:rsidR="007E66E1" w:rsidRPr="00744CA0" w:rsidRDefault="007E66E1" w:rsidP="00744CA0">
      <w:pPr>
        <w:pStyle w:val="codeCompact"/>
        <w:rPr>
          <w:sz w:val="16"/>
          <w:szCs w:val="16"/>
        </w:rPr>
      </w:pPr>
      <w:r w:rsidRPr="00744CA0">
        <w:rPr>
          <w:sz w:val="16"/>
          <w:szCs w:val="16"/>
        </w:rPr>
        <w:t xml:space="preserve">                JOptionPane.showMessageDialog(null,</w:t>
      </w:r>
    </w:p>
    <w:p w14:paraId="51D5AACA" w14:textId="77777777" w:rsidR="007E66E1" w:rsidRPr="00744CA0" w:rsidRDefault="007E66E1" w:rsidP="00744CA0">
      <w:pPr>
        <w:pStyle w:val="codeCompact"/>
        <w:rPr>
          <w:sz w:val="16"/>
          <w:szCs w:val="16"/>
        </w:rPr>
      </w:pPr>
      <w:r w:rsidRPr="00744CA0">
        <w:rPr>
          <w:sz w:val="16"/>
          <w:szCs w:val="16"/>
        </w:rPr>
        <w:t xml:space="preserve">                "NER :" + nombreAlloue +</w:t>
      </w:r>
    </w:p>
    <w:p w14:paraId="0D05E6C5" w14:textId="77777777" w:rsidR="007E66E1" w:rsidRPr="00744CA0" w:rsidRDefault="007E66E1" w:rsidP="00744CA0">
      <w:pPr>
        <w:pStyle w:val="codeCompact"/>
        <w:rPr>
          <w:sz w:val="16"/>
          <w:szCs w:val="16"/>
        </w:rPr>
      </w:pPr>
      <w:r w:rsidRPr="00744CA0">
        <w:rPr>
          <w:sz w:val="16"/>
          <w:szCs w:val="16"/>
        </w:rPr>
        <w:t xml:space="preserve">                "\nnoPlant :" + unPlant.getNoPlant() +</w:t>
      </w:r>
    </w:p>
    <w:p w14:paraId="3672CFCF" w14:textId="77777777" w:rsidR="007E66E1" w:rsidRPr="00744CA0" w:rsidRDefault="007E66E1" w:rsidP="00744CA0">
      <w:pPr>
        <w:pStyle w:val="codeCompact"/>
        <w:rPr>
          <w:sz w:val="16"/>
          <w:szCs w:val="16"/>
        </w:rPr>
      </w:pPr>
      <w:r w:rsidRPr="00744CA0">
        <w:rPr>
          <w:sz w:val="16"/>
          <w:szCs w:val="16"/>
        </w:rPr>
        <w:t xml:space="preserve">                "\ndescription :" + unPlant.getDescription() +</w:t>
      </w:r>
    </w:p>
    <w:p w14:paraId="6D9B1389" w14:textId="77777777" w:rsidR="007E66E1" w:rsidRPr="00744CA0" w:rsidRDefault="007E66E1" w:rsidP="00744CA0">
      <w:pPr>
        <w:pStyle w:val="codeCompact"/>
        <w:rPr>
          <w:sz w:val="16"/>
          <w:szCs w:val="16"/>
        </w:rPr>
      </w:pPr>
      <w:r w:rsidRPr="00744CA0">
        <w:rPr>
          <w:sz w:val="16"/>
          <w:szCs w:val="16"/>
        </w:rPr>
        <w:t xml:space="preserve">                "\nprixUnitaire :" + unPlant.getPrixUnitaire());</w:t>
      </w:r>
    </w:p>
    <w:p w14:paraId="714958B7" w14:textId="77777777" w:rsidR="007E66E1" w:rsidRPr="00744CA0" w:rsidRDefault="007E66E1" w:rsidP="00744CA0">
      <w:pPr>
        <w:pStyle w:val="codeCompact"/>
        <w:rPr>
          <w:sz w:val="16"/>
          <w:szCs w:val="16"/>
        </w:rPr>
      </w:pPr>
    </w:p>
    <w:p w14:paraId="25DD5EB1" w14:textId="77777777" w:rsidR="007E66E1" w:rsidRPr="00744CA0" w:rsidRDefault="007E66E1" w:rsidP="00744CA0">
      <w:pPr>
        <w:pStyle w:val="codeCompact"/>
        <w:rPr>
          <w:sz w:val="16"/>
          <w:szCs w:val="16"/>
        </w:rPr>
      </w:pPr>
      <w:r w:rsidRPr="00744CA0">
        <w:rPr>
          <w:sz w:val="16"/>
          <w:szCs w:val="16"/>
        </w:rPr>
        <w:t xml:space="preserve">                // Incrémenter le nombre d'enregistrements alloués</w:t>
      </w:r>
    </w:p>
    <w:p w14:paraId="388669AB"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nombreAlloue++</w:t>
      </w:r>
      <w:r w:rsidRPr="00744CA0">
        <w:rPr>
          <w:sz w:val="16"/>
          <w:szCs w:val="16"/>
        </w:rPr>
        <w:t>;</w:t>
      </w:r>
    </w:p>
    <w:p w14:paraId="179095E6"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fichierDirectPlants.seek(0)</w:t>
      </w:r>
      <w:r w:rsidRPr="00744CA0">
        <w:rPr>
          <w:sz w:val="16"/>
          <w:szCs w:val="16"/>
        </w:rPr>
        <w:t>;</w:t>
      </w:r>
    </w:p>
    <w:p w14:paraId="20D344B1" w14:textId="77777777" w:rsidR="007E66E1" w:rsidRPr="00744CA0" w:rsidRDefault="007E66E1" w:rsidP="00744CA0">
      <w:pPr>
        <w:pStyle w:val="codeCompact"/>
        <w:rPr>
          <w:sz w:val="16"/>
          <w:szCs w:val="16"/>
        </w:rPr>
      </w:pPr>
      <w:r w:rsidRPr="00744CA0">
        <w:rPr>
          <w:sz w:val="16"/>
          <w:szCs w:val="16"/>
        </w:rPr>
        <w:t xml:space="preserve">                </w:t>
      </w:r>
      <w:r w:rsidRPr="00744CA0">
        <w:rPr>
          <w:sz w:val="16"/>
          <w:szCs w:val="16"/>
          <w:highlight w:val="yellow"/>
        </w:rPr>
        <w:t>fichierDirectPlants.writeInt(nombreAlloue)</w:t>
      </w:r>
      <w:r w:rsidRPr="00744CA0">
        <w:rPr>
          <w:sz w:val="16"/>
          <w:szCs w:val="16"/>
        </w:rPr>
        <w:t>;</w:t>
      </w:r>
    </w:p>
    <w:p w14:paraId="63FEED40" w14:textId="77777777" w:rsidR="007E66E1" w:rsidRPr="00744CA0" w:rsidRDefault="007E66E1" w:rsidP="00744CA0">
      <w:pPr>
        <w:pStyle w:val="codeCompact"/>
        <w:rPr>
          <w:sz w:val="16"/>
          <w:szCs w:val="16"/>
          <w:lang w:val="en-CA"/>
        </w:rPr>
      </w:pPr>
      <w:r w:rsidRPr="00744CA0">
        <w:rPr>
          <w:sz w:val="16"/>
          <w:szCs w:val="16"/>
        </w:rPr>
        <w:t xml:space="preserve">                </w:t>
      </w:r>
      <w:r w:rsidRPr="00744CA0">
        <w:rPr>
          <w:sz w:val="16"/>
          <w:szCs w:val="16"/>
          <w:lang w:val="en-CA"/>
        </w:rPr>
        <w:t>break;</w:t>
      </w:r>
    </w:p>
    <w:p w14:paraId="45E09DDF" w14:textId="77777777" w:rsidR="007E66E1" w:rsidRPr="00744CA0" w:rsidRDefault="007E66E1" w:rsidP="00744CA0">
      <w:pPr>
        <w:pStyle w:val="codeCompact"/>
        <w:rPr>
          <w:sz w:val="16"/>
          <w:szCs w:val="16"/>
          <w:lang w:val="en-CA"/>
        </w:rPr>
      </w:pPr>
    </w:p>
    <w:p w14:paraId="551543E2" w14:textId="77777777" w:rsidR="007E66E1" w:rsidRPr="00744CA0" w:rsidRDefault="007E66E1" w:rsidP="00744CA0">
      <w:pPr>
        <w:pStyle w:val="codeCompact"/>
        <w:rPr>
          <w:sz w:val="16"/>
          <w:szCs w:val="16"/>
          <w:lang w:val="en-CA"/>
        </w:rPr>
      </w:pPr>
      <w:r w:rsidRPr="00744CA0">
        <w:rPr>
          <w:sz w:val="16"/>
          <w:szCs w:val="16"/>
          <w:lang w:val="en-CA"/>
        </w:rPr>
        <w:t xml:space="preserve">                case 0: // Terminer</w:t>
      </w:r>
    </w:p>
    <w:p w14:paraId="2BDA2712" w14:textId="77777777" w:rsidR="007E66E1" w:rsidRPr="00744CA0" w:rsidRDefault="007E66E1" w:rsidP="00744CA0">
      <w:pPr>
        <w:pStyle w:val="codeCompact"/>
        <w:rPr>
          <w:sz w:val="16"/>
          <w:szCs w:val="16"/>
          <w:lang w:val="en-CA"/>
        </w:rPr>
      </w:pPr>
      <w:r w:rsidRPr="00744CA0">
        <w:rPr>
          <w:sz w:val="16"/>
          <w:szCs w:val="16"/>
          <w:lang w:val="en-CA"/>
        </w:rPr>
        <w:t xml:space="preserve">                fichierDirectPlants.close();</w:t>
      </w:r>
    </w:p>
    <w:p w14:paraId="6B199B94" w14:textId="77777777" w:rsidR="007E66E1" w:rsidRPr="00744CA0" w:rsidRDefault="007E66E1" w:rsidP="00744CA0">
      <w:pPr>
        <w:pStyle w:val="codeCompact"/>
        <w:rPr>
          <w:sz w:val="16"/>
          <w:szCs w:val="16"/>
          <w:lang w:val="en-CA"/>
        </w:rPr>
      </w:pPr>
      <w:r w:rsidRPr="00744CA0">
        <w:rPr>
          <w:sz w:val="16"/>
          <w:szCs w:val="16"/>
          <w:lang w:val="en-CA"/>
        </w:rPr>
        <w:t xml:space="preserve">                System.exit(0);</w:t>
      </w:r>
    </w:p>
    <w:p w14:paraId="507265E4" w14:textId="77777777" w:rsidR="007E66E1" w:rsidRPr="00744CA0" w:rsidRDefault="007E66E1" w:rsidP="00744CA0">
      <w:pPr>
        <w:pStyle w:val="codeCompact"/>
        <w:rPr>
          <w:sz w:val="16"/>
          <w:szCs w:val="16"/>
          <w:lang w:val="en-CA"/>
        </w:rPr>
      </w:pPr>
      <w:r w:rsidRPr="00744CA0">
        <w:rPr>
          <w:sz w:val="16"/>
          <w:szCs w:val="16"/>
          <w:lang w:val="en-CA"/>
        </w:rPr>
        <w:t xml:space="preserve">                break;</w:t>
      </w:r>
    </w:p>
    <w:p w14:paraId="4FBBAFAC" w14:textId="77777777" w:rsidR="007E66E1" w:rsidRPr="00744CA0" w:rsidRDefault="007E66E1" w:rsidP="00744CA0">
      <w:pPr>
        <w:pStyle w:val="codeCompact"/>
        <w:rPr>
          <w:sz w:val="16"/>
          <w:szCs w:val="16"/>
          <w:lang w:val="en-CA"/>
        </w:rPr>
      </w:pPr>
    </w:p>
    <w:p w14:paraId="6E4F3D23" w14:textId="77777777" w:rsidR="007E66E1" w:rsidRPr="00744CA0" w:rsidRDefault="007E66E1" w:rsidP="00744CA0">
      <w:pPr>
        <w:pStyle w:val="codeCompact"/>
        <w:rPr>
          <w:sz w:val="16"/>
          <w:szCs w:val="16"/>
          <w:lang w:val="en-CA"/>
        </w:rPr>
      </w:pPr>
      <w:r w:rsidRPr="00744CA0">
        <w:rPr>
          <w:sz w:val="16"/>
          <w:szCs w:val="16"/>
          <w:lang w:val="en-CA"/>
        </w:rPr>
        <w:t xml:space="preserve">                default: JOptionPane.showMessageDialog(null,"Choix incorrect :" + choix);</w:t>
      </w:r>
    </w:p>
    <w:p w14:paraId="70E957E1" w14:textId="77777777" w:rsidR="007E66E1" w:rsidRPr="00744CA0" w:rsidRDefault="007E66E1" w:rsidP="00744CA0">
      <w:pPr>
        <w:pStyle w:val="codeCompact"/>
        <w:rPr>
          <w:sz w:val="16"/>
          <w:szCs w:val="16"/>
          <w:lang w:val="en-CA"/>
        </w:rPr>
      </w:pPr>
    </w:p>
    <w:p w14:paraId="42DD4FCB" w14:textId="77777777" w:rsidR="007E66E1" w:rsidRPr="00F203AD" w:rsidRDefault="007E66E1" w:rsidP="00744CA0">
      <w:pPr>
        <w:pStyle w:val="codeCompact"/>
        <w:rPr>
          <w:sz w:val="16"/>
          <w:szCs w:val="16"/>
          <w:lang w:val="en-CA"/>
        </w:rPr>
      </w:pPr>
      <w:r w:rsidRPr="00744CA0">
        <w:rPr>
          <w:sz w:val="16"/>
          <w:szCs w:val="16"/>
          <w:lang w:val="en-CA"/>
        </w:rPr>
        <w:t xml:space="preserve">            </w:t>
      </w:r>
      <w:r w:rsidRPr="00F203AD">
        <w:rPr>
          <w:sz w:val="16"/>
          <w:szCs w:val="16"/>
          <w:lang w:val="en-CA"/>
        </w:rPr>
        <w:t>}</w:t>
      </w:r>
    </w:p>
    <w:p w14:paraId="3F4AFEBB" w14:textId="77777777" w:rsidR="007E66E1" w:rsidRPr="00F203AD" w:rsidRDefault="007E66E1" w:rsidP="00744CA0">
      <w:pPr>
        <w:pStyle w:val="codeCompact"/>
        <w:rPr>
          <w:sz w:val="16"/>
          <w:szCs w:val="16"/>
          <w:lang w:val="en-CA"/>
        </w:rPr>
      </w:pPr>
      <w:r w:rsidRPr="00F203AD">
        <w:rPr>
          <w:sz w:val="16"/>
          <w:szCs w:val="16"/>
          <w:lang w:val="en-CA"/>
        </w:rPr>
        <w:t xml:space="preserve">        }</w:t>
      </w:r>
    </w:p>
    <w:p w14:paraId="3B1B198F" w14:textId="77777777" w:rsidR="007E66E1" w:rsidRPr="00744CA0" w:rsidRDefault="007E66E1" w:rsidP="00744CA0">
      <w:pPr>
        <w:pStyle w:val="codeCompact"/>
        <w:rPr>
          <w:sz w:val="16"/>
          <w:szCs w:val="16"/>
        </w:rPr>
      </w:pPr>
      <w:r w:rsidRPr="00F203AD">
        <w:rPr>
          <w:sz w:val="16"/>
          <w:szCs w:val="16"/>
          <w:lang w:val="en-CA"/>
        </w:rPr>
        <w:t xml:space="preserve">    </w:t>
      </w:r>
      <w:r w:rsidRPr="00744CA0">
        <w:rPr>
          <w:sz w:val="16"/>
          <w:szCs w:val="16"/>
        </w:rPr>
        <w:t>}</w:t>
      </w:r>
    </w:p>
    <w:p w14:paraId="19B063AF" w14:textId="77777777" w:rsidR="007E66E1" w:rsidRPr="00744CA0" w:rsidRDefault="007E66E1" w:rsidP="00744CA0">
      <w:pPr>
        <w:pStyle w:val="codeCompact"/>
        <w:rPr>
          <w:sz w:val="16"/>
          <w:szCs w:val="16"/>
        </w:rPr>
      </w:pPr>
      <w:r w:rsidRPr="00744CA0">
        <w:rPr>
          <w:sz w:val="16"/>
          <w:szCs w:val="16"/>
        </w:rPr>
        <w:t>}</w:t>
      </w:r>
    </w:p>
    <w:p w14:paraId="1EECF729" w14:textId="77777777" w:rsidR="007E66E1" w:rsidRDefault="007E66E1" w:rsidP="007E66E1">
      <w:pPr>
        <w:pStyle w:val="Corpsdetexte"/>
      </w:pPr>
    </w:p>
    <w:p w14:paraId="03D2976C" w14:textId="784AA463" w:rsidR="007E66E1" w:rsidRDefault="007E66E1" w:rsidP="007E66E1">
      <w:pPr>
        <w:pStyle w:val="Corpsdetexte"/>
      </w:pPr>
      <w:r>
        <w:lastRenderedPageBreak/>
        <w:t xml:space="preserve">La méthode </w:t>
      </w:r>
      <w:r>
        <w:rPr>
          <w:i/>
        </w:rPr>
        <w:t>seek</w:t>
      </w:r>
      <w:r>
        <w:t xml:space="preserve">() de </w:t>
      </w:r>
      <w:hyperlink r:id="rId595" w:tooltip="class in java.io" w:history="1">
        <w:r w:rsidR="00E75D66">
          <w:rPr>
            <w:rStyle w:val="Lienhypertexte"/>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rPr>
        <w:drawing>
          <wp:inline distT="0" distB="0" distL="0" distR="0" wp14:anchorId="160F72B1" wp14:editId="077CB93D">
            <wp:extent cx="2575381" cy="86563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581226" cy="867597"/>
                    </a:xfrm>
                    <a:prstGeom prst="rect">
                      <a:avLst/>
                    </a:prstGeom>
                    <a:noFill/>
                    <a:ln>
                      <a:noFill/>
                    </a:ln>
                  </pic:spPr>
                </pic:pic>
              </a:graphicData>
            </a:graphic>
          </wp:inline>
        </w:drawing>
      </w:r>
    </w:p>
    <w:p w14:paraId="6D6EE436" w14:textId="77777777" w:rsidR="007E66E1" w:rsidRDefault="007E66E1" w:rsidP="007E66E1">
      <w:pPr>
        <w:pStyle w:val="Corpsdetexte"/>
      </w:pPr>
      <w:r>
        <w:rPr>
          <w:noProof/>
        </w:rPr>
        <w:drawing>
          <wp:inline distT="0" distB="0" distL="0" distR="0" wp14:anchorId="15277891" wp14:editId="7EA82535">
            <wp:extent cx="1976126" cy="844296"/>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2027473" cy="866234"/>
                    </a:xfrm>
                    <a:prstGeom prst="rect">
                      <a:avLst/>
                    </a:prstGeom>
                    <a:noFill/>
                    <a:ln>
                      <a:noFill/>
                    </a:ln>
                  </pic:spPr>
                </pic:pic>
              </a:graphicData>
            </a:graphic>
          </wp:inline>
        </w:drawing>
      </w:r>
    </w:p>
    <w:p w14:paraId="5235E021" w14:textId="77777777" w:rsidR="007E66E1" w:rsidRDefault="007E66E1" w:rsidP="007E66E1">
      <w:pPr>
        <w:pStyle w:val="Corpsdetexte"/>
      </w:pPr>
      <w:r>
        <w:rPr>
          <w:noProof/>
        </w:rPr>
        <w:drawing>
          <wp:inline distT="0" distB="0" distL="0" distR="0" wp14:anchorId="5CDF3C6C" wp14:editId="053A5DC9">
            <wp:extent cx="1953768" cy="834743"/>
            <wp:effectExtent l="0" t="0" r="889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1962153" cy="838326"/>
                    </a:xfrm>
                    <a:prstGeom prst="rect">
                      <a:avLst/>
                    </a:prstGeom>
                    <a:noFill/>
                    <a:ln>
                      <a:noFill/>
                    </a:ln>
                  </pic:spPr>
                </pic:pic>
              </a:graphicData>
            </a:graphic>
          </wp:inline>
        </w:drawing>
      </w:r>
    </w:p>
    <w:p w14:paraId="77E43D35" w14:textId="77777777" w:rsidR="007E66E1" w:rsidRDefault="007E66E1" w:rsidP="007E66E1">
      <w:pPr>
        <w:pStyle w:val="Corpsdetexte"/>
      </w:pPr>
      <w:r>
        <w:rPr>
          <w:noProof/>
        </w:rPr>
        <w:drawing>
          <wp:inline distT="0" distB="0" distL="0" distR="0" wp14:anchorId="43C03D59" wp14:editId="7737A06E">
            <wp:extent cx="1940456" cy="829056"/>
            <wp:effectExtent l="0" t="0" r="317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944870" cy="830942"/>
                    </a:xfrm>
                    <a:prstGeom prst="rect">
                      <a:avLst/>
                    </a:prstGeom>
                    <a:noFill/>
                    <a:ln>
                      <a:noFill/>
                    </a:ln>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rPr>
        <w:lastRenderedPageBreak/>
        <w:drawing>
          <wp:inline distT="0" distB="0" distL="0" distR="0" wp14:anchorId="79ACB346" wp14:editId="2A93928E">
            <wp:extent cx="1880616" cy="1127627"/>
            <wp:effectExtent l="0" t="0" r="571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902544" cy="1140775"/>
                    </a:xfrm>
                    <a:prstGeom prst="rect">
                      <a:avLst/>
                    </a:prstGeom>
                    <a:noFill/>
                    <a:ln>
                      <a:noFill/>
                    </a:ln>
                  </pic:spPr>
                </pic:pic>
              </a:graphicData>
            </a:graphic>
          </wp:inline>
        </w:drawing>
      </w:r>
    </w:p>
    <w:p w14:paraId="7CCA2585" w14:textId="77777777" w:rsidR="007E66E1" w:rsidRDefault="007E66E1" w:rsidP="007E66E1">
      <w:pPr>
        <w:pStyle w:val="Corpsdetexte"/>
      </w:pPr>
      <w:r>
        <w:rPr>
          <w:noProof/>
        </w:rPr>
        <w:drawing>
          <wp:inline distT="0" distB="0" distL="0" distR="0" wp14:anchorId="024EEB62" wp14:editId="768E12F1">
            <wp:extent cx="2505456" cy="842129"/>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553442" cy="858258"/>
                    </a:xfrm>
                    <a:prstGeom prst="rect">
                      <a:avLst/>
                    </a:prstGeom>
                    <a:noFill/>
                    <a:ln>
                      <a:noFill/>
                    </a:ln>
                  </pic:spPr>
                </pic:pic>
              </a:graphicData>
            </a:graphic>
          </wp:inline>
        </w:drawing>
      </w:r>
    </w:p>
    <w:p w14:paraId="720E6429" w14:textId="77777777" w:rsidR="007E66E1" w:rsidRDefault="007E66E1" w:rsidP="007E66E1">
      <w:pPr>
        <w:pStyle w:val="Corpsdetexte"/>
        <w:rPr>
          <w:noProof/>
        </w:rPr>
      </w:pPr>
      <w:r>
        <w:rPr>
          <w:noProof/>
        </w:rPr>
        <w:drawing>
          <wp:inline distT="0" distB="0" distL="0" distR="0" wp14:anchorId="6BA91C44" wp14:editId="3292EE19">
            <wp:extent cx="2225040" cy="950644"/>
            <wp:effectExtent l="0" t="0" r="3810" b="190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263341" cy="967008"/>
                    </a:xfrm>
                    <a:prstGeom prst="rect">
                      <a:avLst/>
                    </a:prstGeom>
                    <a:noFill/>
                    <a:ln>
                      <a:noFill/>
                    </a:ln>
                  </pic:spPr>
                </pic:pic>
              </a:graphicData>
            </a:graphic>
          </wp:inline>
        </w:drawing>
      </w:r>
    </w:p>
    <w:p w14:paraId="2D257B0C" w14:textId="77777777" w:rsidR="007E66E1" w:rsidRDefault="007E66E1" w:rsidP="007E66E1">
      <w:pPr>
        <w:pStyle w:val="Corpsdetexte"/>
        <w:rPr>
          <w:noProof/>
        </w:rPr>
      </w:pPr>
      <w:r>
        <w:rPr>
          <w:noProof/>
        </w:rPr>
        <w:drawing>
          <wp:inline distT="0" distB="0" distL="0" distR="0" wp14:anchorId="29152345" wp14:editId="6573785F">
            <wp:extent cx="2231136" cy="953249"/>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241323" cy="957601"/>
                    </a:xfrm>
                    <a:prstGeom prst="rect">
                      <a:avLst/>
                    </a:prstGeom>
                    <a:noFill/>
                    <a:ln>
                      <a:noFill/>
                    </a:ln>
                  </pic:spPr>
                </pic:pic>
              </a:graphicData>
            </a:graphic>
          </wp:inline>
        </w:drawing>
      </w:r>
    </w:p>
    <w:p w14:paraId="11EE4278" w14:textId="77777777" w:rsidR="007E66E1" w:rsidRDefault="007E66E1" w:rsidP="007E66E1">
      <w:pPr>
        <w:pStyle w:val="Corpsdetexte"/>
        <w:rPr>
          <w:noProof/>
        </w:rPr>
      </w:pPr>
      <w:r>
        <w:rPr>
          <w:noProof/>
        </w:rPr>
        <w:drawing>
          <wp:inline distT="0" distB="0" distL="0" distR="0" wp14:anchorId="59404E16" wp14:editId="55C8B397">
            <wp:extent cx="2232951" cy="95402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259179" cy="965230"/>
                    </a:xfrm>
                    <a:prstGeom prst="rect">
                      <a:avLst/>
                    </a:prstGeom>
                    <a:noFill/>
                    <a:ln>
                      <a:noFill/>
                    </a:ln>
                  </pic:spPr>
                </pic:pic>
              </a:graphicData>
            </a:graphic>
          </wp:inline>
        </w:drawing>
      </w:r>
    </w:p>
    <w:p w14:paraId="7C78B787" w14:textId="77777777" w:rsidR="007E66E1" w:rsidRDefault="007E66E1" w:rsidP="007E66E1">
      <w:pPr>
        <w:pStyle w:val="Corpsdetexte"/>
        <w:rPr>
          <w:noProof/>
        </w:rPr>
      </w:pPr>
      <w:r>
        <w:rPr>
          <w:noProof/>
        </w:rPr>
        <w:drawing>
          <wp:inline distT="0" distB="0" distL="0" distR="0" wp14:anchorId="175BAC5E" wp14:editId="35649098">
            <wp:extent cx="2121408" cy="1272007"/>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137336" cy="1281557"/>
                    </a:xfrm>
                    <a:prstGeom prst="rect">
                      <a:avLst/>
                    </a:prstGeom>
                    <a:noFill/>
                    <a:ln>
                      <a:noFill/>
                    </a:ln>
                  </pic:spPr>
                </pic:pic>
              </a:graphicData>
            </a:graphic>
          </wp:inline>
        </w:drawing>
      </w:r>
    </w:p>
    <w:p w14:paraId="3E25B040" w14:textId="77777777" w:rsidR="007E66E1" w:rsidRDefault="007E66E1" w:rsidP="007E66E1">
      <w:pPr>
        <w:pStyle w:val="Corpsdetexte"/>
        <w:rPr>
          <w:noProof/>
        </w:rPr>
      </w:pPr>
      <w:r>
        <w:rPr>
          <w:noProof/>
        </w:rPr>
        <w:drawing>
          <wp:inline distT="0" distB="0" distL="0" distR="0" wp14:anchorId="4A85D070" wp14:editId="7A6E1436">
            <wp:extent cx="3011424" cy="101219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3037182" cy="1020852"/>
                    </a:xfrm>
                    <a:prstGeom prst="rect">
                      <a:avLst/>
                    </a:prstGeom>
                    <a:noFill/>
                    <a:ln>
                      <a:noFill/>
                    </a:ln>
                  </pic:spPr>
                </pic:pic>
              </a:graphicData>
            </a:graphic>
          </wp:inline>
        </w:drawing>
      </w:r>
    </w:p>
    <w:p w14:paraId="46E76AFB" w14:textId="77777777" w:rsidR="007E66E1" w:rsidRDefault="007E66E1" w:rsidP="007E66E1">
      <w:pPr>
        <w:pStyle w:val="Corpsdetexte"/>
        <w:rPr>
          <w:noProof/>
        </w:rPr>
      </w:pPr>
      <w:r>
        <w:rPr>
          <w:noProof/>
        </w:rPr>
        <w:lastRenderedPageBreak/>
        <w:drawing>
          <wp:inline distT="0" distB="0" distL="0" distR="0" wp14:anchorId="59630D46" wp14:editId="43E6A636">
            <wp:extent cx="2304288" cy="925336"/>
            <wp:effectExtent l="0" t="0" r="127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2311595" cy="928270"/>
                    </a:xfrm>
                    <a:prstGeom prst="rect">
                      <a:avLst/>
                    </a:prstGeom>
                    <a:noFill/>
                    <a:ln>
                      <a:noFill/>
                    </a:ln>
                  </pic:spPr>
                </pic:pic>
              </a:graphicData>
            </a:graphic>
          </wp:inline>
        </w:drawing>
      </w:r>
    </w:p>
    <w:p w14:paraId="36FFEFF5" w14:textId="77777777" w:rsidR="007E66E1" w:rsidRDefault="007E66E1" w:rsidP="007E66E1">
      <w:pPr>
        <w:pStyle w:val="Corpsdetexte"/>
        <w:rPr>
          <w:noProof/>
        </w:rPr>
      </w:pPr>
      <w:r>
        <w:rPr>
          <w:noProof/>
        </w:rPr>
        <w:drawing>
          <wp:inline distT="0" distB="0" distL="0" distR="0" wp14:anchorId="6CB18F09" wp14:editId="5B8C888B">
            <wp:extent cx="2033338" cy="1219200"/>
            <wp:effectExtent l="0" t="0" r="508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036421" cy="1221049"/>
                    </a:xfrm>
                    <a:prstGeom prst="rect">
                      <a:avLst/>
                    </a:prstGeom>
                    <a:noFill/>
                    <a:ln>
                      <a:noFill/>
                    </a:ln>
                  </pic:spPr>
                </pic:pic>
              </a:graphicData>
            </a:graphic>
          </wp:inline>
        </w:drawing>
      </w:r>
    </w:p>
    <w:p w14:paraId="13A55C81" w14:textId="77777777" w:rsidR="007E66E1" w:rsidRDefault="007E66E1" w:rsidP="007E66E1">
      <w:pPr>
        <w:pStyle w:val="Corpsdetexte"/>
        <w:rPr>
          <w:noProof/>
        </w:rPr>
      </w:pPr>
      <w:r>
        <w:rPr>
          <w:noProof/>
        </w:rPr>
        <w:drawing>
          <wp:inline distT="0" distB="0" distL="0" distR="0" wp14:anchorId="2F22F428" wp14:editId="384E05F4">
            <wp:extent cx="2977896" cy="1000925"/>
            <wp:effectExtent l="0" t="0" r="0" b="88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3028348" cy="1017883"/>
                    </a:xfrm>
                    <a:prstGeom prst="rect">
                      <a:avLst/>
                    </a:prstGeom>
                    <a:noFill/>
                    <a:ln>
                      <a:noFill/>
                    </a:ln>
                  </pic:spPr>
                </pic:pic>
              </a:graphicData>
            </a:graphic>
          </wp:inline>
        </w:drawing>
      </w:r>
    </w:p>
    <w:p w14:paraId="49DA73D0" w14:textId="77777777" w:rsidR="007E66E1" w:rsidRDefault="007E66E1" w:rsidP="007E66E1">
      <w:pPr>
        <w:pStyle w:val="Corpsdetexte"/>
        <w:rPr>
          <w:noProof/>
        </w:rPr>
      </w:pPr>
      <w:r>
        <w:rPr>
          <w:noProof/>
        </w:rPr>
        <w:drawing>
          <wp:inline distT="0" distB="0" distL="0" distR="0" wp14:anchorId="18292ABD" wp14:editId="10EA8634">
            <wp:extent cx="2298192" cy="922888"/>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2325108" cy="933697"/>
                    </a:xfrm>
                    <a:prstGeom prst="rect">
                      <a:avLst/>
                    </a:prstGeom>
                    <a:noFill/>
                    <a:ln>
                      <a:noFill/>
                    </a:ln>
                  </pic:spPr>
                </pic:pic>
              </a:graphicData>
            </a:graphic>
          </wp:inline>
        </w:drawing>
      </w:r>
    </w:p>
    <w:p w14:paraId="5C99E02E" w14:textId="77777777" w:rsidR="007E66E1" w:rsidRDefault="007E66E1" w:rsidP="007E66E1">
      <w:pPr>
        <w:pStyle w:val="Corpsdetexte"/>
        <w:rPr>
          <w:noProof/>
        </w:rPr>
      </w:pPr>
      <w:r>
        <w:rPr>
          <w:noProof/>
        </w:rPr>
        <w:drawing>
          <wp:inline distT="0" distB="0" distL="0" distR="0" wp14:anchorId="4675873E" wp14:editId="254A1F41">
            <wp:extent cx="2255520" cy="963667"/>
            <wp:effectExtent l="0" t="0" r="0" b="825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2286364" cy="976845"/>
                    </a:xfrm>
                    <a:prstGeom prst="rect">
                      <a:avLst/>
                    </a:prstGeom>
                    <a:noFill/>
                    <a:ln>
                      <a:noFill/>
                    </a:ln>
                  </pic:spPr>
                </pic:pic>
              </a:graphicData>
            </a:graphic>
          </wp:inline>
        </w:drawing>
      </w:r>
    </w:p>
    <w:p w14:paraId="163A3AF3" w14:textId="77777777" w:rsidR="007E66E1" w:rsidRDefault="007E66E1" w:rsidP="007E66E1">
      <w:pPr>
        <w:pStyle w:val="Corpsdetexte"/>
        <w:rPr>
          <w:noProof/>
        </w:rPr>
      </w:pPr>
      <w:r>
        <w:rPr>
          <w:noProof/>
        </w:rPr>
        <w:drawing>
          <wp:inline distT="0" distB="0" distL="0" distR="0" wp14:anchorId="0C6CC914" wp14:editId="6ED7BDAB">
            <wp:extent cx="2002536" cy="1200731"/>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2012594" cy="1206762"/>
                    </a:xfrm>
                    <a:prstGeom prst="rect">
                      <a:avLst/>
                    </a:prstGeom>
                    <a:noFill/>
                    <a:ln>
                      <a:noFill/>
                    </a:ln>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20BAACBE" w:rsidR="00254882" w:rsidRDefault="0022135E" w:rsidP="007E66E1">
      <w:pPr>
        <w:pStyle w:val="Corpsdetexte"/>
      </w:pPr>
      <w:hyperlink r:id="rId611" w:history="1">
        <w:r w:rsidR="004E1242">
          <w:rPr>
            <w:rStyle w:val="Lienhypertexte"/>
            <w:rFonts w:ascii="Segoe UI" w:hAnsi="Segoe UI" w:cs="Segoe UI"/>
            <w:b/>
            <w:bCs/>
            <w:color w:val="0366D6"/>
          </w:rPr>
          <w:t>JavaPasAPas</w:t>
        </w:r>
      </w:hyperlink>
      <w:r w:rsidR="004E1242">
        <w:rPr>
          <w:rStyle w:val="separator"/>
          <w:rFonts w:ascii="Segoe UI" w:hAnsi="Segoe UI" w:cs="Segoe UI"/>
          <w:color w:val="586069"/>
        </w:rPr>
        <w:t>/</w:t>
      </w:r>
      <w:r w:rsidR="004E1242">
        <w:rPr>
          <w:rStyle w:val="lev"/>
          <w:rFonts w:ascii="Segoe UI" w:hAnsi="Segoe UI" w:cs="Segoe UI"/>
          <w:color w:val="24292E"/>
        </w:rPr>
        <w:t>CreerFichierDIrect.java</w:t>
      </w:r>
    </w:p>
    <w:p w14:paraId="00766725" w14:textId="77777777" w:rsidR="007E66E1" w:rsidRPr="00736DB8" w:rsidRDefault="007E66E1" w:rsidP="00736DB8">
      <w:pPr>
        <w:pStyle w:val="codeCompact"/>
        <w:rPr>
          <w:sz w:val="16"/>
          <w:szCs w:val="16"/>
        </w:rPr>
      </w:pPr>
      <w:r w:rsidRPr="00736DB8">
        <w:rPr>
          <w:sz w:val="16"/>
          <w:szCs w:val="16"/>
        </w:rPr>
        <w:t>/* Illustration de la création d'un fichier d'objets sériel</w:t>
      </w:r>
    </w:p>
    <w:p w14:paraId="595FB934" w14:textId="77777777" w:rsidR="007E66E1" w:rsidRPr="00736DB8" w:rsidRDefault="007E66E1" w:rsidP="00736DB8">
      <w:pPr>
        <w:pStyle w:val="codeCompact"/>
        <w:rPr>
          <w:sz w:val="16"/>
          <w:szCs w:val="16"/>
        </w:rPr>
      </w:pPr>
      <w:r w:rsidRPr="00736DB8">
        <w:rPr>
          <w:sz w:val="16"/>
          <w:szCs w:val="16"/>
        </w:rPr>
        <w:lastRenderedPageBreak/>
        <w:t xml:space="preserve"> * Lit le fichier plants.txt, stocke le contenu dans un vecteur d'objets Plant et</w:t>
      </w:r>
    </w:p>
    <w:p w14:paraId="4850D3A9" w14:textId="77777777" w:rsidR="007E66E1" w:rsidRPr="00736DB8" w:rsidRDefault="007E66E1" w:rsidP="00736DB8">
      <w:pPr>
        <w:pStyle w:val="codeCompact"/>
        <w:rPr>
          <w:sz w:val="16"/>
          <w:szCs w:val="16"/>
        </w:rPr>
      </w:pPr>
      <w:r w:rsidRPr="00736DB8">
        <w:rPr>
          <w:sz w:val="16"/>
          <w:szCs w:val="16"/>
        </w:rPr>
        <w:t xml:space="preserve"> * crée ensuite le fichier d'objets fluxPlants.dat par accès sériel*/</w:t>
      </w:r>
    </w:p>
    <w:p w14:paraId="5FD4E28B" w14:textId="77777777" w:rsidR="007E66E1" w:rsidRPr="00736DB8" w:rsidRDefault="007E66E1" w:rsidP="00736DB8">
      <w:pPr>
        <w:pStyle w:val="codeCompact"/>
        <w:rPr>
          <w:sz w:val="16"/>
          <w:szCs w:val="16"/>
        </w:rPr>
      </w:pPr>
      <w:r w:rsidRPr="00736DB8">
        <w:rPr>
          <w:sz w:val="16"/>
          <w:szCs w:val="16"/>
        </w:rPr>
        <w:t>package LivreJava;</w:t>
      </w:r>
    </w:p>
    <w:p w14:paraId="0503DAC5" w14:textId="77777777" w:rsidR="007E66E1" w:rsidRPr="00736DB8" w:rsidRDefault="007E66E1" w:rsidP="00736DB8">
      <w:pPr>
        <w:pStyle w:val="codeCompact"/>
        <w:rPr>
          <w:sz w:val="16"/>
          <w:szCs w:val="16"/>
        </w:rPr>
      </w:pPr>
      <w:r w:rsidRPr="00736DB8">
        <w:rPr>
          <w:sz w:val="16"/>
          <w:szCs w:val="16"/>
        </w:rPr>
        <w:t>import java.io.*;</w:t>
      </w:r>
    </w:p>
    <w:p w14:paraId="7FEC7D19" w14:textId="77777777" w:rsidR="007E66E1" w:rsidRPr="00736DB8" w:rsidRDefault="007E66E1" w:rsidP="00736DB8">
      <w:pPr>
        <w:pStyle w:val="codeCompact"/>
        <w:rPr>
          <w:sz w:val="16"/>
          <w:szCs w:val="16"/>
        </w:rPr>
      </w:pPr>
      <w:r w:rsidRPr="00736DB8">
        <w:rPr>
          <w:sz w:val="16"/>
          <w:szCs w:val="16"/>
        </w:rPr>
        <w:t>import java.util.*;</w:t>
      </w:r>
    </w:p>
    <w:p w14:paraId="2E881780" w14:textId="77777777" w:rsidR="007E66E1" w:rsidRPr="00736DB8" w:rsidRDefault="007E66E1" w:rsidP="00736DB8">
      <w:pPr>
        <w:pStyle w:val="codeCompact"/>
        <w:rPr>
          <w:sz w:val="16"/>
          <w:szCs w:val="16"/>
        </w:rPr>
      </w:pPr>
      <w:r w:rsidRPr="00736DB8">
        <w:rPr>
          <w:sz w:val="16"/>
          <w:szCs w:val="16"/>
        </w:rPr>
        <w:t>public class CreerFichierDIrect{</w:t>
      </w:r>
    </w:p>
    <w:p w14:paraId="35FA673C" w14:textId="77777777" w:rsidR="007E66E1" w:rsidRPr="00736DB8" w:rsidRDefault="007E66E1" w:rsidP="00736DB8">
      <w:pPr>
        <w:pStyle w:val="codeCompact"/>
        <w:rPr>
          <w:sz w:val="16"/>
          <w:szCs w:val="16"/>
        </w:rPr>
      </w:pPr>
    </w:p>
    <w:p w14:paraId="62574B8D" w14:textId="77777777" w:rsidR="007E66E1" w:rsidRPr="00736DB8" w:rsidRDefault="007E66E1" w:rsidP="00736DB8">
      <w:pPr>
        <w:pStyle w:val="codeCompact"/>
        <w:rPr>
          <w:sz w:val="16"/>
          <w:szCs w:val="16"/>
        </w:rPr>
      </w:pPr>
      <w:r w:rsidRPr="00736DB8">
        <w:rPr>
          <w:sz w:val="16"/>
          <w:szCs w:val="16"/>
        </w:rPr>
        <w:t xml:space="preserve">        // La méthode lit les données de Plants.txt et les retournent dans un vecteur d'objets </w:t>
      </w:r>
    </w:p>
    <w:p w14:paraId="49FA497F" w14:textId="77777777" w:rsidR="007E66E1" w:rsidRPr="00736DB8" w:rsidRDefault="007E66E1" w:rsidP="00736DB8">
      <w:pPr>
        <w:pStyle w:val="codeCompact"/>
        <w:rPr>
          <w:sz w:val="16"/>
          <w:szCs w:val="16"/>
        </w:rPr>
      </w:pPr>
      <w:r w:rsidRPr="00736DB8">
        <w:rPr>
          <w:sz w:val="16"/>
          <w:szCs w:val="16"/>
        </w:rPr>
        <w:t xml:space="preserve">        // de la classe Plant</w:t>
      </w:r>
    </w:p>
    <w:p w14:paraId="21E26ED8" w14:textId="77777777" w:rsidR="007E66E1" w:rsidRPr="00736DB8" w:rsidRDefault="007E66E1" w:rsidP="00736DB8">
      <w:pPr>
        <w:pStyle w:val="codeCompact"/>
        <w:rPr>
          <w:sz w:val="16"/>
          <w:szCs w:val="16"/>
        </w:rPr>
      </w:pPr>
      <w:r w:rsidRPr="00736DB8">
        <w:rPr>
          <w:sz w:val="16"/>
          <w:szCs w:val="16"/>
        </w:rPr>
        <w:t xml:space="preserve">        // Reprend essentiellement le code de ExempleStreamTokenizer</w:t>
      </w:r>
    </w:p>
    <w:p w14:paraId="06C328EB" w14:textId="77777777" w:rsidR="007E66E1" w:rsidRPr="00736DB8" w:rsidRDefault="007E66E1" w:rsidP="00736DB8">
      <w:pPr>
        <w:pStyle w:val="codeCompact"/>
        <w:rPr>
          <w:sz w:val="16"/>
          <w:szCs w:val="16"/>
          <w:lang w:val="en-CA"/>
        </w:rPr>
      </w:pPr>
      <w:r w:rsidRPr="00736DB8">
        <w:rPr>
          <w:sz w:val="16"/>
          <w:szCs w:val="16"/>
        </w:rPr>
        <w:t xml:space="preserve">    </w:t>
      </w:r>
      <w:r w:rsidRPr="00736DB8">
        <w:rPr>
          <w:sz w:val="16"/>
          <w:szCs w:val="16"/>
          <w:lang w:val="en-CA"/>
        </w:rPr>
        <w:t>public static Vector lirePlantsFichierTexte()throws Exception{</w:t>
      </w:r>
    </w:p>
    <w:p w14:paraId="080567B0" w14:textId="77777777" w:rsidR="007E66E1" w:rsidRPr="00736DB8" w:rsidRDefault="007E66E1" w:rsidP="00736DB8">
      <w:pPr>
        <w:pStyle w:val="codeCompact"/>
        <w:rPr>
          <w:sz w:val="16"/>
          <w:szCs w:val="16"/>
          <w:lang w:val="en-CA"/>
        </w:rPr>
      </w:pPr>
    </w:p>
    <w:p w14:paraId="526773C6" w14:textId="77777777" w:rsidR="007E66E1" w:rsidRPr="00736DB8" w:rsidRDefault="007E66E1" w:rsidP="00736DB8">
      <w:pPr>
        <w:pStyle w:val="codeCompact"/>
        <w:rPr>
          <w:sz w:val="16"/>
          <w:szCs w:val="16"/>
          <w:lang w:val="en-CA"/>
        </w:rPr>
      </w:pPr>
      <w:r w:rsidRPr="00736DB8">
        <w:rPr>
          <w:sz w:val="16"/>
          <w:szCs w:val="16"/>
          <w:lang w:val="en-CA"/>
        </w:rPr>
        <w:t xml:space="preserve">        FileReader unFichier = new FileReader("C:/forte4j/Development/LivreJava/Plants.txt");</w:t>
      </w:r>
    </w:p>
    <w:p w14:paraId="65D14C8B" w14:textId="77777777" w:rsidR="007E66E1" w:rsidRPr="00736DB8" w:rsidRDefault="007E66E1" w:rsidP="00736DB8">
      <w:pPr>
        <w:pStyle w:val="codeCompact"/>
        <w:rPr>
          <w:sz w:val="16"/>
          <w:szCs w:val="16"/>
          <w:lang w:val="en-CA"/>
        </w:rPr>
      </w:pPr>
      <w:r w:rsidRPr="00736DB8">
        <w:rPr>
          <w:sz w:val="16"/>
          <w:szCs w:val="16"/>
          <w:lang w:val="en-CA"/>
        </w:rPr>
        <w:t xml:space="preserve">        StreamTokenizer unStreamTokenizer = new StreamTokenizer(unFichier);</w:t>
      </w:r>
    </w:p>
    <w:p w14:paraId="297253A1" w14:textId="77777777" w:rsidR="007E66E1" w:rsidRPr="00736DB8" w:rsidRDefault="007E66E1" w:rsidP="00736DB8">
      <w:pPr>
        <w:pStyle w:val="codeCompact"/>
        <w:rPr>
          <w:sz w:val="16"/>
          <w:szCs w:val="16"/>
          <w:lang w:val="en-CA"/>
        </w:rPr>
      </w:pPr>
    </w:p>
    <w:p w14:paraId="21FF06E1" w14:textId="77777777" w:rsidR="007E66E1" w:rsidRPr="00736DB8" w:rsidRDefault="007E66E1" w:rsidP="00736DB8">
      <w:pPr>
        <w:pStyle w:val="codeCompact"/>
        <w:rPr>
          <w:sz w:val="16"/>
          <w:szCs w:val="16"/>
        </w:rPr>
      </w:pPr>
      <w:r w:rsidRPr="00736DB8">
        <w:rPr>
          <w:sz w:val="16"/>
          <w:szCs w:val="16"/>
          <w:lang w:val="en-CA"/>
        </w:rPr>
        <w:t xml:space="preserve">        </w:t>
      </w:r>
      <w:r w:rsidRPr="00736DB8">
        <w:rPr>
          <w:sz w:val="16"/>
          <w:szCs w:val="16"/>
        </w:rPr>
        <w:t>// Les 5 lignes suivantes ne sont pas nécessaires car les paramètres</w:t>
      </w:r>
    </w:p>
    <w:p w14:paraId="4FB7B2D7" w14:textId="77777777" w:rsidR="007E66E1" w:rsidRPr="00736DB8" w:rsidRDefault="007E66E1" w:rsidP="00736DB8">
      <w:pPr>
        <w:pStyle w:val="codeCompact"/>
        <w:rPr>
          <w:sz w:val="16"/>
          <w:szCs w:val="16"/>
        </w:rPr>
      </w:pPr>
      <w:r w:rsidRPr="00736DB8">
        <w:rPr>
          <w:sz w:val="16"/>
          <w:szCs w:val="16"/>
        </w:rPr>
        <w:t xml:space="preserve">        // donnés sont les valeurs de défaut</w:t>
      </w:r>
    </w:p>
    <w:p w14:paraId="5554B86C" w14:textId="77777777" w:rsidR="007E66E1" w:rsidRPr="00736DB8" w:rsidRDefault="007E66E1" w:rsidP="00736DB8">
      <w:pPr>
        <w:pStyle w:val="codeCompact"/>
        <w:rPr>
          <w:sz w:val="16"/>
          <w:szCs w:val="16"/>
          <w:lang w:val="en-CA"/>
        </w:rPr>
      </w:pPr>
      <w:r w:rsidRPr="00736DB8">
        <w:rPr>
          <w:sz w:val="16"/>
          <w:szCs w:val="16"/>
        </w:rPr>
        <w:t xml:space="preserve">        </w:t>
      </w:r>
      <w:r w:rsidRPr="00736DB8">
        <w:rPr>
          <w:sz w:val="16"/>
          <w:szCs w:val="16"/>
          <w:lang w:val="en-CA"/>
        </w:rPr>
        <w:t>unStreamTokenizer.quoteChar((int)'"');</w:t>
      </w:r>
    </w:p>
    <w:p w14:paraId="2E33EAAA" w14:textId="77777777" w:rsidR="007E66E1" w:rsidRPr="00736DB8" w:rsidRDefault="007E66E1" w:rsidP="00736DB8">
      <w:pPr>
        <w:pStyle w:val="codeCompact"/>
        <w:rPr>
          <w:sz w:val="16"/>
          <w:szCs w:val="16"/>
          <w:lang w:val="en-CA"/>
        </w:rPr>
      </w:pPr>
      <w:r w:rsidRPr="00736DB8">
        <w:rPr>
          <w:sz w:val="16"/>
          <w:szCs w:val="16"/>
          <w:lang w:val="en-CA"/>
        </w:rPr>
        <w:t xml:space="preserve">        unStreamTokenizer.whitespaceChars((int)'\r',(int)'\r');</w:t>
      </w:r>
    </w:p>
    <w:p w14:paraId="18BE5706" w14:textId="77777777" w:rsidR="007E66E1" w:rsidRPr="00736DB8" w:rsidRDefault="007E66E1" w:rsidP="00736DB8">
      <w:pPr>
        <w:pStyle w:val="codeCompact"/>
        <w:rPr>
          <w:sz w:val="16"/>
          <w:szCs w:val="16"/>
          <w:lang w:val="en-CA"/>
        </w:rPr>
      </w:pPr>
      <w:r w:rsidRPr="00736DB8">
        <w:rPr>
          <w:sz w:val="16"/>
          <w:szCs w:val="16"/>
          <w:lang w:val="en-CA"/>
        </w:rPr>
        <w:t xml:space="preserve">        unStreamTokenizer.whitespaceChars((int)'\n',(int)'\n');</w:t>
      </w:r>
    </w:p>
    <w:p w14:paraId="591D3DCC" w14:textId="77777777" w:rsidR="007E66E1" w:rsidRPr="00736DB8" w:rsidRDefault="007E66E1" w:rsidP="00736DB8">
      <w:pPr>
        <w:pStyle w:val="codeCompact"/>
        <w:rPr>
          <w:sz w:val="16"/>
          <w:szCs w:val="16"/>
          <w:lang w:val="en-CA"/>
        </w:rPr>
      </w:pPr>
      <w:r w:rsidRPr="00736DB8">
        <w:rPr>
          <w:sz w:val="16"/>
          <w:szCs w:val="16"/>
          <w:lang w:val="en-CA"/>
        </w:rPr>
        <w:t xml:space="preserve">        unStreamTokenizer.whitespaceChars((int)'\t',(int)'\t');</w:t>
      </w:r>
    </w:p>
    <w:p w14:paraId="51D892ED" w14:textId="77777777" w:rsidR="007E66E1" w:rsidRPr="00736DB8" w:rsidRDefault="007E66E1" w:rsidP="00736DB8">
      <w:pPr>
        <w:pStyle w:val="codeCompact"/>
        <w:rPr>
          <w:sz w:val="16"/>
          <w:szCs w:val="16"/>
          <w:lang w:val="en-CA"/>
        </w:rPr>
      </w:pPr>
      <w:r w:rsidRPr="00736DB8">
        <w:rPr>
          <w:sz w:val="16"/>
          <w:szCs w:val="16"/>
          <w:lang w:val="en-CA"/>
        </w:rPr>
        <w:t xml:space="preserve">        unStreamTokenizer.whitespaceChars((int)' ',(int)' ');</w:t>
      </w:r>
    </w:p>
    <w:p w14:paraId="7C896370" w14:textId="77777777" w:rsidR="007E66E1" w:rsidRPr="00736DB8" w:rsidRDefault="007E66E1" w:rsidP="00736DB8">
      <w:pPr>
        <w:pStyle w:val="codeCompact"/>
        <w:rPr>
          <w:sz w:val="16"/>
          <w:szCs w:val="16"/>
          <w:lang w:val="en-CA"/>
        </w:rPr>
      </w:pPr>
    </w:p>
    <w:p w14:paraId="3DB8BB9F" w14:textId="77777777" w:rsidR="007E66E1" w:rsidRPr="00736DB8" w:rsidRDefault="007E66E1" w:rsidP="00736DB8">
      <w:pPr>
        <w:pStyle w:val="codeCompact"/>
        <w:rPr>
          <w:sz w:val="16"/>
          <w:szCs w:val="16"/>
          <w:lang w:val="en-CA"/>
        </w:rPr>
      </w:pPr>
      <w:r w:rsidRPr="00736DB8">
        <w:rPr>
          <w:sz w:val="16"/>
          <w:szCs w:val="16"/>
          <w:lang w:val="en-CA"/>
        </w:rPr>
        <w:t xml:space="preserve">        Vector vecteurDePlants = new Vector();</w:t>
      </w:r>
    </w:p>
    <w:p w14:paraId="73028705" w14:textId="77777777" w:rsidR="007E66E1" w:rsidRPr="00736DB8" w:rsidRDefault="007E66E1" w:rsidP="00736DB8">
      <w:pPr>
        <w:pStyle w:val="codeCompact"/>
        <w:rPr>
          <w:sz w:val="16"/>
          <w:szCs w:val="16"/>
          <w:lang w:val="en-CA"/>
        </w:rPr>
      </w:pPr>
      <w:r w:rsidRPr="00736DB8">
        <w:rPr>
          <w:sz w:val="16"/>
          <w:szCs w:val="16"/>
          <w:lang w:val="en-CA"/>
        </w:rPr>
        <w:t xml:space="preserve">        int noPlant = 0;</w:t>
      </w:r>
    </w:p>
    <w:p w14:paraId="4302B6DD" w14:textId="77777777" w:rsidR="007E66E1" w:rsidRPr="00736DB8" w:rsidRDefault="007E66E1" w:rsidP="00736DB8">
      <w:pPr>
        <w:pStyle w:val="codeCompact"/>
        <w:rPr>
          <w:sz w:val="16"/>
          <w:szCs w:val="16"/>
          <w:lang w:val="en-CA"/>
        </w:rPr>
      </w:pPr>
      <w:r w:rsidRPr="00736DB8">
        <w:rPr>
          <w:sz w:val="16"/>
          <w:szCs w:val="16"/>
          <w:lang w:val="en-CA"/>
        </w:rPr>
        <w:t xml:space="preserve">        String description = "";</w:t>
      </w:r>
    </w:p>
    <w:p w14:paraId="5A2E136D" w14:textId="77777777" w:rsidR="007E66E1" w:rsidRPr="00736DB8" w:rsidRDefault="007E66E1" w:rsidP="00736DB8">
      <w:pPr>
        <w:pStyle w:val="codeCompact"/>
        <w:rPr>
          <w:sz w:val="16"/>
          <w:szCs w:val="16"/>
          <w:lang w:val="en-CA"/>
        </w:rPr>
      </w:pPr>
      <w:r w:rsidRPr="00736DB8">
        <w:rPr>
          <w:sz w:val="16"/>
          <w:szCs w:val="16"/>
          <w:lang w:val="en-CA"/>
        </w:rPr>
        <w:t xml:space="preserve">        double prixUnitaire = 0.0;</w:t>
      </w:r>
    </w:p>
    <w:p w14:paraId="34AC1FF4" w14:textId="77777777" w:rsidR="007E66E1" w:rsidRPr="00736DB8" w:rsidRDefault="007E66E1" w:rsidP="00736DB8">
      <w:pPr>
        <w:pStyle w:val="codeCompact"/>
        <w:rPr>
          <w:sz w:val="16"/>
          <w:szCs w:val="16"/>
          <w:lang w:val="en-CA"/>
        </w:rPr>
      </w:pPr>
    </w:p>
    <w:p w14:paraId="4A52A7EF" w14:textId="77777777" w:rsidR="007E66E1" w:rsidRPr="00736DB8" w:rsidRDefault="007E66E1" w:rsidP="00736DB8">
      <w:pPr>
        <w:pStyle w:val="codeCompact"/>
        <w:rPr>
          <w:sz w:val="16"/>
          <w:szCs w:val="16"/>
        </w:rPr>
      </w:pPr>
      <w:r w:rsidRPr="00736DB8">
        <w:rPr>
          <w:sz w:val="16"/>
          <w:szCs w:val="16"/>
          <w:lang w:val="en-CA"/>
        </w:rPr>
        <w:t xml:space="preserve">        while(unStreamTokenizer.nextToken()!= </w:t>
      </w:r>
      <w:r w:rsidRPr="00736DB8">
        <w:rPr>
          <w:sz w:val="16"/>
          <w:szCs w:val="16"/>
        </w:rPr>
        <w:t>StreamTokenizer.TT_EOF){// fin du fichier ?</w:t>
      </w:r>
    </w:p>
    <w:p w14:paraId="600162ED" w14:textId="77777777" w:rsidR="007E66E1" w:rsidRPr="00736DB8" w:rsidRDefault="007E66E1" w:rsidP="00736DB8">
      <w:pPr>
        <w:pStyle w:val="codeCompact"/>
        <w:rPr>
          <w:sz w:val="16"/>
          <w:szCs w:val="16"/>
        </w:rPr>
      </w:pPr>
      <w:r w:rsidRPr="00736DB8">
        <w:rPr>
          <w:sz w:val="16"/>
          <w:szCs w:val="16"/>
        </w:rPr>
        <w:t xml:space="preserve">            // Lecture du noPlant</w:t>
      </w:r>
    </w:p>
    <w:p w14:paraId="303CF58A" w14:textId="77777777" w:rsidR="007E66E1" w:rsidRPr="00736DB8" w:rsidRDefault="007E66E1" w:rsidP="00736DB8">
      <w:pPr>
        <w:pStyle w:val="codeCompact"/>
        <w:rPr>
          <w:sz w:val="16"/>
          <w:szCs w:val="16"/>
        </w:rPr>
      </w:pPr>
      <w:r w:rsidRPr="00736DB8">
        <w:rPr>
          <w:sz w:val="16"/>
          <w:szCs w:val="16"/>
        </w:rPr>
        <w:t xml:space="preserve">            if(unStreamTokenizer.ttype == StreamTokenizer.TT_NUMBER){//Est-ce bien un nombre ?</w:t>
      </w:r>
    </w:p>
    <w:p w14:paraId="2DA48800" w14:textId="77777777" w:rsidR="007E66E1" w:rsidRPr="00736DB8" w:rsidRDefault="007E66E1" w:rsidP="00736DB8">
      <w:pPr>
        <w:pStyle w:val="codeCompact"/>
        <w:rPr>
          <w:sz w:val="16"/>
          <w:szCs w:val="16"/>
        </w:rPr>
      </w:pPr>
      <w:r w:rsidRPr="00736DB8">
        <w:rPr>
          <w:sz w:val="16"/>
          <w:szCs w:val="16"/>
        </w:rPr>
        <w:t xml:space="preserve">                noPlant = (int) unStreamTokenizer.nval; //nval est un double !</w:t>
      </w:r>
    </w:p>
    <w:p w14:paraId="1C022BD0" w14:textId="77777777" w:rsidR="007E66E1" w:rsidRPr="00736DB8" w:rsidRDefault="007E66E1" w:rsidP="00736DB8">
      <w:pPr>
        <w:pStyle w:val="codeCompact"/>
        <w:rPr>
          <w:sz w:val="16"/>
          <w:szCs w:val="16"/>
        </w:rPr>
      </w:pPr>
      <w:r w:rsidRPr="00736DB8">
        <w:rPr>
          <w:sz w:val="16"/>
          <w:szCs w:val="16"/>
        </w:rPr>
        <w:t xml:space="preserve">            } else</w:t>
      </w:r>
    </w:p>
    <w:p w14:paraId="1A578CCD" w14:textId="77777777" w:rsidR="007E66E1" w:rsidRPr="00736DB8" w:rsidRDefault="007E66E1" w:rsidP="00736DB8">
      <w:pPr>
        <w:pStyle w:val="codeCompact"/>
        <w:rPr>
          <w:sz w:val="16"/>
          <w:szCs w:val="16"/>
        </w:rPr>
      </w:pPr>
      <w:r w:rsidRPr="00736DB8">
        <w:rPr>
          <w:sz w:val="16"/>
          <w:szCs w:val="16"/>
        </w:rPr>
        <w:t xml:space="preserve">        {System.out.println("Le format du fichier est incorrect : noPlant attendu"); System.exit(1);}</w:t>
      </w:r>
    </w:p>
    <w:p w14:paraId="2BC15DD4" w14:textId="77777777" w:rsidR="007E66E1" w:rsidRPr="00736DB8" w:rsidRDefault="007E66E1" w:rsidP="00736DB8">
      <w:pPr>
        <w:pStyle w:val="codeCompact"/>
        <w:rPr>
          <w:sz w:val="16"/>
          <w:szCs w:val="16"/>
        </w:rPr>
      </w:pPr>
      <w:r w:rsidRPr="00736DB8">
        <w:rPr>
          <w:sz w:val="16"/>
          <w:szCs w:val="16"/>
        </w:rPr>
        <w:t xml:space="preserve">            //Lecture de la description</w:t>
      </w:r>
    </w:p>
    <w:p w14:paraId="34396130" w14:textId="77777777" w:rsidR="007E66E1" w:rsidRPr="00736DB8" w:rsidRDefault="007E66E1" w:rsidP="00736DB8">
      <w:pPr>
        <w:pStyle w:val="codeCompact"/>
        <w:rPr>
          <w:sz w:val="16"/>
          <w:szCs w:val="16"/>
        </w:rPr>
      </w:pPr>
      <w:r w:rsidRPr="00736DB8">
        <w:rPr>
          <w:sz w:val="16"/>
          <w:szCs w:val="16"/>
        </w:rPr>
        <w:t xml:space="preserve">            unStreamTokenizer.nextToken();</w:t>
      </w:r>
    </w:p>
    <w:p w14:paraId="185239BE" w14:textId="77777777" w:rsidR="007E66E1" w:rsidRPr="00736DB8" w:rsidRDefault="007E66E1" w:rsidP="00736DB8">
      <w:pPr>
        <w:pStyle w:val="codeCompact"/>
        <w:rPr>
          <w:sz w:val="16"/>
          <w:szCs w:val="16"/>
        </w:rPr>
      </w:pPr>
      <w:r w:rsidRPr="00736DB8">
        <w:rPr>
          <w:sz w:val="16"/>
          <w:szCs w:val="16"/>
        </w:rPr>
        <w:t xml:space="preserve">            if(unStreamTokenizer.ttype == (int)'"'){//Est-ce bien une chaîne encadrée par " ?</w:t>
      </w:r>
    </w:p>
    <w:p w14:paraId="257DF68E" w14:textId="77777777" w:rsidR="007E66E1" w:rsidRPr="00736DB8" w:rsidRDefault="007E66E1" w:rsidP="00736DB8">
      <w:pPr>
        <w:pStyle w:val="codeCompact"/>
        <w:rPr>
          <w:sz w:val="16"/>
          <w:szCs w:val="16"/>
        </w:rPr>
      </w:pPr>
      <w:r w:rsidRPr="00736DB8">
        <w:rPr>
          <w:sz w:val="16"/>
          <w:szCs w:val="16"/>
        </w:rPr>
        <w:t xml:space="preserve">                description = unStreamTokenizer.sval;</w:t>
      </w:r>
    </w:p>
    <w:p w14:paraId="6C6878D4" w14:textId="77777777" w:rsidR="007E66E1" w:rsidRPr="00736DB8" w:rsidRDefault="007E66E1" w:rsidP="00736DB8">
      <w:pPr>
        <w:pStyle w:val="codeCompact"/>
        <w:rPr>
          <w:sz w:val="16"/>
          <w:szCs w:val="16"/>
        </w:rPr>
      </w:pPr>
      <w:r w:rsidRPr="00736DB8">
        <w:rPr>
          <w:sz w:val="16"/>
          <w:szCs w:val="16"/>
        </w:rPr>
        <w:t xml:space="preserve">            } else</w:t>
      </w:r>
    </w:p>
    <w:p w14:paraId="7EF055A6" w14:textId="77777777" w:rsidR="007E66E1" w:rsidRPr="00736DB8" w:rsidRDefault="007E66E1" w:rsidP="00736DB8">
      <w:pPr>
        <w:pStyle w:val="codeCompact"/>
        <w:rPr>
          <w:sz w:val="16"/>
          <w:szCs w:val="16"/>
        </w:rPr>
      </w:pPr>
      <w:r w:rsidRPr="00736DB8">
        <w:rPr>
          <w:sz w:val="16"/>
          <w:szCs w:val="16"/>
        </w:rPr>
        <w:t xml:space="preserve">        {System.out.println("Le format du fichier est incorrect : description attendue"); System.exit(1);}</w:t>
      </w:r>
    </w:p>
    <w:p w14:paraId="6512AC3A" w14:textId="77777777" w:rsidR="007E66E1" w:rsidRPr="00736DB8" w:rsidRDefault="007E66E1" w:rsidP="00736DB8">
      <w:pPr>
        <w:pStyle w:val="codeCompact"/>
        <w:rPr>
          <w:sz w:val="16"/>
          <w:szCs w:val="16"/>
        </w:rPr>
      </w:pPr>
      <w:r w:rsidRPr="00736DB8">
        <w:rPr>
          <w:sz w:val="16"/>
          <w:szCs w:val="16"/>
        </w:rPr>
        <w:t xml:space="preserve">            //Lecture du prixUnitaire</w:t>
      </w:r>
    </w:p>
    <w:p w14:paraId="18660EB4" w14:textId="77777777" w:rsidR="007E66E1" w:rsidRPr="00736DB8" w:rsidRDefault="007E66E1" w:rsidP="00736DB8">
      <w:pPr>
        <w:pStyle w:val="codeCompact"/>
        <w:rPr>
          <w:sz w:val="16"/>
          <w:szCs w:val="16"/>
        </w:rPr>
      </w:pPr>
      <w:r w:rsidRPr="00736DB8">
        <w:rPr>
          <w:sz w:val="16"/>
          <w:szCs w:val="16"/>
        </w:rPr>
        <w:t xml:space="preserve">            unStreamTokenizer.nextToken();</w:t>
      </w:r>
    </w:p>
    <w:p w14:paraId="1E4EDCDE" w14:textId="77777777" w:rsidR="007E66E1" w:rsidRPr="00736DB8" w:rsidRDefault="007E66E1" w:rsidP="00736DB8">
      <w:pPr>
        <w:pStyle w:val="codeCompact"/>
        <w:rPr>
          <w:sz w:val="16"/>
          <w:szCs w:val="16"/>
        </w:rPr>
      </w:pPr>
      <w:r w:rsidRPr="00736DB8">
        <w:rPr>
          <w:sz w:val="16"/>
          <w:szCs w:val="16"/>
        </w:rPr>
        <w:t xml:space="preserve">            if(unStreamTokenizer.ttype == StreamTokenizer.TT_NUMBER){//Est-ce bien un nombre ?</w:t>
      </w:r>
    </w:p>
    <w:p w14:paraId="527C0372" w14:textId="77777777" w:rsidR="007E66E1" w:rsidRPr="00736DB8" w:rsidRDefault="007E66E1" w:rsidP="00736DB8">
      <w:pPr>
        <w:pStyle w:val="codeCompact"/>
        <w:rPr>
          <w:sz w:val="16"/>
          <w:szCs w:val="16"/>
        </w:rPr>
      </w:pPr>
      <w:r w:rsidRPr="00736DB8">
        <w:rPr>
          <w:sz w:val="16"/>
          <w:szCs w:val="16"/>
        </w:rPr>
        <w:t xml:space="preserve">                prixUnitaire = unStreamTokenizer.nval;</w:t>
      </w:r>
    </w:p>
    <w:p w14:paraId="7A9CFB3C" w14:textId="77777777" w:rsidR="007E66E1" w:rsidRPr="00736DB8" w:rsidRDefault="007E66E1" w:rsidP="00736DB8">
      <w:pPr>
        <w:pStyle w:val="codeCompact"/>
        <w:rPr>
          <w:sz w:val="16"/>
          <w:szCs w:val="16"/>
        </w:rPr>
      </w:pPr>
      <w:r w:rsidRPr="00736DB8">
        <w:rPr>
          <w:sz w:val="16"/>
          <w:szCs w:val="16"/>
        </w:rPr>
        <w:t xml:space="preserve">            } else</w:t>
      </w:r>
    </w:p>
    <w:p w14:paraId="735F304B" w14:textId="77777777" w:rsidR="007E66E1" w:rsidRPr="00736DB8" w:rsidRDefault="007E66E1" w:rsidP="00736DB8">
      <w:pPr>
        <w:pStyle w:val="codeCompact"/>
        <w:rPr>
          <w:sz w:val="16"/>
          <w:szCs w:val="16"/>
        </w:rPr>
      </w:pPr>
      <w:r w:rsidRPr="00736DB8">
        <w:rPr>
          <w:sz w:val="16"/>
          <w:szCs w:val="16"/>
        </w:rPr>
        <w:t xml:space="preserve">        {System.out.println("Le format du fichier est incorrect : prix attendu"); System.exit(1);}</w:t>
      </w:r>
    </w:p>
    <w:p w14:paraId="25CCA50F" w14:textId="77777777" w:rsidR="007E66E1" w:rsidRPr="00736DB8" w:rsidRDefault="007E66E1" w:rsidP="00736DB8">
      <w:pPr>
        <w:pStyle w:val="codeCompact"/>
        <w:rPr>
          <w:sz w:val="16"/>
          <w:szCs w:val="16"/>
        </w:rPr>
      </w:pPr>
    </w:p>
    <w:p w14:paraId="36E4F502" w14:textId="77777777" w:rsidR="007E66E1" w:rsidRPr="00736DB8" w:rsidRDefault="007E66E1" w:rsidP="00736DB8">
      <w:pPr>
        <w:pStyle w:val="codeCompact"/>
        <w:rPr>
          <w:sz w:val="16"/>
          <w:szCs w:val="16"/>
        </w:rPr>
      </w:pPr>
      <w:r w:rsidRPr="00736DB8">
        <w:rPr>
          <w:sz w:val="16"/>
          <w:szCs w:val="16"/>
        </w:rPr>
        <w:t xml:space="preserve">            //Création de l'objet Plant</w:t>
      </w:r>
    </w:p>
    <w:p w14:paraId="08982F49" w14:textId="77777777" w:rsidR="007E66E1" w:rsidRPr="00736DB8" w:rsidRDefault="007E66E1" w:rsidP="00736DB8">
      <w:pPr>
        <w:pStyle w:val="codeCompact"/>
        <w:rPr>
          <w:sz w:val="16"/>
          <w:szCs w:val="16"/>
        </w:rPr>
      </w:pPr>
      <w:r w:rsidRPr="00736DB8">
        <w:rPr>
          <w:sz w:val="16"/>
          <w:szCs w:val="16"/>
        </w:rPr>
        <w:t xml:space="preserve">            Plant unPlant = new Plant(noPlant, description, prixUnitaire);</w:t>
      </w:r>
    </w:p>
    <w:p w14:paraId="515ACA07" w14:textId="77777777" w:rsidR="007E66E1" w:rsidRPr="00736DB8" w:rsidRDefault="007E66E1" w:rsidP="00736DB8">
      <w:pPr>
        <w:pStyle w:val="codeCompact"/>
        <w:rPr>
          <w:sz w:val="16"/>
          <w:szCs w:val="16"/>
        </w:rPr>
      </w:pPr>
      <w:r w:rsidRPr="00736DB8">
        <w:rPr>
          <w:sz w:val="16"/>
          <w:szCs w:val="16"/>
        </w:rPr>
        <w:t xml:space="preserve">            System.out.println(noPlant + " " + description + " " + prixUnitaire);</w:t>
      </w:r>
    </w:p>
    <w:p w14:paraId="23054576" w14:textId="77777777" w:rsidR="007E66E1" w:rsidRPr="00736DB8" w:rsidRDefault="007E66E1" w:rsidP="00736DB8">
      <w:pPr>
        <w:pStyle w:val="codeCompact"/>
        <w:rPr>
          <w:sz w:val="16"/>
          <w:szCs w:val="16"/>
        </w:rPr>
      </w:pPr>
      <w:r w:rsidRPr="00736DB8">
        <w:rPr>
          <w:sz w:val="16"/>
          <w:szCs w:val="16"/>
        </w:rPr>
        <w:t xml:space="preserve">            vecteurDePlants.addElement(unPlant);</w:t>
      </w:r>
    </w:p>
    <w:p w14:paraId="1C468E52" w14:textId="77777777" w:rsidR="007E66E1" w:rsidRPr="00736DB8" w:rsidRDefault="007E66E1" w:rsidP="00736DB8">
      <w:pPr>
        <w:pStyle w:val="codeCompact"/>
        <w:rPr>
          <w:sz w:val="16"/>
          <w:szCs w:val="16"/>
        </w:rPr>
      </w:pPr>
      <w:r w:rsidRPr="00736DB8">
        <w:rPr>
          <w:sz w:val="16"/>
          <w:szCs w:val="16"/>
        </w:rPr>
        <w:t xml:space="preserve">        }</w:t>
      </w:r>
    </w:p>
    <w:p w14:paraId="59CE9A15" w14:textId="77777777" w:rsidR="007E66E1" w:rsidRPr="00736DB8" w:rsidRDefault="007E66E1" w:rsidP="00736DB8">
      <w:pPr>
        <w:pStyle w:val="codeCompact"/>
        <w:rPr>
          <w:sz w:val="16"/>
          <w:szCs w:val="16"/>
        </w:rPr>
      </w:pPr>
      <w:r w:rsidRPr="00736DB8">
        <w:rPr>
          <w:sz w:val="16"/>
          <w:szCs w:val="16"/>
        </w:rPr>
        <w:t xml:space="preserve">        unFichier.close();</w:t>
      </w:r>
    </w:p>
    <w:p w14:paraId="65F9FD9B" w14:textId="77777777" w:rsidR="007E66E1" w:rsidRPr="00736DB8" w:rsidRDefault="007E66E1" w:rsidP="00736DB8">
      <w:pPr>
        <w:pStyle w:val="codeCompact"/>
        <w:rPr>
          <w:sz w:val="16"/>
          <w:szCs w:val="16"/>
        </w:rPr>
      </w:pPr>
      <w:r w:rsidRPr="00736DB8">
        <w:rPr>
          <w:sz w:val="16"/>
          <w:szCs w:val="16"/>
        </w:rPr>
        <w:t xml:space="preserve">        return vecteurDePlants;</w:t>
      </w:r>
    </w:p>
    <w:p w14:paraId="42830551" w14:textId="77777777" w:rsidR="007E66E1" w:rsidRPr="00736DB8" w:rsidRDefault="007E66E1" w:rsidP="00736DB8">
      <w:pPr>
        <w:pStyle w:val="codeCompact"/>
        <w:rPr>
          <w:sz w:val="16"/>
          <w:szCs w:val="16"/>
        </w:rPr>
      </w:pPr>
      <w:r w:rsidRPr="00736DB8">
        <w:rPr>
          <w:sz w:val="16"/>
          <w:szCs w:val="16"/>
        </w:rPr>
        <w:t xml:space="preserve">    }</w:t>
      </w:r>
    </w:p>
    <w:p w14:paraId="376FBE61" w14:textId="77777777" w:rsidR="007E66E1" w:rsidRPr="00736DB8" w:rsidRDefault="007E66E1" w:rsidP="00736DB8">
      <w:pPr>
        <w:pStyle w:val="codeCompact"/>
        <w:rPr>
          <w:sz w:val="16"/>
          <w:szCs w:val="16"/>
        </w:rPr>
      </w:pPr>
      <w:r w:rsidRPr="00736DB8">
        <w:rPr>
          <w:sz w:val="16"/>
          <w:szCs w:val="16"/>
        </w:rPr>
        <w:t xml:space="preserve">    </w:t>
      </w:r>
    </w:p>
    <w:p w14:paraId="54E773CB" w14:textId="77777777" w:rsidR="007E66E1" w:rsidRPr="00736DB8" w:rsidRDefault="007E66E1" w:rsidP="00736DB8">
      <w:pPr>
        <w:pStyle w:val="codeCompact"/>
        <w:rPr>
          <w:sz w:val="16"/>
          <w:szCs w:val="16"/>
        </w:rPr>
      </w:pPr>
      <w:r w:rsidRPr="00736DB8">
        <w:rPr>
          <w:sz w:val="16"/>
          <w:szCs w:val="16"/>
        </w:rPr>
        <w:t xml:space="preserve">    // La méthode suivante écrit les objets de vecteurDePlants les uns à la suite</w:t>
      </w:r>
    </w:p>
    <w:p w14:paraId="4E520371" w14:textId="77777777" w:rsidR="007E66E1" w:rsidRPr="00736DB8" w:rsidRDefault="007E66E1" w:rsidP="00736DB8">
      <w:pPr>
        <w:pStyle w:val="codeCompact"/>
        <w:rPr>
          <w:sz w:val="16"/>
          <w:szCs w:val="16"/>
        </w:rPr>
      </w:pPr>
      <w:r w:rsidRPr="00736DB8">
        <w:rPr>
          <w:sz w:val="16"/>
          <w:szCs w:val="16"/>
        </w:rPr>
        <w:t xml:space="preserve">    // des autres dans le fichier FluxPlants.dat par accès sériel</w:t>
      </w:r>
    </w:p>
    <w:p w14:paraId="3B5AF7F1" w14:textId="77777777" w:rsidR="007E66E1" w:rsidRPr="00736DB8" w:rsidRDefault="007E66E1" w:rsidP="00736DB8">
      <w:pPr>
        <w:pStyle w:val="codeCompact"/>
        <w:rPr>
          <w:sz w:val="16"/>
          <w:szCs w:val="16"/>
        </w:rPr>
      </w:pPr>
      <w:r w:rsidRPr="00736DB8">
        <w:rPr>
          <w:sz w:val="16"/>
          <w:szCs w:val="16"/>
        </w:rPr>
        <w:t xml:space="preserve">    public static void écrireFichierFluxPlants (Vector vecteurDePlants) throws Exception{</w:t>
      </w:r>
    </w:p>
    <w:p w14:paraId="3B803E10" w14:textId="77777777" w:rsidR="00FF44A4" w:rsidRDefault="007E66E1" w:rsidP="00736DB8">
      <w:pPr>
        <w:pStyle w:val="codeCompact"/>
        <w:rPr>
          <w:sz w:val="16"/>
          <w:szCs w:val="16"/>
        </w:rPr>
      </w:pPr>
      <w:r w:rsidRPr="00736DB8">
        <w:rPr>
          <w:sz w:val="16"/>
          <w:szCs w:val="16"/>
        </w:rPr>
        <w:t xml:space="preserve">        RandomAccessFile fichierDirectPlants =</w:t>
      </w:r>
    </w:p>
    <w:p w14:paraId="6BF41E75" w14:textId="1F1ACF62" w:rsidR="00FF44A4" w:rsidRDefault="00FF44A4" w:rsidP="00736DB8">
      <w:pPr>
        <w:pStyle w:val="codeCompact"/>
        <w:rPr>
          <w:sz w:val="16"/>
          <w:szCs w:val="16"/>
        </w:rPr>
      </w:pPr>
      <w:r>
        <w:rPr>
          <w:sz w:val="16"/>
          <w:szCs w:val="16"/>
        </w:rPr>
        <w:t xml:space="preserve">          n</w:t>
      </w:r>
      <w:r w:rsidR="007E66E1" w:rsidRPr="00736DB8">
        <w:rPr>
          <w:sz w:val="16"/>
          <w:szCs w:val="16"/>
        </w:rPr>
        <w:t>ew</w:t>
      </w:r>
      <w:r w:rsidR="00686398">
        <w:rPr>
          <w:sz w:val="16"/>
          <w:szCs w:val="16"/>
        </w:rPr>
        <w:t xml:space="preserve"> </w:t>
      </w:r>
      <w:r w:rsidR="007E66E1" w:rsidRPr="00736DB8">
        <w:rPr>
          <w:sz w:val="16"/>
          <w:szCs w:val="16"/>
        </w:rPr>
        <w:t>RandomAccessFile (</w:t>
      </w:r>
    </w:p>
    <w:p w14:paraId="4CE071CB" w14:textId="2AFDFE91" w:rsidR="007E66E1" w:rsidRPr="00736DB8" w:rsidRDefault="00FF44A4" w:rsidP="00736DB8">
      <w:pPr>
        <w:pStyle w:val="codeCompact"/>
        <w:rPr>
          <w:sz w:val="16"/>
          <w:szCs w:val="16"/>
        </w:rPr>
      </w:pPr>
      <w:r>
        <w:rPr>
          <w:sz w:val="16"/>
          <w:szCs w:val="16"/>
        </w:rPr>
        <w:t xml:space="preserve">             </w:t>
      </w:r>
      <w:r w:rsidR="007E66E1" w:rsidRPr="00736DB8">
        <w:rPr>
          <w:sz w:val="16"/>
          <w:szCs w:val="16"/>
        </w:rPr>
        <w:t>"</w:t>
      </w:r>
      <w:r w:rsidR="00686398" w:rsidRPr="00C15C41">
        <w:rPr>
          <w:sz w:val="16"/>
          <w:szCs w:val="16"/>
        </w:rPr>
        <w:t>C:/Users/Robert/Documents/NetBeansProjects/JavaLivre/build/classes/</w:t>
      </w:r>
      <w:r w:rsidR="007E66E1" w:rsidRPr="00736DB8">
        <w:rPr>
          <w:sz w:val="16"/>
          <w:szCs w:val="16"/>
        </w:rPr>
        <w:t>DirectPlants.dat","rw");</w:t>
      </w:r>
    </w:p>
    <w:p w14:paraId="597A4C24" w14:textId="77777777" w:rsidR="007E66E1" w:rsidRPr="00736DB8" w:rsidRDefault="007E66E1" w:rsidP="00736DB8">
      <w:pPr>
        <w:pStyle w:val="codeCompact"/>
        <w:rPr>
          <w:sz w:val="16"/>
          <w:szCs w:val="16"/>
        </w:rPr>
      </w:pPr>
      <w:r w:rsidRPr="00736DB8">
        <w:rPr>
          <w:sz w:val="16"/>
          <w:szCs w:val="16"/>
        </w:rPr>
        <w:t xml:space="preserve">        Enumeration enumerationPlants = vecteurDePlants.elements();</w:t>
      </w:r>
    </w:p>
    <w:p w14:paraId="43C7E149" w14:textId="77777777" w:rsidR="007E66E1" w:rsidRPr="00C54B78" w:rsidRDefault="007E66E1" w:rsidP="00736DB8">
      <w:pPr>
        <w:pStyle w:val="codeCompact"/>
        <w:rPr>
          <w:sz w:val="16"/>
          <w:szCs w:val="16"/>
          <w:lang w:val="fr-CA"/>
        </w:rPr>
      </w:pPr>
      <w:r w:rsidRPr="00736DB8">
        <w:rPr>
          <w:sz w:val="16"/>
          <w:szCs w:val="16"/>
        </w:rPr>
        <w:t xml:space="preserve">        </w:t>
      </w:r>
      <w:r w:rsidRPr="00C54B78">
        <w:rPr>
          <w:sz w:val="16"/>
          <w:szCs w:val="16"/>
          <w:lang w:val="fr-CA"/>
        </w:rPr>
        <w:t>int numeroEnregistrementRelatif = 0;</w:t>
      </w:r>
    </w:p>
    <w:p w14:paraId="661A900C" w14:textId="77777777" w:rsidR="007E66E1" w:rsidRPr="00C54B78" w:rsidRDefault="007E66E1" w:rsidP="00736DB8">
      <w:pPr>
        <w:pStyle w:val="codeCompact"/>
        <w:rPr>
          <w:sz w:val="16"/>
          <w:szCs w:val="16"/>
          <w:lang w:val="fr-CA"/>
        </w:rPr>
      </w:pPr>
      <w:r w:rsidRPr="00C54B78">
        <w:rPr>
          <w:sz w:val="16"/>
          <w:szCs w:val="16"/>
          <w:lang w:val="fr-CA"/>
        </w:rPr>
        <w:t xml:space="preserve">        while (enumerationPlants.hasMoreElements()){</w:t>
      </w:r>
    </w:p>
    <w:p w14:paraId="24151718" w14:textId="0C00031D" w:rsidR="007E66E1" w:rsidRPr="00736DB8" w:rsidRDefault="007E66E1" w:rsidP="00736DB8">
      <w:pPr>
        <w:pStyle w:val="codeCompact"/>
        <w:rPr>
          <w:sz w:val="16"/>
          <w:szCs w:val="16"/>
        </w:rPr>
      </w:pPr>
      <w:r w:rsidRPr="00C54B78">
        <w:rPr>
          <w:sz w:val="16"/>
          <w:szCs w:val="16"/>
          <w:lang w:val="fr-CA"/>
        </w:rPr>
        <w:t xml:space="preserve">            </w:t>
      </w:r>
      <w:r w:rsidRPr="00736DB8">
        <w:rPr>
          <w:sz w:val="16"/>
          <w:szCs w:val="16"/>
        </w:rPr>
        <w:t>// Créer nouvel enregi</w:t>
      </w:r>
      <w:r w:rsidR="00A04260">
        <w:rPr>
          <w:sz w:val="16"/>
          <w:szCs w:val="16"/>
        </w:rPr>
        <w:t>s</w:t>
      </w:r>
      <w:r w:rsidRPr="00736DB8">
        <w:rPr>
          <w:sz w:val="16"/>
          <w:szCs w:val="16"/>
        </w:rPr>
        <w:t>trement</w:t>
      </w:r>
    </w:p>
    <w:p w14:paraId="5823BB6D" w14:textId="77777777" w:rsidR="007E66E1" w:rsidRPr="00736DB8" w:rsidRDefault="007E66E1" w:rsidP="00736DB8">
      <w:pPr>
        <w:pStyle w:val="codeCompact"/>
        <w:rPr>
          <w:sz w:val="16"/>
          <w:szCs w:val="16"/>
        </w:rPr>
      </w:pPr>
      <w:r w:rsidRPr="00736DB8">
        <w:rPr>
          <w:sz w:val="16"/>
          <w:szCs w:val="16"/>
        </w:rPr>
        <w:t xml:space="preserve">            // Le seek établit la position courante</w:t>
      </w:r>
    </w:p>
    <w:p w14:paraId="6DDA17EA" w14:textId="77777777" w:rsidR="007E66E1" w:rsidRPr="00736DB8" w:rsidRDefault="007E66E1" w:rsidP="00736DB8">
      <w:pPr>
        <w:pStyle w:val="codeCompact"/>
        <w:rPr>
          <w:sz w:val="16"/>
          <w:szCs w:val="16"/>
        </w:rPr>
      </w:pPr>
      <w:r w:rsidRPr="00736DB8">
        <w:rPr>
          <w:sz w:val="16"/>
          <w:szCs w:val="16"/>
        </w:rPr>
        <w:t xml:space="preserve">            // NB Les quatre premiers octets du fichier contiennent le nombre d'enregistrements créés</w:t>
      </w:r>
    </w:p>
    <w:p w14:paraId="62D46B9C" w14:textId="77777777" w:rsidR="007E66E1" w:rsidRPr="00736DB8" w:rsidRDefault="007E66E1" w:rsidP="00736DB8">
      <w:pPr>
        <w:pStyle w:val="codeCompact"/>
        <w:rPr>
          <w:sz w:val="16"/>
          <w:szCs w:val="16"/>
        </w:rPr>
      </w:pPr>
      <w:r w:rsidRPr="00736DB8">
        <w:rPr>
          <w:sz w:val="16"/>
          <w:szCs w:val="16"/>
        </w:rPr>
        <w:t xml:space="preserve">            fichierDirectPlants.seek(numeroEnregistrementRelatif*Plant.tailleMaxEnregistrement()+4);</w:t>
      </w:r>
    </w:p>
    <w:p w14:paraId="0A312667" w14:textId="77777777" w:rsidR="007E66E1" w:rsidRPr="00736DB8" w:rsidRDefault="007E66E1" w:rsidP="00736DB8">
      <w:pPr>
        <w:pStyle w:val="codeCompact"/>
        <w:rPr>
          <w:sz w:val="16"/>
          <w:szCs w:val="16"/>
        </w:rPr>
      </w:pPr>
      <w:r w:rsidRPr="00736DB8">
        <w:rPr>
          <w:sz w:val="16"/>
          <w:szCs w:val="16"/>
        </w:rPr>
        <w:t xml:space="preserve">            ((Plant)enumerationPlants.nextElement()).ecrireEnregistrementTailleMax(fichierDirectPlants);</w:t>
      </w:r>
    </w:p>
    <w:p w14:paraId="1A9AF205" w14:textId="77777777" w:rsidR="007E66E1" w:rsidRPr="00736DB8" w:rsidRDefault="007E66E1" w:rsidP="00736DB8">
      <w:pPr>
        <w:pStyle w:val="codeCompact"/>
        <w:rPr>
          <w:sz w:val="16"/>
          <w:szCs w:val="16"/>
        </w:rPr>
      </w:pPr>
      <w:r w:rsidRPr="00736DB8">
        <w:rPr>
          <w:sz w:val="16"/>
          <w:szCs w:val="16"/>
        </w:rPr>
        <w:t xml:space="preserve">            numeroEnregistrementRelatif++;</w:t>
      </w:r>
    </w:p>
    <w:p w14:paraId="454370EC" w14:textId="77777777" w:rsidR="007E66E1" w:rsidRPr="00736DB8" w:rsidRDefault="007E66E1" w:rsidP="00736DB8">
      <w:pPr>
        <w:pStyle w:val="codeCompact"/>
        <w:rPr>
          <w:sz w:val="16"/>
          <w:szCs w:val="16"/>
        </w:rPr>
      </w:pPr>
      <w:r w:rsidRPr="00736DB8">
        <w:rPr>
          <w:sz w:val="16"/>
          <w:szCs w:val="16"/>
        </w:rPr>
        <w:lastRenderedPageBreak/>
        <w:t xml:space="preserve">        }</w:t>
      </w:r>
    </w:p>
    <w:p w14:paraId="474FF609" w14:textId="77777777" w:rsidR="007E66E1" w:rsidRPr="00736DB8" w:rsidRDefault="007E66E1" w:rsidP="00736DB8">
      <w:pPr>
        <w:pStyle w:val="codeCompact"/>
        <w:rPr>
          <w:sz w:val="16"/>
          <w:szCs w:val="16"/>
        </w:rPr>
      </w:pPr>
      <w:r w:rsidRPr="00736DB8">
        <w:rPr>
          <w:sz w:val="16"/>
          <w:szCs w:val="16"/>
        </w:rPr>
        <w:t xml:space="preserve">        // Stocke le nombre d'enregistrements alloués dans les octets 0 à 3</w:t>
      </w:r>
    </w:p>
    <w:p w14:paraId="619E8B1D" w14:textId="77777777" w:rsidR="007E66E1" w:rsidRPr="00736DB8" w:rsidRDefault="007E66E1" w:rsidP="00736DB8">
      <w:pPr>
        <w:pStyle w:val="codeCompact"/>
        <w:rPr>
          <w:sz w:val="16"/>
          <w:szCs w:val="16"/>
        </w:rPr>
      </w:pPr>
      <w:r w:rsidRPr="00736DB8">
        <w:rPr>
          <w:sz w:val="16"/>
          <w:szCs w:val="16"/>
        </w:rPr>
        <w:t xml:space="preserve">        fichierDirectPlants.seek(0);</w:t>
      </w:r>
    </w:p>
    <w:p w14:paraId="1A4BBB31" w14:textId="77777777" w:rsidR="007E66E1" w:rsidRPr="00736DB8" w:rsidRDefault="007E66E1" w:rsidP="00736DB8">
      <w:pPr>
        <w:pStyle w:val="codeCompact"/>
        <w:rPr>
          <w:sz w:val="16"/>
          <w:szCs w:val="16"/>
        </w:rPr>
      </w:pPr>
      <w:r w:rsidRPr="00736DB8">
        <w:rPr>
          <w:sz w:val="16"/>
          <w:szCs w:val="16"/>
        </w:rPr>
        <w:t xml:space="preserve">        fichierDirectPlants.writeInt(numeroEnregistrementRelatif);</w:t>
      </w:r>
    </w:p>
    <w:p w14:paraId="6659109A" w14:textId="77777777" w:rsidR="007E66E1" w:rsidRPr="00736DB8" w:rsidRDefault="007E66E1" w:rsidP="00736DB8">
      <w:pPr>
        <w:pStyle w:val="codeCompact"/>
        <w:rPr>
          <w:sz w:val="16"/>
          <w:szCs w:val="16"/>
          <w:lang w:val="en-CA"/>
        </w:rPr>
      </w:pPr>
      <w:r w:rsidRPr="00736DB8">
        <w:rPr>
          <w:sz w:val="16"/>
          <w:szCs w:val="16"/>
        </w:rPr>
        <w:t xml:space="preserve">    </w:t>
      </w:r>
      <w:r w:rsidRPr="00736DB8">
        <w:rPr>
          <w:sz w:val="16"/>
          <w:szCs w:val="16"/>
          <w:lang w:val="en-CA"/>
        </w:rPr>
        <w:t>}</w:t>
      </w:r>
    </w:p>
    <w:p w14:paraId="01DEE0EE" w14:textId="77777777" w:rsidR="007E66E1" w:rsidRPr="00736DB8" w:rsidRDefault="007E66E1" w:rsidP="00736DB8">
      <w:pPr>
        <w:pStyle w:val="codeCompact"/>
        <w:rPr>
          <w:sz w:val="16"/>
          <w:szCs w:val="16"/>
          <w:lang w:val="en-CA"/>
        </w:rPr>
      </w:pPr>
    </w:p>
    <w:p w14:paraId="5E67BD09" w14:textId="77777777" w:rsidR="007E66E1" w:rsidRPr="00736DB8" w:rsidRDefault="007E66E1" w:rsidP="00736DB8">
      <w:pPr>
        <w:pStyle w:val="codeCompact"/>
        <w:rPr>
          <w:sz w:val="16"/>
          <w:szCs w:val="16"/>
          <w:lang w:val="en-CA"/>
        </w:rPr>
      </w:pPr>
      <w:r w:rsidRPr="00736DB8">
        <w:rPr>
          <w:sz w:val="16"/>
          <w:szCs w:val="16"/>
          <w:lang w:val="en-CA"/>
        </w:rPr>
        <w:t xml:space="preserve">    public static void main (String args[]) throws Exception{</w:t>
      </w:r>
    </w:p>
    <w:p w14:paraId="4CCBF36A" w14:textId="77777777" w:rsidR="007E66E1" w:rsidRPr="00736DB8" w:rsidRDefault="007E66E1" w:rsidP="00736DB8">
      <w:pPr>
        <w:pStyle w:val="codeCompact"/>
        <w:rPr>
          <w:sz w:val="16"/>
          <w:szCs w:val="16"/>
        </w:rPr>
      </w:pPr>
      <w:r w:rsidRPr="00736DB8">
        <w:rPr>
          <w:sz w:val="16"/>
          <w:szCs w:val="16"/>
          <w:lang w:val="en-CA"/>
        </w:rPr>
        <w:t xml:space="preserve">        </w:t>
      </w:r>
      <w:r w:rsidRPr="00736DB8">
        <w:rPr>
          <w:sz w:val="16"/>
          <w:szCs w:val="16"/>
        </w:rPr>
        <w:t>Vector vecteurDePlants = lirePlantsFichierTexte();</w:t>
      </w:r>
    </w:p>
    <w:p w14:paraId="4745FEA0" w14:textId="77777777" w:rsidR="007E66E1" w:rsidRPr="00736DB8" w:rsidRDefault="007E66E1" w:rsidP="00736DB8">
      <w:pPr>
        <w:pStyle w:val="codeCompact"/>
        <w:rPr>
          <w:sz w:val="16"/>
          <w:szCs w:val="16"/>
        </w:rPr>
      </w:pPr>
      <w:r w:rsidRPr="00736DB8">
        <w:rPr>
          <w:sz w:val="16"/>
          <w:szCs w:val="16"/>
        </w:rPr>
        <w:t xml:space="preserve">        écrireFichierFluxPlants(vecteurDePlants);</w:t>
      </w:r>
    </w:p>
    <w:p w14:paraId="63462726" w14:textId="77777777" w:rsidR="007E66E1" w:rsidRPr="00736DB8" w:rsidRDefault="007E66E1" w:rsidP="00736DB8">
      <w:pPr>
        <w:pStyle w:val="codeCompact"/>
        <w:rPr>
          <w:sz w:val="16"/>
          <w:szCs w:val="16"/>
        </w:rPr>
      </w:pPr>
      <w:r w:rsidRPr="00736DB8">
        <w:rPr>
          <w:sz w:val="16"/>
          <w:szCs w:val="16"/>
        </w:rPr>
        <w:t xml:space="preserve">    }</w:t>
      </w:r>
    </w:p>
    <w:p w14:paraId="1558D3A5" w14:textId="77777777" w:rsidR="007E66E1" w:rsidRPr="00736DB8" w:rsidRDefault="007E66E1" w:rsidP="00736DB8">
      <w:pPr>
        <w:pStyle w:val="codeCompact"/>
        <w:rPr>
          <w:sz w:val="16"/>
          <w:szCs w:val="16"/>
        </w:rPr>
      </w:pPr>
      <w:r w:rsidRPr="00736DB8">
        <w:rPr>
          <w:sz w:val="16"/>
          <w:szCs w:val="16"/>
        </w:rPr>
        <w:t>}</w:t>
      </w: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20AE2B11" w14:textId="5161C734" w:rsidR="0061459C" w:rsidRDefault="00CE0F59" w:rsidP="007E66E1">
      <w:pPr>
        <w:pStyle w:val="Corpsdetexte"/>
      </w:pPr>
      <w:r w:rsidRPr="00176C74">
        <w:rPr>
          <w:b/>
        </w:rPr>
        <w:t>Exercice</w:t>
      </w:r>
      <w:r>
        <w:t xml:space="preserve">. Ajoutez la possibilité de supprimer un </w:t>
      </w:r>
      <w:r w:rsidRPr="00176C74">
        <w:rPr>
          <w:i/>
        </w:rPr>
        <w:t>Plant</w:t>
      </w:r>
      <w:r>
        <w:t xml:space="preserve">. </w:t>
      </w:r>
    </w:p>
    <w:p w14:paraId="149BF69F" w14:textId="0032CFAE" w:rsidR="00B41630" w:rsidRPr="001F6504" w:rsidRDefault="00B41630" w:rsidP="00A03321">
      <w:pPr>
        <w:pStyle w:val="Corpsdetexte"/>
      </w:pPr>
    </w:p>
    <w:sectPr w:rsidR="00B41630" w:rsidRPr="001F6504" w:rsidSect="00F7608A">
      <w:headerReference w:type="default" r:id="rId612"/>
      <w:headerReference w:type="first" r:id="rId613"/>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96473" w14:textId="77777777" w:rsidR="0022135E" w:rsidRDefault="0022135E">
      <w:r>
        <w:separator/>
      </w:r>
    </w:p>
  </w:endnote>
  <w:endnote w:type="continuationSeparator" w:id="0">
    <w:p w14:paraId="27BA5852" w14:textId="77777777" w:rsidR="0022135E" w:rsidRDefault="0022135E">
      <w:r>
        <w:continuationSeparator/>
      </w:r>
    </w:p>
  </w:endnote>
  <w:endnote w:type="continuationNotice" w:id="1">
    <w:p w14:paraId="173929C5" w14:textId="77777777" w:rsidR="0022135E" w:rsidRDefault="002213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20603050405020304"/>
    <w:charset w:val="00"/>
    <w:family w:val="roman"/>
    <w:pitch w:val="variable"/>
    <w:sig w:usb0="E0002EFF" w:usb1="C000785B" w:usb2="00000009" w:usb3="00000000" w:csb0="000001FF" w:csb1="00000000"/>
  </w:font>
  <w:font w:name="Monaco">
    <w:altName w:val="Courier New"/>
    <w:panose1 w:val="00000000000000000000"/>
    <w:charset w:val="4D"/>
    <w:family w:val="auto"/>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Mono">
    <w:altName w:val="Verdana"/>
    <w:charset w:val="00"/>
    <w:family w:val="auto"/>
    <w:pitch w:val="default"/>
  </w:font>
  <w:font w:name="&amp;quot">
    <w:altName w:val="Cambria"/>
    <w:panose1 w:val="00000000000000000000"/>
    <w:charset w:val="00"/>
    <w:family w:val="roman"/>
    <w:notTrueType/>
    <w:pitch w:val="default"/>
  </w:font>
  <w:font w:name="DejaVu Sans">
    <w:altName w:val="Verdana"/>
    <w:charset w:val="00"/>
    <w:family w:val="auto"/>
    <w:pitch w:val="default"/>
  </w:font>
  <w:font w:name="DejaVu Serif">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6B549" w14:textId="781B2E69" w:rsidR="003055BB" w:rsidRDefault="003055BB">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D60F" w14:textId="13F74B36" w:rsidR="003055BB" w:rsidRDefault="003055BB">
    <w:pPr>
      <w:pStyle w:val="Pieddepage"/>
      <w:rPr>
        <w:rStyle w:val="Numrodepage"/>
      </w:rPr>
    </w:pPr>
    <w:r>
      <w:sym w:font="Symbol" w:char="F0E3"/>
    </w:r>
    <w:r>
      <w:t xml:space="preserve"> 20</w:t>
    </w:r>
    <w:r w:rsidR="007771E7">
      <w:t>20</w:t>
    </w:r>
    <w:r>
      <w:t xml:space="preserve"> Robert Godin. Tous droits réservés.</w:t>
    </w:r>
  </w:p>
  <w:p w14:paraId="2C98C010" w14:textId="171D0400" w:rsidR="003055BB" w:rsidRDefault="003055BB">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EB97" w14:textId="77777777" w:rsidR="003055BB" w:rsidRDefault="003055BB">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3055BB" w:rsidRDefault="003055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64F2B" w14:textId="77777777" w:rsidR="0022135E" w:rsidRDefault="0022135E">
      <w:r>
        <w:separator/>
      </w:r>
    </w:p>
  </w:footnote>
  <w:footnote w:type="continuationSeparator" w:id="0">
    <w:p w14:paraId="25BBFE86" w14:textId="77777777" w:rsidR="0022135E" w:rsidRDefault="0022135E">
      <w:r>
        <w:continuationSeparator/>
      </w:r>
    </w:p>
  </w:footnote>
  <w:footnote w:type="continuationNotice" w:id="1">
    <w:p w14:paraId="42AED07A" w14:textId="77777777" w:rsidR="0022135E" w:rsidRDefault="0022135E"/>
  </w:footnote>
  <w:footnote w:id="2">
    <w:p w14:paraId="5BE26C0F" w14:textId="77777777" w:rsidR="003055BB" w:rsidRPr="006C237D" w:rsidRDefault="003055BB">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3055BB" w:rsidRPr="00770AB2" w:rsidRDefault="003055BB">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Lienhypertexte"/>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3055BB" w:rsidRPr="0031169C" w:rsidRDefault="003055BB"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3055BB" w:rsidRDefault="003055BB"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3055BB" w:rsidRDefault="003055BB">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3055BB" w:rsidRDefault="003055BB">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25C65B4A" w14:textId="77777777" w:rsidR="00F203AD" w:rsidRDefault="00F203AD" w:rsidP="00F203AD">
      <w:pPr>
        <w:pStyle w:val="Notedebasdepage"/>
      </w:pPr>
      <w:r>
        <w:rPr>
          <w:rStyle w:val="Appelnotedebasdep"/>
        </w:rPr>
        <w:footnoteRef/>
      </w:r>
      <w:r>
        <w:t xml:space="preserve"> La manière de représenter les fins de ligne peut différer en fonction de la plate-forme. Unix, par exemple, emploie uniquement le </w:t>
      </w:r>
      <w:r>
        <w:rPr>
          <w:i/>
        </w:rPr>
        <w:t>saut de ligne</w:t>
      </w:r>
      <w:r>
        <w:t xml:space="preserve"> ('\n').</w:t>
      </w:r>
    </w:p>
  </w:footnote>
  <w:footnote w:id="9">
    <w:p w14:paraId="300D9C8B" w14:textId="77777777" w:rsidR="003055BB" w:rsidRDefault="003055BB"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Lienhypertexte"/>
            <w:lang w:val="fr-CA"/>
          </w:rPr>
          <w:t>https://github.com/RobertGodin/JavaPasAPas</w:t>
        </w:r>
      </w:hyperlink>
    </w:p>
    <w:p w14:paraId="153B5013" w14:textId="77777777" w:rsidR="003055BB" w:rsidRPr="00A549CF" w:rsidRDefault="003055BB" w:rsidP="001238C4">
      <w:pPr>
        <w:pStyle w:val="Notedebasdepage"/>
        <w:rPr>
          <w:lang w:val="fr-CA"/>
        </w:rPr>
      </w:pPr>
    </w:p>
  </w:footnote>
  <w:footnote w:id="10">
    <w:p w14:paraId="1F7B98A2" w14:textId="77777777" w:rsidR="003055BB" w:rsidRPr="006E7690" w:rsidRDefault="003055BB" w:rsidP="001238C4">
      <w:pPr>
        <w:pStyle w:val="Notedebasdepage"/>
      </w:pPr>
      <w:r>
        <w:rPr>
          <w:rStyle w:val="Appelnotedebasdep"/>
        </w:rPr>
        <w:footnoteRef/>
      </w:r>
      <w:r>
        <w:t xml:space="preserve">  Si la chaîne contient autre chose que des chiffres, une erreur sera provoquée.</w:t>
      </w:r>
    </w:p>
  </w:footnote>
  <w:footnote w:id="11">
    <w:p w14:paraId="639B4D60" w14:textId="77777777" w:rsidR="003055BB" w:rsidRPr="00A549CF" w:rsidRDefault="003055BB"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12">
    <w:p w14:paraId="68E2D311" w14:textId="77777777" w:rsidR="003055BB" w:rsidRPr="00287ACB" w:rsidRDefault="003055BB"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13">
    <w:p w14:paraId="29A2596C" w14:textId="77777777" w:rsidR="003055BB" w:rsidRDefault="003055BB" w:rsidP="001F6504">
      <w:pPr>
        <w:pStyle w:val="Notedebasdepage"/>
      </w:pPr>
      <w:r>
        <w:rPr>
          <w:rStyle w:val="Appelnotedebasdep"/>
        </w:rPr>
        <w:footnoteRef/>
      </w:r>
      <w:r>
        <w:t xml:space="preserve"> Tapez la letter c alors que la touche «ctrl» est enfoncée.</w:t>
      </w:r>
    </w:p>
  </w:footnote>
  <w:footnote w:id="14">
    <w:p w14:paraId="6BEAB4AA" w14:textId="77777777" w:rsidR="003055BB" w:rsidRPr="00F259D4" w:rsidRDefault="003055BB" w:rsidP="00494C92">
      <w:pPr>
        <w:pStyle w:val="Notedebasdepage"/>
      </w:pPr>
      <w:r>
        <w:t>Ce principe est aussi appelé « diviser pour régner ». D’autre part, si le programmeur est une tarte, il est préférable de le changer plutôt que de le découper en morceaux …</w:t>
      </w:r>
    </w:p>
  </w:footnote>
  <w:footnote w:id="15">
    <w:p w14:paraId="2621C3BD" w14:textId="77777777" w:rsidR="003055BB" w:rsidRPr="00763374" w:rsidRDefault="003055BB" w:rsidP="00494C92">
      <w:pPr>
        <w:pStyle w:val="Notedebasdepage"/>
        <w:rPr>
          <w:lang w:val="fr-CA"/>
        </w:rPr>
      </w:pPr>
      <w:r>
        <w:rPr>
          <w:rStyle w:val="Appelnotedebasdep"/>
        </w:rPr>
        <w:footnoteRef/>
      </w:r>
      <w:r>
        <w:t xml:space="preserve"> Rappelons que le «.» dans le classpath représente le dossier courant</w:t>
      </w:r>
    </w:p>
  </w:footnote>
  <w:footnote w:id="16">
    <w:p w14:paraId="502B6242" w14:textId="5C1A8457" w:rsidR="003055BB" w:rsidRDefault="003055BB"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17">
    <w:p w14:paraId="2B656D19" w14:textId="77777777" w:rsidR="003055BB" w:rsidRDefault="003055BB"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18">
    <w:p w14:paraId="3CF048CE" w14:textId="77777777" w:rsidR="003055BB" w:rsidRDefault="003055BB"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19">
    <w:p w14:paraId="2A4845EC" w14:textId="77777777" w:rsidR="003055BB" w:rsidRDefault="003055BB"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20">
    <w:p w14:paraId="777260CF" w14:textId="4ED61EC3" w:rsidR="003055BB" w:rsidRDefault="003055BB"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D44A0" w14:textId="77777777" w:rsidR="003055BB" w:rsidRDefault="003055BB">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FDDF" w14:textId="77777777" w:rsidR="003055BB" w:rsidRDefault="003055BB">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1FD8E" w14:textId="77777777" w:rsidR="003055BB" w:rsidRDefault="003055BB">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D8C9" w14:textId="77777777" w:rsidR="003055BB" w:rsidRDefault="003055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6"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1"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3"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7"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E111746"/>
    <w:multiLevelType w:val="multilevel"/>
    <w:tmpl w:val="A09C0AF0"/>
    <w:lvl w:ilvl="0">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9"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0"/>
  </w:num>
  <w:num w:numId="2">
    <w:abstractNumId w:val="15"/>
  </w:num>
  <w:num w:numId="3">
    <w:abstractNumId w:val="28"/>
  </w:num>
  <w:num w:numId="4">
    <w:abstractNumId w:val="22"/>
  </w:num>
  <w:num w:numId="5">
    <w:abstractNumId w:val="7"/>
  </w:num>
  <w:num w:numId="6">
    <w:abstractNumId w:val="24"/>
  </w:num>
  <w:num w:numId="7">
    <w:abstractNumId w:val="26"/>
  </w:num>
  <w:num w:numId="8">
    <w:abstractNumId w:val="8"/>
  </w:num>
  <w:num w:numId="9">
    <w:abstractNumId w:val="10"/>
  </w:num>
  <w:num w:numId="10">
    <w:abstractNumId w:val="23"/>
  </w:num>
  <w:num w:numId="11">
    <w:abstractNumId w:val="21"/>
  </w:num>
  <w:num w:numId="12">
    <w:abstractNumId w:val="13"/>
  </w:num>
  <w:num w:numId="13">
    <w:abstractNumId w:val="18"/>
  </w:num>
  <w:num w:numId="14">
    <w:abstractNumId w:val="29"/>
  </w:num>
  <w:num w:numId="15">
    <w:abstractNumId w:val="1"/>
  </w:num>
  <w:num w:numId="16">
    <w:abstractNumId w:val="5"/>
  </w:num>
  <w:num w:numId="17">
    <w:abstractNumId w:val="0"/>
  </w:num>
  <w:num w:numId="18">
    <w:abstractNumId w:val="25"/>
  </w:num>
  <w:num w:numId="19">
    <w:abstractNumId w:val="12"/>
  </w:num>
  <w:num w:numId="20">
    <w:abstractNumId w:val="9"/>
  </w:num>
  <w:num w:numId="21">
    <w:abstractNumId w:val="11"/>
  </w:num>
  <w:num w:numId="22">
    <w:abstractNumId w:val="2"/>
  </w:num>
  <w:num w:numId="23">
    <w:abstractNumId w:val="14"/>
  </w:num>
  <w:num w:numId="24">
    <w:abstractNumId w:val="6"/>
  </w:num>
  <w:num w:numId="25">
    <w:abstractNumId w:val="4"/>
  </w:num>
  <w:num w:numId="26">
    <w:abstractNumId w:val="17"/>
  </w:num>
  <w:num w:numId="27">
    <w:abstractNumId w:val="16"/>
  </w:num>
  <w:num w:numId="28">
    <w:abstractNumId w:val="19"/>
  </w:num>
  <w:num w:numId="29">
    <w:abstractNumId w:val="3"/>
  </w:num>
  <w:num w:numId="30">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activeWritingStyle w:appName="MSWord" w:lang="fr-FR" w:vendorID="64" w:dllVersion="6" w:nlCheck="1" w:checkStyle="1"/>
  <w:activeWritingStyle w:appName="MSWord" w:lang="en-CA" w:vendorID="64" w:dllVersion="6" w:nlCheck="1" w:checkStyle="1"/>
  <w:activeWritingStyle w:appName="MSWord" w:lang="fr-CA" w:vendorID="64" w:dllVersion="6" w:nlCheck="1" w:checkStyle="1"/>
  <w:activeWritingStyle w:appName="MSWord" w:lang="de-DE" w:vendorID="64" w:dllVersion="6" w:nlCheck="1" w:checkStyle="1"/>
  <w:activeWritingStyle w:appName="MSWord" w:lang="en-US" w:vendorID="64" w:dllVersion="6" w:nlCheck="1" w:checkStyle="1"/>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_Doc_Font_List_Name" w:val="_x0001__x0001__x0008_Garamond"/>
    <w:docVar w:name="EN_Lib_Name_List_Name" w:val="02Bd"/>
    <w:docVar w:name="EN_Main_Body_Style_Name" w:val="Ijmms.ens"/>
  </w:docVars>
  <w:rsids>
    <w:rsidRoot w:val="0044393B"/>
    <w:rsid w:val="0000406D"/>
    <w:rsid w:val="0000440C"/>
    <w:rsid w:val="000055E9"/>
    <w:rsid w:val="000067C5"/>
    <w:rsid w:val="000069F9"/>
    <w:rsid w:val="000106D6"/>
    <w:rsid w:val="0001107B"/>
    <w:rsid w:val="000126F7"/>
    <w:rsid w:val="00012F1B"/>
    <w:rsid w:val="00014881"/>
    <w:rsid w:val="00014995"/>
    <w:rsid w:val="000165D9"/>
    <w:rsid w:val="00016873"/>
    <w:rsid w:val="0002285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921"/>
    <w:rsid w:val="000556F2"/>
    <w:rsid w:val="000567D0"/>
    <w:rsid w:val="00056801"/>
    <w:rsid w:val="000618DD"/>
    <w:rsid w:val="000629BA"/>
    <w:rsid w:val="00063CBB"/>
    <w:rsid w:val="000643BF"/>
    <w:rsid w:val="0006466B"/>
    <w:rsid w:val="000648D2"/>
    <w:rsid w:val="000649AB"/>
    <w:rsid w:val="00064A95"/>
    <w:rsid w:val="00066EBB"/>
    <w:rsid w:val="0007003D"/>
    <w:rsid w:val="0007197E"/>
    <w:rsid w:val="0007258B"/>
    <w:rsid w:val="00075C9A"/>
    <w:rsid w:val="000761D4"/>
    <w:rsid w:val="000766D5"/>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CF3"/>
    <w:rsid w:val="000C461A"/>
    <w:rsid w:val="000C5B57"/>
    <w:rsid w:val="000C6122"/>
    <w:rsid w:val="000C7FC0"/>
    <w:rsid w:val="000D0633"/>
    <w:rsid w:val="000D1A3B"/>
    <w:rsid w:val="000D3D45"/>
    <w:rsid w:val="000D3DC6"/>
    <w:rsid w:val="000D45EC"/>
    <w:rsid w:val="000D4989"/>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5F44"/>
    <w:rsid w:val="0012098D"/>
    <w:rsid w:val="00120FAD"/>
    <w:rsid w:val="0012117A"/>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A0D"/>
    <w:rsid w:val="00142D5D"/>
    <w:rsid w:val="00147D8D"/>
    <w:rsid w:val="00147DE5"/>
    <w:rsid w:val="00147FF6"/>
    <w:rsid w:val="0015047E"/>
    <w:rsid w:val="00153A33"/>
    <w:rsid w:val="00153EB5"/>
    <w:rsid w:val="00154C2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C74"/>
    <w:rsid w:val="00176D79"/>
    <w:rsid w:val="00176EA1"/>
    <w:rsid w:val="0018153A"/>
    <w:rsid w:val="00182116"/>
    <w:rsid w:val="00182435"/>
    <w:rsid w:val="001844F1"/>
    <w:rsid w:val="00186F12"/>
    <w:rsid w:val="00187EA3"/>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1DE7"/>
    <w:rsid w:val="001B3273"/>
    <w:rsid w:val="001B3304"/>
    <w:rsid w:val="001B3B71"/>
    <w:rsid w:val="001B402F"/>
    <w:rsid w:val="001B42DF"/>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504"/>
    <w:rsid w:val="001F74F2"/>
    <w:rsid w:val="0020204C"/>
    <w:rsid w:val="0020257E"/>
    <w:rsid w:val="00204635"/>
    <w:rsid w:val="0020477D"/>
    <w:rsid w:val="00205AE1"/>
    <w:rsid w:val="00206B55"/>
    <w:rsid w:val="002079EE"/>
    <w:rsid w:val="00210933"/>
    <w:rsid w:val="00211396"/>
    <w:rsid w:val="002132B0"/>
    <w:rsid w:val="00213ADF"/>
    <w:rsid w:val="00213CF5"/>
    <w:rsid w:val="00214ACB"/>
    <w:rsid w:val="00216C18"/>
    <w:rsid w:val="002208C5"/>
    <w:rsid w:val="00220E4D"/>
    <w:rsid w:val="0022135E"/>
    <w:rsid w:val="00222457"/>
    <w:rsid w:val="00222AF3"/>
    <w:rsid w:val="002235D8"/>
    <w:rsid w:val="00223B05"/>
    <w:rsid w:val="00224939"/>
    <w:rsid w:val="002273DC"/>
    <w:rsid w:val="00230BC8"/>
    <w:rsid w:val="00232625"/>
    <w:rsid w:val="002326D4"/>
    <w:rsid w:val="002361CB"/>
    <w:rsid w:val="002412A7"/>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3B9A"/>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4FB7"/>
    <w:rsid w:val="002D5A8A"/>
    <w:rsid w:val="002D5E86"/>
    <w:rsid w:val="002D60B7"/>
    <w:rsid w:val="002D6166"/>
    <w:rsid w:val="002D6704"/>
    <w:rsid w:val="002D6BC5"/>
    <w:rsid w:val="002E03AE"/>
    <w:rsid w:val="002E20A0"/>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5118"/>
    <w:rsid w:val="003055BB"/>
    <w:rsid w:val="00305EDC"/>
    <w:rsid w:val="00306877"/>
    <w:rsid w:val="00306C66"/>
    <w:rsid w:val="0031169C"/>
    <w:rsid w:val="0031179F"/>
    <w:rsid w:val="00312C32"/>
    <w:rsid w:val="00313BB2"/>
    <w:rsid w:val="00314669"/>
    <w:rsid w:val="003169F3"/>
    <w:rsid w:val="003210A8"/>
    <w:rsid w:val="00323332"/>
    <w:rsid w:val="00324D3E"/>
    <w:rsid w:val="00326AEC"/>
    <w:rsid w:val="00326EC0"/>
    <w:rsid w:val="003272EB"/>
    <w:rsid w:val="00327914"/>
    <w:rsid w:val="00327932"/>
    <w:rsid w:val="00327B48"/>
    <w:rsid w:val="00330DD7"/>
    <w:rsid w:val="003327E1"/>
    <w:rsid w:val="00334781"/>
    <w:rsid w:val="00335454"/>
    <w:rsid w:val="003354DA"/>
    <w:rsid w:val="003357B8"/>
    <w:rsid w:val="003358BE"/>
    <w:rsid w:val="00335A19"/>
    <w:rsid w:val="00337F8F"/>
    <w:rsid w:val="0034083B"/>
    <w:rsid w:val="00340E08"/>
    <w:rsid w:val="00341E27"/>
    <w:rsid w:val="0034240F"/>
    <w:rsid w:val="00343DE8"/>
    <w:rsid w:val="00345085"/>
    <w:rsid w:val="0034592A"/>
    <w:rsid w:val="003479A6"/>
    <w:rsid w:val="003500DB"/>
    <w:rsid w:val="0035108A"/>
    <w:rsid w:val="00353351"/>
    <w:rsid w:val="00355694"/>
    <w:rsid w:val="00355B7F"/>
    <w:rsid w:val="0036044D"/>
    <w:rsid w:val="00367FE4"/>
    <w:rsid w:val="00370373"/>
    <w:rsid w:val="00373121"/>
    <w:rsid w:val="003736C8"/>
    <w:rsid w:val="00376663"/>
    <w:rsid w:val="00377C1B"/>
    <w:rsid w:val="00383068"/>
    <w:rsid w:val="00383A6E"/>
    <w:rsid w:val="00383AA0"/>
    <w:rsid w:val="00385755"/>
    <w:rsid w:val="0038649E"/>
    <w:rsid w:val="00386DDA"/>
    <w:rsid w:val="00390F6E"/>
    <w:rsid w:val="00392031"/>
    <w:rsid w:val="00392482"/>
    <w:rsid w:val="00395C9E"/>
    <w:rsid w:val="003966FC"/>
    <w:rsid w:val="003971B5"/>
    <w:rsid w:val="003A1361"/>
    <w:rsid w:val="003A1576"/>
    <w:rsid w:val="003A1E1C"/>
    <w:rsid w:val="003A45D7"/>
    <w:rsid w:val="003A487B"/>
    <w:rsid w:val="003A5749"/>
    <w:rsid w:val="003A758E"/>
    <w:rsid w:val="003B1A8B"/>
    <w:rsid w:val="003B2255"/>
    <w:rsid w:val="003B38F2"/>
    <w:rsid w:val="003B42A2"/>
    <w:rsid w:val="003B47CF"/>
    <w:rsid w:val="003B5B71"/>
    <w:rsid w:val="003B6162"/>
    <w:rsid w:val="003C0039"/>
    <w:rsid w:val="003C1F56"/>
    <w:rsid w:val="003C3B9D"/>
    <w:rsid w:val="003C46E9"/>
    <w:rsid w:val="003C4B65"/>
    <w:rsid w:val="003C4EBC"/>
    <w:rsid w:val="003C646B"/>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C1"/>
    <w:rsid w:val="00417796"/>
    <w:rsid w:val="0042135C"/>
    <w:rsid w:val="00421939"/>
    <w:rsid w:val="004234CB"/>
    <w:rsid w:val="00424786"/>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1FC"/>
    <w:rsid w:val="004519A4"/>
    <w:rsid w:val="00451F4D"/>
    <w:rsid w:val="004520BC"/>
    <w:rsid w:val="004532AE"/>
    <w:rsid w:val="00454E6B"/>
    <w:rsid w:val="00455274"/>
    <w:rsid w:val="0045547D"/>
    <w:rsid w:val="00455651"/>
    <w:rsid w:val="00455703"/>
    <w:rsid w:val="00455841"/>
    <w:rsid w:val="00455946"/>
    <w:rsid w:val="004559D3"/>
    <w:rsid w:val="0045606B"/>
    <w:rsid w:val="00456522"/>
    <w:rsid w:val="0045689C"/>
    <w:rsid w:val="00460DDB"/>
    <w:rsid w:val="004622F9"/>
    <w:rsid w:val="00463559"/>
    <w:rsid w:val="004638FB"/>
    <w:rsid w:val="00464143"/>
    <w:rsid w:val="00465285"/>
    <w:rsid w:val="00465AC8"/>
    <w:rsid w:val="00465B28"/>
    <w:rsid w:val="00467374"/>
    <w:rsid w:val="004675AC"/>
    <w:rsid w:val="00470C03"/>
    <w:rsid w:val="004720A6"/>
    <w:rsid w:val="00472D1B"/>
    <w:rsid w:val="00473D15"/>
    <w:rsid w:val="004751DF"/>
    <w:rsid w:val="00475442"/>
    <w:rsid w:val="00481DCD"/>
    <w:rsid w:val="00482644"/>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D6B"/>
    <w:rsid w:val="004B7EE2"/>
    <w:rsid w:val="004B7FAD"/>
    <w:rsid w:val="004C28EF"/>
    <w:rsid w:val="004C2DEA"/>
    <w:rsid w:val="004C2ED9"/>
    <w:rsid w:val="004C38F7"/>
    <w:rsid w:val="004C4678"/>
    <w:rsid w:val="004C5676"/>
    <w:rsid w:val="004C5EDA"/>
    <w:rsid w:val="004C62AC"/>
    <w:rsid w:val="004C7BC3"/>
    <w:rsid w:val="004D063A"/>
    <w:rsid w:val="004D0AB9"/>
    <w:rsid w:val="004D1CDD"/>
    <w:rsid w:val="004D1D2B"/>
    <w:rsid w:val="004D2932"/>
    <w:rsid w:val="004D547B"/>
    <w:rsid w:val="004D720D"/>
    <w:rsid w:val="004D79CA"/>
    <w:rsid w:val="004E0101"/>
    <w:rsid w:val="004E1242"/>
    <w:rsid w:val="004E288C"/>
    <w:rsid w:val="004E426F"/>
    <w:rsid w:val="004E4FEC"/>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2310"/>
    <w:rsid w:val="00522D83"/>
    <w:rsid w:val="00522F55"/>
    <w:rsid w:val="0052402A"/>
    <w:rsid w:val="00530EEF"/>
    <w:rsid w:val="0053183C"/>
    <w:rsid w:val="005318E8"/>
    <w:rsid w:val="00532BB7"/>
    <w:rsid w:val="00534B72"/>
    <w:rsid w:val="005355D7"/>
    <w:rsid w:val="005377A5"/>
    <w:rsid w:val="005379D4"/>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FC6"/>
    <w:rsid w:val="00570B38"/>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906FC"/>
    <w:rsid w:val="00590CD1"/>
    <w:rsid w:val="00591BAF"/>
    <w:rsid w:val="00592D7D"/>
    <w:rsid w:val="00593692"/>
    <w:rsid w:val="00593F6D"/>
    <w:rsid w:val="00594A6E"/>
    <w:rsid w:val="00596E1B"/>
    <w:rsid w:val="0059742F"/>
    <w:rsid w:val="005A1167"/>
    <w:rsid w:val="005A34EC"/>
    <w:rsid w:val="005A5895"/>
    <w:rsid w:val="005A5958"/>
    <w:rsid w:val="005A5FBF"/>
    <w:rsid w:val="005A6AB7"/>
    <w:rsid w:val="005A77B1"/>
    <w:rsid w:val="005B3E93"/>
    <w:rsid w:val="005B430C"/>
    <w:rsid w:val="005C3488"/>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6745"/>
    <w:rsid w:val="005F7CDC"/>
    <w:rsid w:val="0060099A"/>
    <w:rsid w:val="006021CF"/>
    <w:rsid w:val="00602762"/>
    <w:rsid w:val="00602F89"/>
    <w:rsid w:val="006041FF"/>
    <w:rsid w:val="0060633D"/>
    <w:rsid w:val="0060665E"/>
    <w:rsid w:val="00607A9D"/>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C1A"/>
    <w:rsid w:val="0066636A"/>
    <w:rsid w:val="00672002"/>
    <w:rsid w:val="006743D2"/>
    <w:rsid w:val="00674FA0"/>
    <w:rsid w:val="006769C0"/>
    <w:rsid w:val="006773FC"/>
    <w:rsid w:val="00677780"/>
    <w:rsid w:val="00681516"/>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5C92"/>
    <w:rsid w:val="006C6CF0"/>
    <w:rsid w:val="006C7059"/>
    <w:rsid w:val="006C7864"/>
    <w:rsid w:val="006C7C10"/>
    <w:rsid w:val="006C7C2F"/>
    <w:rsid w:val="006D1876"/>
    <w:rsid w:val="006D257B"/>
    <w:rsid w:val="006D3F0F"/>
    <w:rsid w:val="006D4D32"/>
    <w:rsid w:val="006E065D"/>
    <w:rsid w:val="006E1462"/>
    <w:rsid w:val="006E1982"/>
    <w:rsid w:val="006E28FA"/>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296"/>
    <w:rsid w:val="0070285B"/>
    <w:rsid w:val="00705C9E"/>
    <w:rsid w:val="007069C9"/>
    <w:rsid w:val="00706DC2"/>
    <w:rsid w:val="007076D9"/>
    <w:rsid w:val="00710436"/>
    <w:rsid w:val="007117AE"/>
    <w:rsid w:val="007125D0"/>
    <w:rsid w:val="007127B3"/>
    <w:rsid w:val="007137BC"/>
    <w:rsid w:val="007150B5"/>
    <w:rsid w:val="00715C80"/>
    <w:rsid w:val="0071635C"/>
    <w:rsid w:val="0071709C"/>
    <w:rsid w:val="0072042C"/>
    <w:rsid w:val="007207AF"/>
    <w:rsid w:val="00721BE3"/>
    <w:rsid w:val="00722C2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BC6"/>
    <w:rsid w:val="00764F5D"/>
    <w:rsid w:val="00764F60"/>
    <w:rsid w:val="00767811"/>
    <w:rsid w:val="00770AB2"/>
    <w:rsid w:val="00775194"/>
    <w:rsid w:val="007758FF"/>
    <w:rsid w:val="00776924"/>
    <w:rsid w:val="007770E7"/>
    <w:rsid w:val="007771E7"/>
    <w:rsid w:val="0077759E"/>
    <w:rsid w:val="00780216"/>
    <w:rsid w:val="007809C1"/>
    <w:rsid w:val="007810E6"/>
    <w:rsid w:val="007811AB"/>
    <w:rsid w:val="00784B96"/>
    <w:rsid w:val="00784D04"/>
    <w:rsid w:val="007906B8"/>
    <w:rsid w:val="00791321"/>
    <w:rsid w:val="00791560"/>
    <w:rsid w:val="00795C5E"/>
    <w:rsid w:val="0079624B"/>
    <w:rsid w:val="007973B5"/>
    <w:rsid w:val="0079774D"/>
    <w:rsid w:val="007A0EA3"/>
    <w:rsid w:val="007A14EA"/>
    <w:rsid w:val="007A154B"/>
    <w:rsid w:val="007A161D"/>
    <w:rsid w:val="007A3702"/>
    <w:rsid w:val="007A3C88"/>
    <w:rsid w:val="007A49B3"/>
    <w:rsid w:val="007A6118"/>
    <w:rsid w:val="007A7BDF"/>
    <w:rsid w:val="007B05B7"/>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E12B0"/>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994"/>
    <w:rsid w:val="00807B83"/>
    <w:rsid w:val="00807F2B"/>
    <w:rsid w:val="008117CC"/>
    <w:rsid w:val="00811F86"/>
    <w:rsid w:val="00814CAA"/>
    <w:rsid w:val="0081509A"/>
    <w:rsid w:val="00817187"/>
    <w:rsid w:val="008209B6"/>
    <w:rsid w:val="0082145A"/>
    <w:rsid w:val="00822637"/>
    <w:rsid w:val="00822FF4"/>
    <w:rsid w:val="00823295"/>
    <w:rsid w:val="00824AA6"/>
    <w:rsid w:val="008273E1"/>
    <w:rsid w:val="00830091"/>
    <w:rsid w:val="00830436"/>
    <w:rsid w:val="00836F97"/>
    <w:rsid w:val="00837027"/>
    <w:rsid w:val="00842224"/>
    <w:rsid w:val="008437F8"/>
    <w:rsid w:val="00843AB5"/>
    <w:rsid w:val="00844CA0"/>
    <w:rsid w:val="0084674A"/>
    <w:rsid w:val="00847B83"/>
    <w:rsid w:val="00852640"/>
    <w:rsid w:val="00853999"/>
    <w:rsid w:val="00854563"/>
    <w:rsid w:val="00856B47"/>
    <w:rsid w:val="00857E61"/>
    <w:rsid w:val="008615B0"/>
    <w:rsid w:val="00862C21"/>
    <w:rsid w:val="00862C6D"/>
    <w:rsid w:val="00862D16"/>
    <w:rsid w:val="00862DD2"/>
    <w:rsid w:val="00866B14"/>
    <w:rsid w:val="008705F2"/>
    <w:rsid w:val="00871D90"/>
    <w:rsid w:val="00872C45"/>
    <w:rsid w:val="00874D5C"/>
    <w:rsid w:val="00875898"/>
    <w:rsid w:val="0087624B"/>
    <w:rsid w:val="00876746"/>
    <w:rsid w:val="00876BB2"/>
    <w:rsid w:val="008777AA"/>
    <w:rsid w:val="00877E41"/>
    <w:rsid w:val="00880360"/>
    <w:rsid w:val="00880919"/>
    <w:rsid w:val="00880BF1"/>
    <w:rsid w:val="0088244C"/>
    <w:rsid w:val="00882539"/>
    <w:rsid w:val="00884F67"/>
    <w:rsid w:val="0088548E"/>
    <w:rsid w:val="008863BA"/>
    <w:rsid w:val="00886B68"/>
    <w:rsid w:val="00890097"/>
    <w:rsid w:val="008900A0"/>
    <w:rsid w:val="008909FC"/>
    <w:rsid w:val="008919BE"/>
    <w:rsid w:val="00891E37"/>
    <w:rsid w:val="0089346A"/>
    <w:rsid w:val="0089361E"/>
    <w:rsid w:val="00893D85"/>
    <w:rsid w:val="0089793A"/>
    <w:rsid w:val="00897948"/>
    <w:rsid w:val="008A2455"/>
    <w:rsid w:val="008A25DF"/>
    <w:rsid w:val="008A2E75"/>
    <w:rsid w:val="008A6C6A"/>
    <w:rsid w:val="008A7AB3"/>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230F"/>
    <w:rsid w:val="008C2A09"/>
    <w:rsid w:val="008C3619"/>
    <w:rsid w:val="008C451B"/>
    <w:rsid w:val="008C4F64"/>
    <w:rsid w:val="008D06F8"/>
    <w:rsid w:val="008D14D8"/>
    <w:rsid w:val="008D2543"/>
    <w:rsid w:val="008D28B9"/>
    <w:rsid w:val="008D306C"/>
    <w:rsid w:val="008D6D0A"/>
    <w:rsid w:val="008E2543"/>
    <w:rsid w:val="008E2640"/>
    <w:rsid w:val="008E35D1"/>
    <w:rsid w:val="008E4EDF"/>
    <w:rsid w:val="008E507B"/>
    <w:rsid w:val="008E5493"/>
    <w:rsid w:val="008E753B"/>
    <w:rsid w:val="008F130D"/>
    <w:rsid w:val="008F1592"/>
    <w:rsid w:val="008F1ECB"/>
    <w:rsid w:val="008F2580"/>
    <w:rsid w:val="008F6A1E"/>
    <w:rsid w:val="008F6E52"/>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5F33"/>
    <w:rsid w:val="00916CC4"/>
    <w:rsid w:val="00917E9D"/>
    <w:rsid w:val="00922142"/>
    <w:rsid w:val="00922467"/>
    <w:rsid w:val="0092543D"/>
    <w:rsid w:val="00926E1C"/>
    <w:rsid w:val="00926EA5"/>
    <w:rsid w:val="0093025E"/>
    <w:rsid w:val="0093077F"/>
    <w:rsid w:val="00930B1F"/>
    <w:rsid w:val="00931A6F"/>
    <w:rsid w:val="00931F9F"/>
    <w:rsid w:val="00933C82"/>
    <w:rsid w:val="00934B90"/>
    <w:rsid w:val="0093527D"/>
    <w:rsid w:val="00935A62"/>
    <w:rsid w:val="0093710A"/>
    <w:rsid w:val="00940A10"/>
    <w:rsid w:val="00942617"/>
    <w:rsid w:val="0094309A"/>
    <w:rsid w:val="00943ADA"/>
    <w:rsid w:val="00943FF9"/>
    <w:rsid w:val="009441DB"/>
    <w:rsid w:val="009443E9"/>
    <w:rsid w:val="0094701E"/>
    <w:rsid w:val="00947050"/>
    <w:rsid w:val="00950CD1"/>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31F"/>
    <w:rsid w:val="00970E65"/>
    <w:rsid w:val="009710B5"/>
    <w:rsid w:val="00971F51"/>
    <w:rsid w:val="0097273F"/>
    <w:rsid w:val="00972B00"/>
    <w:rsid w:val="00973EE8"/>
    <w:rsid w:val="00975705"/>
    <w:rsid w:val="00975804"/>
    <w:rsid w:val="00976742"/>
    <w:rsid w:val="00976D4C"/>
    <w:rsid w:val="00977388"/>
    <w:rsid w:val="0098011B"/>
    <w:rsid w:val="0098040C"/>
    <w:rsid w:val="009814DC"/>
    <w:rsid w:val="00982A4F"/>
    <w:rsid w:val="00983705"/>
    <w:rsid w:val="00983D11"/>
    <w:rsid w:val="0098505E"/>
    <w:rsid w:val="009853CD"/>
    <w:rsid w:val="00987104"/>
    <w:rsid w:val="00987741"/>
    <w:rsid w:val="00987853"/>
    <w:rsid w:val="00990517"/>
    <w:rsid w:val="00990CF9"/>
    <w:rsid w:val="00993884"/>
    <w:rsid w:val="00995252"/>
    <w:rsid w:val="009954C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5E5B"/>
    <w:rsid w:val="009B70C2"/>
    <w:rsid w:val="009B7219"/>
    <w:rsid w:val="009B7B07"/>
    <w:rsid w:val="009C0A31"/>
    <w:rsid w:val="009C0B8E"/>
    <w:rsid w:val="009C1AA4"/>
    <w:rsid w:val="009C2043"/>
    <w:rsid w:val="009C3DDA"/>
    <w:rsid w:val="009C624B"/>
    <w:rsid w:val="009C62E7"/>
    <w:rsid w:val="009D1323"/>
    <w:rsid w:val="009D20FA"/>
    <w:rsid w:val="009D23E5"/>
    <w:rsid w:val="009D4952"/>
    <w:rsid w:val="009D5A31"/>
    <w:rsid w:val="009D73C8"/>
    <w:rsid w:val="009E00EA"/>
    <w:rsid w:val="009E0334"/>
    <w:rsid w:val="009E3FAD"/>
    <w:rsid w:val="009E4370"/>
    <w:rsid w:val="009E47B8"/>
    <w:rsid w:val="009E4997"/>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5482"/>
    <w:rsid w:val="00A35F4A"/>
    <w:rsid w:val="00A3786D"/>
    <w:rsid w:val="00A43DE6"/>
    <w:rsid w:val="00A43FEB"/>
    <w:rsid w:val="00A44793"/>
    <w:rsid w:val="00A45414"/>
    <w:rsid w:val="00A45A85"/>
    <w:rsid w:val="00A47262"/>
    <w:rsid w:val="00A500F2"/>
    <w:rsid w:val="00A51D73"/>
    <w:rsid w:val="00A535EA"/>
    <w:rsid w:val="00A54315"/>
    <w:rsid w:val="00A54A5C"/>
    <w:rsid w:val="00A54C41"/>
    <w:rsid w:val="00A54C49"/>
    <w:rsid w:val="00A54C85"/>
    <w:rsid w:val="00A55112"/>
    <w:rsid w:val="00A56FA7"/>
    <w:rsid w:val="00A63E12"/>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12D1"/>
    <w:rsid w:val="00A9350A"/>
    <w:rsid w:val="00A9358F"/>
    <w:rsid w:val="00A938A3"/>
    <w:rsid w:val="00A93C6C"/>
    <w:rsid w:val="00A93F1C"/>
    <w:rsid w:val="00A94B9A"/>
    <w:rsid w:val="00A9578B"/>
    <w:rsid w:val="00A96541"/>
    <w:rsid w:val="00AA2B35"/>
    <w:rsid w:val="00AA2D78"/>
    <w:rsid w:val="00AA52F1"/>
    <w:rsid w:val="00AA5827"/>
    <w:rsid w:val="00AA657E"/>
    <w:rsid w:val="00AB0771"/>
    <w:rsid w:val="00AB095A"/>
    <w:rsid w:val="00AB0C26"/>
    <w:rsid w:val="00AB147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1160"/>
    <w:rsid w:val="00AF1FC2"/>
    <w:rsid w:val="00AF2EF3"/>
    <w:rsid w:val="00AF65D5"/>
    <w:rsid w:val="00AF7003"/>
    <w:rsid w:val="00B002A3"/>
    <w:rsid w:val="00B052EE"/>
    <w:rsid w:val="00B077F9"/>
    <w:rsid w:val="00B10244"/>
    <w:rsid w:val="00B1070C"/>
    <w:rsid w:val="00B12EED"/>
    <w:rsid w:val="00B13015"/>
    <w:rsid w:val="00B13189"/>
    <w:rsid w:val="00B13BA4"/>
    <w:rsid w:val="00B13F44"/>
    <w:rsid w:val="00B142EB"/>
    <w:rsid w:val="00B15854"/>
    <w:rsid w:val="00B15DC7"/>
    <w:rsid w:val="00B219A9"/>
    <w:rsid w:val="00B21A1C"/>
    <w:rsid w:val="00B2220A"/>
    <w:rsid w:val="00B23571"/>
    <w:rsid w:val="00B24FA5"/>
    <w:rsid w:val="00B2644C"/>
    <w:rsid w:val="00B31197"/>
    <w:rsid w:val="00B3208A"/>
    <w:rsid w:val="00B32122"/>
    <w:rsid w:val="00B3246B"/>
    <w:rsid w:val="00B34124"/>
    <w:rsid w:val="00B36181"/>
    <w:rsid w:val="00B415E4"/>
    <w:rsid w:val="00B41630"/>
    <w:rsid w:val="00B4256C"/>
    <w:rsid w:val="00B42854"/>
    <w:rsid w:val="00B44691"/>
    <w:rsid w:val="00B46741"/>
    <w:rsid w:val="00B47E78"/>
    <w:rsid w:val="00B47E89"/>
    <w:rsid w:val="00B51E94"/>
    <w:rsid w:val="00B53D80"/>
    <w:rsid w:val="00B55E56"/>
    <w:rsid w:val="00B560B1"/>
    <w:rsid w:val="00B57073"/>
    <w:rsid w:val="00B61D7A"/>
    <w:rsid w:val="00B620CD"/>
    <w:rsid w:val="00B62EFA"/>
    <w:rsid w:val="00B638EF"/>
    <w:rsid w:val="00B6406A"/>
    <w:rsid w:val="00B71602"/>
    <w:rsid w:val="00B72DAF"/>
    <w:rsid w:val="00B73BAC"/>
    <w:rsid w:val="00B73D25"/>
    <w:rsid w:val="00B73DF1"/>
    <w:rsid w:val="00B741B5"/>
    <w:rsid w:val="00B75375"/>
    <w:rsid w:val="00B75796"/>
    <w:rsid w:val="00B759A2"/>
    <w:rsid w:val="00B75DBC"/>
    <w:rsid w:val="00B76348"/>
    <w:rsid w:val="00B76431"/>
    <w:rsid w:val="00B82D68"/>
    <w:rsid w:val="00B8530D"/>
    <w:rsid w:val="00B8716D"/>
    <w:rsid w:val="00B87684"/>
    <w:rsid w:val="00B92BEC"/>
    <w:rsid w:val="00B9401E"/>
    <w:rsid w:val="00B9611E"/>
    <w:rsid w:val="00B963E1"/>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560F"/>
    <w:rsid w:val="00BF004C"/>
    <w:rsid w:val="00BF2A54"/>
    <w:rsid w:val="00BF2C74"/>
    <w:rsid w:val="00BF31A2"/>
    <w:rsid w:val="00BF3A1D"/>
    <w:rsid w:val="00BF58AA"/>
    <w:rsid w:val="00C02E53"/>
    <w:rsid w:val="00C06008"/>
    <w:rsid w:val="00C0618B"/>
    <w:rsid w:val="00C07BB6"/>
    <w:rsid w:val="00C10330"/>
    <w:rsid w:val="00C107AC"/>
    <w:rsid w:val="00C10CA0"/>
    <w:rsid w:val="00C110AC"/>
    <w:rsid w:val="00C11650"/>
    <w:rsid w:val="00C11707"/>
    <w:rsid w:val="00C11CB1"/>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35A2"/>
    <w:rsid w:val="00C34954"/>
    <w:rsid w:val="00C34A74"/>
    <w:rsid w:val="00C3645D"/>
    <w:rsid w:val="00C372E7"/>
    <w:rsid w:val="00C375EE"/>
    <w:rsid w:val="00C3779F"/>
    <w:rsid w:val="00C378C8"/>
    <w:rsid w:val="00C37927"/>
    <w:rsid w:val="00C40395"/>
    <w:rsid w:val="00C44C48"/>
    <w:rsid w:val="00C4594F"/>
    <w:rsid w:val="00C475D4"/>
    <w:rsid w:val="00C47827"/>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206"/>
    <w:rsid w:val="00C72373"/>
    <w:rsid w:val="00C72FEE"/>
    <w:rsid w:val="00C73299"/>
    <w:rsid w:val="00C732D9"/>
    <w:rsid w:val="00C73DD6"/>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742"/>
    <w:rsid w:val="00C95846"/>
    <w:rsid w:val="00C961A0"/>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3F2"/>
    <w:rsid w:val="00CC030B"/>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F59"/>
    <w:rsid w:val="00CE1305"/>
    <w:rsid w:val="00CE1391"/>
    <w:rsid w:val="00CE206E"/>
    <w:rsid w:val="00CE337C"/>
    <w:rsid w:val="00CE3EB3"/>
    <w:rsid w:val="00CE44A8"/>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4A4C"/>
    <w:rsid w:val="00D05AC8"/>
    <w:rsid w:val="00D063A0"/>
    <w:rsid w:val="00D121F8"/>
    <w:rsid w:val="00D14641"/>
    <w:rsid w:val="00D14DC8"/>
    <w:rsid w:val="00D1564A"/>
    <w:rsid w:val="00D16DD5"/>
    <w:rsid w:val="00D1798D"/>
    <w:rsid w:val="00D21B84"/>
    <w:rsid w:val="00D22934"/>
    <w:rsid w:val="00D22CCA"/>
    <w:rsid w:val="00D23021"/>
    <w:rsid w:val="00D24C4C"/>
    <w:rsid w:val="00D24E5A"/>
    <w:rsid w:val="00D2609F"/>
    <w:rsid w:val="00D26321"/>
    <w:rsid w:val="00D265A4"/>
    <w:rsid w:val="00D267D4"/>
    <w:rsid w:val="00D27207"/>
    <w:rsid w:val="00D27C2C"/>
    <w:rsid w:val="00D307AF"/>
    <w:rsid w:val="00D31B23"/>
    <w:rsid w:val="00D32752"/>
    <w:rsid w:val="00D3406E"/>
    <w:rsid w:val="00D348D1"/>
    <w:rsid w:val="00D34A72"/>
    <w:rsid w:val="00D363E3"/>
    <w:rsid w:val="00D36E85"/>
    <w:rsid w:val="00D441C2"/>
    <w:rsid w:val="00D46BC8"/>
    <w:rsid w:val="00D52827"/>
    <w:rsid w:val="00D55DA9"/>
    <w:rsid w:val="00D567B1"/>
    <w:rsid w:val="00D577DB"/>
    <w:rsid w:val="00D617CF"/>
    <w:rsid w:val="00D61865"/>
    <w:rsid w:val="00D63B2B"/>
    <w:rsid w:val="00D650F7"/>
    <w:rsid w:val="00D66559"/>
    <w:rsid w:val="00D70927"/>
    <w:rsid w:val="00D71798"/>
    <w:rsid w:val="00D725B3"/>
    <w:rsid w:val="00D738A4"/>
    <w:rsid w:val="00D75365"/>
    <w:rsid w:val="00D8147B"/>
    <w:rsid w:val="00D82840"/>
    <w:rsid w:val="00D82A87"/>
    <w:rsid w:val="00D8374B"/>
    <w:rsid w:val="00D846E7"/>
    <w:rsid w:val="00D86B7C"/>
    <w:rsid w:val="00D87116"/>
    <w:rsid w:val="00D9049D"/>
    <w:rsid w:val="00D9060D"/>
    <w:rsid w:val="00D90826"/>
    <w:rsid w:val="00D93592"/>
    <w:rsid w:val="00D94989"/>
    <w:rsid w:val="00D966A6"/>
    <w:rsid w:val="00D97946"/>
    <w:rsid w:val="00D97996"/>
    <w:rsid w:val="00DA0DD0"/>
    <w:rsid w:val="00DA1ED6"/>
    <w:rsid w:val="00DA27BE"/>
    <w:rsid w:val="00DA5DB9"/>
    <w:rsid w:val="00DA5F26"/>
    <w:rsid w:val="00DA5F82"/>
    <w:rsid w:val="00DA76A5"/>
    <w:rsid w:val="00DA789A"/>
    <w:rsid w:val="00DB05BC"/>
    <w:rsid w:val="00DB1281"/>
    <w:rsid w:val="00DB1DC6"/>
    <w:rsid w:val="00DB2C32"/>
    <w:rsid w:val="00DB2D99"/>
    <w:rsid w:val="00DB2E10"/>
    <w:rsid w:val="00DB54D5"/>
    <w:rsid w:val="00DB6CF5"/>
    <w:rsid w:val="00DB719B"/>
    <w:rsid w:val="00DB7813"/>
    <w:rsid w:val="00DC152E"/>
    <w:rsid w:val="00DC19BB"/>
    <w:rsid w:val="00DC3586"/>
    <w:rsid w:val="00DC4028"/>
    <w:rsid w:val="00DC4C60"/>
    <w:rsid w:val="00DC5FCC"/>
    <w:rsid w:val="00DC678B"/>
    <w:rsid w:val="00DC7456"/>
    <w:rsid w:val="00DD003D"/>
    <w:rsid w:val="00DD0863"/>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A70"/>
    <w:rsid w:val="00DE7427"/>
    <w:rsid w:val="00DE7D5D"/>
    <w:rsid w:val="00DF0020"/>
    <w:rsid w:val="00DF0113"/>
    <w:rsid w:val="00DF09C1"/>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C0F"/>
    <w:rsid w:val="00E14FEC"/>
    <w:rsid w:val="00E17824"/>
    <w:rsid w:val="00E2095B"/>
    <w:rsid w:val="00E20C86"/>
    <w:rsid w:val="00E24ABA"/>
    <w:rsid w:val="00E24ADB"/>
    <w:rsid w:val="00E25578"/>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2C7D"/>
    <w:rsid w:val="00E633AA"/>
    <w:rsid w:val="00E633D0"/>
    <w:rsid w:val="00E6471C"/>
    <w:rsid w:val="00E64C97"/>
    <w:rsid w:val="00E64D4C"/>
    <w:rsid w:val="00E650B4"/>
    <w:rsid w:val="00E67047"/>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72C"/>
    <w:rsid w:val="00E87AD7"/>
    <w:rsid w:val="00E87F61"/>
    <w:rsid w:val="00E90569"/>
    <w:rsid w:val="00E9092C"/>
    <w:rsid w:val="00E91754"/>
    <w:rsid w:val="00E92B2A"/>
    <w:rsid w:val="00E92FB4"/>
    <w:rsid w:val="00E930DD"/>
    <w:rsid w:val="00E93587"/>
    <w:rsid w:val="00E94930"/>
    <w:rsid w:val="00E94974"/>
    <w:rsid w:val="00E95C60"/>
    <w:rsid w:val="00E966EB"/>
    <w:rsid w:val="00E967F9"/>
    <w:rsid w:val="00E97738"/>
    <w:rsid w:val="00E97A56"/>
    <w:rsid w:val="00EA05E4"/>
    <w:rsid w:val="00EA063D"/>
    <w:rsid w:val="00EA1861"/>
    <w:rsid w:val="00EA283D"/>
    <w:rsid w:val="00EA33A8"/>
    <w:rsid w:val="00EA4471"/>
    <w:rsid w:val="00EA5773"/>
    <w:rsid w:val="00EA5AD2"/>
    <w:rsid w:val="00EA72F5"/>
    <w:rsid w:val="00EB0EEF"/>
    <w:rsid w:val="00EB16C2"/>
    <w:rsid w:val="00EB193D"/>
    <w:rsid w:val="00EB2882"/>
    <w:rsid w:val="00EB4541"/>
    <w:rsid w:val="00EB4BF7"/>
    <w:rsid w:val="00EB623B"/>
    <w:rsid w:val="00EB7E95"/>
    <w:rsid w:val="00EC0CD3"/>
    <w:rsid w:val="00EC0EC7"/>
    <w:rsid w:val="00EC1929"/>
    <w:rsid w:val="00EC2346"/>
    <w:rsid w:val="00EC23E6"/>
    <w:rsid w:val="00EC799C"/>
    <w:rsid w:val="00ED1943"/>
    <w:rsid w:val="00ED195B"/>
    <w:rsid w:val="00ED2A4C"/>
    <w:rsid w:val="00ED71CE"/>
    <w:rsid w:val="00EE1568"/>
    <w:rsid w:val="00EE244A"/>
    <w:rsid w:val="00EE3E58"/>
    <w:rsid w:val="00EE4ADA"/>
    <w:rsid w:val="00EE62CE"/>
    <w:rsid w:val="00EE7527"/>
    <w:rsid w:val="00EE7983"/>
    <w:rsid w:val="00EF0843"/>
    <w:rsid w:val="00EF16C7"/>
    <w:rsid w:val="00EF1A88"/>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60FF"/>
    <w:rsid w:val="00F277C4"/>
    <w:rsid w:val="00F2788D"/>
    <w:rsid w:val="00F27FF8"/>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896"/>
    <w:rsid w:val="00F560FE"/>
    <w:rsid w:val="00F5690B"/>
    <w:rsid w:val="00F60C13"/>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3502"/>
    <w:rsid w:val="00F8448B"/>
    <w:rsid w:val="00F85F0C"/>
    <w:rsid w:val="00F861A9"/>
    <w:rsid w:val="00F861F3"/>
    <w:rsid w:val="00F87702"/>
    <w:rsid w:val="00F906E2"/>
    <w:rsid w:val="00F94631"/>
    <w:rsid w:val="00F94BEA"/>
    <w:rsid w:val="00F94CA9"/>
    <w:rsid w:val="00F94FD8"/>
    <w:rsid w:val="00F96473"/>
    <w:rsid w:val="00F969C4"/>
    <w:rsid w:val="00F9707F"/>
    <w:rsid w:val="00F977F3"/>
    <w:rsid w:val="00F97D1A"/>
    <w:rsid w:val="00FA2BC0"/>
    <w:rsid w:val="00FA339E"/>
    <w:rsid w:val="00FA359A"/>
    <w:rsid w:val="00FA372A"/>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2180"/>
    <w:rsid w:val="00FE2FD7"/>
    <w:rsid w:val="00FE3D90"/>
    <w:rsid w:val="00FE7A10"/>
    <w:rsid w:val="00FE7A89"/>
    <w:rsid w:val="00FE7F13"/>
    <w:rsid w:val="00FF0DA3"/>
    <w:rsid w:val="00FF281E"/>
    <w:rsid w:val="00FF39E5"/>
    <w:rsid w:val="00FF44A4"/>
    <w:rsid w:val="00FF49D3"/>
    <w:rsid w:val="00FF5E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isiresearchsoft-com/cwyw" w:name="citation"/>
  <w:shapeDefaults>
    <o:shapedefaults v:ext="edit" spidmax="1041"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paragraph" w:customStyle="1" w:styleId="Code">
    <w:name w:val="Code"/>
    <w:basedOn w:val="Actate"/>
    <w:pPr>
      <w:spacing w:line="360" w:lineRule="atLeast"/>
    </w:pPr>
    <w:rPr>
      <w:rFonts w:ascii="Monaco" w:hAnsi="Monaco"/>
      <w:sz w:val="20"/>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styleId="Mentionnonrsolue">
    <w:name w:val="Unresolved Mention"/>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99" Type="http://schemas.openxmlformats.org/officeDocument/2006/relationships/hyperlink" Target="https://docs.oracle.com/javase/8/docs/api/java/lang/String.html" TargetMode="External"/><Relationship Id="rId21" Type="http://schemas.openxmlformats.org/officeDocument/2006/relationships/hyperlink" Target="https://fr.wikipedia.org/wiki/Syst&#232;me_binaire" TargetMode="External"/><Relationship Id="rId63" Type="http://schemas.openxmlformats.org/officeDocument/2006/relationships/hyperlink" Target="https://docs.oracle.com/javase/8/docs/api/java/lang/String.html" TargetMode="External"/><Relationship Id="rId159" Type="http://schemas.openxmlformats.org/officeDocument/2006/relationships/oleObject" Target="embeddings/oleObject25.bin"/><Relationship Id="rId324" Type="http://schemas.openxmlformats.org/officeDocument/2006/relationships/image" Target="media/image76.emf"/><Relationship Id="rId366" Type="http://schemas.openxmlformats.org/officeDocument/2006/relationships/oleObject" Target="embeddings/oleObject53.bin"/><Relationship Id="rId531" Type="http://schemas.openxmlformats.org/officeDocument/2006/relationships/hyperlink" Target="https://docs.oracle.com/javase/8/docs/api/java/io/PrintStream.html" TargetMode="External"/><Relationship Id="rId573"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26" Type="http://schemas.openxmlformats.org/officeDocument/2006/relationships/hyperlink" Target="https://docs.oracle.com/javase/8/docs/api/javax/swing/JFrame.html" TargetMode="External"/><Relationship Id="rId433" Type="http://schemas.openxmlformats.org/officeDocument/2006/relationships/hyperlink" Target="https://docs.oracle.com/javase/8/docs/api/java/util/Vector.html" TargetMode="External"/><Relationship Id="rId268" Type="http://schemas.openxmlformats.org/officeDocument/2006/relationships/image" Target="media/image65.emf"/><Relationship Id="rId475" Type="http://schemas.openxmlformats.org/officeDocument/2006/relationships/hyperlink" Target="https://docs.oracle.com/javase/8/docs/api/java/io/RandomAccessFile.html" TargetMode="External"/><Relationship Id="rId32" Type="http://schemas.openxmlformats.org/officeDocument/2006/relationships/image" Target="media/image10.png"/><Relationship Id="rId74" Type="http://schemas.openxmlformats.org/officeDocument/2006/relationships/oleObject" Target="embeddings/oleObject13.bin"/><Relationship Id="rId128" Type="http://schemas.openxmlformats.org/officeDocument/2006/relationships/hyperlink" Target="https://github.com/RobertGodin/JavaPasAPas" TargetMode="External"/><Relationship Id="rId335" Type="http://schemas.openxmlformats.org/officeDocument/2006/relationships/oleObject" Target="embeddings/oleObject46.bin"/><Relationship Id="rId377" Type="http://schemas.openxmlformats.org/officeDocument/2006/relationships/hyperlink" Target="https://docs.oracle.com/javase/8/docs/api/javax/swing/JPanel.html" TargetMode="External"/><Relationship Id="rId500" Type="http://schemas.openxmlformats.org/officeDocument/2006/relationships/hyperlink" Target="https://docs.oracle.com/javase/8/docs/api/java/io/InputStream.html" TargetMode="External"/><Relationship Id="rId542" Type="http://schemas.openxmlformats.org/officeDocument/2006/relationships/hyperlink" Target="https://github.com/RobertGodin/JavaPasAPas" TargetMode="External"/><Relationship Id="rId584" Type="http://schemas.openxmlformats.org/officeDocument/2006/relationships/hyperlink" Target="https://docs.oracle.com/javase/8/docs/api/java/lang/Object.html" TargetMode="External"/><Relationship Id="rId5" Type="http://schemas.openxmlformats.org/officeDocument/2006/relationships/webSettings" Target="webSettings.xml"/><Relationship Id="rId181" Type="http://schemas.openxmlformats.org/officeDocument/2006/relationships/hyperlink" Target="https://docs.oracle.com/javase/8/docs/api/java/lang/String.html" TargetMode="External"/><Relationship Id="rId237" Type="http://schemas.openxmlformats.org/officeDocument/2006/relationships/hyperlink" Target="https://docs.oracle.com/javase/8/docs/api/javax/swing/JFrame.html" TargetMode="External"/><Relationship Id="rId402" Type="http://schemas.openxmlformats.org/officeDocument/2006/relationships/image" Target="media/image98.png"/><Relationship Id="rId279" Type="http://schemas.openxmlformats.org/officeDocument/2006/relationships/hyperlink" Target="https://docs.oracle.com/javase/8/docs/api/java/awt/event/MouseEvent.html" TargetMode="External"/><Relationship Id="rId444" Type="http://schemas.openxmlformats.org/officeDocument/2006/relationships/hyperlink" Target="https://docs.oracle.com/javase/8/docs/api/java/util/Iterator.html" TargetMode="External"/><Relationship Id="rId486" Type="http://schemas.openxmlformats.org/officeDocument/2006/relationships/hyperlink" Target="https://docs.oracle.com/javase/8/docs/api/java/io/FileInputStream.html" TargetMode="External"/><Relationship Id="rId43" Type="http://schemas.openxmlformats.org/officeDocument/2006/relationships/image" Target="media/image18.emf"/><Relationship Id="rId139" Type="http://schemas.openxmlformats.org/officeDocument/2006/relationships/image" Target="media/image50.png"/><Relationship Id="rId290" Type="http://schemas.openxmlformats.org/officeDocument/2006/relationships/hyperlink" Target="https://docs.oracle.com/javase/8/docs/api/java/awt/event/MouseEvent.html" TargetMode="External"/><Relationship Id="rId304" Type="http://schemas.openxmlformats.org/officeDocument/2006/relationships/oleObject" Target="embeddings/oleObject36.bin"/><Relationship Id="rId346" Type="http://schemas.openxmlformats.org/officeDocument/2006/relationships/oleObject" Target="embeddings/oleObject50.bin"/><Relationship Id="rId388" Type="http://schemas.openxmlformats.org/officeDocument/2006/relationships/hyperlink" Target="https://docs.oracle.com/javase/8/docs/api/javax/swing/JFrame.html" TargetMode="External"/><Relationship Id="rId511" Type="http://schemas.openxmlformats.org/officeDocument/2006/relationships/hyperlink" Target="https://docs.oracle.com/javase/8/docs/api/java/io/DataOutputStream.html" TargetMode="External"/><Relationship Id="rId553" Type="http://schemas.openxmlformats.org/officeDocument/2006/relationships/hyperlink" Target="https://github.com/RobertGodin/JavaPasAPas" TargetMode="External"/><Relationship Id="rId609" Type="http://schemas.openxmlformats.org/officeDocument/2006/relationships/image" Target="media/image126.png"/><Relationship Id="rId85" Type="http://schemas.openxmlformats.org/officeDocument/2006/relationships/hyperlink" Target="https://docs.oracle.com/javase/8/docs/api/java/lang/String.html" TargetMode="External"/><Relationship Id="rId150" Type="http://schemas.openxmlformats.org/officeDocument/2006/relationships/hyperlink" Target="https://github.com/RobertGodin/JavaPasAPas"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github.com/RobertGodin/JavaPasAPas" TargetMode="External"/><Relationship Id="rId413" Type="http://schemas.openxmlformats.org/officeDocument/2006/relationships/hyperlink" Target="https://github.com/RobertGodin/JavaPasAPas" TargetMode="External"/><Relationship Id="rId595" Type="http://schemas.openxmlformats.org/officeDocument/2006/relationships/hyperlink" Target="https://docs.oracle.com/javase/8/docs/api/java/io/RandomAccessFile.html" TargetMode="External"/><Relationship Id="rId248" Type="http://schemas.openxmlformats.org/officeDocument/2006/relationships/hyperlink" Target="https://docs.oracle.com/javase/8/docs/api/javax/swing/JFrame.html" TargetMode="External"/><Relationship Id="rId455" Type="http://schemas.openxmlformats.org/officeDocument/2006/relationships/hyperlink" Target="https://docs.oracle.com/javase/8/docs/api/java/awt/event/MouseListener.html" TargetMode="External"/><Relationship Id="rId497" Type="http://schemas.openxmlformats.org/officeDocument/2006/relationships/hyperlink" Target="https://docs.oracle.com/javase/8/docs/api/java/io/FileInputStream.html" TargetMode="External"/><Relationship Id="rId12" Type="http://schemas.openxmlformats.org/officeDocument/2006/relationships/footer" Target="footer3.xml"/><Relationship Id="rId108" Type="http://schemas.openxmlformats.org/officeDocument/2006/relationships/oleObject" Target="embeddings/oleObject17.bin"/><Relationship Id="rId315" Type="http://schemas.openxmlformats.org/officeDocument/2006/relationships/hyperlink" Target="https://docs.oracle.com/javase/8/docs/api/java/awt/Color.html" TargetMode="External"/><Relationship Id="rId357" Type="http://schemas.openxmlformats.org/officeDocument/2006/relationships/image" Target="media/image88.png"/><Relationship Id="rId522" Type="http://schemas.openxmlformats.org/officeDocument/2006/relationships/hyperlink" Target="https://docs.oracle.com/javase/8/docs/api/java/io/OutputStream.html" TargetMode="External"/><Relationship Id="rId54" Type="http://schemas.openxmlformats.org/officeDocument/2006/relationships/image" Target="media/image23.emf"/><Relationship Id="rId96" Type="http://schemas.openxmlformats.org/officeDocument/2006/relationships/hyperlink" Target="https://github.com/RobertGodin/JavaPasAPas" TargetMode="External"/><Relationship Id="rId161" Type="http://schemas.openxmlformats.org/officeDocument/2006/relationships/hyperlink" Target="https://docs.oracle.com/javase/8/docs/api/java/lang/String.html" TargetMode="External"/><Relationship Id="rId217" Type="http://schemas.openxmlformats.org/officeDocument/2006/relationships/hyperlink" Target="https://docs.oracle.com/javase/8/docs/api/javax/swing/JFrame.html" TargetMode="External"/><Relationship Id="rId399" Type="http://schemas.openxmlformats.org/officeDocument/2006/relationships/hyperlink" Target="https://docs.oracle.com/javase/8/docs/api/javax/swing/JPanel.html" TargetMode="External"/><Relationship Id="rId564" Type="http://schemas.openxmlformats.org/officeDocument/2006/relationships/hyperlink" Target="https://docs.oracle.com/javase/8/docs/api/java/io/File.html" TargetMode="External"/><Relationship Id="rId259" Type="http://schemas.openxmlformats.org/officeDocument/2006/relationships/image" Target="media/image62.png"/><Relationship Id="rId424" Type="http://schemas.openxmlformats.org/officeDocument/2006/relationships/hyperlink" Target="https://docs.oracle.com/javase/8/docs/api/java/util/Vector.html" TargetMode="External"/><Relationship Id="rId466" Type="http://schemas.openxmlformats.org/officeDocument/2006/relationships/hyperlink" Target="https://docs.oracle.com/javase/8/docs/api/java/io/InputStream.html" TargetMode="External"/><Relationship Id="rId23" Type="http://schemas.openxmlformats.org/officeDocument/2006/relationships/hyperlink" Target="http://www.unicode.org" TargetMode="External"/><Relationship Id="rId119" Type="http://schemas.openxmlformats.org/officeDocument/2006/relationships/hyperlink" Target="https://github.com/RobertGodin/JavaPasAPas" TargetMode="External"/><Relationship Id="rId270" Type="http://schemas.openxmlformats.org/officeDocument/2006/relationships/hyperlink" Target="https://docs.oracle.com/javase/8/docs/api/java/awt/Graphics.html" TargetMode="External"/><Relationship Id="rId326" Type="http://schemas.openxmlformats.org/officeDocument/2006/relationships/image" Target="media/image77.emf"/><Relationship Id="rId533" Type="http://schemas.openxmlformats.org/officeDocument/2006/relationships/hyperlink" Target="https://docs.oracle.com/javase/8/docs/api/java/lang/Integer.html" TargetMode="External"/><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2.bin"/><Relationship Id="rId368" Type="http://schemas.openxmlformats.org/officeDocument/2006/relationships/oleObject" Target="embeddings/oleObject54.bin"/><Relationship Id="rId575" Type="http://schemas.openxmlformats.org/officeDocument/2006/relationships/hyperlink" Target="https://docs.oracle.com/javase/8/docs/api/java/io/ObjectOutputStream.html" TargetMode="External"/><Relationship Id="rId172" Type="http://schemas.openxmlformats.org/officeDocument/2006/relationships/hyperlink" Target="https://docs.oracle.com/javase/8/docs/api/java/lang/String.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Vector.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image" Target="media/image117.png"/><Relationship Id="rId281" Type="http://schemas.openxmlformats.org/officeDocument/2006/relationships/hyperlink" Target="https://docs.oracle.com/javase/8/docs/api/java/awt/event/MouseListener.html" TargetMode="External"/><Relationship Id="rId337" Type="http://schemas.openxmlformats.org/officeDocument/2006/relationships/oleObject" Target="embeddings/oleObject47.bin"/><Relationship Id="rId502" Type="http://schemas.openxmlformats.org/officeDocument/2006/relationships/hyperlink" Target="https://docs.oracle.com/javase/8/docs/api/java/io/DataInputStream.html" TargetMode="External"/><Relationship Id="rId34" Type="http://schemas.openxmlformats.org/officeDocument/2006/relationships/image" Target="media/image12.png"/><Relationship Id="rId76" Type="http://schemas.openxmlformats.org/officeDocument/2006/relationships/oleObject" Target="embeddings/oleObject14.bin"/><Relationship Id="rId141" Type="http://schemas.openxmlformats.org/officeDocument/2006/relationships/oleObject" Target="embeddings/oleObject23.bin"/><Relationship Id="rId379" Type="http://schemas.openxmlformats.org/officeDocument/2006/relationships/hyperlink" Target="https://docs.oracle.com/javase/8/docs/api/javax/swing/JPanel.html" TargetMode="External"/><Relationship Id="rId544" Type="http://schemas.openxmlformats.org/officeDocument/2006/relationships/hyperlink" Target="https://docs.oracle.com/javase/8/docs/api/java/io/PrintWriter.html" TargetMode="External"/><Relationship Id="rId586" Type="http://schemas.openxmlformats.org/officeDocument/2006/relationships/hyperlink" Target="https://docs.oracle.com/javase/8/docs/api/java/lang/Object.html" TargetMode="External"/><Relationship Id="rId7" Type="http://schemas.openxmlformats.org/officeDocument/2006/relationships/endnotes" Target="endnotes.xml"/><Relationship Id="rId183" Type="http://schemas.openxmlformats.org/officeDocument/2006/relationships/oleObject" Target="embeddings/oleObject28.bin"/><Relationship Id="rId239" Type="http://schemas.openxmlformats.org/officeDocument/2006/relationships/hyperlink" Target="https://docs.oracle.com/javase/8/docs/api/java/awt/Graphics.html" TargetMode="External"/><Relationship Id="rId390" Type="http://schemas.openxmlformats.org/officeDocument/2006/relationships/hyperlink" Target="https://docs.oracle.com/javase/8/docs/api/javax/swing/JPanel.html" TargetMode="External"/><Relationship Id="rId404" Type="http://schemas.openxmlformats.org/officeDocument/2006/relationships/hyperlink" Target="https://github.com/RobertGodin/JavaPasAPas" TargetMode="External"/><Relationship Id="rId446" Type="http://schemas.openxmlformats.org/officeDocument/2006/relationships/hyperlink" Target="https://docs.oracle.com/javase/8/docs/api/java/util/Vector.html" TargetMode="External"/><Relationship Id="rId611" Type="http://schemas.openxmlformats.org/officeDocument/2006/relationships/hyperlink" Target="https://github.com/RobertGodin/JavaPasAPas" TargetMode="External"/><Relationship Id="rId250" Type="http://schemas.openxmlformats.org/officeDocument/2006/relationships/hyperlink" Target="https://docs.oracle.com/javase/8/docs/api/java/awt/Color.html" TargetMode="External"/><Relationship Id="rId292" Type="http://schemas.openxmlformats.org/officeDocument/2006/relationships/hyperlink" Target="https://docs.oracle.com/javase/8/docs/api/java/awt/event/MouseEvent.html" TargetMode="External"/><Relationship Id="rId306" Type="http://schemas.openxmlformats.org/officeDocument/2006/relationships/image" Target="media/image72.emf"/><Relationship Id="rId488" Type="http://schemas.openxmlformats.org/officeDocument/2006/relationships/hyperlink" Target="https://docs.oracle.com/javase/8/docs/api/java/io/FileInputStream.html" TargetMode="External"/><Relationship Id="rId45" Type="http://schemas.openxmlformats.org/officeDocument/2006/relationships/image" Target="media/image20.emf"/><Relationship Id="rId87" Type="http://schemas.openxmlformats.org/officeDocument/2006/relationships/hyperlink" Target="https://docs.oracle.com/javase/8/docs/api/java/lang/String.html" TargetMode="External"/><Relationship Id="rId110" Type="http://schemas.openxmlformats.org/officeDocument/2006/relationships/oleObject" Target="embeddings/oleObject18.bin"/><Relationship Id="rId348" Type="http://schemas.openxmlformats.org/officeDocument/2006/relationships/oleObject" Target="embeddings/oleObject51.bin"/><Relationship Id="rId513" Type="http://schemas.openxmlformats.org/officeDocument/2006/relationships/hyperlink" Target="https://github.com/RobertGodin/JavaPasAPas" TargetMode="External"/><Relationship Id="rId555" Type="http://schemas.openxmlformats.org/officeDocument/2006/relationships/hyperlink" Target="https://www.w3.org/DOM/" TargetMode="External"/><Relationship Id="rId597" Type="http://schemas.openxmlformats.org/officeDocument/2006/relationships/image" Target="media/image114.png"/><Relationship Id="rId152" Type="http://schemas.openxmlformats.org/officeDocument/2006/relationships/hyperlink" Target="http://www.unicode.org/Public/UNIDATA/UnicodeData.txt"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 TargetMode="External"/><Relationship Id="rId457" Type="http://schemas.openxmlformats.org/officeDocument/2006/relationships/hyperlink" Target="https://docs.oracle.com/javase/8/docs/api/javax/swing/JPanel.html" TargetMode="External"/><Relationship Id="rId261" Type="http://schemas.openxmlformats.org/officeDocument/2006/relationships/image" Target="media/image63.png"/><Relationship Id="rId499" Type="http://schemas.openxmlformats.org/officeDocument/2006/relationships/hyperlink" Target="https://docs.oracle.com/javase/8/docs/api/java/io/InputStream.html" TargetMode="External"/><Relationship Id="rId14" Type="http://schemas.openxmlformats.org/officeDocument/2006/relationships/oleObject" Target="embeddings/oleObject1.bin"/><Relationship Id="rId56" Type="http://schemas.openxmlformats.org/officeDocument/2006/relationships/image" Target="media/image24.png"/><Relationship Id="rId317" Type="http://schemas.openxmlformats.org/officeDocument/2006/relationships/hyperlink" Target="https://docs.oracle.com/javase/8/docs/api/java/awt/Color.html" TargetMode="External"/><Relationship Id="rId359" Type="http://schemas.openxmlformats.org/officeDocument/2006/relationships/image" Target="media/image89.png"/><Relationship Id="rId524" Type="http://schemas.openxmlformats.org/officeDocument/2006/relationships/image" Target="media/image108.emf"/><Relationship Id="rId566" Type="http://schemas.openxmlformats.org/officeDocument/2006/relationships/hyperlink" Target="https://docs.oracle.com/javase/8/docs/api/java/io/File.html" TargetMode="External"/><Relationship Id="rId98" Type="http://schemas.openxmlformats.org/officeDocument/2006/relationships/image" Target="media/image33.png"/><Relationship Id="rId121" Type="http://schemas.openxmlformats.org/officeDocument/2006/relationships/hyperlink" Target="https://github.com/RobertGodin/JavaPasAPas" TargetMode="External"/><Relationship Id="rId163" Type="http://schemas.openxmlformats.org/officeDocument/2006/relationships/image" Target="media/image54.emf"/><Relationship Id="rId219" Type="http://schemas.openxmlformats.org/officeDocument/2006/relationships/image" Target="media/image59.emf"/><Relationship Id="rId370" Type="http://schemas.openxmlformats.org/officeDocument/2006/relationships/hyperlink" Target="https://github.com/RobertGodin/JavaPasAPas" TargetMode="External"/><Relationship Id="rId426" Type="http://schemas.openxmlformats.org/officeDocument/2006/relationships/hyperlink" Target="https://docs.oracle.com/javase/8/docs/api/java/util/Vector.html" TargetMode="External"/><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io/InputStream.html" TargetMode="External"/><Relationship Id="rId25" Type="http://schemas.openxmlformats.org/officeDocument/2006/relationships/image" Target="media/image5.wmf"/><Relationship Id="rId67" Type="http://schemas.openxmlformats.org/officeDocument/2006/relationships/image" Target="media/image26.emf"/><Relationship Id="rId272" Type="http://schemas.openxmlformats.org/officeDocument/2006/relationships/oleObject" Target="embeddings/oleObject35.bin"/><Relationship Id="rId328" Type="http://schemas.openxmlformats.org/officeDocument/2006/relationships/image" Target="media/image78.emf"/><Relationship Id="rId535" Type="http://schemas.openxmlformats.org/officeDocument/2006/relationships/hyperlink" Target="https://docs.oracle.com/javase/8/docs/api/java/lang/String.html" TargetMode="External"/><Relationship Id="rId577" Type="http://schemas.openxmlformats.org/officeDocument/2006/relationships/hyperlink" Target="https://docs.oracle.com/javase/8/docs/api/java/io/ObjectOutputStream.html" TargetMode="External"/><Relationship Id="rId132" Type="http://schemas.openxmlformats.org/officeDocument/2006/relationships/hyperlink" Target="https://github.com/RobertGodin/JavaPasAPas"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9.png"/><Relationship Id="rId241" Type="http://schemas.openxmlformats.org/officeDocument/2006/relationships/hyperlink" Target="https://docs.oracle.com/javase/8/docs/api/java/awt/Graphics.html" TargetMode="External"/><Relationship Id="rId437" Type="http://schemas.openxmlformats.org/officeDocument/2006/relationships/hyperlink" Target="https://docs.oracle.com/javase/8/docs/api/java/util/Iterator.html" TargetMode="External"/><Relationship Id="rId479" Type="http://schemas.openxmlformats.org/officeDocument/2006/relationships/image" Target="media/image103.emf"/><Relationship Id="rId36" Type="http://schemas.openxmlformats.org/officeDocument/2006/relationships/hyperlink" Target="https://github.com/RobertGodin/JavaPasAPas" TargetMode="External"/><Relationship Id="rId283" Type="http://schemas.openxmlformats.org/officeDocument/2006/relationships/hyperlink" Target="https://docs.oracle.com/javase/8/docs/api/java/awt/event/MouseListener.html" TargetMode="External"/><Relationship Id="rId339" Type="http://schemas.openxmlformats.org/officeDocument/2006/relationships/hyperlink" Target="https://github.com/RobertGodin/JavaPasAPas" TargetMode="External"/><Relationship Id="rId490" Type="http://schemas.openxmlformats.org/officeDocument/2006/relationships/hyperlink" Target="https://docs.oracle.com/javase/8/docs/api/java/io/FileInputStream.html" TargetMode="External"/><Relationship Id="rId504" Type="http://schemas.openxmlformats.org/officeDocument/2006/relationships/hyperlink" Target="https://docs.oracle.com/javase/8/docs/api/java/io/ObjectInputStream.html" TargetMode="External"/><Relationship Id="rId546" Type="http://schemas.openxmlformats.org/officeDocument/2006/relationships/image" Target="media/image111.png"/><Relationship Id="rId78" Type="http://schemas.openxmlformats.org/officeDocument/2006/relationships/oleObject" Target="embeddings/oleObject15.bin"/><Relationship Id="rId101" Type="http://schemas.openxmlformats.org/officeDocument/2006/relationships/hyperlink" Target="https://docs.oracle.com/javase/8/docs/api/java/util/Scanner.html" TargetMode="External"/><Relationship Id="rId143" Type="http://schemas.openxmlformats.org/officeDocument/2006/relationships/oleObject" Target="embeddings/oleObject24.bin"/><Relationship Id="rId185" Type="http://schemas.openxmlformats.org/officeDocument/2006/relationships/hyperlink" Target="https://docs.oracle.com/javase/8/docs/api/java/lang/String.html" TargetMode="External"/><Relationship Id="rId350" Type="http://schemas.openxmlformats.org/officeDocument/2006/relationships/hyperlink" Target="https://github.com/RobertGodin/JavaPasAPas" TargetMode="External"/><Relationship Id="rId406" Type="http://schemas.openxmlformats.org/officeDocument/2006/relationships/image" Target="media/image99.png"/><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github.com/RobertGodin/JavaPasAPas" TargetMode="External"/><Relationship Id="rId392" Type="http://schemas.openxmlformats.org/officeDocument/2006/relationships/image" Target="media/image97.png"/><Relationship Id="rId448" Type="http://schemas.openxmlformats.org/officeDocument/2006/relationships/hyperlink" Target="https://docs.oracle.com/javase/8/docs/api/java/util/Iterator.html" TargetMode="External"/><Relationship Id="rId613" Type="http://schemas.openxmlformats.org/officeDocument/2006/relationships/header" Target="header4.xml"/><Relationship Id="rId252" Type="http://schemas.openxmlformats.org/officeDocument/2006/relationships/hyperlink" Target="https://docs.oracle.com/javase/8/docs/api/java/awt/Color.html" TargetMode="External"/><Relationship Id="rId294" Type="http://schemas.openxmlformats.org/officeDocument/2006/relationships/hyperlink" Target="https://docs.oracle.com/javase/8/docs/api/java/awt/event/MouseListener.html" TargetMode="External"/><Relationship Id="rId308" Type="http://schemas.openxmlformats.org/officeDocument/2006/relationships/hyperlink" Target="https://github.com/RobertGodin/JavaPasAPas" TargetMode="External"/><Relationship Id="rId515" Type="http://schemas.openxmlformats.org/officeDocument/2006/relationships/hyperlink" Target="https://docs.oracle.com/javase/8/docs/api/java/io/FileOutputStream.html" TargetMode="External"/><Relationship Id="rId47" Type="http://schemas.openxmlformats.org/officeDocument/2006/relationships/image" Target="media/image21.emf"/><Relationship Id="rId89" Type="http://schemas.openxmlformats.org/officeDocument/2006/relationships/hyperlink" Target="https://docs.oracle.com/javase/8/docs/api/java/lang/String.html" TargetMode="External"/><Relationship Id="rId112" Type="http://schemas.openxmlformats.org/officeDocument/2006/relationships/hyperlink" Target="https://github.com/RobertGodin/JavaPasAPas" TargetMode="External"/><Relationship Id="rId154" Type="http://schemas.openxmlformats.org/officeDocument/2006/relationships/hyperlink" Target="https://docs.oracle.com/javase/8/docs/api/java/lang/String.html"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org/w3c/dom/Node.html" TargetMode="External"/><Relationship Id="rId599" Type="http://schemas.openxmlformats.org/officeDocument/2006/relationships/image" Target="media/image116.png"/><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github.com/RobertGodin/JavaPasAPas/tree/master/JeuSimple" TargetMode="External"/><Relationship Id="rId16" Type="http://schemas.openxmlformats.org/officeDocument/2006/relationships/oleObject" Target="embeddings/oleObject2.bin"/><Relationship Id="rId221" Type="http://schemas.openxmlformats.org/officeDocument/2006/relationships/hyperlink" Target="https://docs.oracle.com/javase/8/docs/api/javax/swing/JFrame.html" TargetMode="External"/><Relationship Id="rId263" Type="http://schemas.openxmlformats.org/officeDocument/2006/relationships/image" Target="media/image64.wmf"/><Relationship Id="rId319" Type="http://schemas.openxmlformats.org/officeDocument/2006/relationships/oleObject" Target="embeddings/oleObject38.bin"/><Relationship Id="rId470" Type="http://schemas.openxmlformats.org/officeDocument/2006/relationships/hyperlink" Target="https://docs.oracle.com/javase/8/docs/api/java/io/OutputStream.html" TargetMode="External"/><Relationship Id="rId526" Type="http://schemas.openxmlformats.org/officeDocument/2006/relationships/image" Target="media/image109.png"/><Relationship Id="rId58" Type="http://schemas.openxmlformats.org/officeDocument/2006/relationships/oleObject" Target="embeddings/oleObject10.bin"/><Relationship Id="rId123" Type="http://schemas.openxmlformats.org/officeDocument/2006/relationships/oleObject" Target="embeddings/oleObject20.bin"/><Relationship Id="rId330" Type="http://schemas.openxmlformats.org/officeDocument/2006/relationships/image" Target="media/image79.emf"/><Relationship Id="rId568" Type="http://schemas.openxmlformats.org/officeDocument/2006/relationships/hyperlink" Target="https://docs.oracle.com/javase/8/docs/api/javax/swing/JFileChooser.html" TargetMode="External"/><Relationship Id="rId165" Type="http://schemas.openxmlformats.org/officeDocument/2006/relationships/image" Target="media/image55.emf"/><Relationship Id="rId372" Type="http://schemas.openxmlformats.org/officeDocument/2006/relationships/hyperlink" Target="https://docs.oracle.com/javase/8/docs/api/javax/swing/Timer.html" TargetMode="External"/><Relationship Id="rId428" Type="http://schemas.openxmlformats.org/officeDocument/2006/relationships/hyperlink" Target="https://docs.oracle.com/javase/8/docs/api/java/util/Vector.html" TargetMode="External"/><Relationship Id="rId232" Type="http://schemas.openxmlformats.org/officeDocument/2006/relationships/hyperlink" Target="https://docs.oracle.com/javase/8/docs/api/java/lang/String.html" TargetMode="External"/><Relationship Id="rId274" Type="http://schemas.openxmlformats.org/officeDocument/2006/relationships/image" Target="media/image67.png"/><Relationship Id="rId481" Type="http://schemas.openxmlformats.org/officeDocument/2006/relationships/hyperlink" Target="https://docs.oracle.com/javase/8/docs/api/java/io/FileInputStream.html" TargetMode="External"/><Relationship Id="rId27" Type="http://schemas.openxmlformats.org/officeDocument/2006/relationships/hyperlink" Target="http://www.oracle.com/technetwork/java/javase/downloads/index.html" TargetMode="External"/><Relationship Id="rId48" Type="http://schemas.openxmlformats.org/officeDocument/2006/relationships/oleObject" Target="embeddings/oleObject7.bin"/><Relationship Id="rId69" Type="http://schemas.openxmlformats.org/officeDocument/2006/relationships/image" Target="media/image27.emf"/><Relationship Id="rId113" Type="http://schemas.openxmlformats.org/officeDocument/2006/relationships/hyperlink" Target="https://github.com/RobertGodin/JavaPasAPas" TargetMode="External"/><Relationship Id="rId134" Type="http://schemas.openxmlformats.org/officeDocument/2006/relationships/image" Target="media/image46.png"/><Relationship Id="rId320" Type="http://schemas.openxmlformats.org/officeDocument/2006/relationships/image" Target="media/image74.emf"/><Relationship Id="rId537" Type="http://schemas.openxmlformats.org/officeDocument/2006/relationships/hyperlink" Target="https://docs.oracle.com/javase/8/docs/api/java/io/Reader.html" TargetMode="External"/><Relationship Id="rId558" Type="http://schemas.openxmlformats.org/officeDocument/2006/relationships/hyperlink" Target="https://docs.oracle.com/javase/8/docs/api/org/w3c/dom/Node.html" TargetMode="External"/><Relationship Id="rId579" Type="http://schemas.openxmlformats.org/officeDocument/2006/relationships/hyperlink" Target="https://docs.oracle.com/javase/8/docs/api/java/io/ObjectInputStream.html" TargetMode="External"/><Relationship Id="rId80" Type="http://schemas.openxmlformats.org/officeDocument/2006/relationships/hyperlink" Target="https://docs.oracle.com/javase/8/docs/api/java/lang/String.html" TargetMode="External"/><Relationship Id="rId155" Type="http://schemas.openxmlformats.org/officeDocument/2006/relationships/hyperlink" Target="https://docs.oracle.com/javase/8/docs/api/java/lang/String.html" TargetMode="External"/><Relationship Id="rId176"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41" Type="http://schemas.openxmlformats.org/officeDocument/2006/relationships/oleObject" Target="embeddings/oleObject48.bin"/><Relationship Id="rId362" Type="http://schemas.openxmlformats.org/officeDocument/2006/relationships/image" Target="media/image91.png"/><Relationship Id="rId383" Type="http://schemas.openxmlformats.org/officeDocument/2006/relationships/oleObject" Target="embeddings/oleObject55.bin"/><Relationship Id="rId418" Type="http://schemas.openxmlformats.org/officeDocument/2006/relationships/hyperlink" Target="https://github.com/RobertGodin/JavaPasAPas/tree/master/JeuSimple" TargetMode="External"/><Relationship Id="rId439" Type="http://schemas.openxmlformats.org/officeDocument/2006/relationships/hyperlink" Target="https://docs.oracle.com/javase/8/docs/api/java/util/Iterator.html" TargetMode="External"/><Relationship Id="rId590" Type="http://schemas.openxmlformats.org/officeDocument/2006/relationships/hyperlink" Target="https://docs.oracle.com/javase/8/docs/api/java/io/RandomAccessFile.html" TargetMode="External"/><Relationship Id="rId604" Type="http://schemas.openxmlformats.org/officeDocument/2006/relationships/image" Target="media/image121.png"/><Relationship Id="rId201" Type="http://schemas.openxmlformats.org/officeDocument/2006/relationships/hyperlink" Target="https://docs.oracle.com/javase/8/docs/api/java/lang/String.html" TargetMode="External"/><Relationship Id="rId222" Type="http://schemas.openxmlformats.org/officeDocument/2006/relationships/hyperlink" Target="https://docs.oracle.com/javase/8/docs/api/javax/swing/JFrame.html" TargetMode="External"/><Relationship Id="rId243" Type="http://schemas.openxmlformats.org/officeDocument/2006/relationships/hyperlink" Target="https://docs.oracle.com/javase/8/docs/api/java/awt/Graphics.html" TargetMode="External"/><Relationship Id="rId264" Type="http://schemas.openxmlformats.org/officeDocument/2006/relationships/oleObject" Target="embeddings/oleObject33.bin"/><Relationship Id="rId285" Type="http://schemas.openxmlformats.org/officeDocument/2006/relationships/hyperlink" Target="https://docs.oracle.com/javase/8/docs/api/java/awt/event/MouseListener.html" TargetMode="External"/><Relationship Id="rId450" Type="http://schemas.openxmlformats.org/officeDocument/2006/relationships/hyperlink" Target="https://github.com/RobertGodin/JavaPasAPas/tree/master/JeuSimple" TargetMode="External"/><Relationship Id="rId471" Type="http://schemas.openxmlformats.org/officeDocument/2006/relationships/hyperlink" Target="https://docs.oracle.com/javase/8/docs/api/java/io/OutputStream.html" TargetMode="External"/><Relationship Id="rId506" Type="http://schemas.openxmlformats.org/officeDocument/2006/relationships/hyperlink" Target="https://docs.oracle.com/javase/8/docs/api/java/io/Reader.html" TargetMode="External"/><Relationship Id="rId17" Type="http://schemas.openxmlformats.org/officeDocument/2006/relationships/image" Target="media/image3.emf"/><Relationship Id="rId38" Type="http://schemas.openxmlformats.org/officeDocument/2006/relationships/image" Target="media/image15.png"/><Relationship Id="rId59" Type="http://schemas.openxmlformats.org/officeDocument/2006/relationships/hyperlink" Target="https://docs.oracle.com/javase/8/docs/api/java/lang/String.html" TargetMode="External"/><Relationship Id="rId103" Type="http://schemas.openxmlformats.org/officeDocument/2006/relationships/hyperlink" Target="https://docs.oracle.com/javase/8/docs/api/java/util/Scanner.html" TargetMode="External"/><Relationship Id="rId124" Type="http://schemas.openxmlformats.org/officeDocument/2006/relationships/image" Target="media/image42.emf"/><Relationship Id="rId310" Type="http://schemas.openxmlformats.org/officeDocument/2006/relationships/hyperlink" Target="https://github.com/RobertGodin/JavaPasAPas" TargetMode="External"/><Relationship Id="rId492" Type="http://schemas.openxmlformats.org/officeDocument/2006/relationships/hyperlink" Target="https://docs.oracle.com/javase/8/docs/api/java/io/FileOutputStream.html" TargetMode="External"/><Relationship Id="rId527" Type="http://schemas.openxmlformats.org/officeDocument/2006/relationships/hyperlink" Target="https://docs.oracle.com/javase/8/docs/api/java/io/PrintWriter.html" TargetMode="External"/><Relationship Id="rId548" Type="http://schemas.openxmlformats.org/officeDocument/2006/relationships/hyperlink" Target="https://docs.oracle.com/javase/8/docs/api/java/io/StreamTokenizer.html" TargetMode="External"/><Relationship Id="rId569" Type="http://schemas.openxmlformats.org/officeDocument/2006/relationships/hyperlink" Target="https://docs.oracle.com/javase/8/docs/api/javax/swing/JFileChooser.html" TargetMode="External"/><Relationship Id="rId70" Type="http://schemas.openxmlformats.org/officeDocument/2006/relationships/oleObject" Target="embeddings/oleObject12.bin"/><Relationship Id="rId91" Type="http://schemas.openxmlformats.org/officeDocument/2006/relationships/image" Target="media/image32.png"/><Relationship Id="rId145" Type="http://schemas.openxmlformats.org/officeDocument/2006/relationships/hyperlink" Target="https://github.com/RobertGodin/JavaPasAPas" TargetMode="External"/><Relationship Id="rId166" Type="http://schemas.openxmlformats.org/officeDocument/2006/relationships/oleObject" Target="embeddings/oleObject27.bin"/><Relationship Id="rId187" Type="http://schemas.openxmlformats.org/officeDocument/2006/relationships/hyperlink" Target="https://docs.oracle.com/javase/8/docs/api/java/lang/String.html" TargetMode="External"/><Relationship Id="rId331" Type="http://schemas.openxmlformats.org/officeDocument/2006/relationships/oleObject" Target="embeddings/oleObject44.bin"/><Relationship Id="rId352" Type="http://schemas.openxmlformats.org/officeDocument/2006/relationships/hyperlink" Target="https://github.com/RobertGodin/JavaPasAPas" TargetMode="External"/><Relationship Id="rId373" Type="http://schemas.openxmlformats.org/officeDocument/2006/relationships/hyperlink" Target="https://docs.oracle.com/javase/8/docs/api/javax/swing/JFrame.html" TargetMode="External"/><Relationship Id="rId394" Type="http://schemas.openxmlformats.org/officeDocument/2006/relationships/hyperlink" Target="https://github.com/RobertGodin/JavaPasAPas" TargetMode="External"/><Relationship Id="rId408" Type="http://schemas.openxmlformats.org/officeDocument/2006/relationships/hyperlink" Target="https://github.com/RobertGodin/JavaPasAPas" TargetMode="External"/><Relationship Id="rId429" Type="http://schemas.openxmlformats.org/officeDocument/2006/relationships/hyperlink" Target="https://docs.oracle.com/javase/8/docs/api/java/util/Collection.html" TargetMode="External"/><Relationship Id="rId580" Type="http://schemas.openxmlformats.org/officeDocument/2006/relationships/hyperlink" Target="https://docs.oracle.com/javase/8/docs/api/java/io/ObjectOutputStream.html" TargetMode="External"/><Relationship Id="rId615"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oleObject" Target="embeddings/oleObject29.bin"/><Relationship Id="rId233" Type="http://schemas.openxmlformats.org/officeDocument/2006/relationships/hyperlink" Target="https://docs.oracle.com/javase/8/docs/api/javax/swing/JFrame.html" TargetMode="External"/><Relationship Id="rId254" Type="http://schemas.openxmlformats.org/officeDocument/2006/relationships/hyperlink" Target="https://docs.oracle.com/javase/8/docs/api/java/awt/Color.html" TargetMode="External"/><Relationship Id="rId440" Type="http://schemas.openxmlformats.org/officeDocument/2006/relationships/hyperlink" Target="https://docs.oracle.com/javase/8/docs/api/java/util/Vector.html" TargetMode="External"/><Relationship Id="rId28" Type="http://schemas.openxmlformats.org/officeDocument/2006/relationships/image" Target="media/image6.png"/><Relationship Id="rId49" Type="http://schemas.openxmlformats.org/officeDocument/2006/relationships/hyperlink" Target="https://docs.oracle.com/javase/8/docs/api/java/lang/String.html" TargetMode="External"/><Relationship Id="rId114" Type="http://schemas.openxmlformats.org/officeDocument/2006/relationships/image" Target="media/image39.emf"/><Relationship Id="rId275" Type="http://schemas.openxmlformats.org/officeDocument/2006/relationships/hyperlink" Target="https://github.com/RobertGodin/JavaPasAPas" TargetMode="External"/><Relationship Id="rId296" Type="http://schemas.openxmlformats.org/officeDocument/2006/relationships/hyperlink" Target="https://docs.oracle.com/javase/8/docs/api/javax/swing/JFrame.html" TargetMode="External"/><Relationship Id="rId300" Type="http://schemas.openxmlformats.org/officeDocument/2006/relationships/hyperlink" Target="https://docs.oracle.com/javase/8/docs/api/java/lang/String.html" TargetMode="External"/><Relationship Id="rId461" Type="http://schemas.openxmlformats.org/officeDocument/2006/relationships/hyperlink" Target="https://docs.oracle.com/javase/8/docs/api/java/util/Vector.html" TargetMode="External"/><Relationship Id="rId482" Type="http://schemas.openxmlformats.org/officeDocument/2006/relationships/hyperlink" Target="https://docs.oracle.com/javase/8/docs/api/java/io/InputStream.html" TargetMode="External"/><Relationship Id="rId517" Type="http://schemas.openxmlformats.org/officeDocument/2006/relationships/hyperlink" Target="https://github.com/RobertGodin/JavaPasAPas" TargetMode="External"/><Relationship Id="rId538" Type="http://schemas.openxmlformats.org/officeDocument/2006/relationships/image" Target="media/image110.png"/><Relationship Id="rId559" Type="http://schemas.openxmlformats.org/officeDocument/2006/relationships/hyperlink" Target="https://docs.oracle.com/javase/8/docs/api/org/w3c/dom/Node.html" TargetMode="External"/><Relationship Id="rId60" Type="http://schemas.openxmlformats.org/officeDocument/2006/relationships/hyperlink" Target="https://docs.oracle.com/javase/8/docs/api/javax/swing/JOptionPane.html" TargetMode="External"/><Relationship Id="rId81" Type="http://schemas.openxmlformats.org/officeDocument/2006/relationships/hyperlink" Target="https://docs.oracle.com/javase/8/docs/api/java/lang/String.html" TargetMode="External"/><Relationship Id="rId135" Type="http://schemas.openxmlformats.org/officeDocument/2006/relationships/image" Target="media/image47.png"/><Relationship Id="rId156" Type="http://schemas.openxmlformats.org/officeDocument/2006/relationships/hyperlink" Target="https://github.com/RobertGodin/JavaPasAPas" TargetMode="External"/><Relationship Id="rId177"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oleObject" Target="embeddings/oleObject39.bin"/><Relationship Id="rId342" Type="http://schemas.openxmlformats.org/officeDocument/2006/relationships/image" Target="media/image84.png"/><Relationship Id="rId363" Type="http://schemas.openxmlformats.org/officeDocument/2006/relationships/image" Target="media/image92.png"/><Relationship Id="rId384" Type="http://schemas.openxmlformats.org/officeDocument/2006/relationships/hyperlink" Target="https://docs.oracle.com/javase/8/docs/api/javax/swing/Timer.html" TargetMode="External"/><Relationship Id="rId419" Type="http://schemas.openxmlformats.org/officeDocument/2006/relationships/image" Target="media/image100.emf"/><Relationship Id="rId570" Type="http://schemas.openxmlformats.org/officeDocument/2006/relationships/hyperlink" Target="https://github.com/RobertGodin/JavaPasAPas" TargetMode="External"/><Relationship Id="rId591" Type="http://schemas.openxmlformats.org/officeDocument/2006/relationships/hyperlink" Target="https://github.com/RobertGodin/JavaPasAPas" TargetMode="External"/><Relationship Id="rId605" Type="http://schemas.openxmlformats.org/officeDocument/2006/relationships/image" Target="media/image122.png"/><Relationship Id="rId202" Type="http://schemas.openxmlformats.org/officeDocument/2006/relationships/hyperlink" Target="https://docs.oracle.com/javase/8/docs/api/java/lang/String.html" TargetMode="External"/><Relationship Id="rId223" Type="http://schemas.openxmlformats.org/officeDocument/2006/relationships/image" Target="media/image60.emf"/><Relationship Id="rId244"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39" Type="http://schemas.openxmlformats.org/officeDocument/2006/relationships/image" Target="media/image16.png"/><Relationship Id="rId265" Type="http://schemas.openxmlformats.org/officeDocument/2006/relationships/hyperlink" Target="https://github.com/RobertGodin/JavaPasAPas" TargetMode="External"/><Relationship Id="rId286" Type="http://schemas.openxmlformats.org/officeDocument/2006/relationships/hyperlink" Target="https://docs.oracle.com/javase/8/docs/api/java/awt/event/MouseListener.html" TargetMode="External"/><Relationship Id="rId451" Type="http://schemas.openxmlformats.org/officeDocument/2006/relationships/hyperlink" Target="https://docs.oracle.com/javase/8/docs/api/java/awt/event/ActionListener.html" TargetMode="External"/><Relationship Id="rId472" Type="http://schemas.openxmlformats.org/officeDocument/2006/relationships/image" Target="media/image101.wmf"/><Relationship Id="rId493" Type="http://schemas.openxmlformats.org/officeDocument/2006/relationships/hyperlink" Target="https://docs.oracle.com/javase/8/docs/api/java/io/FileOutputStream.html" TargetMode="External"/><Relationship Id="rId507" Type="http://schemas.openxmlformats.org/officeDocument/2006/relationships/hyperlink" Target="https://docs.oracle.com/javase/8/docs/api/java/io/Writer.html" TargetMode="External"/><Relationship Id="rId528" Type="http://schemas.openxmlformats.org/officeDocument/2006/relationships/hyperlink" Target="https://github.com/RobertGodin/JavaPasAPas" TargetMode="External"/><Relationship Id="rId549" Type="http://schemas.openxmlformats.org/officeDocument/2006/relationships/hyperlink" Target="https://github.com/RobertGodin/JavaPasAPas"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5.png"/><Relationship Id="rId125" Type="http://schemas.openxmlformats.org/officeDocument/2006/relationships/oleObject" Target="embeddings/oleObject21.bin"/><Relationship Id="rId146" Type="http://schemas.openxmlformats.org/officeDocument/2006/relationships/hyperlink" Target="https://github.com/RobertGodin/JavaPasAPas" TargetMode="External"/><Relationship Id="rId167" Type="http://schemas.openxmlformats.org/officeDocument/2006/relationships/hyperlink" Target="https://docs.oracle.com/javase/8/docs/api/java/lang/String.html" TargetMode="External"/><Relationship Id="rId188" Type="http://schemas.openxmlformats.org/officeDocument/2006/relationships/hyperlink" Target="https://docs.oracle.com/javase/8/docs/api/java/lang/String.html" TargetMode="External"/><Relationship Id="rId311" Type="http://schemas.openxmlformats.org/officeDocument/2006/relationships/hyperlink" Target="https://docs.oracle.com/javase/8/docs/api/java/awt/Color.html" TargetMode="External"/><Relationship Id="rId332" Type="http://schemas.openxmlformats.org/officeDocument/2006/relationships/image" Target="media/image80.emf"/><Relationship Id="rId353" Type="http://schemas.openxmlformats.org/officeDocument/2006/relationships/hyperlink" Target="https://github.com/RobertGodin/JavaPasAPas" TargetMode="External"/><Relationship Id="rId374" Type="http://schemas.openxmlformats.org/officeDocument/2006/relationships/hyperlink" Target="https://docs.oracle.com/javase/8/docs/api/javax/swing/JPanel.html" TargetMode="External"/><Relationship Id="rId395" Type="http://schemas.openxmlformats.org/officeDocument/2006/relationships/hyperlink" Target="https://github.com/RobertGodin/JavaPasAPas" TargetMode="External"/><Relationship Id="rId409" Type="http://schemas.openxmlformats.org/officeDocument/2006/relationships/hyperlink" Target="https://github.com/RobertGodin/JavaPasAPas/tree/master/JeuSimple" TargetMode="External"/><Relationship Id="rId560" Type="http://schemas.openxmlformats.org/officeDocument/2006/relationships/hyperlink" Target="https://docs.oracle.com/javase/8/docs/api/org/w3c/dom/Node.html" TargetMode="External"/><Relationship Id="rId581" Type="http://schemas.openxmlformats.org/officeDocument/2006/relationships/hyperlink" Target="https://docs.oracle.com/javase/8/docs/api/java/io/ObjectOutputStream.html" TargetMode="External"/><Relationship Id="rId71" Type="http://schemas.openxmlformats.org/officeDocument/2006/relationships/hyperlink" Target="https://docs.oracle.com/javase/8/docs/api/java/lang/String.html" TargetMode="External"/><Relationship Id="rId92" Type="http://schemas.openxmlformats.org/officeDocument/2006/relationships/hyperlink" Target="https://github.com/RobertGodin/JavaPasAPas" TargetMode="External"/><Relationship Id="rId213" Type="http://schemas.openxmlformats.org/officeDocument/2006/relationships/hyperlink" Target="https://docs.oracle.com/javase/8/docs/api/java/lang/String.html" TargetMode="External"/><Relationship Id="rId234" Type="http://schemas.openxmlformats.org/officeDocument/2006/relationships/hyperlink" Target="https://docs.oracle.com/javase/8/docs/api/javax/swing/JFrame.html" TargetMode="External"/><Relationship Id="rId420" Type="http://schemas.openxmlformats.org/officeDocument/2006/relationships/oleObject" Target="embeddings/oleObject59.bin"/><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hyperlink" Target="https://docs.oracle.com/javase/8/docs/api/java/awt/Graphics.html" TargetMode="External"/><Relationship Id="rId276" Type="http://schemas.openxmlformats.org/officeDocument/2006/relationships/image" Target="media/image68.png"/><Relationship Id="rId297" Type="http://schemas.openxmlformats.org/officeDocument/2006/relationships/hyperlink" Target="https://github.com/RobertGodin/JavaPasAPas" TargetMode="External"/><Relationship Id="rId441" Type="http://schemas.openxmlformats.org/officeDocument/2006/relationships/hyperlink" Target="https://docs.oracle.com/javase/8/docs/api/java/util/Iterator.html" TargetMode="External"/><Relationship Id="rId462" Type="http://schemas.openxmlformats.org/officeDocument/2006/relationships/hyperlink" Target="https://docs.oracle.com/javase/8/docs/api/java/util/ArrayList.html" TargetMode="External"/><Relationship Id="rId483" Type="http://schemas.openxmlformats.org/officeDocument/2006/relationships/hyperlink" Target="https://docs.oracle.com/javase/8/docs/api/java/io/FileInputStream.html" TargetMode="External"/><Relationship Id="rId518" Type="http://schemas.openxmlformats.org/officeDocument/2006/relationships/hyperlink" Target="https://docs.oracle.com/javase/8/docs/api/java/io/Reader.html" TargetMode="External"/><Relationship Id="rId539" Type="http://schemas.openxmlformats.org/officeDocument/2006/relationships/hyperlink" Target="https://docs.oracle.com/javase/8/docs/api/java/io/FileInputStream.html" TargetMode="External"/><Relationship Id="rId40" Type="http://schemas.openxmlformats.org/officeDocument/2006/relationships/image" Target="media/image17.emf"/><Relationship Id="rId115" Type="http://schemas.openxmlformats.org/officeDocument/2006/relationships/oleObject" Target="embeddings/oleObject19.bin"/><Relationship Id="rId136" Type="http://schemas.openxmlformats.org/officeDocument/2006/relationships/hyperlink" Target="https://github.com/RobertGodin/JavaPasAPas" TargetMode="External"/><Relationship Id="rId157" Type="http://schemas.openxmlformats.org/officeDocument/2006/relationships/hyperlink" Target="https://docs.oracle.com/javase/8/docs/api/java/lang/String.html" TargetMode="External"/><Relationship Id="rId178" Type="http://schemas.openxmlformats.org/officeDocument/2006/relationships/hyperlink" Target="https://docs.oracle.com/javase/8/docs/api/java/lang/String.html" TargetMode="External"/><Relationship Id="rId301" Type="http://schemas.openxmlformats.org/officeDocument/2006/relationships/hyperlink" Target="https://docs.oracle.com/javase/8/docs/api/java/lang/String.html" TargetMode="External"/><Relationship Id="rId322" Type="http://schemas.openxmlformats.org/officeDocument/2006/relationships/image" Target="media/image75.emf"/><Relationship Id="rId343" Type="http://schemas.openxmlformats.org/officeDocument/2006/relationships/image" Target="media/image85.emf"/><Relationship Id="rId364" Type="http://schemas.openxmlformats.org/officeDocument/2006/relationships/image" Target="media/image93.png"/><Relationship Id="rId550" Type="http://schemas.openxmlformats.org/officeDocument/2006/relationships/hyperlink" Target="https://docs.oracle.com/javase/8/docs/api/java/io/StreamTokenizer.html" TargetMode="External"/><Relationship Id="rId61" Type="http://schemas.openxmlformats.org/officeDocument/2006/relationships/hyperlink" Target="https://docs.oracle.com/javase/8/docs/api/java/lang/String.html" TargetMode="External"/><Relationship Id="rId82" Type="http://schemas.openxmlformats.org/officeDocument/2006/relationships/hyperlink" Target="https://docs.oracle.com/javase/8/docs/api/java/lang/String.html" TargetMode="External"/><Relationship Id="rId199" Type="http://schemas.openxmlformats.org/officeDocument/2006/relationships/hyperlink" Target="https://docs.oracle.com/javase/8/docs/api/java/lang/String.html" TargetMode="External"/><Relationship Id="rId203" Type="http://schemas.openxmlformats.org/officeDocument/2006/relationships/hyperlink" Target="https://docs.oracle.com/javase/8/docs/api/java/lang/String.html" TargetMode="External"/><Relationship Id="rId385" Type="http://schemas.openxmlformats.org/officeDocument/2006/relationships/hyperlink" Target="https://github.com/RobertGodin/JavaPasAPas" TargetMode="External"/><Relationship Id="rId571" Type="http://schemas.openxmlformats.org/officeDocument/2006/relationships/hyperlink" Target="https://docs.oracle.com/javase/8/docs/api/javax/swing/JFileChooser.html" TargetMode="External"/><Relationship Id="rId592" Type="http://schemas.openxmlformats.org/officeDocument/2006/relationships/image" Target="media/image112.wmf"/><Relationship Id="rId606" Type="http://schemas.openxmlformats.org/officeDocument/2006/relationships/image" Target="media/image123.png"/><Relationship Id="rId19" Type="http://schemas.openxmlformats.org/officeDocument/2006/relationships/image" Target="media/image4.wmf"/><Relationship Id="rId224" Type="http://schemas.openxmlformats.org/officeDocument/2006/relationships/hyperlink" Target="https://docs.oracle.com/javase/8/docs/api/javax/swing/JFrame.html" TargetMode="External"/><Relationship Id="rId245" Type="http://schemas.openxmlformats.org/officeDocument/2006/relationships/hyperlink" Target="https://docs.oracle.com/javase/8/docs/api/javax/swing/JFrame.html" TargetMode="External"/><Relationship Id="rId266" Type="http://schemas.openxmlformats.org/officeDocument/2006/relationships/hyperlink" Target="https://github.com/RobertGodin/JavaPasAPas"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docs.oracle.com/javase/8/docs/api/java/applet/AudioClip.html" TargetMode="External"/><Relationship Id="rId431" Type="http://schemas.openxmlformats.org/officeDocument/2006/relationships/hyperlink" Target="https://docs.oracle.com/javase/8/docs/api/java/util/Vector.html" TargetMode="External"/><Relationship Id="rId452" Type="http://schemas.openxmlformats.org/officeDocument/2006/relationships/hyperlink" Target="https://docs.oracle.com/javase/8/docs/api/java/awt/event/ActionListener.html" TargetMode="External"/><Relationship Id="rId473" Type="http://schemas.openxmlformats.org/officeDocument/2006/relationships/oleObject" Target="embeddings/oleObject60.bin"/><Relationship Id="rId494" Type="http://schemas.openxmlformats.org/officeDocument/2006/relationships/hyperlink" Target="https://docs.oracle.com/javase/8/docs/api/java/io/FileOutputStream.html" TargetMode="External"/><Relationship Id="rId508" Type="http://schemas.openxmlformats.org/officeDocument/2006/relationships/hyperlink" Target="https://docs.oracle.com/javase/8/docs/api/java/io/DataInputStream.html" TargetMode="External"/><Relationship Id="rId529" Type="http://schemas.openxmlformats.org/officeDocument/2006/relationships/hyperlink" Target="https://docs.oracle.com/javase/8/docs/api/java/io/PrintStream.html" TargetMode="External"/><Relationship Id="rId30" Type="http://schemas.openxmlformats.org/officeDocument/2006/relationships/image" Target="media/image8.png"/><Relationship Id="rId105" Type="http://schemas.openxmlformats.org/officeDocument/2006/relationships/hyperlink" Target="https://docs.oracle.com/javase/8/docs/api/java/util/Scanner.html" TargetMode="External"/><Relationship Id="rId126" Type="http://schemas.openxmlformats.org/officeDocument/2006/relationships/hyperlink" Target="https://github.com/RobertGodin/JavaPasAPas" TargetMode="External"/><Relationship Id="rId147" Type="http://schemas.openxmlformats.org/officeDocument/2006/relationships/hyperlink" Target="https://github.com/RobertGodin/JavaPasAPas" TargetMode="External"/><Relationship Id="rId168" Type="http://schemas.openxmlformats.org/officeDocument/2006/relationships/hyperlink" Target="https://docs.oracle.com/javase/8/docs/api/java/lang/String.html" TargetMode="External"/><Relationship Id="rId312" Type="http://schemas.openxmlformats.org/officeDocument/2006/relationships/hyperlink" Target="https://docs.oracle.com/javase/8/docs/api/java/awt/Color.html" TargetMode="External"/><Relationship Id="rId333" Type="http://schemas.openxmlformats.org/officeDocument/2006/relationships/oleObject" Target="embeddings/oleObject45.bin"/><Relationship Id="rId354" Type="http://schemas.openxmlformats.org/officeDocument/2006/relationships/hyperlink" Target="https://github.com/RobertGodin/JavaPasAPas" TargetMode="External"/><Relationship Id="rId540" Type="http://schemas.openxmlformats.org/officeDocument/2006/relationships/hyperlink" Target="https://docs.oracle.com/javase/8/docs/api/java/io/InputStream.html" TargetMode="External"/><Relationship Id="rId51" Type="http://schemas.openxmlformats.org/officeDocument/2006/relationships/hyperlink" Target="https://docs.oracle.com/javase/8/docs/api/javax/swing/JOptionPane.html" TargetMode="External"/><Relationship Id="rId72" Type="http://schemas.openxmlformats.org/officeDocument/2006/relationships/hyperlink" Target="https://docs.oracle.com/javase/8/docs/api/java/lang/String.html" TargetMode="External"/><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75" Type="http://schemas.openxmlformats.org/officeDocument/2006/relationships/hyperlink" Target="https://docs.oracle.com/javase/8/docs/api/javax/swing/JPanel.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docs.oracle.com/javase/8/docs/api/org/w3c/dom/Node.html" TargetMode="External"/><Relationship Id="rId582" Type="http://schemas.openxmlformats.org/officeDocument/2006/relationships/hyperlink" Target="https://github.com/RobertGodin/JavaPasAPas" TargetMode="External"/><Relationship Id="rId3" Type="http://schemas.openxmlformats.org/officeDocument/2006/relationships/styles" Target="styles.xml"/><Relationship Id="rId214" Type="http://schemas.openxmlformats.org/officeDocument/2006/relationships/hyperlink" Target="https://github.com/RobertGodin/JavaPasAPas" TargetMode="External"/><Relationship Id="rId235" Type="http://schemas.openxmlformats.org/officeDocument/2006/relationships/image" Target="media/image61.emf"/><Relationship Id="rId256" Type="http://schemas.openxmlformats.org/officeDocument/2006/relationships/hyperlink" Target="https://docs.oracle.com/javase/8/docs/api/java/awt/Graphics.html" TargetMode="External"/><Relationship Id="rId277" Type="http://schemas.openxmlformats.org/officeDocument/2006/relationships/hyperlink" Target="https://github.com/RobertGodin/JavaPasAPas" TargetMode="External"/><Relationship Id="rId298" Type="http://schemas.openxmlformats.org/officeDocument/2006/relationships/hyperlink" Target="https://docs.oracle.com/javase/8/docs/api/java/awt/Graphics.html" TargetMode="External"/><Relationship Id="rId400" Type="http://schemas.openxmlformats.org/officeDocument/2006/relationships/hyperlink" Target="https://docs.oracle.com/javase/8/docs/api/javax/swing/JFrame.html" TargetMode="External"/><Relationship Id="rId421"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63" Type="http://schemas.openxmlformats.org/officeDocument/2006/relationships/hyperlink" Target="https://docs.oracle.com/javase/8/docs/api/java/util/ArrayList.html" TargetMode="External"/><Relationship Id="rId484" Type="http://schemas.openxmlformats.org/officeDocument/2006/relationships/hyperlink" Target="https://github.com/RobertGodin/JavaPasAPas" TargetMode="External"/><Relationship Id="rId519" Type="http://schemas.openxmlformats.org/officeDocument/2006/relationships/hyperlink" Target="https://docs.oracle.com/javase/8/docs/api/java/io/Writer.html" TargetMode="External"/><Relationship Id="rId116" Type="http://schemas.openxmlformats.org/officeDocument/2006/relationships/image" Target="media/image40.emf"/><Relationship Id="rId137" Type="http://schemas.openxmlformats.org/officeDocument/2006/relationships/image" Target="media/image48.png"/><Relationship Id="rId158" Type="http://schemas.openxmlformats.org/officeDocument/2006/relationships/image" Target="media/image53.emf"/><Relationship Id="rId302" Type="http://schemas.openxmlformats.org/officeDocument/2006/relationships/image" Target="media/image69.png"/><Relationship Id="rId323" Type="http://schemas.openxmlformats.org/officeDocument/2006/relationships/oleObject" Target="embeddings/oleObject40.bin"/><Relationship Id="rId344" Type="http://schemas.openxmlformats.org/officeDocument/2006/relationships/oleObject" Target="embeddings/oleObject49.bin"/><Relationship Id="rId530" Type="http://schemas.openxmlformats.org/officeDocument/2006/relationships/hyperlink" Target="https://docs.oracle.com/javase/8/docs/api/java/io/PrintStream.html" TargetMode="External"/><Relationship Id="rId20" Type="http://schemas.openxmlformats.org/officeDocument/2006/relationships/oleObject" Target="embeddings/oleObject4.bin"/><Relationship Id="rId41" Type="http://schemas.openxmlformats.org/officeDocument/2006/relationships/oleObject" Target="embeddings/oleObject6.bin"/><Relationship Id="rId62" Type="http://schemas.openxmlformats.org/officeDocument/2006/relationships/hyperlink" Target="https://docs.oracle.com/javase/8/docs/api/javax/swing/JOptionPane.html" TargetMode="External"/><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65" Type="http://schemas.openxmlformats.org/officeDocument/2006/relationships/image" Target="media/image94.png"/><Relationship Id="rId386" Type="http://schemas.openxmlformats.org/officeDocument/2006/relationships/hyperlink" Target="https://docs.oracle.com/javase/8/docs/api/javax/swing/Timer.html" TargetMode="External"/><Relationship Id="rId551" Type="http://schemas.openxmlformats.org/officeDocument/2006/relationships/hyperlink" Target="https://docs.oracle.com/javase/8/docs/api/java/io/StreamTokenizer.html" TargetMode="External"/><Relationship Id="rId572" Type="http://schemas.openxmlformats.org/officeDocument/2006/relationships/hyperlink" Target="https://docs.oracle.com/javase/8/docs/api/javax/swing/JFileChooser.html" TargetMode="External"/><Relationship Id="rId593" Type="http://schemas.openxmlformats.org/officeDocument/2006/relationships/oleObject" Target="embeddings/oleObject61.bin"/><Relationship Id="rId607" Type="http://schemas.openxmlformats.org/officeDocument/2006/relationships/image" Target="media/image124.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25" Type="http://schemas.openxmlformats.org/officeDocument/2006/relationships/hyperlink" Target="https://docs.oracle.com/javase/8/docs/api/javax/swing/JFrame.html" TargetMode="External"/><Relationship Id="rId246" Type="http://schemas.openxmlformats.org/officeDocument/2006/relationships/hyperlink" Target="https://docs.oracle.com/javase/8/docs/api/javax/swing/JFrame.html" TargetMode="External"/><Relationship Id="rId267" Type="http://schemas.openxmlformats.org/officeDocument/2006/relationships/hyperlink" Target="https://github.com/RobertGodin/JavaPasAPas" TargetMode="External"/><Relationship Id="rId288" Type="http://schemas.openxmlformats.org/officeDocument/2006/relationships/hyperlink" Target="https://docs.oracle.com/javase/8/docs/api/java/awt/event/MouseEvent.html" TargetMode="External"/><Relationship Id="rId411" Type="http://schemas.openxmlformats.org/officeDocument/2006/relationships/hyperlink" Target="https://github.com/RobertGodin/JavaPasAPas" TargetMode="External"/><Relationship Id="rId432" Type="http://schemas.openxmlformats.org/officeDocument/2006/relationships/hyperlink" Target="https://docs.oracle.com/javase/8/docs/api/java/util/Vector.html" TargetMode="External"/><Relationship Id="rId453" Type="http://schemas.openxmlformats.org/officeDocument/2006/relationships/hyperlink" Target="https://docs.oracle.com/javase/8/docs/api/java/awt/event/ActionEvent.html" TargetMode="External"/><Relationship Id="rId474" Type="http://schemas.openxmlformats.org/officeDocument/2006/relationships/hyperlink" Target="https://docs.oracle.com/javase/8/docs/api/java/io/RandomAccessFile.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image" Target="media/image36.emf"/><Relationship Id="rId127" Type="http://schemas.openxmlformats.org/officeDocument/2006/relationships/hyperlink" Target="https://github.com/RobertGodin/JavaPasAPas" TargetMode="External"/><Relationship Id="rId313" Type="http://schemas.openxmlformats.org/officeDocument/2006/relationships/hyperlink" Target="https://docs.oracle.com/javase/8/docs/api/java/awt/Color.html" TargetMode="External"/><Relationship Id="rId495" Type="http://schemas.openxmlformats.org/officeDocument/2006/relationships/hyperlink" Target="https://github.com/RobertGodin/JavaPasAPas" TargetMode="External"/><Relationship Id="rId10" Type="http://schemas.openxmlformats.org/officeDocument/2006/relationships/footer" Target="footer2.xml"/><Relationship Id="rId31" Type="http://schemas.openxmlformats.org/officeDocument/2006/relationships/image" Target="media/image9.png"/><Relationship Id="rId52" Type="http://schemas.openxmlformats.org/officeDocument/2006/relationships/image" Target="media/image22.emf"/><Relationship Id="rId73" Type="http://schemas.openxmlformats.org/officeDocument/2006/relationships/image" Target="media/image28.emf"/><Relationship Id="rId94" Type="http://schemas.openxmlformats.org/officeDocument/2006/relationships/hyperlink" Target="https://github.com/RobertGodin/JavaPasAPas" TargetMode="External"/><Relationship Id="rId148" Type="http://schemas.openxmlformats.org/officeDocument/2006/relationships/hyperlink" Target="https://docs.oracle.com/javase/8/docs/api/java/lang/String.html" TargetMode="External"/><Relationship Id="rId169" Type="http://schemas.openxmlformats.org/officeDocument/2006/relationships/hyperlink" Target="https://docs.oracle.com/javase/8/docs/api/java/lang/String.html" TargetMode="External"/><Relationship Id="rId334" Type="http://schemas.openxmlformats.org/officeDocument/2006/relationships/image" Target="media/image81.emf"/><Relationship Id="rId355" Type="http://schemas.openxmlformats.org/officeDocument/2006/relationships/hyperlink" Target="https://github.com/RobertGodin/JavaPasAPas" TargetMode="External"/><Relationship Id="rId376" Type="http://schemas.openxmlformats.org/officeDocument/2006/relationships/hyperlink" Target="https://docs.oracle.com/javase/8/docs/api/javax/swing/JFrame.html" TargetMode="External"/><Relationship Id="rId397" Type="http://schemas.openxmlformats.org/officeDocument/2006/relationships/hyperlink" Target="https://docs.oracle.com/javase/8/docs/api/javax/swing/JPanel.html" TargetMode="External"/><Relationship Id="rId520" Type="http://schemas.openxmlformats.org/officeDocument/2006/relationships/hyperlink" Target="https://docs.oracle.com/javase/8/docs/api/java/io/InputStream.html" TargetMode="External"/><Relationship Id="rId541" Type="http://schemas.openxmlformats.org/officeDocument/2006/relationships/hyperlink" Target="https://docs.oracle.com/javase/8/docs/api/java/io/FileOutputStream.html" TargetMode="External"/><Relationship Id="rId562" Type="http://schemas.openxmlformats.org/officeDocument/2006/relationships/hyperlink" Target="https://docs.oracle.com/javase/8/docs/api/java/io/File.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15" Type="http://schemas.openxmlformats.org/officeDocument/2006/relationships/hyperlink" Target="https://github.com/RobertGodin/JavaPasAPas" TargetMode="External"/><Relationship Id="rId236" Type="http://schemas.openxmlformats.org/officeDocument/2006/relationships/oleObject" Target="embeddings/oleObject32.bin"/><Relationship Id="rId257" Type="http://schemas.openxmlformats.org/officeDocument/2006/relationships/hyperlink" Target="https://docs.oracle.com/javase/8/docs/api/java/awt/Graphics.html" TargetMode="External"/><Relationship Id="rId278" Type="http://schemas.openxmlformats.org/officeDocument/2006/relationships/hyperlink" Target="https://docs.oracle.com/javase/8/docs/api/java/awt/event/MouseListener.html" TargetMode="External"/><Relationship Id="rId401" Type="http://schemas.openxmlformats.org/officeDocument/2006/relationships/hyperlink" Target="https://github.com/RobertGodin/JavaPasAPas" TargetMode="External"/><Relationship Id="rId422" Type="http://schemas.openxmlformats.org/officeDocument/2006/relationships/hyperlink" Target="https://github.com/RobertGodin/JavaPasAPas/tree/master/JeuSimple" TargetMode="External"/><Relationship Id="rId443" Type="http://schemas.openxmlformats.org/officeDocument/2006/relationships/hyperlink" Target="https://docs.oracle.com/javase/8/docs/api/java/util/Iterator.html" TargetMode="External"/><Relationship Id="rId464" Type="http://schemas.openxmlformats.org/officeDocument/2006/relationships/hyperlink" Target="https://docs.oracle.com/javase/8/docs/api/java/io/package-summary.html" TargetMode="External"/><Relationship Id="rId303" Type="http://schemas.openxmlformats.org/officeDocument/2006/relationships/image" Target="media/image70.emf"/><Relationship Id="rId485" Type="http://schemas.openxmlformats.org/officeDocument/2006/relationships/hyperlink" Target="https://docs.oracle.com/javase/8/docs/api/java/io/FileInputStream.html" TargetMode="External"/><Relationship Id="rId42" Type="http://schemas.openxmlformats.org/officeDocument/2006/relationships/hyperlink" Target="https://fr.wikipedia.org/wiki/UML_(informatique)" TargetMode="External"/><Relationship Id="rId84" Type="http://schemas.openxmlformats.org/officeDocument/2006/relationships/hyperlink" Target="https://docs.oracle.com/javase/8/docs/api/java/lang/String.html" TargetMode="External"/><Relationship Id="rId138" Type="http://schemas.openxmlformats.org/officeDocument/2006/relationships/image" Target="media/image49.png"/><Relationship Id="rId345" Type="http://schemas.openxmlformats.org/officeDocument/2006/relationships/image" Target="media/image86.emf"/><Relationship Id="rId387" Type="http://schemas.openxmlformats.org/officeDocument/2006/relationships/hyperlink" Target="https://docs.oracle.com/javase/8/docs/api/javax/swing/JPanel.html" TargetMode="External"/><Relationship Id="rId510" Type="http://schemas.openxmlformats.org/officeDocument/2006/relationships/image" Target="media/image106.emf"/><Relationship Id="rId552" Type="http://schemas.openxmlformats.org/officeDocument/2006/relationships/hyperlink" Target="https://docs.oracle.com/javase/8/docs/api/java/io/StreamTokenizer.html" TargetMode="External"/><Relationship Id="rId594" Type="http://schemas.openxmlformats.org/officeDocument/2006/relationships/hyperlink" Target="https://github.com/RobertGodin/JavaPasAPas" TargetMode="External"/><Relationship Id="rId608" Type="http://schemas.openxmlformats.org/officeDocument/2006/relationships/image" Target="media/image125.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x/swing/JFrame.html" TargetMode="External"/><Relationship Id="rId412" Type="http://schemas.openxmlformats.org/officeDocument/2006/relationships/hyperlink" Target="https://github.com/RobertGodin/JavaPasAPas/tree/master/JeuSimple" TargetMode="External"/><Relationship Id="rId107" Type="http://schemas.openxmlformats.org/officeDocument/2006/relationships/image" Target="media/image37.emf"/><Relationship Id="rId289" Type="http://schemas.openxmlformats.org/officeDocument/2006/relationships/hyperlink" Target="https://docs.oracle.com/javase/8/docs/api/java/awt/event/MouseEvent.html" TargetMode="External"/><Relationship Id="rId454" Type="http://schemas.openxmlformats.org/officeDocument/2006/relationships/hyperlink" Target="https://docs.oracle.com/javase/8/docs/api/java/awt/event/MouseListener.html" TargetMode="External"/><Relationship Id="rId496" Type="http://schemas.openxmlformats.org/officeDocument/2006/relationships/image" Target="media/image105.png"/><Relationship Id="rId11" Type="http://schemas.openxmlformats.org/officeDocument/2006/relationships/header" Target="header2.xml"/><Relationship Id="rId53" Type="http://schemas.openxmlformats.org/officeDocument/2006/relationships/oleObject" Target="embeddings/oleObject8.bin"/><Relationship Id="rId149" Type="http://schemas.openxmlformats.org/officeDocument/2006/relationships/hyperlink" Target="https://github.com/RobertGodin/JavaPasAPas" TargetMode="External"/><Relationship Id="rId314" Type="http://schemas.openxmlformats.org/officeDocument/2006/relationships/hyperlink" Target="https://docs.oracle.com/javase/8/docs/api/java/awt/Color.html" TargetMode="External"/><Relationship Id="rId356" Type="http://schemas.openxmlformats.org/officeDocument/2006/relationships/hyperlink" Target="https://github.com/RobertGodin/JavaPasAPas" TargetMode="External"/><Relationship Id="rId398" Type="http://schemas.openxmlformats.org/officeDocument/2006/relationships/hyperlink" Target="https://github.com/RobertGodin/JavaPasAPas" TargetMode="External"/><Relationship Id="rId521" Type="http://schemas.openxmlformats.org/officeDocument/2006/relationships/hyperlink" Target="https://docs.oracle.com/javase/8/docs/api/java/io/InputStream.html" TargetMode="External"/><Relationship Id="rId563" Type="http://schemas.openxmlformats.org/officeDocument/2006/relationships/hyperlink" Target="https://github.com/RobertGodin/JavaPasAPas" TargetMode="External"/><Relationship Id="rId95" Type="http://schemas.openxmlformats.org/officeDocument/2006/relationships/hyperlink" Target="https://docs.oracle.com/javase/8/docs/api/java/lang/String.html" TargetMode="External"/><Relationship Id="rId160" Type="http://schemas.openxmlformats.org/officeDocument/2006/relationships/hyperlink" Target="https://docs.oracle.com/javase/8/docs/api/java/lang/String.html" TargetMode="External"/><Relationship Id="rId216" Type="http://schemas.openxmlformats.org/officeDocument/2006/relationships/hyperlink" Target="https://github.com/RobertGodin/JavaPasAPas" TargetMode="External"/><Relationship Id="rId423" Type="http://schemas.openxmlformats.org/officeDocument/2006/relationships/hyperlink" Target="https://docs.oracle.com/javase/8/docs/api/java/util/Vector.html" TargetMode="External"/><Relationship Id="rId258" Type="http://schemas.openxmlformats.org/officeDocument/2006/relationships/hyperlink" Target="https://docs.oracle.com/javase/8/docs/api/java/awt/Graphics.html" TargetMode="External"/><Relationship Id="rId465" Type="http://schemas.openxmlformats.org/officeDocument/2006/relationships/hyperlink" Target="https://docs.oracle.com/javase/8/docs/api/java/io/package-summary.html"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lang/String.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41.bin"/><Relationship Id="rId367" Type="http://schemas.openxmlformats.org/officeDocument/2006/relationships/image" Target="media/image95.png"/><Relationship Id="rId532" Type="http://schemas.openxmlformats.org/officeDocument/2006/relationships/hyperlink" Target="https://docs.oracle.com/javase/8/docs/api/java/io/PrintWriter.html" TargetMode="External"/><Relationship Id="rId574" Type="http://schemas.openxmlformats.org/officeDocument/2006/relationships/hyperlink" Target="https://docs.oracle.com/javase/8/docs/api/java/io/ObjectOutputStream.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oleObject" Target="embeddings/oleObject34.bin"/><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InputStream.html" TargetMode="External"/><Relationship Id="rId33" Type="http://schemas.openxmlformats.org/officeDocument/2006/relationships/image" Target="media/image11.png"/><Relationship Id="rId129" Type="http://schemas.openxmlformats.org/officeDocument/2006/relationships/image" Target="media/image43.emf"/><Relationship Id="rId280" Type="http://schemas.openxmlformats.org/officeDocument/2006/relationships/hyperlink" Target="https://docs.oracle.com/javase/8/docs/api/javax/swing/JFrame.html" TargetMode="External"/><Relationship Id="rId336" Type="http://schemas.openxmlformats.org/officeDocument/2006/relationships/image" Target="media/image82.emf"/><Relationship Id="rId501" Type="http://schemas.openxmlformats.org/officeDocument/2006/relationships/hyperlink" Target="https://docs.oracle.com/javase/8/docs/api/java/io/OutputStream.html" TargetMode="External"/><Relationship Id="rId543" Type="http://schemas.openxmlformats.org/officeDocument/2006/relationships/hyperlink" Target="https://docs.oracle.com/javase/8/docs/api/java/io/PrintWriter.html" TargetMode="External"/><Relationship Id="rId75" Type="http://schemas.openxmlformats.org/officeDocument/2006/relationships/image" Target="media/image29.emf"/><Relationship Id="rId140" Type="http://schemas.openxmlformats.org/officeDocument/2006/relationships/image" Target="media/image51.emf"/><Relationship Id="rId182" Type="http://schemas.openxmlformats.org/officeDocument/2006/relationships/image" Target="media/image56.emf"/><Relationship Id="rId378" Type="http://schemas.openxmlformats.org/officeDocument/2006/relationships/hyperlink" Target="https://docs.oracle.com/javase/8/docs/api/javax/swing/JPanel.html" TargetMode="External"/><Relationship Id="rId403" Type="http://schemas.openxmlformats.org/officeDocument/2006/relationships/oleObject" Target="embeddings/oleObject57.bin"/><Relationship Id="rId585" Type="http://schemas.openxmlformats.org/officeDocument/2006/relationships/hyperlink" Target="https://docs.oracle.com/javase/8/docs/api/java/io/ObjectOut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x/swing/JFrame.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7.png"/><Relationship Id="rId291" Type="http://schemas.openxmlformats.org/officeDocument/2006/relationships/hyperlink" Target="https://docs.oracle.com/javase/8/docs/api/java/awt/event/MouseEvent.html" TargetMode="External"/><Relationship Id="rId305" Type="http://schemas.openxmlformats.org/officeDocument/2006/relationships/image" Target="media/image71.png"/><Relationship Id="rId347" Type="http://schemas.openxmlformats.org/officeDocument/2006/relationships/image" Target="media/image87.emf"/><Relationship Id="rId512" Type="http://schemas.openxmlformats.org/officeDocument/2006/relationships/hyperlink" Target="https://docs.oracle.com/javase/8/docs/api/java/io/DataOutputStream.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www.unicode.org" TargetMode="External"/><Relationship Id="rId389" Type="http://schemas.openxmlformats.org/officeDocument/2006/relationships/hyperlink" Target="https://docs.oracle.com/javase/8/docs/api/javax/swing/JFrame.html" TargetMode="External"/><Relationship Id="rId554" Type="http://schemas.openxmlformats.org/officeDocument/2006/relationships/hyperlink" Target="https://github.com/RobertGodin/JavaPasAPas" TargetMode="External"/><Relationship Id="rId596" Type="http://schemas.openxmlformats.org/officeDocument/2006/relationships/image" Target="media/image113.png"/><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tree/master/JeuSimple" TargetMode="External"/><Relationship Id="rId456" Type="http://schemas.openxmlformats.org/officeDocument/2006/relationships/hyperlink" Target="https://docs.oracle.com/javase/8/docs/api/java/awt/event/MouseEvent.html" TargetMode="External"/><Relationship Id="rId498" Type="http://schemas.openxmlformats.org/officeDocument/2006/relationships/hyperlink" Target="https://github.com/RobertGodin/JavaPasAPas" TargetMode="External"/><Relationship Id="rId13" Type="http://schemas.openxmlformats.org/officeDocument/2006/relationships/image" Target="media/image1.emf"/><Relationship Id="rId109" Type="http://schemas.openxmlformats.org/officeDocument/2006/relationships/image" Target="media/image38.emf"/><Relationship Id="rId260" Type="http://schemas.openxmlformats.org/officeDocument/2006/relationships/hyperlink" Target="https://github.com/RobertGodin/JavaPasAPas" TargetMode="External"/><Relationship Id="rId316" Type="http://schemas.openxmlformats.org/officeDocument/2006/relationships/hyperlink" Target="https://docs.oracle.com/javase/8/docs/api/java/awt/Color.html" TargetMode="External"/><Relationship Id="rId523" Type="http://schemas.openxmlformats.org/officeDocument/2006/relationships/image" Target="media/image107.emf"/><Relationship Id="rId55" Type="http://schemas.openxmlformats.org/officeDocument/2006/relationships/oleObject" Target="embeddings/oleObject9.bin"/><Relationship Id="rId97" Type="http://schemas.openxmlformats.org/officeDocument/2006/relationships/hyperlink" Target="https://github.com/RobertGodin/JavaPasAPas" TargetMode="External"/><Relationship Id="rId120" Type="http://schemas.openxmlformats.org/officeDocument/2006/relationships/hyperlink" Target="https://github.com/RobertGodin/JavaPasAPas" TargetMode="External"/><Relationship Id="rId358" Type="http://schemas.openxmlformats.org/officeDocument/2006/relationships/oleObject" Target="embeddings/oleObject52.bin"/><Relationship Id="rId565" Type="http://schemas.openxmlformats.org/officeDocument/2006/relationships/hyperlink" Target="https://docs.oracle.com/javase/8/docs/api/java/io/File.html" TargetMode="External"/><Relationship Id="rId162" Type="http://schemas.openxmlformats.org/officeDocument/2006/relationships/hyperlink" Target="https://docs.oracle.com/javase/8/docs/api/java/lang/String.html" TargetMode="External"/><Relationship Id="rId218" Type="http://schemas.openxmlformats.org/officeDocument/2006/relationships/image" Target="media/image58.png"/><Relationship Id="rId425" Type="http://schemas.openxmlformats.org/officeDocument/2006/relationships/hyperlink" Target="https://docs.oracle.com/javase/8/docs/api/java/util/Vector.html" TargetMode="External"/><Relationship Id="rId467" Type="http://schemas.openxmlformats.org/officeDocument/2006/relationships/hyperlink" Target="https://docs.oracle.com/javase/8/docs/api/java/io/OutputStream.html" TargetMode="External"/><Relationship Id="rId271" Type="http://schemas.openxmlformats.org/officeDocument/2006/relationships/image" Target="media/image66.emf"/><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lang/String.html" TargetMode="External"/><Relationship Id="rId131" Type="http://schemas.openxmlformats.org/officeDocument/2006/relationships/image" Target="media/image44.emf"/><Relationship Id="rId327" Type="http://schemas.openxmlformats.org/officeDocument/2006/relationships/oleObject" Target="embeddings/oleObject42.bin"/><Relationship Id="rId369" Type="http://schemas.openxmlformats.org/officeDocument/2006/relationships/hyperlink" Target="https://github.com/RobertGodin/JavaPasAPas" TargetMode="External"/><Relationship Id="rId534" Type="http://schemas.openxmlformats.org/officeDocument/2006/relationships/hyperlink" Target="https://docs.oracle.com/javase/8/docs/api/java/lang/Integer.html" TargetMode="External"/><Relationship Id="rId576" Type="http://schemas.openxmlformats.org/officeDocument/2006/relationships/hyperlink" Target="https://docs.oracle.com/javase/8/docs/api/java/lang/Object.html" TargetMode="External"/><Relationship Id="rId173" Type="http://schemas.openxmlformats.org/officeDocument/2006/relationships/hyperlink" Target="https://docs.oracle.com/javase/8/docs/api/" TargetMode="External"/><Relationship Id="rId229" Type="http://schemas.openxmlformats.org/officeDocument/2006/relationships/oleObject" Target="embeddings/oleObject31.bin"/><Relationship Id="rId380" Type="http://schemas.openxmlformats.org/officeDocument/2006/relationships/hyperlink" Target="https://docs.oracle.com/javase/8/docs/api/javax/swing/JFrame.html" TargetMode="External"/><Relationship Id="rId436" Type="http://schemas.openxmlformats.org/officeDocument/2006/relationships/hyperlink" Target="https://docs.oracle.com/javase/8/docs/api/java/util/Vector.html" TargetMode="External"/><Relationship Id="rId601" Type="http://schemas.openxmlformats.org/officeDocument/2006/relationships/image" Target="media/image118.png"/><Relationship Id="rId240" Type="http://schemas.openxmlformats.org/officeDocument/2006/relationships/hyperlink" Target="https://docs.oracle.com/javase/8/docs/api/java/awt/Graphics.html" TargetMode="External"/><Relationship Id="rId478" Type="http://schemas.openxmlformats.org/officeDocument/2006/relationships/image" Target="media/image102.emf"/><Relationship Id="rId35" Type="http://schemas.openxmlformats.org/officeDocument/2006/relationships/image" Target="media/image13.png"/><Relationship Id="rId77" Type="http://schemas.openxmlformats.org/officeDocument/2006/relationships/image" Target="media/image30.emf"/><Relationship Id="rId100" Type="http://schemas.openxmlformats.org/officeDocument/2006/relationships/oleObject" Target="embeddings/oleObject16.bin"/><Relationship Id="rId282" Type="http://schemas.openxmlformats.org/officeDocument/2006/relationships/hyperlink" Target="https://docs.oracle.com/javase/8/docs/api/java/awt/event/MouseListener.html" TargetMode="External"/><Relationship Id="rId338" Type="http://schemas.openxmlformats.org/officeDocument/2006/relationships/hyperlink" Target="https://github.com/RobertGodin/JavaPasAPas" TargetMode="External"/><Relationship Id="rId503" Type="http://schemas.openxmlformats.org/officeDocument/2006/relationships/hyperlink" Target="https://docs.oracle.com/javase/8/docs/api/java/io/DataOutputStream.html" TargetMode="External"/><Relationship Id="rId545" Type="http://schemas.openxmlformats.org/officeDocument/2006/relationships/hyperlink" Target="https://github.com/RobertGodin/JavaPasAPas" TargetMode="External"/><Relationship Id="rId587" Type="http://schemas.openxmlformats.org/officeDocument/2006/relationships/hyperlink" Target="https://github.com/RobertGodin/JavaPasAPas" TargetMode="External"/><Relationship Id="rId8" Type="http://schemas.openxmlformats.org/officeDocument/2006/relationships/footer" Target="footer1.xml"/><Relationship Id="rId142" Type="http://schemas.openxmlformats.org/officeDocument/2006/relationships/image" Target="media/image52.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github.com/RobertGodin/JavaPasAPas/tree/master/JeuSimple" TargetMode="External"/><Relationship Id="rId447" Type="http://schemas.openxmlformats.org/officeDocument/2006/relationships/hyperlink" Target="https://docs.oracle.com/javase/8/docs/api/java/util/Iterator.html" TargetMode="External"/><Relationship Id="rId612" Type="http://schemas.openxmlformats.org/officeDocument/2006/relationships/header" Target="header3.xml"/><Relationship Id="rId251" Type="http://schemas.openxmlformats.org/officeDocument/2006/relationships/hyperlink" Target="https://docs.oracle.com/javase/8/docs/api/java/awt/Graphics.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docs.oracle.com/javase/8/docs/api/java/lang/String.html" TargetMode="External"/><Relationship Id="rId293" Type="http://schemas.openxmlformats.org/officeDocument/2006/relationships/hyperlink" Target="https://docs.oracle.com/javase/8/docs/api/javax/swing/JFrame.html" TargetMode="External"/><Relationship Id="rId307" Type="http://schemas.openxmlformats.org/officeDocument/2006/relationships/oleObject" Target="embeddings/oleObject37.bin"/><Relationship Id="rId349" Type="http://schemas.openxmlformats.org/officeDocument/2006/relationships/hyperlink" Target="https://github.com/RobertGodin/JavaPasAPas" TargetMode="External"/><Relationship Id="rId514" Type="http://schemas.openxmlformats.org/officeDocument/2006/relationships/hyperlink" Target="https://docs.oracle.com/javase/8/docs/api/java/io/DataOutputStream.html" TargetMode="External"/><Relationship Id="rId556" Type="http://schemas.openxmlformats.org/officeDocument/2006/relationships/hyperlink" Target="https://cs.fit.edu/~ryan/java/programs/xml/DOMEcho-java.html" TargetMode="External"/><Relationship Id="rId88" Type="http://schemas.openxmlformats.org/officeDocument/2006/relationships/hyperlink" Target="https://docs.oracle.com/javase/8/docs/api/java/lang/String.html" TargetMode="External"/><Relationship Id="rId111" Type="http://schemas.openxmlformats.org/officeDocument/2006/relationships/hyperlink" Target="https://github.com/RobertGodin/JavaPasAPas" TargetMode="External"/><Relationship Id="rId153" Type="http://schemas.openxmlformats.org/officeDocument/2006/relationships/hyperlink" Target="https://docs.oracle.com/javase/8/docs/api/java/lang/String.html"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image" Target="media/image90.png"/><Relationship Id="rId416" Type="http://schemas.openxmlformats.org/officeDocument/2006/relationships/hyperlink" Target="https://github.com/RobertGodin/JavaPasAPas/tree/master/JeuSimple" TargetMode="External"/><Relationship Id="rId598" Type="http://schemas.openxmlformats.org/officeDocument/2006/relationships/image" Target="media/image115.png"/><Relationship Id="rId220" Type="http://schemas.openxmlformats.org/officeDocument/2006/relationships/oleObject" Target="embeddings/oleObject30.bin"/><Relationship Id="rId458" Type="http://schemas.openxmlformats.org/officeDocument/2006/relationships/hyperlink" Target="https://github.com/RobertGodin/JavaPasAPas" TargetMode="External"/><Relationship Id="rId15" Type="http://schemas.openxmlformats.org/officeDocument/2006/relationships/image" Target="media/image2.wmf"/><Relationship Id="rId57" Type="http://schemas.openxmlformats.org/officeDocument/2006/relationships/image" Target="media/image25.emf"/><Relationship Id="rId262" Type="http://schemas.openxmlformats.org/officeDocument/2006/relationships/hyperlink" Target="https://github.com/RobertGodin/JavaPasAPas" TargetMode="External"/><Relationship Id="rId318" Type="http://schemas.openxmlformats.org/officeDocument/2006/relationships/image" Target="media/image73.emf"/><Relationship Id="rId525" Type="http://schemas.openxmlformats.org/officeDocument/2006/relationships/hyperlink" Target="https://github.com/RobertGodin/JavaPasAPas" TargetMode="External"/><Relationship Id="rId567" Type="http://schemas.openxmlformats.org/officeDocument/2006/relationships/hyperlink" Target="https://docs.oracle.com/javase/8/docs/api/java/io/File.html" TargetMode="External"/><Relationship Id="rId99" Type="http://schemas.openxmlformats.org/officeDocument/2006/relationships/image" Target="media/image34.emf"/><Relationship Id="rId122" Type="http://schemas.openxmlformats.org/officeDocument/2006/relationships/image" Target="media/image41.emf"/><Relationship Id="rId164" Type="http://schemas.openxmlformats.org/officeDocument/2006/relationships/oleObject" Target="embeddings/oleObject26.bin"/><Relationship Id="rId371" Type="http://schemas.openxmlformats.org/officeDocument/2006/relationships/hyperlink" Target="https://docs.oracle.com/javase/8/docs/api/javax/swing/Timer.html" TargetMode="External"/><Relationship Id="rId427" Type="http://schemas.openxmlformats.org/officeDocument/2006/relationships/hyperlink" Target="https://docs.oracle.com/javase/8/docs/api/java/util/Vector.html" TargetMode="External"/><Relationship Id="rId469" Type="http://schemas.openxmlformats.org/officeDocument/2006/relationships/hyperlink" Target="https://docs.oracle.com/javase/8/docs/api/java/io/InputStream.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3.bin"/><Relationship Id="rId480" Type="http://schemas.openxmlformats.org/officeDocument/2006/relationships/image" Target="media/image104.emf"/><Relationship Id="rId536" Type="http://schemas.openxmlformats.org/officeDocument/2006/relationships/hyperlink" Target="https://github.com/RobertGodin/JavaPasAPas" TargetMode="External"/><Relationship Id="rId68" Type="http://schemas.openxmlformats.org/officeDocument/2006/relationships/oleObject" Target="embeddings/oleObject11.bin"/><Relationship Id="rId133" Type="http://schemas.openxmlformats.org/officeDocument/2006/relationships/image" Target="media/image45.png"/><Relationship Id="rId175" Type="http://schemas.openxmlformats.org/officeDocument/2006/relationships/hyperlink" Target="https://docs.oracle.com/javase/8/docs/api/java/lang/String.html" TargetMode="External"/><Relationship Id="rId340" Type="http://schemas.openxmlformats.org/officeDocument/2006/relationships/image" Target="media/image83.emf"/><Relationship Id="rId578" Type="http://schemas.openxmlformats.org/officeDocument/2006/relationships/hyperlink" Target="https://docs.oracle.com/javase/8/docs/api/java/io/ObjectInputStream.html" TargetMode="External"/><Relationship Id="rId200" Type="http://schemas.openxmlformats.org/officeDocument/2006/relationships/hyperlink" Target="https://docs.oracle.com/javase/8/docs/api/java/lang/String.html" TargetMode="External"/><Relationship Id="rId382" Type="http://schemas.openxmlformats.org/officeDocument/2006/relationships/image" Target="media/image96.png"/><Relationship Id="rId438" Type="http://schemas.openxmlformats.org/officeDocument/2006/relationships/hyperlink" Target="https://docs.oracle.com/javase/8/docs/api/java/util/Vector.html" TargetMode="External"/><Relationship Id="rId603" Type="http://schemas.openxmlformats.org/officeDocument/2006/relationships/image" Target="media/image120.png"/><Relationship Id="rId242" Type="http://schemas.openxmlformats.org/officeDocument/2006/relationships/hyperlink" Target="https://docs.oracle.com/javase/8/docs/api/java/awt/Graphics.html" TargetMode="External"/><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github.com/RobertGodin/JavaPasAPas" TargetMode="External"/><Relationship Id="rId505" Type="http://schemas.openxmlformats.org/officeDocument/2006/relationships/hyperlink" Target="https://docs.oracle.com/javase/8/docs/api/java/io/ObjectOutputStream.html" TargetMode="External"/><Relationship Id="rId37" Type="http://schemas.openxmlformats.org/officeDocument/2006/relationships/image" Target="media/image14.png"/><Relationship Id="rId79" Type="http://schemas.openxmlformats.org/officeDocument/2006/relationships/hyperlink" Target="https://docs.oracle.com/javase/8/docs/api/java/lang/String.html" TargetMode="External"/><Relationship Id="rId102" Type="http://schemas.openxmlformats.org/officeDocument/2006/relationships/hyperlink" Target="https://docs.oracle.com/javase/8/docs/api/java/util/Scanner.html" TargetMode="External"/><Relationship Id="rId144" Type="http://schemas.openxmlformats.org/officeDocument/2006/relationships/hyperlink" Target="https://github.com/RobertGodin/JavaPasAPas" TargetMode="External"/><Relationship Id="rId547" Type="http://schemas.openxmlformats.org/officeDocument/2006/relationships/hyperlink" Target="https://docs.oracle.com/javase/8/docs/api/java/io/StreamTokenizer.html" TargetMode="External"/><Relationship Id="rId589" Type="http://schemas.openxmlformats.org/officeDocument/2006/relationships/hyperlink" Target="https://github.com/RobertGodin/JavaPasAPas" TargetMode="External"/><Relationship Id="rId90" Type="http://schemas.openxmlformats.org/officeDocument/2006/relationships/image" Target="media/image31.emf"/><Relationship Id="rId186" Type="http://schemas.openxmlformats.org/officeDocument/2006/relationships/hyperlink" Target="https://docs.oracle.com/javase/8/docs/api/java/lang/String.html" TargetMode="External"/><Relationship Id="rId351" Type="http://schemas.openxmlformats.org/officeDocument/2006/relationships/hyperlink" Target="https://github.com/RobertGodin/JavaPasAPas" TargetMode="External"/><Relationship Id="rId393" Type="http://schemas.openxmlformats.org/officeDocument/2006/relationships/oleObject" Target="embeddings/oleObject56.bin"/><Relationship Id="rId407" Type="http://schemas.openxmlformats.org/officeDocument/2006/relationships/oleObject" Target="embeddings/oleObject58.bin"/><Relationship Id="rId449" Type="http://schemas.openxmlformats.org/officeDocument/2006/relationships/hyperlink" Target="https://github.com/RobertGodin/JavaPasAPas" TargetMode="External"/><Relationship Id="rId614" Type="http://schemas.openxmlformats.org/officeDocument/2006/relationships/fontTable" Target="fontTable.xml"/><Relationship Id="rId211" Type="http://schemas.openxmlformats.org/officeDocument/2006/relationships/image" Target="media/image57.emf"/><Relationship Id="rId253" Type="http://schemas.openxmlformats.org/officeDocument/2006/relationships/hyperlink" Target="https://docs.oracle.com/javase/8/docs/api/java/awt/Color.html" TargetMode="External"/><Relationship Id="rId295" Type="http://schemas.openxmlformats.org/officeDocument/2006/relationships/hyperlink" Target="https://docs.oracle.com/javase/8/docs/api/java/awt/event/MouseListener.html" TargetMode="External"/><Relationship Id="rId309" Type="http://schemas.openxmlformats.org/officeDocument/2006/relationships/hyperlink" Target="https://github.com/RobertGodin/JavaPasAPas" TargetMode="External"/><Relationship Id="rId460" Type="http://schemas.openxmlformats.org/officeDocument/2006/relationships/hyperlink" Target="https://docs.oracle.com/javase/8/docs/api/java/util/Vector.html" TargetMode="External"/><Relationship Id="rId516" Type="http://schemas.openxmlformats.org/officeDocument/2006/relationships/hyperlink" Target="https://docs.oracle.com/javase/8/docs/api/java/io/DataInputStream.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F132A-D531-4263-9A8F-DCB5F5E11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MANUEL.DOT</Template>
  <TotalTime>2409</TotalTime>
  <Pages>204</Pages>
  <Words>71299</Words>
  <Characters>392148</Characters>
  <Application>Microsoft Office Word</Application>
  <DocSecurity>0</DocSecurity>
  <Lines>3267</Lines>
  <Paragraphs>925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Java pas à pas</vt:lpstr>
      <vt:lpstr>Java pas à pas</vt:lpstr>
    </vt:vector>
  </TitlesOfParts>
  <Company/>
  <LinksUpToDate>false</LinksUpToDate>
  <CharactersWithSpaces>462522</CharactersWithSpaces>
  <SharedDoc>false</SharedDoc>
  <HLinks>
    <vt:vector size="54" baseType="variant">
      <vt:variant>
        <vt:i4>3997800</vt:i4>
      </vt:variant>
      <vt:variant>
        <vt:i4>84</vt:i4>
      </vt:variant>
      <vt:variant>
        <vt:i4>0</vt:i4>
      </vt:variant>
      <vt:variant>
        <vt:i4>5</vt:i4>
      </vt:variant>
      <vt:variant>
        <vt:lpwstr>http://www.oracle.com/technetwork/java/javase/downloads/index.html</vt:lpwstr>
      </vt:variant>
      <vt:variant>
        <vt:lpwstr/>
      </vt:variant>
      <vt:variant>
        <vt:i4>3473509</vt:i4>
      </vt:variant>
      <vt:variant>
        <vt:i4>72</vt:i4>
      </vt:variant>
      <vt:variant>
        <vt:i4>0</vt:i4>
      </vt:variant>
      <vt:variant>
        <vt:i4>5</vt:i4>
      </vt:variant>
      <vt:variant>
        <vt:lpwstr>http://www.unicode.org/</vt:lpwstr>
      </vt:variant>
      <vt:variant>
        <vt:lpwstr/>
      </vt:variant>
      <vt:variant>
        <vt:i4>1376311</vt:i4>
      </vt:variant>
      <vt:variant>
        <vt:i4>38</vt:i4>
      </vt:variant>
      <vt:variant>
        <vt:i4>0</vt:i4>
      </vt:variant>
      <vt:variant>
        <vt:i4>5</vt:i4>
      </vt:variant>
      <vt:variant>
        <vt:lpwstr/>
      </vt:variant>
      <vt:variant>
        <vt:lpwstr>_Toc84219641</vt:lpwstr>
      </vt:variant>
      <vt:variant>
        <vt:i4>1310775</vt:i4>
      </vt:variant>
      <vt:variant>
        <vt:i4>32</vt:i4>
      </vt:variant>
      <vt:variant>
        <vt:i4>0</vt:i4>
      </vt:variant>
      <vt:variant>
        <vt:i4>5</vt:i4>
      </vt:variant>
      <vt:variant>
        <vt:lpwstr/>
      </vt:variant>
      <vt:variant>
        <vt:lpwstr>_Toc84219640</vt:lpwstr>
      </vt:variant>
      <vt:variant>
        <vt:i4>1900592</vt:i4>
      </vt:variant>
      <vt:variant>
        <vt:i4>26</vt:i4>
      </vt:variant>
      <vt:variant>
        <vt:i4>0</vt:i4>
      </vt:variant>
      <vt:variant>
        <vt:i4>5</vt:i4>
      </vt:variant>
      <vt:variant>
        <vt:lpwstr/>
      </vt:variant>
      <vt:variant>
        <vt:lpwstr>_Toc84219639</vt:lpwstr>
      </vt:variant>
      <vt:variant>
        <vt:i4>1835056</vt:i4>
      </vt:variant>
      <vt:variant>
        <vt:i4>20</vt:i4>
      </vt:variant>
      <vt:variant>
        <vt:i4>0</vt:i4>
      </vt:variant>
      <vt:variant>
        <vt:i4>5</vt:i4>
      </vt:variant>
      <vt:variant>
        <vt:lpwstr/>
      </vt:variant>
      <vt:variant>
        <vt:lpwstr>_Toc84219638</vt:lpwstr>
      </vt:variant>
      <vt:variant>
        <vt:i4>1245232</vt:i4>
      </vt:variant>
      <vt:variant>
        <vt:i4>14</vt:i4>
      </vt:variant>
      <vt:variant>
        <vt:i4>0</vt:i4>
      </vt:variant>
      <vt:variant>
        <vt:i4>5</vt:i4>
      </vt:variant>
      <vt:variant>
        <vt:lpwstr/>
      </vt:variant>
      <vt:variant>
        <vt:lpwstr>_Toc84219637</vt:lpwstr>
      </vt:variant>
      <vt:variant>
        <vt:i4>1179696</vt:i4>
      </vt:variant>
      <vt:variant>
        <vt:i4>8</vt:i4>
      </vt:variant>
      <vt:variant>
        <vt:i4>0</vt:i4>
      </vt:variant>
      <vt:variant>
        <vt:i4>5</vt:i4>
      </vt:variant>
      <vt:variant>
        <vt:lpwstr/>
      </vt:variant>
      <vt:variant>
        <vt:lpwstr>_Toc84219636</vt:lpwstr>
      </vt:variant>
      <vt:variant>
        <vt:i4>1114160</vt:i4>
      </vt:variant>
      <vt:variant>
        <vt:i4>2</vt:i4>
      </vt:variant>
      <vt:variant>
        <vt:i4>0</vt:i4>
      </vt:variant>
      <vt:variant>
        <vt:i4>5</vt:i4>
      </vt:variant>
      <vt:variant>
        <vt:lpwstr/>
      </vt:variant>
      <vt:variant>
        <vt:lpwstr>_Toc84219635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Robert Godin</cp:lastModifiedBy>
  <cp:revision>1380</cp:revision>
  <cp:lastPrinted>2020-05-13T13:51:00Z</cp:lastPrinted>
  <dcterms:created xsi:type="dcterms:W3CDTF">2018-03-15T16:04:00Z</dcterms:created>
  <dcterms:modified xsi:type="dcterms:W3CDTF">2020-05-13T13:52:00Z</dcterms:modified>
</cp:coreProperties>
</file>