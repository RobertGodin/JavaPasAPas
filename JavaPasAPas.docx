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7429E937" w:rsidR="008900A0" w:rsidRDefault="00F85499" w:rsidP="0089793A">
      <w:pPr>
        <w:pStyle w:val="BodyText"/>
        <w:jc w:val="center"/>
      </w:pPr>
      <w:r>
        <w:t>Version 1.0</w:t>
      </w:r>
      <w:r w:rsidR="00E97583">
        <w:t>3</w:t>
      </w:r>
      <w:r>
        <w:t xml:space="preserve"> (</w:t>
      </w:r>
      <w:r w:rsidR="00E97583">
        <w:t>8</w:t>
      </w:r>
      <w:r w:rsidR="008D1CFB">
        <w:t xml:space="preserve"> </w:t>
      </w:r>
      <w:r w:rsidR="00E97583">
        <w:t>juin</w:t>
      </w:r>
      <w:r w:rsidR="008D1CFB">
        <w:t xml:space="preserve"> </w:t>
      </w:r>
      <w:r>
        <w:t>2021)</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017ECF3D"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F85499">
          <w:rPr>
            <w:noProof/>
            <w:webHidden/>
          </w:rPr>
          <w:t>i</w:t>
        </w:r>
        <w:r w:rsidR="0015570D">
          <w:rPr>
            <w:noProof/>
            <w:webHidden/>
          </w:rPr>
          <w:fldChar w:fldCharType="end"/>
        </w:r>
      </w:hyperlink>
    </w:p>
    <w:p w14:paraId="7B19B66A" w14:textId="706A7434" w:rsidR="0015570D" w:rsidRDefault="00A57820">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F85499">
          <w:rPr>
            <w:noProof/>
            <w:webHidden/>
          </w:rPr>
          <w:t>i</w:t>
        </w:r>
        <w:r w:rsidR="0015570D">
          <w:rPr>
            <w:noProof/>
            <w:webHidden/>
          </w:rPr>
          <w:fldChar w:fldCharType="end"/>
        </w:r>
      </w:hyperlink>
    </w:p>
    <w:p w14:paraId="2477ED02" w14:textId="6A5EB27D" w:rsidR="0015570D" w:rsidRDefault="00A57820">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F85499">
          <w:rPr>
            <w:noProof/>
            <w:webHidden/>
          </w:rPr>
          <w:t>2</w:t>
        </w:r>
        <w:r w:rsidR="0015570D">
          <w:rPr>
            <w:noProof/>
            <w:webHidden/>
          </w:rPr>
          <w:fldChar w:fldCharType="end"/>
        </w:r>
      </w:hyperlink>
    </w:p>
    <w:p w14:paraId="27CC19CE" w14:textId="62AA9DD3" w:rsidR="0015570D" w:rsidRDefault="00A5782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F85499">
          <w:rPr>
            <w:noProof/>
            <w:webHidden/>
          </w:rPr>
          <w:t>3</w:t>
        </w:r>
        <w:r w:rsidR="0015570D">
          <w:rPr>
            <w:noProof/>
            <w:webHidden/>
          </w:rPr>
          <w:fldChar w:fldCharType="end"/>
        </w:r>
      </w:hyperlink>
    </w:p>
    <w:p w14:paraId="5C06B087" w14:textId="26909DF4"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F85499">
          <w:rPr>
            <w:noProof/>
            <w:webHidden/>
          </w:rPr>
          <w:t>3</w:t>
        </w:r>
        <w:r w:rsidR="0015570D">
          <w:rPr>
            <w:noProof/>
            <w:webHidden/>
          </w:rPr>
          <w:fldChar w:fldCharType="end"/>
        </w:r>
      </w:hyperlink>
    </w:p>
    <w:p w14:paraId="07AF09D5" w14:textId="7E1E000E"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F85499">
          <w:rPr>
            <w:noProof/>
            <w:webHidden/>
          </w:rPr>
          <w:t>4</w:t>
        </w:r>
        <w:r w:rsidR="0015570D">
          <w:rPr>
            <w:noProof/>
            <w:webHidden/>
          </w:rPr>
          <w:fldChar w:fldCharType="end"/>
        </w:r>
      </w:hyperlink>
    </w:p>
    <w:p w14:paraId="6118DB3C" w14:textId="5600BE6C"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F85499">
          <w:rPr>
            <w:noProof/>
            <w:webHidden/>
          </w:rPr>
          <w:t>7</w:t>
        </w:r>
        <w:r w:rsidR="0015570D">
          <w:rPr>
            <w:noProof/>
            <w:webHidden/>
          </w:rPr>
          <w:fldChar w:fldCharType="end"/>
        </w:r>
      </w:hyperlink>
    </w:p>
    <w:p w14:paraId="119F891B" w14:textId="1BD81A88"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F85499">
          <w:rPr>
            <w:noProof/>
            <w:webHidden/>
          </w:rPr>
          <w:t>9</w:t>
        </w:r>
        <w:r w:rsidR="0015570D">
          <w:rPr>
            <w:noProof/>
            <w:webHidden/>
          </w:rPr>
          <w:fldChar w:fldCharType="end"/>
        </w:r>
      </w:hyperlink>
    </w:p>
    <w:p w14:paraId="305B9166" w14:textId="2C5725CB"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F85499">
          <w:rPr>
            <w:noProof/>
            <w:webHidden/>
          </w:rPr>
          <w:t>11</w:t>
        </w:r>
        <w:r w:rsidR="0015570D">
          <w:rPr>
            <w:noProof/>
            <w:webHidden/>
          </w:rPr>
          <w:fldChar w:fldCharType="end"/>
        </w:r>
      </w:hyperlink>
    </w:p>
    <w:p w14:paraId="43E5BF8F" w14:textId="25D10172"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F85499">
          <w:rPr>
            <w:noProof/>
            <w:webHidden/>
          </w:rPr>
          <w:t>15</w:t>
        </w:r>
        <w:r w:rsidR="0015570D">
          <w:rPr>
            <w:noProof/>
            <w:webHidden/>
          </w:rPr>
          <w:fldChar w:fldCharType="end"/>
        </w:r>
      </w:hyperlink>
    </w:p>
    <w:p w14:paraId="5FF2B20E" w14:textId="20649809" w:rsidR="0015570D" w:rsidRDefault="00A5782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F85499">
          <w:rPr>
            <w:noProof/>
            <w:webHidden/>
          </w:rPr>
          <w:t>22</w:t>
        </w:r>
        <w:r w:rsidR="0015570D">
          <w:rPr>
            <w:noProof/>
            <w:webHidden/>
          </w:rPr>
          <w:fldChar w:fldCharType="end"/>
        </w:r>
      </w:hyperlink>
    </w:p>
    <w:p w14:paraId="7CA5AC82" w14:textId="21251AB7"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F85499">
          <w:rPr>
            <w:noProof/>
            <w:webHidden/>
          </w:rPr>
          <w:t>23</w:t>
        </w:r>
        <w:r w:rsidR="0015570D">
          <w:rPr>
            <w:noProof/>
            <w:webHidden/>
          </w:rPr>
          <w:fldChar w:fldCharType="end"/>
        </w:r>
      </w:hyperlink>
    </w:p>
    <w:p w14:paraId="7AD7E6DE" w14:textId="3FF6DB8D"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F85499">
          <w:rPr>
            <w:noProof/>
            <w:webHidden/>
          </w:rPr>
          <w:t>24</w:t>
        </w:r>
        <w:r w:rsidR="0015570D">
          <w:rPr>
            <w:noProof/>
            <w:webHidden/>
          </w:rPr>
          <w:fldChar w:fldCharType="end"/>
        </w:r>
      </w:hyperlink>
    </w:p>
    <w:p w14:paraId="47C0C55D" w14:textId="60D3C658"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F85499">
          <w:rPr>
            <w:noProof/>
            <w:webHidden/>
          </w:rPr>
          <w:t>24</w:t>
        </w:r>
        <w:r w:rsidR="0015570D">
          <w:rPr>
            <w:noProof/>
            <w:webHidden/>
          </w:rPr>
          <w:fldChar w:fldCharType="end"/>
        </w:r>
      </w:hyperlink>
    </w:p>
    <w:p w14:paraId="49605E38" w14:textId="6AF58BA9"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F85499">
          <w:rPr>
            <w:noProof/>
            <w:webHidden/>
          </w:rPr>
          <w:t>26</w:t>
        </w:r>
        <w:r w:rsidR="0015570D">
          <w:rPr>
            <w:noProof/>
            <w:webHidden/>
          </w:rPr>
          <w:fldChar w:fldCharType="end"/>
        </w:r>
      </w:hyperlink>
    </w:p>
    <w:p w14:paraId="110B7798" w14:textId="1ED3D474"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F85499">
          <w:rPr>
            <w:noProof/>
            <w:webHidden/>
          </w:rPr>
          <w:t>26</w:t>
        </w:r>
        <w:r w:rsidR="0015570D">
          <w:rPr>
            <w:noProof/>
            <w:webHidden/>
          </w:rPr>
          <w:fldChar w:fldCharType="end"/>
        </w:r>
      </w:hyperlink>
    </w:p>
    <w:p w14:paraId="7FF7AF3F" w14:textId="325E590B"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F85499">
          <w:rPr>
            <w:noProof/>
            <w:webHidden/>
          </w:rPr>
          <w:t>26</w:t>
        </w:r>
        <w:r w:rsidR="0015570D">
          <w:rPr>
            <w:noProof/>
            <w:webHidden/>
          </w:rPr>
          <w:fldChar w:fldCharType="end"/>
        </w:r>
      </w:hyperlink>
    </w:p>
    <w:p w14:paraId="5C0B0A75" w14:textId="2E6AA611"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F85499">
          <w:rPr>
            <w:noProof/>
            <w:webHidden/>
          </w:rPr>
          <w:t>27</w:t>
        </w:r>
        <w:r w:rsidR="0015570D">
          <w:rPr>
            <w:noProof/>
            <w:webHidden/>
          </w:rPr>
          <w:fldChar w:fldCharType="end"/>
        </w:r>
      </w:hyperlink>
    </w:p>
    <w:p w14:paraId="2E9D0D09" w14:textId="3DE653BA"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F85499">
          <w:rPr>
            <w:noProof/>
            <w:webHidden/>
          </w:rPr>
          <w:t>27</w:t>
        </w:r>
        <w:r w:rsidR="0015570D">
          <w:rPr>
            <w:noProof/>
            <w:webHidden/>
          </w:rPr>
          <w:fldChar w:fldCharType="end"/>
        </w:r>
      </w:hyperlink>
    </w:p>
    <w:p w14:paraId="5A09E6A3" w14:textId="12F8364C"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F85499">
          <w:rPr>
            <w:noProof/>
            <w:webHidden/>
          </w:rPr>
          <w:t>28</w:t>
        </w:r>
        <w:r w:rsidR="0015570D">
          <w:rPr>
            <w:noProof/>
            <w:webHidden/>
          </w:rPr>
          <w:fldChar w:fldCharType="end"/>
        </w:r>
      </w:hyperlink>
    </w:p>
    <w:p w14:paraId="48E1E949" w14:textId="787E962F"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F85499">
          <w:rPr>
            <w:noProof/>
            <w:webHidden/>
          </w:rPr>
          <w:t>29</w:t>
        </w:r>
        <w:r w:rsidR="0015570D">
          <w:rPr>
            <w:noProof/>
            <w:webHidden/>
          </w:rPr>
          <w:fldChar w:fldCharType="end"/>
        </w:r>
      </w:hyperlink>
    </w:p>
    <w:p w14:paraId="1DBF68D8" w14:textId="617D04A5"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F85499">
          <w:rPr>
            <w:noProof/>
            <w:webHidden/>
          </w:rPr>
          <w:t>32</w:t>
        </w:r>
        <w:r w:rsidR="0015570D">
          <w:rPr>
            <w:noProof/>
            <w:webHidden/>
          </w:rPr>
          <w:fldChar w:fldCharType="end"/>
        </w:r>
      </w:hyperlink>
    </w:p>
    <w:p w14:paraId="5325D958" w14:textId="604363DE"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F85499">
          <w:rPr>
            <w:noProof/>
            <w:webHidden/>
          </w:rPr>
          <w:t>33</w:t>
        </w:r>
        <w:r w:rsidR="0015570D">
          <w:rPr>
            <w:noProof/>
            <w:webHidden/>
          </w:rPr>
          <w:fldChar w:fldCharType="end"/>
        </w:r>
      </w:hyperlink>
    </w:p>
    <w:p w14:paraId="6E0FEB9E" w14:textId="081FEDE2"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F85499">
          <w:rPr>
            <w:noProof/>
            <w:webHidden/>
          </w:rPr>
          <w:t>34</w:t>
        </w:r>
        <w:r w:rsidR="0015570D">
          <w:rPr>
            <w:noProof/>
            <w:webHidden/>
          </w:rPr>
          <w:fldChar w:fldCharType="end"/>
        </w:r>
      </w:hyperlink>
    </w:p>
    <w:p w14:paraId="73CF06C1" w14:textId="2BFF5188"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F85499">
          <w:rPr>
            <w:noProof/>
            <w:webHidden/>
          </w:rPr>
          <w:t>35</w:t>
        </w:r>
        <w:r w:rsidR="0015570D">
          <w:rPr>
            <w:noProof/>
            <w:webHidden/>
          </w:rPr>
          <w:fldChar w:fldCharType="end"/>
        </w:r>
      </w:hyperlink>
    </w:p>
    <w:p w14:paraId="68430BC7" w14:textId="5CE3B96E"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F85499">
          <w:rPr>
            <w:noProof/>
            <w:webHidden/>
          </w:rPr>
          <w:t>36</w:t>
        </w:r>
        <w:r w:rsidR="0015570D">
          <w:rPr>
            <w:noProof/>
            <w:webHidden/>
          </w:rPr>
          <w:fldChar w:fldCharType="end"/>
        </w:r>
      </w:hyperlink>
    </w:p>
    <w:p w14:paraId="6F27C042" w14:textId="66CC9562"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F85499">
          <w:rPr>
            <w:noProof/>
            <w:webHidden/>
          </w:rPr>
          <w:t>36</w:t>
        </w:r>
        <w:r w:rsidR="0015570D">
          <w:rPr>
            <w:noProof/>
            <w:webHidden/>
          </w:rPr>
          <w:fldChar w:fldCharType="end"/>
        </w:r>
      </w:hyperlink>
    </w:p>
    <w:p w14:paraId="6307A48D" w14:textId="768F3D4A"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F85499">
          <w:rPr>
            <w:noProof/>
            <w:webHidden/>
          </w:rPr>
          <w:t>36</w:t>
        </w:r>
        <w:r w:rsidR="0015570D">
          <w:rPr>
            <w:noProof/>
            <w:webHidden/>
          </w:rPr>
          <w:fldChar w:fldCharType="end"/>
        </w:r>
      </w:hyperlink>
    </w:p>
    <w:p w14:paraId="3740A9BD" w14:textId="5CB80066"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F85499">
          <w:rPr>
            <w:noProof/>
            <w:webHidden/>
          </w:rPr>
          <w:t>39</w:t>
        </w:r>
        <w:r w:rsidR="0015570D">
          <w:rPr>
            <w:noProof/>
            <w:webHidden/>
          </w:rPr>
          <w:fldChar w:fldCharType="end"/>
        </w:r>
      </w:hyperlink>
    </w:p>
    <w:p w14:paraId="46BC7C72" w14:textId="45B1FF73"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F85499">
          <w:rPr>
            <w:noProof/>
            <w:webHidden/>
          </w:rPr>
          <w:t>41</w:t>
        </w:r>
        <w:r w:rsidR="0015570D">
          <w:rPr>
            <w:noProof/>
            <w:webHidden/>
          </w:rPr>
          <w:fldChar w:fldCharType="end"/>
        </w:r>
      </w:hyperlink>
    </w:p>
    <w:p w14:paraId="47FEF183" w14:textId="4FFD8E04" w:rsidR="0015570D" w:rsidRDefault="00A5782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F85499">
          <w:rPr>
            <w:noProof/>
            <w:webHidden/>
          </w:rPr>
          <w:t>43</w:t>
        </w:r>
        <w:r w:rsidR="0015570D">
          <w:rPr>
            <w:noProof/>
            <w:webHidden/>
          </w:rPr>
          <w:fldChar w:fldCharType="end"/>
        </w:r>
      </w:hyperlink>
    </w:p>
    <w:p w14:paraId="1A840F1A" w14:textId="62A934E1"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F85499">
          <w:rPr>
            <w:noProof/>
            <w:webHidden/>
          </w:rPr>
          <w:t>43</w:t>
        </w:r>
        <w:r w:rsidR="0015570D">
          <w:rPr>
            <w:noProof/>
            <w:webHidden/>
          </w:rPr>
          <w:fldChar w:fldCharType="end"/>
        </w:r>
      </w:hyperlink>
    </w:p>
    <w:p w14:paraId="57440A1F" w14:textId="140232BB"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F85499">
          <w:rPr>
            <w:noProof/>
            <w:webHidden/>
          </w:rPr>
          <w:t>45</w:t>
        </w:r>
        <w:r w:rsidR="0015570D">
          <w:rPr>
            <w:noProof/>
            <w:webHidden/>
          </w:rPr>
          <w:fldChar w:fldCharType="end"/>
        </w:r>
      </w:hyperlink>
    </w:p>
    <w:p w14:paraId="68453182" w14:textId="2A765CFC"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F85499">
          <w:rPr>
            <w:noProof/>
            <w:webHidden/>
          </w:rPr>
          <w:t>50</w:t>
        </w:r>
        <w:r w:rsidR="0015570D">
          <w:rPr>
            <w:noProof/>
            <w:webHidden/>
          </w:rPr>
          <w:fldChar w:fldCharType="end"/>
        </w:r>
      </w:hyperlink>
    </w:p>
    <w:p w14:paraId="418937CC" w14:textId="5C17331A"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F85499">
          <w:rPr>
            <w:noProof/>
            <w:webHidden/>
          </w:rPr>
          <w:t>51</w:t>
        </w:r>
        <w:r w:rsidR="0015570D">
          <w:rPr>
            <w:noProof/>
            <w:webHidden/>
          </w:rPr>
          <w:fldChar w:fldCharType="end"/>
        </w:r>
      </w:hyperlink>
    </w:p>
    <w:p w14:paraId="482E5258" w14:textId="6A761865"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F85499">
          <w:rPr>
            <w:noProof/>
            <w:webHidden/>
          </w:rPr>
          <w:t>53</w:t>
        </w:r>
        <w:r w:rsidR="0015570D">
          <w:rPr>
            <w:noProof/>
            <w:webHidden/>
          </w:rPr>
          <w:fldChar w:fldCharType="end"/>
        </w:r>
      </w:hyperlink>
    </w:p>
    <w:p w14:paraId="3419CD84" w14:textId="4B6C53CC" w:rsidR="0015570D" w:rsidRDefault="00A5782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F85499">
          <w:rPr>
            <w:noProof/>
            <w:webHidden/>
          </w:rPr>
          <w:t>61</w:t>
        </w:r>
        <w:r w:rsidR="0015570D">
          <w:rPr>
            <w:noProof/>
            <w:webHidden/>
          </w:rPr>
          <w:fldChar w:fldCharType="end"/>
        </w:r>
      </w:hyperlink>
    </w:p>
    <w:p w14:paraId="5CEE08BC" w14:textId="0D3E02A6"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F85499">
          <w:rPr>
            <w:noProof/>
            <w:webHidden/>
          </w:rPr>
          <w:t>61</w:t>
        </w:r>
        <w:r w:rsidR="0015570D">
          <w:rPr>
            <w:noProof/>
            <w:webHidden/>
          </w:rPr>
          <w:fldChar w:fldCharType="end"/>
        </w:r>
      </w:hyperlink>
    </w:p>
    <w:p w14:paraId="32D1EE96" w14:textId="34DB79B4"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F85499">
          <w:rPr>
            <w:noProof/>
            <w:webHidden/>
          </w:rPr>
          <w:t>62</w:t>
        </w:r>
        <w:r w:rsidR="0015570D">
          <w:rPr>
            <w:noProof/>
            <w:webHidden/>
          </w:rPr>
          <w:fldChar w:fldCharType="end"/>
        </w:r>
      </w:hyperlink>
    </w:p>
    <w:p w14:paraId="3ABAC59D" w14:textId="2F10CD6E"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F85499">
          <w:rPr>
            <w:noProof/>
            <w:webHidden/>
          </w:rPr>
          <w:t>65</w:t>
        </w:r>
        <w:r w:rsidR="0015570D">
          <w:rPr>
            <w:noProof/>
            <w:webHidden/>
          </w:rPr>
          <w:fldChar w:fldCharType="end"/>
        </w:r>
      </w:hyperlink>
    </w:p>
    <w:p w14:paraId="2A3BD8B3" w14:textId="1B2FA059"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F85499">
          <w:rPr>
            <w:noProof/>
            <w:webHidden/>
          </w:rPr>
          <w:t>67</w:t>
        </w:r>
        <w:r w:rsidR="0015570D">
          <w:rPr>
            <w:noProof/>
            <w:webHidden/>
          </w:rPr>
          <w:fldChar w:fldCharType="end"/>
        </w:r>
      </w:hyperlink>
    </w:p>
    <w:p w14:paraId="54F51B80" w14:textId="36B76B1E"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F85499">
          <w:rPr>
            <w:noProof/>
            <w:webHidden/>
          </w:rPr>
          <w:t>68</w:t>
        </w:r>
        <w:r w:rsidR="0015570D">
          <w:rPr>
            <w:noProof/>
            <w:webHidden/>
          </w:rPr>
          <w:fldChar w:fldCharType="end"/>
        </w:r>
      </w:hyperlink>
    </w:p>
    <w:p w14:paraId="5A2CDA7C" w14:textId="3599E116"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F85499">
          <w:rPr>
            <w:noProof/>
            <w:webHidden/>
          </w:rPr>
          <w:t>77</w:t>
        </w:r>
        <w:r w:rsidR="0015570D">
          <w:rPr>
            <w:noProof/>
            <w:webHidden/>
          </w:rPr>
          <w:fldChar w:fldCharType="end"/>
        </w:r>
      </w:hyperlink>
    </w:p>
    <w:p w14:paraId="05C6B0D9" w14:textId="659C355E"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F85499">
          <w:rPr>
            <w:noProof/>
            <w:webHidden/>
          </w:rPr>
          <w:t>78</w:t>
        </w:r>
        <w:r w:rsidR="0015570D">
          <w:rPr>
            <w:noProof/>
            <w:webHidden/>
          </w:rPr>
          <w:fldChar w:fldCharType="end"/>
        </w:r>
      </w:hyperlink>
    </w:p>
    <w:p w14:paraId="327B3A97" w14:textId="1CA60445" w:rsidR="0015570D" w:rsidRDefault="00A5782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F85499">
          <w:rPr>
            <w:noProof/>
            <w:webHidden/>
          </w:rPr>
          <w:t>80</w:t>
        </w:r>
        <w:r w:rsidR="0015570D">
          <w:rPr>
            <w:noProof/>
            <w:webHidden/>
          </w:rPr>
          <w:fldChar w:fldCharType="end"/>
        </w:r>
      </w:hyperlink>
    </w:p>
    <w:p w14:paraId="3C8390D1" w14:textId="6B32162E"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F85499">
          <w:rPr>
            <w:noProof/>
            <w:webHidden/>
          </w:rPr>
          <w:t>80</w:t>
        </w:r>
        <w:r w:rsidR="0015570D">
          <w:rPr>
            <w:noProof/>
            <w:webHidden/>
          </w:rPr>
          <w:fldChar w:fldCharType="end"/>
        </w:r>
      </w:hyperlink>
    </w:p>
    <w:p w14:paraId="1E57733A" w14:textId="72408EDC"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F85499">
          <w:rPr>
            <w:noProof/>
            <w:webHidden/>
          </w:rPr>
          <w:t>88</w:t>
        </w:r>
        <w:r w:rsidR="0015570D">
          <w:rPr>
            <w:noProof/>
            <w:webHidden/>
          </w:rPr>
          <w:fldChar w:fldCharType="end"/>
        </w:r>
      </w:hyperlink>
    </w:p>
    <w:p w14:paraId="1BEC2E9F" w14:textId="1890E79F"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F85499">
          <w:rPr>
            <w:noProof/>
            <w:webHidden/>
          </w:rPr>
          <w:t>100</w:t>
        </w:r>
        <w:r w:rsidR="0015570D">
          <w:rPr>
            <w:noProof/>
            <w:webHidden/>
          </w:rPr>
          <w:fldChar w:fldCharType="end"/>
        </w:r>
      </w:hyperlink>
    </w:p>
    <w:p w14:paraId="4EC5463A" w14:textId="03F9DA34"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F85499">
          <w:rPr>
            <w:noProof/>
            <w:webHidden/>
          </w:rPr>
          <w:t>114</w:t>
        </w:r>
        <w:r w:rsidR="0015570D">
          <w:rPr>
            <w:noProof/>
            <w:webHidden/>
          </w:rPr>
          <w:fldChar w:fldCharType="end"/>
        </w:r>
      </w:hyperlink>
    </w:p>
    <w:p w14:paraId="01240F51" w14:textId="35CF49CC"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F85499">
          <w:rPr>
            <w:noProof/>
            <w:webHidden/>
          </w:rPr>
          <w:t>117</w:t>
        </w:r>
        <w:r w:rsidR="0015570D">
          <w:rPr>
            <w:noProof/>
            <w:webHidden/>
          </w:rPr>
          <w:fldChar w:fldCharType="end"/>
        </w:r>
      </w:hyperlink>
    </w:p>
    <w:p w14:paraId="5F6C4DA5" w14:textId="2B089141" w:rsidR="0015570D" w:rsidRDefault="00A5782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F85499">
          <w:rPr>
            <w:noProof/>
            <w:webHidden/>
          </w:rPr>
          <w:t>121</w:t>
        </w:r>
        <w:r w:rsidR="0015570D">
          <w:rPr>
            <w:noProof/>
            <w:webHidden/>
          </w:rPr>
          <w:fldChar w:fldCharType="end"/>
        </w:r>
      </w:hyperlink>
    </w:p>
    <w:p w14:paraId="58EBAE20" w14:textId="1508CFE8"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F85499">
          <w:rPr>
            <w:noProof/>
            <w:webHidden/>
          </w:rPr>
          <w:t>121</w:t>
        </w:r>
        <w:r w:rsidR="0015570D">
          <w:rPr>
            <w:noProof/>
            <w:webHidden/>
          </w:rPr>
          <w:fldChar w:fldCharType="end"/>
        </w:r>
      </w:hyperlink>
    </w:p>
    <w:p w14:paraId="6483D83D" w14:textId="7E792A02"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F85499">
          <w:rPr>
            <w:noProof/>
            <w:webHidden/>
          </w:rPr>
          <w:t>124</w:t>
        </w:r>
        <w:r w:rsidR="0015570D">
          <w:rPr>
            <w:noProof/>
            <w:webHidden/>
          </w:rPr>
          <w:fldChar w:fldCharType="end"/>
        </w:r>
      </w:hyperlink>
    </w:p>
    <w:p w14:paraId="310B9B77" w14:textId="7E997BD4" w:rsidR="0015570D" w:rsidRDefault="00A5782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F85499">
          <w:rPr>
            <w:noProof/>
            <w:webHidden/>
          </w:rPr>
          <w:t>138</w:t>
        </w:r>
        <w:r w:rsidR="0015570D">
          <w:rPr>
            <w:noProof/>
            <w:webHidden/>
          </w:rPr>
          <w:fldChar w:fldCharType="end"/>
        </w:r>
      </w:hyperlink>
    </w:p>
    <w:p w14:paraId="2557EF03" w14:textId="1B297732"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F85499">
          <w:rPr>
            <w:noProof/>
            <w:webHidden/>
          </w:rPr>
          <w:t>138</w:t>
        </w:r>
        <w:r w:rsidR="0015570D">
          <w:rPr>
            <w:noProof/>
            <w:webHidden/>
          </w:rPr>
          <w:fldChar w:fldCharType="end"/>
        </w:r>
      </w:hyperlink>
    </w:p>
    <w:p w14:paraId="39790435" w14:textId="297B4924"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F85499">
          <w:rPr>
            <w:noProof/>
            <w:webHidden/>
          </w:rPr>
          <w:t>145</w:t>
        </w:r>
        <w:r w:rsidR="0015570D">
          <w:rPr>
            <w:noProof/>
            <w:webHidden/>
          </w:rPr>
          <w:fldChar w:fldCharType="end"/>
        </w:r>
      </w:hyperlink>
    </w:p>
    <w:p w14:paraId="72A32EFB" w14:textId="31125E70"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F85499">
          <w:rPr>
            <w:noProof/>
            <w:webHidden/>
          </w:rPr>
          <w:t>150</w:t>
        </w:r>
        <w:r w:rsidR="0015570D">
          <w:rPr>
            <w:noProof/>
            <w:webHidden/>
          </w:rPr>
          <w:fldChar w:fldCharType="end"/>
        </w:r>
      </w:hyperlink>
    </w:p>
    <w:p w14:paraId="794E4931" w14:textId="0F5BE76A" w:rsidR="0015570D" w:rsidRDefault="00A5782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F85499">
          <w:rPr>
            <w:noProof/>
            <w:webHidden/>
          </w:rPr>
          <w:t>155</w:t>
        </w:r>
        <w:r w:rsidR="0015570D">
          <w:rPr>
            <w:noProof/>
            <w:webHidden/>
          </w:rPr>
          <w:fldChar w:fldCharType="end"/>
        </w:r>
      </w:hyperlink>
    </w:p>
    <w:p w14:paraId="4B5AE04D" w14:textId="74F5CEC0"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F85499">
          <w:rPr>
            <w:noProof/>
            <w:webHidden/>
          </w:rPr>
          <w:t>155</w:t>
        </w:r>
        <w:r w:rsidR="0015570D">
          <w:rPr>
            <w:noProof/>
            <w:webHidden/>
          </w:rPr>
          <w:fldChar w:fldCharType="end"/>
        </w:r>
      </w:hyperlink>
    </w:p>
    <w:p w14:paraId="785BBB6B" w14:textId="2A7D4ABD"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F85499">
          <w:rPr>
            <w:noProof/>
            <w:webHidden/>
          </w:rPr>
          <w:t>159</w:t>
        </w:r>
        <w:r w:rsidR="0015570D">
          <w:rPr>
            <w:noProof/>
            <w:webHidden/>
          </w:rPr>
          <w:fldChar w:fldCharType="end"/>
        </w:r>
      </w:hyperlink>
    </w:p>
    <w:p w14:paraId="7231E2B7" w14:textId="2328E984"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F85499">
          <w:rPr>
            <w:noProof/>
            <w:webHidden/>
          </w:rPr>
          <w:t>165</w:t>
        </w:r>
        <w:r w:rsidR="0015570D">
          <w:rPr>
            <w:noProof/>
            <w:webHidden/>
          </w:rPr>
          <w:fldChar w:fldCharType="end"/>
        </w:r>
      </w:hyperlink>
    </w:p>
    <w:p w14:paraId="7ED38794" w14:textId="71F62399"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F85499">
          <w:rPr>
            <w:noProof/>
            <w:webHidden/>
          </w:rPr>
          <w:t>182</w:t>
        </w:r>
        <w:r w:rsidR="0015570D">
          <w:rPr>
            <w:noProof/>
            <w:webHidden/>
          </w:rPr>
          <w:fldChar w:fldCharType="end"/>
        </w:r>
      </w:hyperlink>
    </w:p>
    <w:p w14:paraId="140537C6" w14:textId="1BF17F99"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F85499">
          <w:rPr>
            <w:noProof/>
            <w:webHidden/>
          </w:rPr>
          <w:t>184</w:t>
        </w:r>
        <w:r w:rsidR="0015570D">
          <w:rPr>
            <w:noProof/>
            <w:webHidden/>
          </w:rPr>
          <w:fldChar w:fldCharType="end"/>
        </w:r>
      </w:hyperlink>
    </w:p>
    <w:p w14:paraId="273955E9" w14:textId="3C8B6D87" w:rsidR="0015570D" w:rsidRDefault="00A5782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F85499">
          <w:rPr>
            <w:noProof/>
            <w:webHidden/>
          </w:rPr>
          <w:t>185</w:t>
        </w:r>
        <w:r w:rsidR="0015570D">
          <w:rPr>
            <w:noProof/>
            <w:webHidden/>
          </w:rPr>
          <w:fldChar w:fldCharType="end"/>
        </w:r>
      </w:hyperlink>
    </w:p>
    <w:p w14:paraId="5DA1A136" w14:textId="2AF16AB7"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F85499">
          <w:rPr>
            <w:noProof/>
            <w:webHidden/>
          </w:rPr>
          <w:t>189</w:t>
        </w:r>
        <w:r w:rsidR="0015570D">
          <w:rPr>
            <w:noProof/>
            <w:webHidden/>
          </w:rPr>
          <w:fldChar w:fldCharType="end"/>
        </w:r>
      </w:hyperlink>
    </w:p>
    <w:p w14:paraId="1CB27F18" w14:textId="799F7DF8"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F85499">
          <w:rPr>
            <w:noProof/>
            <w:webHidden/>
          </w:rPr>
          <w:t>191</w:t>
        </w:r>
        <w:r w:rsidR="0015570D">
          <w:rPr>
            <w:noProof/>
            <w:webHidden/>
          </w:rPr>
          <w:fldChar w:fldCharType="end"/>
        </w:r>
      </w:hyperlink>
    </w:p>
    <w:p w14:paraId="06C27378" w14:textId="6F1DFBA2"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F85499">
          <w:rPr>
            <w:noProof/>
            <w:webHidden/>
          </w:rPr>
          <w:t>192</w:t>
        </w:r>
        <w:r w:rsidR="0015570D">
          <w:rPr>
            <w:noProof/>
            <w:webHidden/>
          </w:rPr>
          <w:fldChar w:fldCharType="end"/>
        </w:r>
      </w:hyperlink>
    </w:p>
    <w:p w14:paraId="6CD47B76" w14:textId="22D7ED0C"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F85499">
          <w:rPr>
            <w:noProof/>
            <w:webHidden/>
          </w:rPr>
          <w:t>195</w:t>
        </w:r>
        <w:r w:rsidR="0015570D">
          <w:rPr>
            <w:noProof/>
            <w:webHidden/>
          </w:rPr>
          <w:fldChar w:fldCharType="end"/>
        </w:r>
      </w:hyperlink>
    </w:p>
    <w:p w14:paraId="2E9158E7" w14:textId="303D0ADD"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F85499">
          <w:rPr>
            <w:noProof/>
            <w:webHidden/>
          </w:rPr>
          <w:t>197</w:t>
        </w:r>
        <w:r w:rsidR="0015570D">
          <w:rPr>
            <w:noProof/>
            <w:webHidden/>
          </w:rPr>
          <w:fldChar w:fldCharType="end"/>
        </w:r>
      </w:hyperlink>
    </w:p>
    <w:p w14:paraId="190C5349" w14:textId="2F8281BC"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F85499">
          <w:rPr>
            <w:noProof/>
            <w:webHidden/>
          </w:rPr>
          <w:t>201</w:t>
        </w:r>
        <w:r w:rsidR="0015570D">
          <w:rPr>
            <w:noProof/>
            <w:webHidden/>
          </w:rPr>
          <w:fldChar w:fldCharType="end"/>
        </w:r>
      </w:hyperlink>
    </w:p>
    <w:p w14:paraId="08E3E84C" w14:textId="74E50F25"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F85499">
          <w:rPr>
            <w:noProof/>
            <w:webHidden/>
          </w:rPr>
          <w:t>206</w:t>
        </w:r>
        <w:r w:rsidR="0015570D">
          <w:rPr>
            <w:noProof/>
            <w:webHidden/>
          </w:rPr>
          <w:fldChar w:fldCharType="end"/>
        </w:r>
      </w:hyperlink>
    </w:p>
    <w:p w14:paraId="2A5357BE" w14:textId="432E3731"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F85499">
          <w:rPr>
            <w:noProof/>
            <w:webHidden/>
          </w:rPr>
          <w:t>207</w:t>
        </w:r>
        <w:r w:rsidR="0015570D">
          <w:rPr>
            <w:noProof/>
            <w:webHidden/>
          </w:rPr>
          <w:fldChar w:fldCharType="end"/>
        </w:r>
      </w:hyperlink>
    </w:p>
    <w:p w14:paraId="5A59ED56" w14:textId="597FABE9" w:rsidR="0015570D" w:rsidRDefault="00A5782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F85499">
          <w:rPr>
            <w:noProof/>
            <w:webHidden/>
          </w:rPr>
          <w:t>209</w:t>
        </w:r>
        <w:r w:rsidR="0015570D">
          <w:rPr>
            <w:noProof/>
            <w:webHidden/>
          </w:rPr>
          <w:fldChar w:fldCharType="end"/>
        </w:r>
      </w:hyperlink>
    </w:p>
    <w:p w14:paraId="46F2E9DD" w14:textId="2F91EC43"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F85499">
          <w:rPr>
            <w:noProof/>
            <w:webHidden/>
          </w:rPr>
          <w:t>209</w:t>
        </w:r>
        <w:r w:rsidR="0015570D">
          <w:rPr>
            <w:noProof/>
            <w:webHidden/>
          </w:rPr>
          <w:fldChar w:fldCharType="end"/>
        </w:r>
      </w:hyperlink>
    </w:p>
    <w:p w14:paraId="70029328" w14:textId="7E16D864" w:rsidR="0015570D" w:rsidRDefault="00A5782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F85499">
          <w:rPr>
            <w:noProof/>
            <w:webHidden/>
          </w:rPr>
          <w:t>216</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29A0808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58A03C65"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F85499">
        <w:t xml:space="preserve">Figure </w:t>
      </w:r>
      <w:r w:rsidR="00F85499">
        <w:rPr>
          <w:noProof/>
        </w:rPr>
        <w:t>1</w:t>
      </w:r>
      <w:r>
        <w:fldChar w:fldCharType="end"/>
      </w:r>
      <w:r w:rsidR="27868218">
        <w:t xml:space="preserve"> </w:t>
      </w:r>
      <w:r w:rsidR="0098040C">
        <w:t>: processeur central, mémoire centrale, bus et unités périphériques.</w:t>
      </w:r>
    </w:p>
    <w:p w14:paraId="5EC47717" w14:textId="0F8831DA" w:rsidR="00DD0863" w:rsidRDefault="00A57820">
      <w:pPr>
        <w:pStyle w:val="BodyText"/>
        <w:jc w:val="center"/>
      </w:pPr>
      <w:r>
        <w:rPr>
          <w:noProof/>
        </w:rPr>
        <w:object w:dxaOrig="8842" w:dyaOrig="4295" w14:anchorId="4890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4pt;mso-width-percent:0;mso-height-percent:0;mso-width-percent:0;mso-height-percent:0" o:ole="">
            <v:imagedata r:id="rId13" o:title=""/>
          </v:shape>
          <o:OLEObject Type="Embed" ProgID="Visio.Drawing.11" ShapeID="_x0000_i1085" DrawAspect="Content" ObjectID="_1684682157" r:id="rId14"/>
        </w:object>
      </w:r>
    </w:p>
    <w:p w14:paraId="32199CB3" w14:textId="3EACC70B"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F85499">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A57820">
      <w:pPr>
        <w:pStyle w:val="BodyText"/>
        <w:jc w:val="center"/>
      </w:pPr>
      <w:r>
        <w:rPr>
          <w:noProof/>
        </w:rPr>
        <w:object w:dxaOrig="3799" w:dyaOrig="3638" w14:anchorId="1B0D3F04">
          <v:shape id="_x0000_i1084" type="#_x0000_t75" alt="" style="width:174pt;height:166.65pt;mso-width-percent:0;mso-height-percent:0;mso-width-percent:0;mso-height-percent:0" o:ole="" fillcolor="window">
            <v:imagedata r:id="rId15" o:title=""/>
          </v:shape>
          <o:OLEObject Type="Embed" ProgID="Visio.Drawing.11" ShapeID="_x0000_i1084" DrawAspect="Content" ObjectID="_1684682158" r:id="rId16"/>
        </w:object>
      </w:r>
    </w:p>
    <w:p w14:paraId="4179E1D1" w14:textId="48DD3317" w:rsidR="00DD0863" w:rsidRDefault="00DD0863">
      <w:pPr>
        <w:pStyle w:val="Caption"/>
        <w:jc w:val="center"/>
      </w:pPr>
      <w:r>
        <w:t xml:space="preserve">Figure </w:t>
      </w:r>
      <w:r>
        <w:fldChar w:fldCharType="begin"/>
      </w:r>
      <w:r>
        <w:instrText xml:space="preserve"> SEQ Figure \* ARABIC </w:instrText>
      </w:r>
      <w:r>
        <w:fldChar w:fldCharType="separate"/>
      </w:r>
      <w:r w:rsidR="00F85499">
        <w:rPr>
          <w:noProof/>
        </w:rPr>
        <w:t>2</w:t>
      </w:r>
      <w:r>
        <w:fldChar w:fldCharType="end"/>
      </w:r>
      <w:r>
        <w:t>. Mémoire centrale.</w:t>
      </w:r>
    </w:p>
    <w:p w14:paraId="6BCAAF9D" w14:textId="08318F99"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A57820" w:rsidP="002717C0">
      <w:pPr>
        <w:pStyle w:val="BodyText"/>
        <w:jc w:val="center"/>
      </w:pPr>
      <w:r>
        <w:rPr>
          <w:noProof/>
        </w:rPr>
        <w:object w:dxaOrig="6358" w:dyaOrig="2307" w14:anchorId="683DC40D">
          <v:shape id="_x0000_i1083" type="#_x0000_t75" alt="" style="width:251.35pt;height:91.35pt;mso-width-percent:0;mso-height-percent:0;mso-width-percent:0;mso-height-percent:0" o:ole="">
            <v:imagedata r:id="rId17" o:title=""/>
          </v:shape>
          <o:OLEObject Type="Embed" ProgID="Visio.Drawing.11" ShapeID="_x0000_i1083" DrawAspect="Content" ObjectID="_1684682159" r:id="rId18"/>
        </w:object>
      </w:r>
    </w:p>
    <w:p w14:paraId="1B8696C9" w14:textId="38A67563"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F85499">
        <w:rPr>
          <w:noProof/>
        </w:rPr>
        <w:t>3</w:t>
      </w:r>
      <w:r>
        <w:fldChar w:fldCharType="end"/>
      </w:r>
      <w:bookmarkEnd w:id="7"/>
      <w:r>
        <w:t>. Instruction effectuée par le processeur central.</w:t>
      </w:r>
      <w:bookmarkEnd w:id="8"/>
    </w:p>
    <w:p w14:paraId="7C3ACFDA" w14:textId="07C2ACEF"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F85499">
        <w:t xml:space="preserve">Figure </w:t>
      </w:r>
      <w:r w:rsidR="00F85499">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BodyText"/>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BodyText"/>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A57820">
      <w:pPr>
        <w:pStyle w:val="BodyText"/>
        <w:jc w:val="center"/>
      </w:pPr>
      <w:r>
        <w:rPr>
          <w:noProof/>
        </w:rPr>
        <w:object w:dxaOrig="5239" w:dyaOrig="1118" w14:anchorId="25521392">
          <v:shape id="_x0000_i1082" type="#_x0000_t75" alt="" style="width:262pt;height:57.35pt;mso-width-percent:0;mso-height-percent:0;mso-width-percent:0;mso-height-percent:0" o:ole="" fillcolor="window">
            <v:imagedata r:id="rId19" o:title=""/>
          </v:shape>
          <o:OLEObject Type="Embed" ProgID="Visio.Drawing.11" ShapeID="_x0000_i1082" DrawAspect="Content" ObjectID="_1684682160" r:id="rId20"/>
        </w:object>
      </w:r>
    </w:p>
    <w:p w14:paraId="4A632090" w14:textId="4DC3B89A" w:rsidR="00DD0863" w:rsidRDefault="00DD0863">
      <w:pPr>
        <w:pStyle w:val="Caption"/>
        <w:jc w:val="center"/>
      </w:pPr>
      <w:r>
        <w:t xml:space="preserve">Figure </w:t>
      </w:r>
      <w:r>
        <w:fldChar w:fldCharType="begin"/>
      </w:r>
      <w:r>
        <w:instrText xml:space="preserve"> SEQ Figure \* ARABIC </w:instrText>
      </w:r>
      <w:r>
        <w:fldChar w:fldCharType="separate"/>
      </w:r>
      <w:r w:rsidR="00F85499">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BodyText"/>
        <w:ind w:firstLine="720"/>
        <w:rPr>
          <w:lang w:val="fr-CA"/>
        </w:rPr>
      </w:pPr>
      <w:r w:rsidRPr="10030626">
        <w:rPr>
          <w:lang w:val="fr-CA"/>
        </w:rPr>
        <w:t>/users/lemire/Documents/HelloWord.java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par:</w:t>
      </w:r>
    </w:p>
    <w:p w14:paraId="1562FF7D" w14:textId="77777777" w:rsidR="00F203AD" w:rsidRPr="00880D57" w:rsidRDefault="00A57820"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20021C7A"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F85499">
        <w:t xml:space="preserve">Figure </w:t>
      </w:r>
      <w:r w:rsidR="00F85499">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A57820">
      <w:pPr>
        <w:pStyle w:val="BodyText"/>
        <w:jc w:val="center"/>
      </w:pPr>
      <w:r>
        <w:rPr>
          <w:noProof/>
        </w:rPr>
        <w:object w:dxaOrig="8069" w:dyaOrig="9162" w14:anchorId="43FFF283">
          <v:shape id="_x0000_i1081" type="#_x0000_t75" alt="" style="width:284.65pt;height:321.35pt;mso-width-percent:0;mso-height-percent:0;mso-width-percent:0;mso-height-percent:0" o:ole="" fillcolor="window">
            <v:imagedata r:id="rId25" o:title=""/>
          </v:shape>
          <o:OLEObject Type="Embed" ProgID="Visio.Drawing.11" ShapeID="_x0000_i1081" DrawAspect="Content" ObjectID="_1684682161" r:id="rId26"/>
        </w:object>
      </w:r>
    </w:p>
    <w:p w14:paraId="009D95A6" w14:textId="124178CE"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F85499">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53C57BE8" w14:textId="77777777" w:rsidR="00AB3C67" w:rsidRPr="00452667" w:rsidRDefault="00A57820" w:rsidP="00AB3C67">
      <w:pPr>
        <w:pStyle w:val="BodyText"/>
        <w:spacing w:before="240"/>
      </w:pPr>
      <w:hyperlink r:id="rId27" w:history="1">
        <w:r w:rsidR="00AB3C67" w:rsidRPr="00452667">
          <w:rPr>
            <w:rStyle w:val="Hyperlink"/>
            <w:rFonts w:ascii="Arial" w:hAnsi="Arial" w:cs="Arial"/>
            <w:sz w:val="21"/>
            <w:szCs w:val="21"/>
            <w:lang w:val="fr-CA" w:eastAsia="en-US"/>
          </w:rPr>
          <w:t>https://adoptopenjdk.net/</w:t>
        </w:r>
      </w:hyperlink>
    </w:p>
    <w:p w14:paraId="5A2F55F6" w14:textId="50AF373C" w:rsidR="00AB3C67" w:rsidRDefault="00AB3C67" w:rsidP="00AB3C67">
      <w:pPr>
        <w:pStyle w:val="BodyText"/>
        <w:spacing w:before="240"/>
      </w:pPr>
      <w:r>
        <w:t>Pour une démonstration d’installation, vous pouvez vous rendre sur le site YouTube suivant :</w:t>
      </w:r>
    </w:p>
    <w:p w14:paraId="6501A0AC" w14:textId="77777777" w:rsidR="00AB3C67" w:rsidRDefault="00A57820" w:rsidP="00AB3C67">
      <w:pPr>
        <w:pStyle w:val="BodyText"/>
        <w:spacing w:before="240"/>
      </w:pPr>
      <w:hyperlink r:id="rId28" w:history="1">
        <w:r w:rsidR="00AB3C67" w:rsidRPr="00452667">
          <w:rPr>
            <w:rStyle w:val="Hyperlink"/>
          </w:rPr>
          <w:t>https://www.youtube.com/watch?v=1ttHH5MlNug</w:t>
        </w:r>
      </w:hyperlink>
    </w:p>
    <w:p w14:paraId="08843AF4" w14:textId="31DDAFE3" w:rsidR="00AB3C67" w:rsidRDefault="00AB3C67" w:rsidP="00F77761">
      <w:pPr>
        <w:pStyle w:val="BodyText"/>
        <w:spacing w:before="240"/>
      </w:pPr>
      <w:r>
        <w:t>Il est aussi parfaitement possible de passer par le site d’Oracle :</w:t>
      </w:r>
    </w:p>
    <w:p w14:paraId="46E35182" w14:textId="4EBD6B2D" w:rsidR="00081EA6" w:rsidRDefault="00A57820"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lastRenderedPageBreak/>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4C1AFA" w:rsidRDefault="00DE55EF" w:rsidP="00DE55EF">
      <w:pPr>
        <w:pStyle w:val="Code"/>
        <w:rPr>
          <w:lang w:val="en-CA"/>
        </w:rPr>
      </w:pPr>
      <w:r w:rsidRPr="004C1AFA">
        <w:rPr>
          <w:b/>
          <w:bCs/>
          <w:color w:val="800000"/>
          <w:lang w:val="en-CA"/>
        </w:rPr>
        <w:t>public</w:t>
      </w:r>
      <w:r w:rsidRPr="004C1AFA">
        <w:rPr>
          <w:lang w:val="en-CA"/>
        </w:rPr>
        <w:t xml:space="preserve"> </w:t>
      </w:r>
      <w:r w:rsidRPr="004C1AFA">
        <w:rPr>
          <w:b/>
          <w:bCs/>
          <w:color w:val="800000"/>
          <w:lang w:val="en-CA"/>
        </w:rPr>
        <w:t>class</w:t>
      </w:r>
      <w:r w:rsidRPr="004C1AFA">
        <w:rPr>
          <w:lang w:val="en-CA"/>
        </w:rPr>
        <w:t xml:space="preserve"> HelloWorld </w:t>
      </w:r>
      <w:r w:rsidRPr="004C1AFA">
        <w:rPr>
          <w:color w:val="800080"/>
          <w:lang w:val="en-CA"/>
        </w:rPr>
        <w:t>{</w:t>
      </w:r>
    </w:p>
    <w:p w14:paraId="58FCC627" w14:textId="77777777" w:rsidR="00DE55EF" w:rsidRPr="00C14FD5" w:rsidRDefault="00DE55EF" w:rsidP="00DE55EF">
      <w:pPr>
        <w:pStyle w:val="Code"/>
        <w:rPr>
          <w:lang w:val="en-CA"/>
        </w:rPr>
      </w:pPr>
      <w:r w:rsidRPr="004C1AFA">
        <w:rPr>
          <w:lang w:val="en-CA"/>
        </w:rPr>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r w:rsidR="00B2220A" w:rsidRPr="002E0279">
        <w:t>javac</w:t>
      </w:r>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BodyText"/>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lastRenderedPageBreak/>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A57820" w:rsidP="001238C4">
      <w:pPr>
        <w:pStyle w:val="BodyText"/>
      </w:pPr>
      <w:r>
        <w:rPr>
          <w:noProof/>
        </w:rPr>
        <w:object w:dxaOrig="10110" w:dyaOrig="1678" w14:anchorId="2D7B53B7">
          <v:shape id="_x0000_i1080" type="#_x0000_t75" alt="" style="width:394.65pt;height:65.35pt;mso-width-percent:0;mso-height-percent:0;mso-width-percent:0;mso-height-percent:0" o:ole="">
            <v:imagedata r:id="rId44" o:title=""/>
          </v:shape>
          <o:OLEObject Type="Embed" ProgID="Visio.Drawing.11" ShapeID="_x0000_i1080" DrawAspect="Content" ObjectID="_1684682162"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BodyText"/>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r>
        <w:t>Packages</w:t>
      </w:r>
      <w:bookmarkEnd w:id="21"/>
      <w:bookmarkEnd w:id="22"/>
    </w:p>
    <w:p w14:paraId="699B9EC0" w14:textId="6924D733" w:rsidR="001238C4" w:rsidRDefault="001238C4" w:rsidP="001238C4">
      <w:pPr>
        <w:pStyle w:val="BodyText"/>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lastRenderedPageBreak/>
        <w:t xml:space="preserve">La figure suivante montre les trois </w:t>
      </w:r>
      <w:r w:rsidRPr="00353336">
        <w:rPr>
          <w:i/>
          <w:iCs/>
        </w:rPr>
        <w:t>packages</w:t>
      </w:r>
      <w:r>
        <w:t xml:space="preserve"> principaux de Java avec la notation UML. UML (</w:t>
      </w:r>
      <w:hyperlink r:id="rId46" w:history="1">
        <w:r w:rsidRPr="007F67CC">
          <w:rPr>
            <w:rStyle w:val="Hyperlink"/>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0D3176CC"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00EA8553"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7</w:t>
      </w:r>
      <w:r>
        <w:fldChar w:fldCharType="end"/>
      </w:r>
      <w:r>
        <w:t xml:space="preserve">. Sous-packages de </w:t>
      </w:r>
      <w:r w:rsidRPr="00FD6E00">
        <w:rPr>
          <w:i/>
          <w:iCs/>
        </w:rPr>
        <w:t>javax</w:t>
      </w:r>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65C39A3D"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02A78AA0" w:rsidR="001238C4" w:rsidRDefault="001238C4" w:rsidP="001238C4">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BodyText"/>
      </w:pPr>
    </w:p>
    <w:p w14:paraId="744008D2" w14:textId="4478208D" w:rsidR="001238C4" w:rsidRDefault="001238C4" w:rsidP="001238C4">
      <w:pPr>
        <w:pStyle w:val="BodyText"/>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r w:rsidRPr="00A2742C">
        <w:rPr>
          <w:i/>
        </w:rPr>
        <w:t>main</w:t>
      </w:r>
      <w:r>
        <w:t>()</w:t>
      </w:r>
    </w:p>
    <w:p w14:paraId="31EC5F05" w14:textId="77777777"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BodyText"/>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charactère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A57820" w:rsidP="001238C4">
      <w:pPr>
        <w:pStyle w:val="BodyText"/>
        <w:jc w:val="center"/>
      </w:pPr>
      <w:r>
        <w:rPr>
          <w:noProof/>
        </w:rPr>
        <w:object w:dxaOrig="4017" w:dyaOrig="3478" w14:anchorId="5094E92F">
          <v:shape id="_x0000_i1079" type="#_x0000_t75" alt="" style="width:155.35pt;height:133.35pt;mso-width-percent:0;mso-height-percent:0;mso-width-percent:0;mso-height-percent:0" o:ole="">
            <v:imagedata r:id="rId51" o:title=""/>
          </v:shape>
          <o:OLEObject Type="Embed" ProgID="Visio.Drawing.11" ShapeID="_x0000_i1079" DrawAspect="Content" ObjectID="_1684682163" r:id="rId52"/>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8F9F2EB"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F85499">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nk"/>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A57820" w:rsidP="001238C4">
      <w:pPr>
        <w:pStyle w:val="BodyText"/>
      </w:pPr>
      <w:r>
        <w:rPr>
          <w:noProof/>
        </w:rPr>
        <w:object w:dxaOrig="5430" w:dyaOrig="958" w14:anchorId="0631D703">
          <v:shape id="_x0000_i1078" type="#_x0000_t75" alt="" style="width:273.35pt;height:49.35pt;mso-width-percent:0;mso-height-percent:0;mso-width-percent:0;mso-height-percent:0" o:ole="">
            <v:imagedata r:id="rId56" o:title=""/>
          </v:shape>
          <o:OLEObject Type="Embed" ProgID="Visio.Drawing.11" ShapeID="_x0000_i1078" DrawAspect="Content" ObjectID="_1684682164" r:id="rId57"/>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A57820" w:rsidP="001238C4">
      <w:pPr>
        <w:pStyle w:val="BodyText"/>
      </w:pPr>
      <w:r>
        <w:rPr>
          <w:noProof/>
        </w:rPr>
        <w:object w:dxaOrig="10083" w:dyaOrig="958" w14:anchorId="06DE9CB9">
          <v:shape id="_x0000_i1077" type="#_x0000_t75" alt="" style="width:498pt;height:44.65pt;mso-width-percent:0;mso-height-percent:0;mso-width-percent:0;mso-height-percent:0" o:ole="">
            <v:imagedata r:id="rId58" o:title=""/>
          </v:shape>
          <o:OLEObject Type="Embed" ProgID="Visio.Drawing.11" ShapeID="_x0000_i1077" DrawAspect="Content" ObjectID="_1684682165" r:id="rId59"/>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A57820" w:rsidP="001238C4">
      <w:pPr>
        <w:pStyle w:val="BodyText"/>
        <w:jc w:val="center"/>
      </w:pPr>
      <w:r>
        <w:rPr>
          <w:noProof/>
        </w:rPr>
        <w:object w:dxaOrig="8947" w:dyaOrig="3478" w14:anchorId="47F46ECA">
          <v:shape id="_x0000_i1076" type="#_x0000_t75" alt="" style="width:370.65pt;height:2in;mso-width-percent:0;mso-height-percent:0;mso-width-percent:0;mso-height-percent:0" o:ole="">
            <v:imagedata r:id="rId61" o:title=""/>
          </v:shape>
          <o:OLEObject Type="Embed" ProgID="Visio.Drawing.11" ShapeID="_x0000_i1076" DrawAspect="Content" ObjectID="_1684682166" r:id="rId62"/>
        </w:object>
      </w:r>
    </w:p>
    <w:p w14:paraId="6908C87C" w14:textId="281E8B91"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r>
        <w:t xml:space="preserve">est la valeur du paramètre de la méthode </w:t>
      </w:r>
      <w:r w:rsidRPr="007D6B1C">
        <w:rPr>
          <w:i/>
          <w:iCs/>
        </w:rPr>
        <w:t>JOptionPane.</w:t>
      </w:r>
      <w:hyperlink r:id="rId64" w:anchor="showInputDialog-java.lang.Object-" w:history="1">
        <w:r w:rsidR="00A86260" w:rsidRPr="009B03E5">
          <w:rPr>
            <w:rStyle w:val="Hyperlink"/>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nk"/>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A57820" w:rsidP="001238C4">
      <w:pPr>
        <w:pStyle w:val="BodyText"/>
        <w:jc w:val="center"/>
      </w:pPr>
      <w:r>
        <w:rPr>
          <w:noProof/>
        </w:rPr>
        <w:object w:dxaOrig="8991" w:dyaOrig="3478" w14:anchorId="004AF029">
          <v:shape id="_x0000_i1075" type="#_x0000_t75" alt="" style="width:388pt;height:150.65pt;mso-width-percent:0;mso-height-percent:0;mso-width-percent:0;mso-height-percent:0" o:ole="">
            <v:imagedata r:id="rId71" o:title=""/>
          </v:shape>
          <o:OLEObject Type="Embed" ProgID="Visio.Drawing.11" ShapeID="_x0000_i1075" DrawAspect="Content" ObjectID="_1684682167" r:id="rId72"/>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A57820" w:rsidP="001238C4">
      <w:pPr>
        <w:pStyle w:val="BodyText"/>
      </w:pPr>
      <w:r>
        <w:rPr>
          <w:noProof/>
        </w:rPr>
        <w:object w:dxaOrig="4017" w:dyaOrig="3478" w14:anchorId="7C43BD6B">
          <v:shape id="_x0000_i1074" type="#_x0000_t75" alt="" style="width:166.65pt;height:2in;mso-width-percent:0;mso-height-percent:0;mso-width-percent:0;mso-height-percent:0" o:ole="">
            <v:imagedata r:id="rId73" o:title=""/>
          </v:shape>
          <o:OLEObject Type="Embed" ProgID="Visio.Drawing.11" ShapeID="_x0000_i1074" DrawAspect="Content" ObjectID="_1684682168" r:id="rId74"/>
        </w:object>
      </w:r>
    </w:p>
    <w:p w14:paraId="0DB564EB" w14:textId="48908487" w:rsidR="001238C4" w:rsidRDefault="001238C4" w:rsidP="001238C4">
      <w:pPr>
        <w:pStyle w:val="BodyText"/>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A57820" w:rsidP="001238C4">
      <w:pPr>
        <w:pStyle w:val="BodyText"/>
      </w:pPr>
      <w:r>
        <w:rPr>
          <w:noProof/>
        </w:rPr>
        <w:object w:dxaOrig="4017" w:dyaOrig="3478" w14:anchorId="56BCE9F1">
          <v:shape id="_x0000_i1073" type="#_x0000_t75" alt="" style="width:163.35pt;height:141.35pt;mso-width-percent:0;mso-height-percent:0;mso-width-percent:0;mso-height-percent:0" o:ole="">
            <v:imagedata r:id="rId77" o:title=""/>
          </v:shape>
          <o:OLEObject Type="Embed" ProgID="Visio.Drawing.11" ShapeID="_x0000_i1073" DrawAspect="Content" ObjectID="_1684682169" r:id="rId78"/>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A57820" w:rsidP="001238C4">
      <w:pPr>
        <w:pStyle w:val="BodyText"/>
      </w:pPr>
      <w:r>
        <w:rPr>
          <w:noProof/>
        </w:rPr>
        <w:object w:dxaOrig="4558" w:dyaOrig="3478" w14:anchorId="044A0A34">
          <v:shape id="_x0000_i1072" type="#_x0000_t75" alt="" style="width:174pt;height:133.35pt;mso-width-percent:0;mso-height-percent:0;mso-width-percent:0;mso-height-percent:0" o:ole="">
            <v:imagedata r:id="rId79" o:title=""/>
          </v:shape>
          <o:OLEObject Type="Embed" ProgID="Visio.Drawing.11" ShapeID="_x0000_i1072" DrawAspect="Content" ObjectID="_1684682170" r:id="rId80"/>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A57820" w:rsidP="001238C4">
      <w:pPr>
        <w:pStyle w:val="BodyText"/>
        <w:jc w:val="center"/>
      </w:pPr>
      <w:r>
        <w:rPr>
          <w:noProof/>
        </w:rPr>
        <w:object w:dxaOrig="8587" w:dyaOrig="3478" w14:anchorId="6375DC1E">
          <v:shape id="_x0000_i1071" type="#_x0000_t75" alt="" style="width:356.65pt;height:2in;mso-width-percent:0;mso-height-percent:0;mso-width-percent:0;mso-height-percent:0" o:ole="">
            <v:imagedata r:id="rId81" o:title=""/>
          </v:shape>
          <o:OLEObject Type="Embed" ProgID="Visio.Drawing.11" ShapeID="_x0000_i1071" DrawAspect="Content" ObjectID="_1684682171" r:id="rId82"/>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BodyText"/>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14700E7F" w:rsidR="001238C4" w:rsidRDefault="00DC4C60" w:rsidP="001238C4">
      <w:pPr>
        <w:pStyle w:val="BodyText"/>
      </w:pPr>
      <w:r>
        <w:t xml:space="preserve">La </w:t>
      </w:r>
      <w:r>
        <w:fldChar w:fldCharType="begin"/>
      </w:r>
      <w:r>
        <w:instrText xml:space="preserve"> REF _Ref45541682 \h </w:instrText>
      </w:r>
      <w:r>
        <w:fldChar w:fldCharType="separate"/>
      </w:r>
      <w:r w:rsidR="00F85499">
        <w:t xml:space="preserve">Figure </w:t>
      </w:r>
      <w:r w:rsidR="00F85499">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25F5CAD7"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F85499">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408602AB" w14:textId="1D90BF49" w:rsidR="001238C4" w:rsidRPr="00767811"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 xml:space="preserve">. Cependant, il est utile d’utiliser une manière systématique de disposer les différentes parties d’un </w:t>
      </w:r>
      <w:r w:rsidR="006470BD">
        <w:t>programme</w:t>
      </w:r>
      <w:r>
        <w:t xml:space="preserve"> source afin d’en faciliter la lecture.</w:t>
      </w:r>
    </w:p>
    <w:p w14:paraId="70213408" w14:textId="77777777" w:rsidR="001238C4" w:rsidRPr="00D34ADE" w:rsidRDefault="001238C4" w:rsidP="001238C4">
      <w:pPr>
        <w:pStyle w:val="Heading2"/>
      </w:pPr>
      <w:bookmarkStart w:id="50" w:name="_Toc44667573"/>
      <w:bookmarkStart w:id="51" w:name="_Toc508790382"/>
      <w:r>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lastRenderedPageBreak/>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A57820" w:rsidP="001238C4">
      <w:pPr>
        <w:pStyle w:val="BodyText"/>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E10DAFE"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A57820" w:rsidP="00D35A89">
      <w:pPr>
        <w:pStyle w:val="BodyText"/>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098E39F"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Méthode System.out.println()</w:t>
      </w:r>
      <w:bookmarkEnd w:id="52"/>
      <w:bookmarkEnd w:id="53"/>
    </w:p>
    <w:p w14:paraId="3658758E" w14:textId="762DE392" w:rsidR="001238C4" w:rsidRDefault="001238C4" w:rsidP="001238C4">
      <w:pPr>
        <w:pStyle w:val="BodyText"/>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A57820" w:rsidP="00D35A89">
      <w:pPr>
        <w:pStyle w:val="BodyText"/>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A57820" w:rsidP="001238C4">
      <w:pPr>
        <w:pStyle w:val="BodyText"/>
      </w:pPr>
      <w:r>
        <w:rPr>
          <w:noProof/>
        </w:rPr>
        <w:object w:dxaOrig="10083" w:dyaOrig="958" w14:anchorId="474E4BFC">
          <v:shape id="_x0000_i1070" type="#_x0000_t75" alt="" style="width:430pt;height:42pt;mso-width-percent:0;mso-height-percent:0;mso-width-percent:0;mso-height-percent:0" o:ole="">
            <v:imagedata r:id="rId104" o:title=""/>
          </v:shape>
          <o:OLEObject Type="Embed" ProgID="Visio.Drawing.11" ShapeID="_x0000_i1070" DrawAspect="Content" ObjectID="_1684682172" r:id="rId105"/>
        </w:object>
      </w:r>
    </w:p>
    <w:p w14:paraId="12BDB255" w14:textId="77777777" w:rsidR="001238C4" w:rsidRDefault="001238C4" w:rsidP="001238C4">
      <w:pPr>
        <w:pStyle w:val="BodyText"/>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BodyText"/>
      </w:pPr>
      <w:r w:rsidRPr="009E2B77">
        <w:rPr>
          <w:b/>
          <w:bCs/>
        </w:rPr>
        <w:t>Exercice</w:t>
      </w:r>
      <w:r>
        <w:t>. Ecrivez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r w:rsidRPr="002066FA">
        <w:rPr>
          <w:i/>
        </w:rPr>
        <w:t>ab</w:t>
      </w:r>
      <w:r>
        <w:t>-</w:t>
      </w:r>
      <w:r w:rsidRPr="002066FA">
        <w:rPr>
          <w:i/>
        </w:rPr>
        <w:t>c</w:t>
      </w:r>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BodyText"/>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6"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r w:rsidRPr="002E0279">
        <w:rPr>
          <w:b/>
          <w:bCs/>
          <w:color w:val="800000"/>
          <w:lang w:eastAsia="en-US"/>
        </w:rPr>
        <w:t>import</w:t>
      </w:r>
      <w:r w:rsidRPr="002E0279">
        <w:rPr>
          <w:color w:val="004A43"/>
          <w:lang w:eastAsia="en-US"/>
        </w:rPr>
        <w:t xml:space="preserve"> 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ExempleScanner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437070A6"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F85499">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A57820" w:rsidP="00522D83">
      <w:pPr>
        <w:pStyle w:val="BodyText"/>
      </w:pPr>
      <w:r>
        <w:rPr>
          <w:noProof/>
        </w:rPr>
        <w:object w:dxaOrig="7140" w:dyaOrig="1227" w14:anchorId="007A6EDD">
          <v:shape id="_x0000_i1069" type="#_x0000_t75" alt="" style="width:300pt;height:53.35pt;mso-width-percent:0;mso-height-percent:0;mso-width-percent:0;mso-height-percent:0" o:ole="">
            <v:imagedata r:id="rId112" o:title=""/>
          </v:shape>
          <o:OLEObject Type="Embed" ProgID="Visio.Drawing.11" ShapeID="_x0000_i1069" DrawAspect="Content" ObjectID="_1684682173" r:id="rId113"/>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A57820" w:rsidP="00522D83">
      <w:pPr>
        <w:pStyle w:val="BodyText"/>
      </w:pPr>
      <w:r>
        <w:rPr>
          <w:noProof/>
        </w:rPr>
        <w:object w:dxaOrig="5223" w:dyaOrig="2487" w14:anchorId="510DFE8D">
          <v:shape id="_x0000_i1068" type="#_x0000_t75" alt="" style="width:219.35pt;height:102pt;mso-width-percent:0;mso-height-percent:0;mso-width-percent:0;mso-height-percent:0" o:ole="">
            <v:imagedata r:id="rId114" o:title=""/>
          </v:shape>
          <o:OLEObject Type="Embed" ProgID="Visio.Drawing.11" ShapeID="_x0000_i1068" DrawAspect="Content" ObjectID="_1684682174" r:id="rId115"/>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7884A72" w14:textId="77777777" w:rsidR="00D02B96" w:rsidRPr="002E0279" w:rsidRDefault="00D02B96" w:rsidP="00D02B96">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r w:rsidRPr="00DB0661">
        <w:rPr>
          <w:i/>
          <w:iCs/>
        </w:rPr>
        <w:t>while</w:t>
      </w:r>
      <w:r>
        <w:t> :</w:t>
      </w:r>
    </w:p>
    <w:p w14:paraId="448D01D9" w14:textId="62F6F52B" w:rsidR="00522D83" w:rsidRPr="00914EDA" w:rsidRDefault="00A57820" w:rsidP="00522D83">
      <w:pPr>
        <w:pStyle w:val="BodyText"/>
      </w:pPr>
      <w:r>
        <w:rPr>
          <w:noProof/>
        </w:rPr>
        <w:object w:dxaOrig="7023" w:dyaOrig="958" w14:anchorId="51BEE702">
          <v:shape id="_x0000_i1067" type="#_x0000_t75" alt="" style="width:4in;height:38.65pt;mso-width-percent:0;mso-height-percent:0;mso-width-percent:0;mso-height-percent:0" o:ole="">
            <v:imagedata r:id="rId119" o:title=""/>
          </v:shape>
          <o:OLEObject Type="Embed" ProgID="Visio.Drawing.11" ShapeID="_x0000_i1067" DrawAspect="Content" ObjectID="_1684682175" r:id="rId120"/>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6FF8A88D"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F85499">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BodyText"/>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06698F61" w:rsidR="00522D83" w:rsidRDefault="00522D83" w:rsidP="00522D83">
      <w:pPr>
        <w:pStyle w:val="Caption"/>
      </w:pPr>
      <w:r>
        <w:t xml:space="preserve">Figure </w:t>
      </w:r>
      <w:r>
        <w:fldChar w:fldCharType="begin"/>
      </w:r>
      <w:r>
        <w:instrText xml:space="preserve"> SEQ Figure \* ARABIC </w:instrText>
      </w:r>
      <w:r>
        <w:fldChar w:fldCharType="separate"/>
      </w:r>
      <w:r w:rsidR="00F85499">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BodyText"/>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C812C22"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r w:rsidRPr="002E0279">
        <w:rPr>
          <w:b/>
          <w:bCs/>
          <w:color w:val="800000"/>
          <w:lang w:eastAsia="en-US"/>
        </w:rPr>
        <w:t>extends</w:t>
      </w:r>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4C1AFA" w:rsidRDefault="008502F5" w:rsidP="008502F5">
      <w:pPr>
        <w:pStyle w:val="Code"/>
        <w:rPr>
          <w:color w:val="000000"/>
          <w:lang w:eastAsia="en-US"/>
        </w:rPr>
      </w:pPr>
      <w:r w:rsidRPr="004C1AFA">
        <w:rPr>
          <w:b/>
          <w:bCs/>
          <w:color w:val="800000"/>
          <w:lang w:eastAsia="en-US"/>
        </w:rPr>
        <w:t>public</w:t>
      </w:r>
      <w:r w:rsidRPr="004C1AFA">
        <w:rPr>
          <w:color w:val="000000"/>
          <w:lang w:eastAsia="en-US"/>
        </w:rPr>
        <w:t xml:space="preserve"> </w:t>
      </w:r>
      <w:r w:rsidRPr="004C1AFA">
        <w:rPr>
          <w:b/>
          <w:bCs/>
          <w:color w:val="800000"/>
          <w:lang w:eastAsia="en-US"/>
        </w:rPr>
        <w:t>class</w:t>
      </w:r>
      <w:r w:rsidRPr="004C1AFA">
        <w:rPr>
          <w:color w:val="000000"/>
          <w:lang w:eastAsia="en-US"/>
        </w:rPr>
        <w:t xml:space="preserve"> ExerciceWhileSentinelle </w:t>
      </w:r>
      <w:r w:rsidRPr="004C1AFA">
        <w:rPr>
          <w:color w:val="800080"/>
          <w:lang w:eastAsia="en-US"/>
        </w:rPr>
        <w:t>{</w:t>
      </w:r>
    </w:p>
    <w:p w14:paraId="20A261BA" w14:textId="77777777" w:rsidR="008502F5" w:rsidRPr="008502F5" w:rsidRDefault="008502F5" w:rsidP="008502F5">
      <w:pPr>
        <w:pStyle w:val="Code"/>
        <w:rPr>
          <w:color w:val="000000"/>
          <w:lang w:val="en-CA" w:eastAsia="en-US"/>
        </w:rPr>
      </w:pPr>
      <w:r w:rsidRPr="004C1AFA">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43B5F64"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ExempleForSimple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A57820" w:rsidP="00522D83">
      <w:pPr>
        <w:pStyle w:val="BodyText"/>
      </w:pPr>
      <w:r>
        <w:rPr>
          <w:noProof/>
        </w:rPr>
        <w:object w:dxaOrig="12063" w:dyaOrig="958" w14:anchorId="6AEBF93E">
          <v:shape id="_x0000_i1066" type="#_x0000_t75" alt="" style="width:496pt;height:38.65pt;mso-width-percent:0;mso-height-percent:0;mso-width-percent:0;mso-height-percent:0" o:ole="">
            <v:imagedata r:id="rId127" o:title=""/>
          </v:shape>
          <o:OLEObject Type="Embed" ProgID="Visio.Drawing.11" ShapeID="_x0000_i1066" DrawAspect="Content" ObjectID="_1684682176" r:id="rId128"/>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A57820" w:rsidP="00522D83">
      <w:pPr>
        <w:pStyle w:val="BodyText"/>
      </w:pPr>
      <w:r>
        <w:rPr>
          <w:noProof/>
        </w:rPr>
        <w:object w:dxaOrig="12063" w:dyaOrig="2398" w14:anchorId="1CE23442">
          <v:shape id="_x0000_i1065" type="#_x0000_t75" alt="" style="width:402pt;height:79.35pt;mso-width-percent:0;mso-height-percent:0;mso-width-percent:0;mso-height-percent:0" o:ole="">
            <v:imagedata r:id="rId129" o:title=""/>
          </v:shape>
          <o:OLEObject Type="Embed" ProgID="Visio.Drawing.11" ShapeID="_x0000_i1065" DrawAspect="Content" ObjectID="_1684682177" r:id="rId130"/>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4DF72094" w14:textId="77777777" w:rsidR="008502F5" w:rsidRPr="002E0279" w:rsidRDefault="008502F5"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ExempleForSentinelle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4C1AFA" w:rsidRDefault="00305EEB" w:rsidP="00305EEB">
      <w:pPr>
        <w:pStyle w:val="Code"/>
        <w:rPr>
          <w:color w:val="000000"/>
          <w:lang w:val="fr-FR" w:eastAsia="en-US"/>
        </w:rPr>
      </w:pPr>
      <w:r w:rsidRPr="004C1AFA">
        <w:rPr>
          <w:b/>
          <w:bCs/>
          <w:color w:val="800000"/>
          <w:lang w:val="fr-FR" w:eastAsia="en-US"/>
        </w:rPr>
        <w:t>public</w:t>
      </w:r>
      <w:r w:rsidRPr="004C1AFA">
        <w:rPr>
          <w:color w:val="000000"/>
          <w:lang w:val="fr-FR" w:eastAsia="en-US"/>
        </w:rPr>
        <w:t xml:space="preserve"> </w:t>
      </w:r>
      <w:r w:rsidRPr="004C1AFA">
        <w:rPr>
          <w:b/>
          <w:bCs/>
          <w:color w:val="800000"/>
          <w:lang w:val="fr-FR" w:eastAsia="en-US"/>
        </w:rPr>
        <w:t>class</w:t>
      </w:r>
      <w:r w:rsidRPr="004C1AFA">
        <w:rPr>
          <w:color w:val="000000"/>
          <w:lang w:val="fr-FR" w:eastAsia="en-US"/>
        </w:rPr>
        <w:t xml:space="preserve"> ExerciceForFor </w:t>
      </w:r>
      <w:r w:rsidRPr="004C1AFA">
        <w:rPr>
          <w:color w:val="800080"/>
          <w:lang w:val="fr-FR" w:eastAsia="en-US"/>
        </w:rPr>
        <w:t>{</w:t>
      </w:r>
    </w:p>
    <w:p w14:paraId="033ABA8D" w14:textId="77777777" w:rsidR="00305EEB" w:rsidRPr="00305EEB" w:rsidRDefault="00305EEB" w:rsidP="00305EEB">
      <w:pPr>
        <w:pStyle w:val="Code"/>
        <w:rPr>
          <w:color w:val="000000"/>
          <w:lang w:val="en-CA" w:eastAsia="en-US"/>
        </w:rPr>
      </w:pPr>
      <w:r w:rsidRPr="004C1AFA">
        <w:rPr>
          <w:color w:val="000000"/>
          <w:lang w:val="fr-FR"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BC5C1C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w:t>
      </w:r>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du </w:t>
      </w:r>
      <w:r w:rsidRPr="000942A1">
        <w:rPr>
          <w:i/>
        </w:rPr>
        <w:t>if</w:t>
      </w:r>
      <w:r>
        <w:t xml:space="preserve"> est :</w:t>
      </w:r>
    </w:p>
    <w:p w14:paraId="1D119DDA" w14:textId="41E2F461" w:rsidR="00522D83" w:rsidRDefault="00A57820" w:rsidP="00522D83">
      <w:pPr>
        <w:pStyle w:val="BodyText"/>
      </w:pPr>
      <w:r>
        <w:rPr>
          <w:noProof/>
        </w:rPr>
        <w:object w:dxaOrig="9903" w:dyaOrig="1200" w14:anchorId="6256CE2C">
          <v:shape id="_x0000_i1064" type="#_x0000_t75" alt="" style="width:383.35pt;height:45.35pt;mso-width-percent:0;mso-height-percent:0;mso-width-percent:0;mso-height-percent:0" o:ole="">
            <v:imagedata r:id="rId134" o:title=""/>
          </v:shape>
          <o:OLEObject Type="Embed" ProgID="Visio.Drawing.11" ShapeID="_x0000_i1064" DrawAspect="Content" ObjectID="_1684682178" r:id="rId135"/>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BodyText"/>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BodyText"/>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56692AC7"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lastRenderedPageBreak/>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479AC8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ExempleIfIfElse</w:t>
      </w:r>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lastRenderedPageBreak/>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A57820" w:rsidP="00522D83">
      <w:pPr>
        <w:pStyle w:val="BodyText"/>
      </w:pPr>
      <w:r>
        <w:rPr>
          <w:noProof/>
        </w:rPr>
        <w:object w:dxaOrig="5223" w:dyaOrig="4558" w14:anchorId="3DF49122">
          <v:shape id="_x0000_i1063" type="#_x0000_t75" alt="" style="width:212pt;height:186pt;mso-width-percent:0;mso-height-percent:0;mso-width-percent:0;mso-height-percent:0" o:ole="">
            <v:imagedata r:id="rId142" o:title=""/>
          </v:shape>
          <o:OLEObject Type="Embed" ProgID="Visio.Drawing.11" ShapeID="_x0000_i1063" DrawAspect="Content" ObjectID="_1684682179" r:id="rId143"/>
        </w:object>
      </w:r>
    </w:p>
    <w:p w14:paraId="77BDE447" w14:textId="77777777" w:rsidR="00522D83" w:rsidRPr="004F4C03" w:rsidRDefault="00A57820" w:rsidP="00522D83">
      <w:pPr>
        <w:pStyle w:val="BodyText"/>
      </w:pPr>
      <w:r>
        <w:rPr>
          <w:noProof/>
        </w:rPr>
        <w:object w:dxaOrig="7140" w:dyaOrig="1227" w14:anchorId="5CDF6676">
          <v:shape id="_x0000_i1062" type="#_x0000_t75" alt="" style="width:294.65pt;height:49.35pt;mso-width-percent:0;mso-height-percent:0;mso-width-percent:0;mso-height-percent:0" o:ole="">
            <v:imagedata r:id="rId144" o:title=""/>
          </v:shape>
          <o:OLEObject Type="Embed" ProgID="Visio.Drawing.11" ShapeID="_x0000_i1062" DrawAspect="Content" ObjectID="_1684682180" r:id="rId145"/>
        </w:object>
      </w:r>
    </w:p>
    <w:p w14:paraId="4AEB71DA" w14:textId="77777777" w:rsidR="00522D83" w:rsidRPr="00EB290D" w:rsidRDefault="00522D83" w:rsidP="00522D83">
      <w:pPr>
        <w:pStyle w:val="BodyText"/>
      </w:pPr>
      <w:r>
        <w:t>Dans un bloc d’énoncé, il peut y avoir un while, dans le while, un if et dans le if,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2DD78DE3"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lastRenderedPageBreak/>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D9D0F4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AA7DC2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D1FC31C"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ExerciceWhileIf</w:t>
      </w:r>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4807587F"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F85499">
        <w:rPr>
          <w:noProof/>
        </w:rPr>
        <w:t>15</w:t>
      </w:r>
      <w:r>
        <w:fldChar w:fldCharType="end"/>
      </w:r>
      <w:bookmarkEnd w:id="70"/>
      <w:r>
        <w:t>. Types primitifs de Java.</w:t>
      </w:r>
    </w:p>
    <w:p w14:paraId="7E94E854" w14:textId="381E5DDB"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F85499">
        <w:t xml:space="preserve">Figure </w:t>
      </w:r>
      <w:r w:rsidR="00F85499">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5D56961C" w:rsidR="005F5D14" w:rsidRDefault="00F97D1A" w:rsidP="00F97D1A">
      <w:pPr>
        <w:pStyle w:val="BodyText"/>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r w:rsidR="00EF4DF2" w:rsidRPr="00EF4DF2">
        <w:rPr>
          <w:lang w:val="fr-CA"/>
        </w:rPr>
        <w:t>π</w:t>
      </w:r>
      <w:r w:rsidR="005F5D14">
        <w:rPr>
          <w:lang w:val="fr-CA"/>
        </w:rPr>
        <w:t>)</w:t>
      </w:r>
      <w:r w:rsidR="005F5D14" w:rsidRPr="005F5D14">
        <w:rPr>
          <w:lang w:val="fr-CA"/>
        </w:rPr>
        <w:t xml:space="preserve">. On utilise plutôt des nombres à virgule flottante. Ainsi donc, on peut utiliser des « double »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2F37E273" w14:textId="20D3409C"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F85499">
        <w:t xml:space="preserve">Figure </w:t>
      </w:r>
      <w:r w:rsidR="00F85499">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8D06F8">
            <w:pPr>
              <w:pStyle w:val="BodyText"/>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8D06F8">
            <w:pPr>
              <w:pStyle w:val="BodyText"/>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8D06F8">
            <w:pPr>
              <w:pStyle w:val="BodyText"/>
              <w:spacing w:after="0"/>
              <w:rPr>
                <w:sz w:val="20"/>
                <w:szCs w:val="20"/>
                <w:lang w:val="fr-CA"/>
              </w:rPr>
            </w:pPr>
            <w:r w:rsidRPr="00EC23E6">
              <w:rPr>
                <w:sz w:val="20"/>
                <w:szCs w:val="20"/>
                <w:lang w:val="fr-CA"/>
              </w:rPr>
              <w:t>Addition</w:t>
            </w:r>
          </w:p>
          <w:p w14:paraId="54DB984C"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8D06F8">
            <w:pPr>
              <w:pStyle w:val="BodyText"/>
              <w:spacing w:after="0"/>
              <w:rPr>
                <w:sz w:val="20"/>
                <w:szCs w:val="20"/>
                <w:lang w:val="fr-CA"/>
              </w:rPr>
            </w:pPr>
            <w:r w:rsidRPr="00EC23E6">
              <w:rPr>
                <w:sz w:val="20"/>
                <w:szCs w:val="20"/>
                <w:lang w:val="fr-CA"/>
              </w:rPr>
              <w:t>4 + 5 donne 9</w:t>
            </w:r>
          </w:p>
          <w:p w14:paraId="376B029C" w14:textId="77777777" w:rsidR="00F97D1A" w:rsidRPr="00EC23E6" w:rsidRDefault="00F97D1A" w:rsidP="008D06F8">
            <w:pPr>
              <w:pStyle w:val="BodyText"/>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8D06F8">
            <w:pPr>
              <w:pStyle w:val="BodyText"/>
              <w:spacing w:after="0"/>
              <w:rPr>
                <w:sz w:val="20"/>
                <w:szCs w:val="20"/>
                <w:lang w:val="fr-CA"/>
              </w:rPr>
            </w:pPr>
            <w:r w:rsidRPr="00EC23E6">
              <w:rPr>
                <w:sz w:val="20"/>
                <w:szCs w:val="20"/>
                <w:lang w:val="fr-CA"/>
              </w:rPr>
              <w:t>Soustraction</w:t>
            </w:r>
          </w:p>
          <w:p w14:paraId="4373BDC1"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8D06F8">
            <w:pPr>
              <w:pStyle w:val="BodyText"/>
              <w:spacing w:after="0"/>
              <w:rPr>
                <w:sz w:val="20"/>
                <w:szCs w:val="20"/>
                <w:lang w:val="fr-CA"/>
              </w:rPr>
            </w:pPr>
            <w:r w:rsidRPr="00EC23E6">
              <w:rPr>
                <w:sz w:val="20"/>
                <w:szCs w:val="20"/>
                <w:lang w:val="fr-CA"/>
              </w:rPr>
              <w:t>5 - 2 donne 3</w:t>
            </w:r>
          </w:p>
          <w:p w14:paraId="168049C6" w14:textId="77777777" w:rsidR="00F97D1A" w:rsidRPr="00EC23E6" w:rsidRDefault="00F97D1A" w:rsidP="008D06F8">
            <w:pPr>
              <w:pStyle w:val="BodyText"/>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8D06F8">
            <w:pPr>
              <w:pStyle w:val="BodyText"/>
              <w:spacing w:after="0"/>
              <w:rPr>
                <w:sz w:val="20"/>
                <w:szCs w:val="20"/>
                <w:lang w:val="fr-CA"/>
              </w:rPr>
            </w:pPr>
            <w:r w:rsidRPr="00EC23E6">
              <w:rPr>
                <w:sz w:val="20"/>
                <w:szCs w:val="20"/>
                <w:lang w:val="fr-CA"/>
              </w:rPr>
              <w:t>Multiplication</w:t>
            </w:r>
          </w:p>
          <w:p w14:paraId="532F9486"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8D06F8">
            <w:pPr>
              <w:pStyle w:val="BodyText"/>
              <w:spacing w:after="0"/>
              <w:rPr>
                <w:sz w:val="20"/>
                <w:szCs w:val="20"/>
                <w:lang w:val="fr-CA"/>
              </w:rPr>
            </w:pPr>
            <w:r w:rsidRPr="00EC23E6">
              <w:rPr>
                <w:sz w:val="20"/>
                <w:szCs w:val="20"/>
                <w:lang w:val="fr-CA"/>
              </w:rPr>
              <w:t>3 * 4 donne 12</w:t>
            </w:r>
          </w:p>
          <w:p w14:paraId="397162CE" w14:textId="77777777" w:rsidR="00F97D1A" w:rsidRPr="00EC23E6" w:rsidRDefault="00F97D1A" w:rsidP="008D06F8">
            <w:pPr>
              <w:pStyle w:val="BodyText"/>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8D06F8">
            <w:pPr>
              <w:pStyle w:val="BodyText"/>
              <w:spacing w:after="0"/>
              <w:rPr>
                <w:sz w:val="20"/>
                <w:szCs w:val="20"/>
                <w:lang w:val="fr-CA"/>
              </w:rPr>
            </w:pPr>
            <w:r w:rsidRPr="00EC23E6">
              <w:rPr>
                <w:sz w:val="20"/>
                <w:szCs w:val="20"/>
                <w:lang w:val="fr-CA"/>
              </w:rPr>
              <w:t>Division</w:t>
            </w:r>
          </w:p>
          <w:p w14:paraId="6A5716C8" w14:textId="77777777" w:rsidR="00F97D1A" w:rsidRPr="00EC23E6" w:rsidRDefault="00F97D1A" w:rsidP="008D06F8">
            <w:pPr>
              <w:pStyle w:val="BodyText"/>
              <w:spacing w:after="0"/>
              <w:rPr>
                <w:sz w:val="20"/>
                <w:szCs w:val="20"/>
                <w:lang w:val="fr-CA"/>
              </w:rPr>
            </w:pPr>
            <w:r w:rsidRPr="00EC23E6">
              <w:rPr>
                <w:sz w:val="20"/>
                <w:szCs w:val="20"/>
                <w:lang w:val="fr-CA"/>
              </w:rPr>
              <w:t>Exemples :</w:t>
            </w:r>
          </w:p>
          <w:p w14:paraId="2A11F61C" w14:textId="77777777" w:rsidR="00F97D1A" w:rsidRPr="00EC23E6" w:rsidRDefault="00F97D1A" w:rsidP="008D06F8">
            <w:pPr>
              <w:pStyle w:val="BodyText"/>
              <w:spacing w:after="0"/>
              <w:rPr>
                <w:sz w:val="20"/>
                <w:szCs w:val="20"/>
                <w:lang w:val="fr-CA"/>
              </w:rPr>
            </w:pPr>
            <w:r w:rsidRPr="00EC23E6">
              <w:rPr>
                <w:sz w:val="20"/>
                <w:szCs w:val="20"/>
                <w:lang w:val="fr-CA"/>
              </w:rPr>
              <w:t>16 / 5 donne 3</w:t>
            </w:r>
          </w:p>
          <w:p w14:paraId="0E1B68E4" w14:textId="77777777" w:rsidR="00F97D1A" w:rsidRPr="00EC23E6" w:rsidRDefault="00F97D1A" w:rsidP="008D06F8">
            <w:pPr>
              <w:pStyle w:val="BodyText"/>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8D06F8">
            <w:pPr>
              <w:pStyle w:val="BodyText"/>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8D06F8">
            <w:pPr>
              <w:pStyle w:val="BodyText"/>
              <w:spacing w:after="0"/>
              <w:rPr>
                <w:sz w:val="20"/>
                <w:szCs w:val="20"/>
                <w:lang w:val="fr-CA"/>
              </w:rPr>
            </w:pPr>
            <w:r w:rsidRPr="00EC23E6">
              <w:rPr>
                <w:sz w:val="20"/>
                <w:szCs w:val="20"/>
                <w:lang w:val="fr-CA"/>
              </w:rPr>
              <w:lastRenderedPageBreak/>
              <w:t>Exemples :</w:t>
            </w:r>
          </w:p>
          <w:p w14:paraId="21A36230" w14:textId="77777777" w:rsidR="00F97D1A" w:rsidRPr="00EC23E6" w:rsidRDefault="00F97D1A" w:rsidP="008D06F8">
            <w:pPr>
              <w:pStyle w:val="BodyText"/>
              <w:spacing w:after="0"/>
              <w:rPr>
                <w:sz w:val="20"/>
                <w:szCs w:val="20"/>
                <w:lang w:val="fr-CA"/>
              </w:rPr>
            </w:pPr>
            <w:r w:rsidRPr="00EC23E6">
              <w:rPr>
                <w:sz w:val="20"/>
                <w:szCs w:val="20"/>
                <w:lang w:val="fr-CA"/>
              </w:rPr>
              <w:t>16 % 4 donne 0</w:t>
            </w:r>
          </w:p>
          <w:p w14:paraId="13FA903A" w14:textId="77777777" w:rsidR="00F97D1A" w:rsidRPr="00EC23E6" w:rsidRDefault="00F97D1A" w:rsidP="008D06F8">
            <w:pPr>
              <w:pStyle w:val="BodyText"/>
              <w:spacing w:after="0"/>
              <w:rPr>
                <w:sz w:val="20"/>
                <w:szCs w:val="20"/>
                <w:lang w:val="fr-CA"/>
              </w:rPr>
            </w:pPr>
            <w:r w:rsidRPr="00EC23E6">
              <w:rPr>
                <w:sz w:val="20"/>
                <w:szCs w:val="20"/>
                <w:lang w:val="fr-CA"/>
              </w:rPr>
              <w:t>16 % 5 donne 1</w:t>
            </w:r>
          </w:p>
        </w:tc>
      </w:tr>
    </w:tbl>
    <w:p w14:paraId="39548158" w14:textId="77777777" w:rsidR="00F97D1A" w:rsidRDefault="00F97D1A" w:rsidP="00F97D1A">
      <w:pPr>
        <w:pStyle w:val="BodyText"/>
        <w:rPr>
          <w:lang w:val="fr-CA"/>
        </w:rPr>
      </w:pPr>
    </w:p>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BodyText"/>
        <w:rPr>
          <w:lang w:val="fr-CA"/>
        </w:rPr>
      </w:pPr>
      <w:r>
        <w:rPr>
          <w:lang w:val="fr-CA"/>
        </w:rPr>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34EF1C41"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4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r>
        <w:rPr>
          <w:lang w:val="fr-CA"/>
        </w:rPr>
        <w:t xml:space="preserve">est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lastRenderedPageBreak/>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5" w:name="OLE_LINK1"/>
      <w:bookmarkStart w:id="76"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5"/>
    <w:bookmarkEnd w:id="76"/>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lastRenderedPageBreak/>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7" w:name="OLE_LINK3"/>
      <w:bookmarkStart w:id="78"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7"/>
    <w:bookmarkEnd w:id="78"/>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t>La deuxième formulation est préférable car elle clarifie la conversion désirée.</w:t>
      </w:r>
    </w:p>
    <w:p w14:paraId="2794AB14" w14:textId="77777777" w:rsidR="00F97D1A" w:rsidRDefault="00F97D1A" w:rsidP="00F97D1A">
      <w:pPr>
        <w:pStyle w:val="Heading2"/>
        <w:rPr>
          <w:lang w:val="fr-CA"/>
        </w:rPr>
      </w:pPr>
      <w:bookmarkStart w:id="79" w:name="_Toc508791578"/>
      <w:bookmarkStart w:id="80" w:name="_Toc44667585"/>
      <w:r w:rsidRPr="16CBE89F">
        <w:rPr>
          <w:lang w:val="fr-CA"/>
        </w:rPr>
        <w:t>Expressions booléennes</w:t>
      </w:r>
      <w:bookmarkEnd w:id="79"/>
      <w:bookmarkEnd w:id="80"/>
    </w:p>
    <w:p w14:paraId="0D73E2AE" w14:textId="5EC568FA" w:rsidR="00F97D1A" w:rsidRPr="00842525" w:rsidRDefault="00F97D1A" w:rsidP="00F97D1A">
      <w:pPr>
        <w:pStyle w:val="BodyText"/>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1"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r w:rsidRPr="002E0279">
        <w:rPr>
          <w:b/>
          <w:bCs/>
          <w:color w:val="800000"/>
        </w:rPr>
        <w:t>import</w:t>
      </w:r>
      <w:r w:rsidRPr="002E0279">
        <w:rPr>
          <w:color w:val="004A43"/>
        </w:rPr>
        <w:t xml:space="preserve"> javax</w:t>
      </w:r>
      <w:r w:rsidRPr="002E0279">
        <w:rPr>
          <w:color w:val="808030"/>
        </w:rPr>
        <w:t>.</w:t>
      </w:r>
      <w:r w:rsidRPr="002E0279">
        <w:rPr>
          <w:color w:val="004A43"/>
        </w:rPr>
        <w:t>swing</w:t>
      </w:r>
      <w:r w:rsidRPr="002E0279">
        <w:rPr>
          <w:color w:val="808030"/>
        </w:rPr>
        <w:t>.</w:t>
      </w:r>
      <w:r w:rsidRPr="002E0279">
        <w:rPr>
          <w:color w:val="004A43"/>
        </w:rPr>
        <w:t>JOptionPane</w:t>
      </w:r>
      <w:r w:rsidRPr="002E0279">
        <w:rPr>
          <w:color w:val="800080"/>
        </w:rPr>
        <w:t>;</w:t>
      </w:r>
    </w:p>
    <w:p w14:paraId="07ABFF10" w14:textId="77777777" w:rsidR="0038346A" w:rsidRPr="002E0279" w:rsidRDefault="0038346A" w:rsidP="0038346A">
      <w:pPr>
        <w:pStyle w:val="Cencadr"/>
        <w:keepNext/>
        <w:keepLines/>
        <w:rPr>
          <w:color w:val="000000"/>
        </w:rPr>
      </w:pPr>
      <w:r w:rsidRPr="002E0279">
        <w:rPr>
          <w:b/>
          <w:bCs/>
          <w:color w:val="800000"/>
        </w:rPr>
        <w:t>public</w:t>
      </w:r>
      <w:r w:rsidRPr="002E0279">
        <w:rPr>
          <w:color w:val="000000"/>
        </w:rPr>
        <w:t xml:space="preserve"> </w:t>
      </w:r>
      <w:r w:rsidRPr="002E0279">
        <w:rPr>
          <w:b/>
          <w:bCs/>
          <w:color w:val="800000"/>
        </w:rPr>
        <w:t>class</w:t>
      </w:r>
      <w:r w:rsidRPr="002E0279">
        <w:rPr>
          <w:color w:val="000000"/>
        </w:rPr>
        <w:t xml:space="preserve"> ExempleLogique</w:t>
      </w:r>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unString </w:t>
      </w:r>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showInputDialog</w:t>
      </w:r>
      <w:r w:rsidRPr="002E0279">
        <w:rPr>
          <w:color w:val="808030"/>
          <w:lang w:val="en-CA"/>
        </w:rPr>
        <w:t>(</w:t>
      </w:r>
      <w:r w:rsidRPr="002E0279">
        <w:rPr>
          <w:color w:val="0000E6"/>
          <w:lang w:val="en-CA"/>
        </w:rPr>
        <w:t>"Entrez un premier nombre entier"</w:t>
      </w:r>
      <w:r w:rsidRPr="002E0279">
        <w:rPr>
          <w:color w:val="808030"/>
          <w:lang w:val="en-CA"/>
        </w:rPr>
        <w:t>)</w:t>
      </w:r>
      <w:r w:rsidRPr="002E0279">
        <w:rPr>
          <w:color w:val="800080"/>
          <w:lang w:val="en-CA"/>
        </w:rPr>
        <w:t>;</w:t>
      </w:r>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b/>
          <w:bCs/>
          <w:color w:val="BB7977"/>
          <w:lang w:val="en-CA"/>
        </w:rPr>
        <w:t>Integer</w:t>
      </w:r>
      <w:r w:rsidRPr="002E0279">
        <w:rPr>
          <w:color w:val="808030"/>
          <w:lang w:val="en-CA"/>
        </w:rPr>
        <w:t>.</w:t>
      </w:r>
      <w:r w:rsidRPr="002E0279">
        <w:rPr>
          <w:color w:val="000000"/>
          <w:lang w:val="en-CA"/>
        </w:rPr>
        <w:t>parseInt</w:t>
      </w:r>
      <w:r w:rsidRPr="002E0279">
        <w:rPr>
          <w:color w:val="808030"/>
          <w:lang w:val="en-CA"/>
        </w:rPr>
        <w:t>(</w:t>
      </w:r>
      <w:r w:rsidRPr="002E0279">
        <w:rPr>
          <w:color w:val="000000"/>
          <w:lang w:val="en-CA"/>
        </w:rPr>
        <w:t>unString</w:t>
      </w:r>
      <w:r w:rsidRPr="002E0279">
        <w:rPr>
          <w:color w:val="808030"/>
          <w:lang w:val="en-CA"/>
        </w:rPr>
        <w:t>)</w:t>
      </w:r>
      <w:r w:rsidRPr="002E0279">
        <w:rPr>
          <w:color w:val="800080"/>
          <w:lang w:val="en-CA"/>
        </w:rPr>
        <w:t>;</w:t>
      </w:r>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unInt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100 ou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n'est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lastRenderedPageBreak/>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BodyText"/>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t xml:space="preserve">        !(unInt &gt; 30)</w:t>
      </w:r>
    </w:p>
    <w:p w14:paraId="7724F24F" w14:textId="77777777" w:rsidR="00F97D1A" w:rsidRDefault="00F97D1A" w:rsidP="00F97D1A">
      <w:pPr>
        <w:pStyle w:val="BodyText"/>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F97D1A">
      <w:pPr>
        <w:pStyle w:val="BodyText"/>
        <w:rPr>
          <w:lang w:val="fr-CA"/>
        </w:rPr>
      </w:pPr>
      <w:r w:rsidRPr="005E6004">
        <w:rPr>
          <w:b/>
          <w:bCs/>
          <w:lang w:val="fr-CA"/>
        </w:rPr>
        <w:t>Exemple</w:t>
      </w:r>
      <w:r>
        <w:rPr>
          <w:lang w:val="fr-CA"/>
        </w:rPr>
        <w:t>. L’expression</w:t>
      </w:r>
    </w:p>
    <w:p w14:paraId="4C28F226" w14:textId="77777777" w:rsidR="00F97D1A" w:rsidRDefault="00F97D1A" w:rsidP="00F97D1A">
      <w:pPr>
        <w:pStyle w:val="BodyText"/>
        <w:ind w:left="720"/>
        <w:rPr>
          <w:lang w:val="fr-CA"/>
        </w:rPr>
      </w:pPr>
      <w:r>
        <w:rPr>
          <w:lang w:val="fr-CA"/>
        </w:rPr>
        <w:t xml:space="preserve">2 &gt; 3 &amp;&amp; 2 &lt; 10 </w:t>
      </w:r>
    </w:p>
    <w:p w14:paraId="59DE774A" w14:textId="1B7B57BA" w:rsidR="00F97D1A" w:rsidRDefault="00F97D1A" w:rsidP="00F97D1A">
      <w:pPr>
        <w:pStyle w:val="BodyText"/>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2"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lastRenderedPageBreak/>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00C45B4" w14:textId="77777777" w:rsidR="006C4335" w:rsidRPr="002E0279" w:rsidRDefault="006C4335" w:rsidP="006C433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ExempleEtCourtcircuite</w:t>
      </w:r>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unString </w:t>
      </w:r>
      <w:r w:rsidRPr="002E0279">
        <w:rPr>
          <w:color w:val="808030"/>
          <w:lang w:val="en-CA" w:eastAsia="en-US"/>
        </w:rPr>
        <w:t>=</w:t>
      </w:r>
      <w:r w:rsidRPr="002E0279">
        <w:rPr>
          <w:color w:val="000000"/>
          <w:lang w:val="en-CA" w:eastAsia="en-US"/>
        </w:rPr>
        <w:t xml:space="preserve"> JOptionPane</w:t>
      </w:r>
      <w:r w:rsidRPr="002E0279">
        <w:rPr>
          <w:color w:val="808030"/>
          <w:lang w:val="en-CA" w:eastAsia="en-US"/>
        </w:rPr>
        <w:t>.</w:t>
      </w:r>
      <w:r w:rsidRPr="002E0279">
        <w:rPr>
          <w:color w:val="000000"/>
          <w:lang w:val="en-CA" w:eastAsia="en-US"/>
        </w:rPr>
        <w:t>showInputDialog</w:t>
      </w:r>
      <w:r w:rsidRPr="002E0279">
        <w:rPr>
          <w:color w:val="808030"/>
          <w:lang w:val="en-CA" w:eastAsia="en-US"/>
        </w:rPr>
        <w:t>(</w:t>
      </w:r>
      <w:r w:rsidRPr="002E0279">
        <w:rPr>
          <w:color w:val="0000E6"/>
          <w:lang w:val="en-CA" w:eastAsia="en-US"/>
        </w:rPr>
        <w:t>"Entrez un premier nombre entier"</w:t>
      </w:r>
      <w:r w:rsidRPr="002E0279">
        <w:rPr>
          <w:color w:val="808030"/>
          <w:lang w:val="en-CA" w:eastAsia="en-US"/>
        </w:rPr>
        <w:t>)</w:t>
      </w:r>
      <w:r w:rsidRPr="002E0279">
        <w:rPr>
          <w:color w:val="800080"/>
          <w:lang w:val="en-CA" w:eastAsia="en-US"/>
        </w:rPr>
        <w:t>;</w:t>
      </w:r>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1" w:name="_Toc508791579"/>
      <w:bookmarkStart w:id="82" w:name="_Toc44667586"/>
      <w:r w:rsidRPr="16CBE89F">
        <w:rPr>
          <w:lang w:val="fr-CA"/>
        </w:rPr>
        <w:t>Traitement de caractères</w:t>
      </w:r>
      <w:bookmarkEnd w:id="81"/>
      <w:bookmarkEnd w:id="82"/>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3" w:history="1">
        <w:r w:rsidRPr="004537E9">
          <w:rPr>
            <w:rStyle w:val="Hyperlink"/>
            <w:lang w:val="fr-CA"/>
          </w:rPr>
          <w:t>www.unicode.org</w:t>
        </w:r>
      </w:hyperlink>
      <w:r>
        <w:rPr>
          <w:lang w:val="fr-CA"/>
        </w:rPr>
        <w:t>). Les codes sont énumérés dans </w:t>
      </w:r>
    </w:p>
    <w:p w14:paraId="21A62F44" w14:textId="77777777" w:rsidR="00F97D1A" w:rsidRDefault="00A57820" w:rsidP="00F97D1A">
      <w:pPr>
        <w:pStyle w:val="BodyText"/>
        <w:ind w:firstLine="720"/>
        <w:rPr>
          <w:lang w:val="fr-CA"/>
        </w:rPr>
      </w:pPr>
      <w:hyperlink r:id="rId154" w:history="1">
        <w:r w:rsidR="00F97D1A" w:rsidRPr="004537E9">
          <w:rPr>
            <w:rStyle w:val="Hyperlink"/>
            <w:lang w:val="fr-CA"/>
          </w:rPr>
          <w:t>http://www.unicode.org/Public/UNIDATA/UnicodeData.txt</w:t>
        </w:r>
      </w:hyperlink>
    </w:p>
    <w:p w14:paraId="54C30370" w14:textId="5ABBF538"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 xml:space="preserve">Unicode pouvent être représenter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F8FD17D"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F85499">
        <w:t xml:space="preserve">Figure </w:t>
      </w:r>
      <w:r w:rsidR="00F85499">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BodyText"/>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lastRenderedPageBreak/>
              <w:t>Séquence d’échappement</w:t>
            </w:r>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3" w:name="_Toc508791580"/>
      <w:bookmarkStart w:id="84" w:name="_Toc44667587"/>
      <w:r w:rsidRPr="16CBE89F">
        <w:rPr>
          <w:lang w:val="fr-CA"/>
        </w:rPr>
        <w:t xml:space="preserve">Type </w:t>
      </w:r>
      <w:r w:rsidRPr="16CBE89F">
        <w:rPr>
          <w:i/>
          <w:iCs/>
          <w:lang w:val="fr-CA"/>
        </w:rPr>
        <w:t>String</w:t>
      </w:r>
      <w:r w:rsidRPr="16CBE89F">
        <w:rPr>
          <w:lang w:val="fr-CA"/>
        </w:rPr>
        <w:t>, objets et classes</w:t>
      </w:r>
      <w:bookmarkEnd w:id="83"/>
      <w:bookmarkEnd w:id="84"/>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5"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7"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8"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59"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string1 et string3 sont deux objets différents</w:t>
      </w:r>
    </w:p>
    <w:p w14:paraId="1FE5697A" w14:textId="77777777" w:rsidR="00606331" w:rsidRPr="002E0279" w:rsidRDefault="00606331" w:rsidP="00606331">
      <w:pPr>
        <w:pStyle w:val="Code"/>
        <w:rPr>
          <w:color w:val="000000"/>
          <w:lang w:val="fr-FR" w:eastAsia="en-US"/>
        </w:rPr>
      </w:pPr>
      <w:r w:rsidRPr="002E0279">
        <w:rPr>
          <w:color w:val="000000"/>
          <w:lang w:val="en-CA" w:eastAsia="en-US"/>
        </w:rPr>
        <w:t xml:space="preserve">      </w:t>
      </w:r>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r w:rsidRPr="002E0279">
        <w:rPr>
          <w:color w:val="808030"/>
          <w:lang w:val="fr-FR" w:eastAsia="en-US"/>
        </w:rPr>
        <w:t>)</w:t>
      </w:r>
      <w:r w:rsidRPr="002E0279">
        <w:rPr>
          <w:color w:val="800080"/>
          <w:lang w:val="fr-FR" w:eastAsia="en-US"/>
        </w:rPr>
        <w:t>;</w:t>
      </w:r>
      <w:r w:rsidRPr="002E0279">
        <w:rPr>
          <w:color w:val="000000"/>
          <w:lang w:val="fr-FR" w:eastAsia="en-US"/>
        </w:rPr>
        <w:t xml:space="preserve"> </w:t>
      </w:r>
      <w:r w:rsidRPr="002E0279">
        <w:rPr>
          <w:lang w:val="fr-FR" w:eastAsia="en-US"/>
        </w:rPr>
        <w:t>//true</w:t>
      </w:r>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par contre,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//true</w:t>
      </w:r>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lastRenderedPageBreak/>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BodyText"/>
        <w:rPr>
          <w:lang w:val="fr-CA"/>
        </w:rPr>
      </w:pPr>
      <w:r>
        <w:rPr>
          <w:lang w:val="fr-CA"/>
        </w:rPr>
        <w:t>le résultat suivant est produit :</w:t>
      </w:r>
    </w:p>
    <w:p w14:paraId="4ADFD89D" w14:textId="7EEE6164" w:rsidR="00F97D1A" w:rsidRDefault="00A57820" w:rsidP="00F97D1A">
      <w:pPr>
        <w:pStyle w:val="BodyText"/>
        <w:rPr>
          <w:lang w:val="fr-CA"/>
        </w:rPr>
      </w:pPr>
      <w:r>
        <w:rPr>
          <w:noProof/>
        </w:rPr>
        <w:object w:dxaOrig="7977" w:dyaOrig="2577" w14:anchorId="071DF8C4">
          <v:shape id="_x0000_i1061" type="#_x0000_t75" alt="" style="width:323.35pt;height:105.35pt;mso-width-percent:0;mso-height-percent:0;mso-width-percent:0;mso-height-percent:0" o:ole="">
            <v:imagedata r:id="rId160" o:title=""/>
          </v:shape>
          <o:OLEObject Type="Embed" ProgID="Visio.Drawing.11" ShapeID="_x0000_i1061" DrawAspect="Content" ObjectID="_1684682181" r:id="rId161"/>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BodyText"/>
      </w:pPr>
      <w:r>
        <w:t>c</w:t>
      </w:r>
      <w:r w:rsidRPr="00974354">
        <w:t xml:space="preserve">rée un objet de la classe </w:t>
      </w:r>
      <w:hyperlink r:id="rId162"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
    <w:p w14:paraId="5CD28DFE" w14:textId="00BDDA0F" w:rsidR="00F97D1A" w:rsidRDefault="00F97D1A" w:rsidP="00F97D1A">
      <w:pPr>
        <w:pStyle w:val="BodyText"/>
      </w:pPr>
      <w:r>
        <w:t>l</w:t>
      </w:r>
      <w:r w:rsidRPr="00A9430B">
        <w:t xml:space="preserve">’objet </w:t>
      </w:r>
      <w:r>
        <w:t xml:space="preserve">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3"/>
      </w:r>
      <w:r>
        <w:t xml:space="preserve">. C’est pourquoi, le type de </w:t>
      </w:r>
      <w:r w:rsidRPr="0076679D">
        <w:rPr>
          <w:i/>
          <w:iCs/>
        </w:rPr>
        <w:t>string1</w:t>
      </w:r>
      <w:r>
        <w:t xml:space="preserve"> est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A57820" w:rsidP="00F97D1A">
      <w:pPr>
        <w:pStyle w:val="BodyText"/>
      </w:pPr>
      <w:r>
        <w:rPr>
          <w:noProof/>
        </w:rPr>
        <w:object w:dxaOrig="7977" w:dyaOrig="2577" w14:anchorId="163304AC">
          <v:shape id="_x0000_i1060" type="#_x0000_t75" alt="" style="width:314pt;height:102pt;mso-width-percent:0;mso-height-percent:0;mso-width-percent:0;mso-height-percent:0" o:ole="">
            <v:imagedata r:id="rId165" o:title=""/>
          </v:shape>
          <o:OLEObject Type="Embed" ProgID="Visio.Drawing.11" ShapeID="_x0000_i1060" DrawAspect="Content" ObjectID="_1684682182" r:id="rId166"/>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A57820" w:rsidP="00F97D1A">
      <w:pPr>
        <w:pStyle w:val="BodyText"/>
      </w:pPr>
      <w:r>
        <w:rPr>
          <w:noProof/>
        </w:rPr>
        <w:object w:dxaOrig="8463" w:dyaOrig="958" w14:anchorId="15B0CF67">
          <v:shape id="_x0000_i1059" type="#_x0000_t75" alt="" style="width:372pt;height:42pt;mso-width-percent:0;mso-height-percent:0;mso-width-percent:0;mso-height-percent:0" o:ole="">
            <v:imagedata r:id="rId167" o:title=""/>
          </v:shape>
          <o:OLEObject Type="Embed" ProgID="Visio.Drawing.11" ShapeID="_x0000_i1059" DrawAspect="Content" ObjectID="_1684682183" r:id="rId168"/>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69"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0"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1"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2"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BodyText"/>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4C1AFA" w:rsidRDefault="00F97D1A" w:rsidP="00F97D1A">
      <w:pPr>
        <w:pStyle w:val="CodeJava9pt"/>
        <w:rPr>
          <w:lang w:val="en-CA"/>
        </w:rPr>
      </w:pPr>
      <w:r w:rsidRPr="002E0279">
        <w:t xml:space="preserve">      </w:t>
      </w:r>
      <w:r w:rsidRPr="004C1AFA">
        <w:rPr>
          <w:lang w:val="en-CA"/>
        </w:rPr>
        <w:t>String string3 = new String("abcdef");</w:t>
      </w:r>
    </w:p>
    <w:p w14:paraId="37861D8B" w14:textId="12C5BDAC" w:rsidR="00F97D1A" w:rsidRDefault="00F97D1A" w:rsidP="00F97D1A">
      <w:pPr>
        <w:pStyle w:val="BodyText"/>
      </w:pPr>
      <w:r>
        <w:t>c</w:t>
      </w:r>
      <w:r w:rsidRPr="00897758">
        <w:t xml:space="preserve">rée un </w:t>
      </w:r>
      <w:r w:rsidRPr="00897758">
        <w:rPr>
          <w:b/>
          <w:bCs/>
        </w:rPr>
        <w:t>autre</w:t>
      </w:r>
      <w:r w:rsidRPr="00897758">
        <w:t xml:space="preserve"> objet de la classe </w:t>
      </w:r>
      <w:hyperlink r:id="rId173"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BodyText"/>
      </w:pPr>
      <w:r>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string2</w:t>
      </w:r>
      <w:r w:rsidRPr="002E0279">
        <w:t xml:space="preserve">  dans</w:t>
      </w:r>
    </w:p>
    <w:p w14:paraId="74F722AB" w14:textId="77777777" w:rsidR="00F97D1A" w:rsidRPr="002E0279" w:rsidRDefault="00F97D1A" w:rsidP="00F97D1A">
      <w:pPr>
        <w:pStyle w:val="CodeJava9pt"/>
      </w:pPr>
      <w:r w:rsidRPr="002E0279">
        <w:t xml:space="preserve">      System.out.println(string1 == string2); //true</w:t>
      </w:r>
    </w:p>
    <w:p w14:paraId="47FA003E" w14:textId="77777777" w:rsidR="00F97D1A" w:rsidRDefault="00F97D1A" w:rsidP="00F97D1A">
      <w:pPr>
        <w:pStyle w:val="BodyText"/>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System.out.println(string1 == string3); //false</w:t>
      </w:r>
    </w:p>
    <w:p w14:paraId="5196CC25" w14:textId="1A567A96" w:rsidR="00F97D1A" w:rsidRPr="00FD250C" w:rsidRDefault="00F97D1A" w:rsidP="00F97D1A">
      <w:pPr>
        <w:pStyle w:val="BodyText"/>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4"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BodyText"/>
      </w:pPr>
      <w:r>
        <w:lastRenderedPageBreak/>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BodyText"/>
      </w:pPr>
      <w:r>
        <w:t xml:space="preserve">La méthode </w:t>
      </w:r>
      <w:r w:rsidRPr="00EE7AB4">
        <w:rPr>
          <w:i/>
          <w:iCs/>
        </w:rPr>
        <w:t>equal</w:t>
      </w:r>
      <w:r>
        <w:rPr>
          <w:i/>
          <w:iCs/>
        </w:rPr>
        <w:t>s</w:t>
      </w:r>
      <w:r w:rsidRPr="00EE7AB4">
        <w:t>()</w:t>
      </w:r>
      <w:r>
        <w:rPr>
          <w:i/>
          <w:iCs/>
        </w:rPr>
        <w:t xml:space="preserve"> </w:t>
      </w:r>
      <w:r>
        <w:t xml:space="preserve">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A57820" w:rsidP="00F97D1A">
      <w:pPr>
        <w:pStyle w:val="BodyText"/>
      </w:pPr>
      <w:hyperlink r:id="rId177"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8"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BodyText"/>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BodyText"/>
        <w:numPr>
          <w:ilvl w:val="0"/>
          <w:numId w:val="11"/>
        </w:numPr>
      </w:pPr>
      <w:r>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0"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1"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2"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lastRenderedPageBreak/>
        <w:t>Exemple</w:t>
      </w:r>
      <w:r>
        <w:t xml:space="preserve">. Le programme suivant illustre quelques méthodes de 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r w:rsidRPr="002E0279">
        <w:rPr>
          <w:color w:val="808030"/>
          <w:lang w:val="en-CA" w:eastAsia="en-US"/>
        </w:rPr>
        <w:t>(</w:t>
      </w:r>
      <w:r w:rsidRPr="002E0279">
        <w:rPr>
          <w:color w:val="0000E6"/>
          <w:lang w:val="en-CA" w:eastAsia="en-US"/>
        </w:rPr>
        <w:t>"La longueur de string1 est :"</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7777777" w:rsidR="00F97D1A" w:rsidRDefault="00F97D1A" w:rsidP="00F97D1A">
      <w:pPr>
        <w:pStyle w:val="BodyText"/>
      </w:pPr>
      <w:r>
        <w:t xml:space="preserve">La méthode </w:t>
      </w:r>
      <w:hyperlink r:id="rId184"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5" w:tooltip="class in java.lang" w:history="1">
        <w:r w:rsidRPr="00BF5250">
          <w:rPr>
            <w:rFonts w:ascii="DejaVu Sans Mono" w:hAnsi="DejaVu Sans Mono" w:cs="Courier New"/>
            <w:b/>
            <w:bCs/>
            <w:color w:val="4A6782"/>
            <w:spacing w:val="0"/>
            <w:sz w:val="21"/>
            <w:szCs w:val="21"/>
          </w:rPr>
          <w:t>String</w:t>
        </w:r>
      </w:hyperlink>
      <w:r>
        <w:t>.</w:t>
      </w:r>
    </w:p>
    <w:p w14:paraId="084CD93B" w14:textId="77777777" w:rsidR="00F97D1A" w:rsidRPr="00710DD1" w:rsidRDefault="00F97D1A" w:rsidP="00F97D1A">
      <w:pPr>
        <w:pStyle w:val="CodeJava9pt"/>
      </w:pPr>
      <w:r w:rsidRPr="00710DD1">
        <w:t xml:space="preserve">      System.out.println("La longueur de string1 est :" + string1.length());      </w:t>
      </w:r>
    </w:p>
    <w:p w14:paraId="0736636F" w14:textId="77777777" w:rsidR="00F97D1A" w:rsidRDefault="00F97D1A" w:rsidP="00F97D1A">
      <w:pPr>
        <w:pStyle w:val="BodyText"/>
      </w:pPr>
    </w:p>
    <w:p w14:paraId="4C91593D" w14:textId="77777777" w:rsidR="00F97D1A" w:rsidRDefault="00F97D1A" w:rsidP="00F97D1A">
      <w:pPr>
        <w:pStyle w:val="BodyText"/>
      </w:pPr>
      <w:r>
        <w:t xml:space="preserve">L’appel </w:t>
      </w:r>
      <w:r w:rsidRPr="006F5900">
        <w:rPr>
          <w:i/>
          <w:iCs/>
        </w:rPr>
        <w:t>string1.charAt</w:t>
      </w:r>
      <w:r>
        <w:t xml:space="preserve">(2) retourne le caractère en position 2 de </w:t>
      </w:r>
      <w:r w:rsidRPr="00F2387F">
        <w:rPr>
          <w:i/>
          <w:iCs/>
        </w:rPr>
        <w:t>string1</w:t>
      </w:r>
      <w:r>
        <w:t xml:space="preserve">, ce qui correspond au </w:t>
      </w:r>
      <w:r w:rsidRPr="006F5900">
        <w:rPr>
          <w:b/>
          <w:bCs/>
        </w:rPr>
        <w:t>troisième</w:t>
      </w:r>
      <w:r>
        <w:t xml:space="preserve"> caractère de </w:t>
      </w:r>
      <w:r w:rsidRPr="00710DD1">
        <w:t>"abcdef"</w:t>
      </w:r>
      <w:r>
        <w:t xml:space="preserve">, c’est-à-dire le caractère «c» car les positions des caractères sont numérotées à partir de la position 0 ! </w:t>
      </w:r>
    </w:p>
    <w:p w14:paraId="7F1950AC" w14:textId="77777777" w:rsidR="00F97D1A" w:rsidRDefault="00A57820" w:rsidP="00F97D1A">
      <w:pPr>
        <w:pStyle w:val="BodyText"/>
        <w:jc w:val="center"/>
      </w:pPr>
      <w:r>
        <w:rPr>
          <w:noProof/>
        </w:rPr>
        <w:object w:dxaOrig="4017" w:dyaOrig="777" w14:anchorId="72EFF3DA">
          <v:shape id="_x0000_i1058" type="#_x0000_t75" alt="" style="width:201.35pt;height:36.65pt;mso-width-percent:0;mso-height-percent:0;mso-width-percent:0;mso-height-percent:0" o:ole="">
            <v:imagedata r:id="rId186" o:title=""/>
          </v:shape>
          <o:OLEObject Type="Embed" ProgID="Visio.Drawing.11" ShapeID="_x0000_i1058" DrawAspect="Content" ObjectID="_1684682184" r:id="rId187"/>
        </w:object>
      </w:r>
    </w:p>
    <w:p w14:paraId="0938DCAF" w14:textId="312FFD66" w:rsidR="00F97D1A" w:rsidRDefault="00F97D1A" w:rsidP="00F97D1A">
      <w:pPr>
        <w:pStyle w:val="Caption"/>
        <w:jc w:val="center"/>
      </w:pPr>
      <w:r>
        <w:t xml:space="preserve">Figure </w:t>
      </w:r>
      <w:r>
        <w:fldChar w:fldCharType="begin"/>
      </w:r>
      <w:r>
        <w:instrText xml:space="preserve"> SEQ Figure \* ARABIC </w:instrText>
      </w:r>
      <w:r>
        <w:fldChar w:fldCharType="separate"/>
      </w:r>
      <w:r w:rsidR="00F85499">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8"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lastRenderedPageBreak/>
        <w:t xml:space="preserve">      </w:t>
      </w:r>
      <w:r w:rsidRPr="00F34B67">
        <w:t>System.out.println("La sous-chaine en position 2 de string1 est :" + string1.substring(2));</w:t>
      </w:r>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4C1AFA"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A57820" w:rsidP="008D06F8">
            <w:pPr>
              <w:rPr>
                <w:rFonts w:ascii="DejaVu Sans" w:hAnsi="DejaVu Sans"/>
                <w:color w:val="353833"/>
                <w:sz w:val="20"/>
                <w:szCs w:val="20"/>
                <w:lang w:val="en-CA" w:eastAsia="en-CA"/>
              </w:rPr>
            </w:pPr>
            <w:hyperlink r:id="rId190"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A57820" w:rsidP="008D06F8">
            <w:pPr>
              <w:rPr>
                <w:rFonts w:ascii="DejaVu Sans" w:hAnsi="DejaVu Sans"/>
                <w:color w:val="353833"/>
                <w:sz w:val="20"/>
                <w:szCs w:val="20"/>
                <w:lang w:val="en-CA" w:eastAsia="en-CA"/>
              </w:rPr>
            </w:pPr>
            <w:hyperlink r:id="rId191"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4C1AFA"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A57820" w:rsidP="008D06F8">
            <w:pPr>
              <w:rPr>
                <w:rFonts w:ascii="DejaVu Sans" w:hAnsi="DejaVu Sans"/>
                <w:color w:val="353833"/>
                <w:sz w:val="20"/>
                <w:szCs w:val="20"/>
                <w:lang w:val="en-CA" w:eastAsia="en-CA"/>
              </w:rPr>
            </w:pPr>
            <w:hyperlink r:id="rId192"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A57820" w:rsidP="008D06F8">
            <w:pPr>
              <w:rPr>
                <w:rFonts w:ascii="DejaVu Sans" w:hAnsi="DejaVu Sans"/>
                <w:color w:val="353833"/>
                <w:sz w:val="20"/>
                <w:szCs w:val="20"/>
                <w:lang w:val="en-CA" w:eastAsia="en-CA"/>
              </w:rPr>
            </w:pPr>
            <w:hyperlink r:id="rId193"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4"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5"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6"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7"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HTMLCode"/>
        </w:rPr>
        <w:t xml:space="preserve">, </w:t>
      </w:r>
      <w:r w:rsidRPr="007410AE">
        <w:t xml:space="preserve">il y a deux paramètres et la méthode retourne un objet </w:t>
      </w:r>
      <w:hyperlink r:id="rId198"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HTMLCode"/>
        </w:rPr>
        <w:t>beginIndex</w:t>
      </w:r>
      <w:r w:rsidRPr="007410AE">
        <w:t xml:space="preserve"> </w:t>
      </w:r>
      <w:r>
        <w:t xml:space="preserve">et se termine à la position </w:t>
      </w:r>
      <w:r w:rsidRPr="00EB5908">
        <w:rPr>
          <w:rStyle w:val="HTMLCode"/>
        </w:rPr>
        <w:t>endIndex</w:t>
      </w:r>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199"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1"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lastRenderedPageBreak/>
        <w:t xml:space="preserve">À cause de l’importance de la manipulation de chaînes de caractères, Java prévoit un raccourci pour la création d’objets de la classe </w:t>
      </w:r>
      <w:hyperlink r:id="rId202"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3"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6"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7"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1"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2"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Tous les littéraux identiques (à la compilation) sont traduits</w:t>
      </w:r>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"def"</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49A8A81A"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System.out.println(string3 == "abcdef"); // true</w:t>
      </w:r>
    </w:p>
    <w:p w14:paraId="7C879847" w14:textId="77777777" w:rsidR="00F97D1A" w:rsidRDefault="00F97D1A" w:rsidP="00F97D1A">
      <w:pPr>
        <w:pStyle w:val="BodyText"/>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BodyText"/>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BodyText"/>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BodyText"/>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System.out.println((string1 + string2).intern() == "abcdef"); //true</w:t>
      </w:r>
    </w:p>
    <w:p w14:paraId="761EA513" w14:textId="77777777" w:rsidR="00F97D1A" w:rsidRPr="002E0279" w:rsidRDefault="00F97D1A" w:rsidP="00F97D1A">
      <w:pPr>
        <w:pStyle w:val="CodeJava9pt"/>
      </w:pPr>
      <w:r w:rsidRPr="002E0279">
        <w:t xml:space="preserve">      System.out.println(string4.intern() == "abcdef"); //true</w:t>
      </w:r>
    </w:p>
    <w:p w14:paraId="10AFBF05" w14:textId="1B81B793" w:rsidR="00F97D1A" w:rsidRDefault="00F97D1A" w:rsidP="00F97D1A">
      <w:pPr>
        <w:pStyle w:val="BodyText"/>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BodyText"/>
      </w:pPr>
      <w:r w:rsidRPr="002E0279">
        <w:t>Les deux conditions dans</w:t>
      </w:r>
    </w:p>
    <w:p w14:paraId="4882D320" w14:textId="77777777" w:rsidR="00F97D1A" w:rsidRPr="004C1AFA" w:rsidRDefault="00F97D1A" w:rsidP="00F97D1A">
      <w:pPr>
        <w:pStyle w:val="CodeJava9pt"/>
        <w:rPr>
          <w:lang w:val="en-CA"/>
        </w:rPr>
      </w:pPr>
      <w:r w:rsidRPr="002E0279">
        <w:t xml:space="preserve">      </w:t>
      </w:r>
      <w:r w:rsidRPr="004C1AFA">
        <w:rPr>
          <w:lang w:val="en-CA"/>
        </w:rPr>
        <w:t>System.out.println((string1 + string2).equals("abcdef")); //true</w:t>
      </w:r>
    </w:p>
    <w:p w14:paraId="5DEA5202" w14:textId="77777777" w:rsidR="00F97D1A" w:rsidRPr="00FD250C" w:rsidRDefault="00F97D1A" w:rsidP="00F97D1A">
      <w:pPr>
        <w:pStyle w:val="CodeJava9pt"/>
        <w:rPr>
          <w:lang w:val="en-CA"/>
        </w:rPr>
      </w:pPr>
      <w:r w:rsidRPr="004C1AFA">
        <w:rPr>
          <w:lang w:val="en-CA"/>
        </w:rPr>
        <w:t xml:space="preserve">      </w:t>
      </w:r>
      <w:r w:rsidRPr="00FD250C">
        <w:rPr>
          <w:lang w:val="en-CA"/>
        </w:rPr>
        <w:t>System.out.println(string4.equals("abcdef")); //true</w:t>
      </w:r>
    </w:p>
    <w:p w14:paraId="0158F956" w14:textId="2E2D2B09" w:rsidR="00F97D1A" w:rsidRDefault="00F97D1A" w:rsidP="00F97D1A">
      <w:pPr>
        <w:pStyle w:val="BodyText"/>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3"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4"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D35A89" w:rsidRDefault="00D35A89" w:rsidP="00D35A89">
      <w:pPr>
        <w:pStyle w:val="Code"/>
        <w:rPr>
          <w:lang w:eastAsia="en-US"/>
        </w:rPr>
      </w:pPr>
      <w:r w:rsidRPr="002E0279">
        <w:rPr>
          <w:lang w:val="sv-SE"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b/>
          <w:bCs/>
          <w:color w:val="800000"/>
          <w:lang w:eastAsia="en-US"/>
        </w:rPr>
        <w:t>null</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A57820" w:rsidP="00F97D1A">
      <w:pPr>
        <w:pStyle w:val="BodyText"/>
      </w:pPr>
      <w:r>
        <w:rPr>
          <w:noProof/>
        </w:rPr>
        <w:object w:dxaOrig="9417" w:dyaOrig="4017" w14:anchorId="1A24ADA6">
          <v:shape id="_x0000_i1057" type="#_x0000_t75" alt="" style="width:380pt;height:163.35pt;mso-width-percent:0;mso-height-percent:0;mso-width-percent:0;mso-height-percent:0" o:ole="">
            <v:imagedata r:id="rId215" o:title=""/>
          </v:shape>
          <o:OLEObject Type="Embed" ProgID="Visio.Drawing.11" ShapeID="_x0000_i1057" DrawAspect="Content" ObjectID="_1684682185" r:id="rId216"/>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7"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r w:rsidRPr="00840FA7">
        <w:rPr>
          <w:b/>
          <w:bCs/>
        </w:rPr>
        <w:t>Exemple</w:t>
      </w:r>
      <w:r>
        <w:t xml:space="preserve">. </w:t>
      </w:r>
      <w:hyperlink r:id="rId218"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77777777" w:rsidR="00F97D1A" w:rsidRPr="00A663FB" w:rsidRDefault="00F97D1A" w:rsidP="00F97D1A">
      <w:pPr>
        <w:pStyle w:val="BodyText"/>
      </w:pPr>
      <w:r>
        <w:t xml:space="preserve"> Variable non initialisée.</w:t>
      </w:r>
    </w:p>
    <w:p w14:paraId="7EE91DE0"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ExempleStringNonInitialise</w:t>
      </w:r>
      <w:r w:rsidRPr="002E0279">
        <w:rPr>
          <w:color w:val="800080"/>
          <w:lang w:val="en-CA" w:eastAsia="en-US"/>
        </w:rPr>
        <w:t>{</w:t>
      </w:r>
    </w:p>
    <w:p w14:paraId="502C2956"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unString</w:t>
      </w:r>
      <w:r w:rsidRPr="009D038D">
        <w:rPr>
          <w:color w:val="800080"/>
          <w:lang w:val="en-CA" w:eastAsia="en-US"/>
        </w:rPr>
        <w:t>;</w:t>
      </w:r>
    </w:p>
    <w:p w14:paraId="6CB02B89" w14:textId="77777777" w:rsidR="00D35A89" w:rsidRPr="009D038D" w:rsidRDefault="00D35A89" w:rsidP="00D35A89">
      <w:pPr>
        <w:pStyle w:val="Code"/>
        <w:rPr>
          <w:lang w:val="en-CA" w:eastAsia="en-US"/>
        </w:rPr>
      </w:pPr>
      <w:r w:rsidRPr="009D038D">
        <w:rPr>
          <w:lang w:val="en-CA" w:eastAsia="en-US"/>
        </w:rPr>
        <w:t xml:space="preserve">      </w:t>
      </w:r>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r w:rsidRPr="009D038D">
        <w:rPr>
          <w:color w:val="808030"/>
          <w:lang w:val="en-CA" w:eastAsia="en-US"/>
        </w:rPr>
        <w:t>(</w:t>
      </w:r>
      <w:r w:rsidRPr="009D038D">
        <w:rPr>
          <w:lang w:val="en-CA" w:eastAsia="en-US"/>
        </w:rPr>
        <w:t xml:space="preserve">unString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erreur de compilation car non initialisé</w:t>
      </w:r>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p w14:paraId="01894AEB" w14:textId="77777777" w:rsidR="00F97D1A" w:rsidRDefault="00F97D1A" w:rsidP="00F97D1A">
      <w:pPr>
        <w:pStyle w:val="BodyText"/>
        <w:rPr>
          <w:lang w:val="fr-CA"/>
        </w:rPr>
      </w:pPr>
    </w:p>
    <w:p w14:paraId="0B0BDBD6" w14:textId="77777777" w:rsidR="00F97D1A" w:rsidRDefault="00F97D1A" w:rsidP="00F97D1A">
      <w:pPr>
        <w:pStyle w:val="Heading2"/>
        <w:rPr>
          <w:lang w:val="fr-CA"/>
        </w:rPr>
      </w:pPr>
      <w:bookmarkStart w:id="85" w:name="_Toc508791581"/>
      <w:bookmarkStart w:id="86" w:name="_Toc44667588"/>
      <w:r w:rsidRPr="16CBE89F">
        <w:rPr>
          <w:lang w:val="fr-CA"/>
        </w:rPr>
        <w:t>Fonctions mathématiques : java.lang.Math</w:t>
      </w:r>
      <w:bookmarkEnd w:id="85"/>
      <w:bookmarkEnd w:id="86"/>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r w:rsidRPr="00EC6C37">
        <w:rPr>
          <w:b/>
          <w:lang w:val="fr-CA"/>
        </w:rPr>
        <w:t>Exemple</w:t>
      </w:r>
      <w:r>
        <w:rPr>
          <w:lang w:val="fr-CA"/>
        </w:rP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77777777" w:rsidR="009E31B7" w:rsidRPr="002E0279" w:rsidRDefault="009E31B7" w:rsidP="009E31B7">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3A1FD553"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247B434" w14:textId="77777777" w:rsidR="009E31B7" w:rsidRPr="002E0279" w:rsidRDefault="009E31B7" w:rsidP="009E31B7">
      <w:pPr>
        <w:pStyle w:val="Code"/>
        <w:rPr>
          <w:lang w:val="en-CA" w:eastAsia="en-US"/>
        </w:rPr>
      </w:pP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BodyText"/>
        <w:rPr>
          <w:highlight w:val="red"/>
          <w:lang w:val="fr-CA"/>
        </w:rPr>
      </w:pPr>
    </w:p>
    <w:p w14:paraId="36988916" w14:textId="77777777" w:rsidR="00F97D1A" w:rsidRDefault="00F97D1A" w:rsidP="00F97D1A">
      <w:pPr>
        <w:pStyle w:val="BodyText"/>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87" w:name="_Toc508791582"/>
      <w:bookmarkStart w:id="88" w:name="_Toc44667589"/>
      <w:r w:rsidRPr="16CBE89F">
        <w:rPr>
          <w:lang w:val="fr-CA"/>
        </w:rPr>
        <w:t>Sommaire des opérations et priorités</w:t>
      </w:r>
      <w:bookmarkEnd w:id="87"/>
      <w:bookmarkEnd w:id="88"/>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BodyText"/>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BodyText"/>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89" w:name="_Toc44667590"/>
      <w:r w:rsidR="00A03321">
        <w:lastRenderedPageBreak/>
        <w:t>Graphisme 2D et concepts de programmation objet</w:t>
      </w:r>
      <w:bookmarkStart w:id="90" w:name="_Toc508793534"/>
      <w:bookmarkEnd w:id="89"/>
      <w:bookmarkEnd w:id="90"/>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1" w:name="_Toc44667591"/>
      <w:bookmarkStart w:id="92" w:name="_Toc508793535"/>
      <w:r>
        <w:t>Dessin avec les classes Graphics et une sous-classe de JFrame</w:t>
      </w:r>
      <w:bookmarkEnd w:id="91"/>
      <w:r>
        <w:t xml:space="preserve"> </w:t>
      </w:r>
      <w:bookmarkEnd w:id="92"/>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0"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3" w:name="OLE_LINK7"/>
      <w:bookmarkStart w:id="94"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3"/>
      <w:bookmarkEnd w:id="94"/>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1"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red</w:t>
      </w:r>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2">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A57820" w:rsidP="00A03321">
      <w:pPr>
        <w:pStyle w:val="Caption"/>
        <w:jc w:val="center"/>
      </w:pPr>
      <w:r>
        <w:rPr>
          <w:noProof/>
        </w:rPr>
        <w:object w:dxaOrig="8292" w:dyaOrig="11370" w14:anchorId="69629016">
          <v:shape id="_x0000_i1056" type="#_x0000_t75" alt="" style="width:230.65pt;height:296pt;mso-width-percent:0;mso-height-percent:0;mso-width-percent:0;mso-height-percent:0" o:ole="">
            <v:imagedata r:id="rId223" o:title=""/>
          </v:shape>
          <o:OLEObject Type="Embed" ProgID="Visio.Drawing.11" ShapeID="_x0000_i1056" DrawAspect="Content" ObjectID="_1684682186" r:id="rId224"/>
        </w:object>
      </w:r>
    </w:p>
    <w:p w14:paraId="61CD8E75" w14:textId="0C8E6991"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5"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BodyText"/>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6"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04D5DB6C"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95" w:name="OLE_LINK13"/>
      <w:bookmarkStart w:id="96" w:name="OLE_LINK14"/>
      <w:r w:rsidRPr="001E1542">
        <w:rPr>
          <w:i/>
        </w:rPr>
        <w:lastRenderedPageBreak/>
        <w:t>ExempleDessin2DDansJFrame</w:t>
      </w:r>
      <w:r w:rsidRPr="001E1542">
        <w:t xml:space="preserve"> </w:t>
      </w:r>
      <w:bookmarkEnd w:id="95"/>
      <w:bookmarkEnd w:id="96"/>
      <w:r w:rsidRPr="001E1542">
        <w:t xml:space="preserve">est aussi considéré comme un objet de la super-classe </w:t>
      </w:r>
      <w:bookmarkStart w:id="97" w:name="OLE_LINK11"/>
      <w:bookmarkStart w:id="98"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97"/>
      <w:bookmarkEnd w:id="98"/>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29"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99" w:name="OLE_LINK9"/>
      <w:bookmarkStart w:id="100" w:name="OLE_LINK10"/>
    </w:p>
    <w:bookmarkEnd w:id="99"/>
    <w:bookmarkEnd w:id="100"/>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1"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A57820" w:rsidP="00A03321">
      <w:pPr>
        <w:pStyle w:val="BodyText"/>
      </w:pPr>
      <w:r>
        <w:rPr>
          <w:noProof/>
        </w:rPr>
        <w:object w:dxaOrig="8463" w:dyaOrig="958" w14:anchorId="6DCA743B">
          <v:shape id="_x0000_i1055" type="#_x0000_t75" alt="" style="width:352pt;height:42pt;mso-width-percent:0;mso-height-percent:0;mso-width-percent:0;mso-height-percent:0" o:ole="">
            <v:imagedata r:id="rId167" o:title=""/>
          </v:shape>
          <o:OLEObject Type="Embed" ProgID="Visio.Drawing.11" ShapeID="_x0000_i1055" DrawAspect="Content" ObjectID="_1684682187" r:id="rId233"/>
        </w:object>
      </w:r>
    </w:p>
    <w:p w14:paraId="6211FE18" w14:textId="77777777" w:rsidR="00A03321" w:rsidRDefault="00A03321" w:rsidP="00A03321">
      <w:pPr>
        <w:pStyle w:val="BodyText"/>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la méthode constructeur correspondante de la super-classe </w:t>
      </w:r>
      <w:hyperlink r:id="rId234"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5"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6"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7"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38"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A57820" w:rsidP="00A03321">
      <w:pPr>
        <w:pStyle w:val="BodyText"/>
      </w:pPr>
      <w:r>
        <w:rPr>
          <w:noProof/>
        </w:rPr>
        <w:object w:dxaOrig="10083" w:dyaOrig="1740" w14:anchorId="753EF651">
          <v:shape id="_x0000_i1054" type="#_x0000_t75" alt="" style="width:396.65pt;height:68.65pt;mso-width-percent:0;mso-height-percent:0;mso-width-percent:0;mso-height-percent:0" o:ole="">
            <v:imagedata r:id="rId239" o:title=""/>
          </v:shape>
          <o:OLEObject Type="Embed" ProgID="Visio.Drawing.11" ShapeID="_x0000_i1054" DrawAspect="Content" ObjectID="_1684682188" r:id="rId240"/>
        </w:object>
      </w:r>
    </w:p>
    <w:p w14:paraId="541D7FCF" w14:textId="77777777" w:rsidR="00A03321" w:rsidRDefault="00A03321" w:rsidP="00A03321">
      <w:pPr>
        <w:pStyle w:val="BodyText"/>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BodyText"/>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1"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2"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public void</w:t>
      </w:r>
      <w:r>
        <w:t> :</w:t>
      </w:r>
    </w:p>
    <w:p w14:paraId="57EE7D36" w14:textId="77777777" w:rsidR="00A03321" w:rsidRDefault="00A03321" w:rsidP="00A03321">
      <w:pPr>
        <w:pStyle w:val="BodyText"/>
        <w:numPr>
          <w:ilvl w:val="0"/>
          <w:numId w:val="10"/>
        </w:numPr>
      </w:pPr>
      <w:r>
        <w:rPr>
          <w:i/>
          <w:iCs/>
        </w:rPr>
        <w:t>public</w:t>
      </w:r>
      <w:r>
        <w:t xml:space="preserve"> signifie que la méthode peut être appelée de partout</w:t>
      </w:r>
    </w:p>
    <w:p w14:paraId="73465402" w14:textId="77777777" w:rsidR="00A03321" w:rsidRDefault="00A03321" w:rsidP="00A03321">
      <w:pPr>
        <w:pStyle w:val="BodyText"/>
        <w:numPr>
          <w:ilvl w:val="0"/>
          <w:numId w:val="10"/>
        </w:numPr>
      </w:pPr>
      <w:r>
        <w:rPr>
          <w:i/>
          <w:iCs/>
        </w:rPr>
        <w:t xml:space="preserve">void </w:t>
      </w:r>
      <w:r>
        <w:t>signifie que la méthode ne retourne rien</w:t>
      </w:r>
    </w:p>
    <w:p w14:paraId="6C11D74C" w14:textId="77777777" w:rsidR="00A03321" w:rsidRDefault="00A03321" w:rsidP="00A03321">
      <w:pPr>
        <w:pStyle w:val="BodyText"/>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3"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4"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5"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6"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BodyText"/>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48"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49"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1"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2"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BodyText"/>
      </w:pPr>
      <w:r>
        <w:t xml:space="preserve">La méthode </w:t>
      </w:r>
      <w:hyperlink r:id="rId253"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4"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5"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6"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7"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59"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BodyText"/>
      </w:pPr>
      <w:r>
        <w:t xml:space="preserve"> La ligne suivante dessine un carré noir qui correspond l’œil gauche. Les paramètres de </w:t>
      </w:r>
      <w:hyperlink r:id="rId260"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BodyText"/>
      </w:pPr>
      <w:r>
        <w:t xml:space="preserve">La méthode </w:t>
      </w:r>
      <w:hyperlink r:id="rId261"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2"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3">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4"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1" w:name="OLE_LINK15"/>
      <w:bookmarkStart w:id="102"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1"/>
      <w:bookmarkEnd w:id="102"/>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4C1AFA" w:rsidRDefault="00ED6FF3" w:rsidP="00ED6FF3">
      <w:pPr>
        <w:pStyle w:val="Code"/>
        <w:rPr>
          <w:color w:val="000000"/>
          <w:lang w:val="en-CA" w:eastAsia="zh-CN"/>
        </w:rPr>
      </w:pPr>
      <w:r w:rsidRPr="004C1AFA">
        <w:rPr>
          <w:b/>
          <w:bCs/>
          <w:color w:val="800000"/>
          <w:lang w:val="en-CA" w:eastAsia="zh-CN"/>
        </w:rPr>
        <w:t>public</w:t>
      </w:r>
      <w:r w:rsidRPr="004C1AFA">
        <w:rPr>
          <w:color w:val="000000"/>
          <w:lang w:val="en-CA" w:eastAsia="zh-CN"/>
        </w:rPr>
        <w:t xml:space="preserve"> </w:t>
      </w:r>
      <w:r w:rsidRPr="004C1AFA">
        <w:rPr>
          <w:b/>
          <w:bCs/>
          <w:color w:val="800000"/>
          <w:lang w:val="en-CA" w:eastAsia="zh-CN"/>
        </w:rPr>
        <w:t>class</w:t>
      </w:r>
      <w:r w:rsidRPr="004C1AFA">
        <w:rPr>
          <w:color w:val="000000"/>
          <w:lang w:val="en-CA" w:eastAsia="zh-CN"/>
        </w:rPr>
        <w:t xml:space="preserve"> ExerciceDessinIti </w:t>
      </w:r>
      <w:r w:rsidRPr="004C1AFA">
        <w:rPr>
          <w:b/>
          <w:bCs/>
          <w:color w:val="800000"/>
          <w:lang w:val="en-CA" w:eastAsia="zh-CN"/>
        </w:rPr>
        <w:t>extends</w:t>
      </w:r>
      <w:r w:rsidRPr="004C1AFA">
        <w:rPr>
          <w:color w:val="000000"/>
          <w:lang w:val="en-CA" w:eastAsia="zh-CN"/>
        </w:rPr>
        <w:t xml:space="preserve"> JFrame </w:t>
      </w:r>
      <w:r w:rsidRPr="004C1AFA">
        <w:rPr>
          <w:color w:val="800080"/>
          <w:lang w:val="en-CA" w:eastAsia="zh-CN"/>
        </w:rPr>
        <w:t>{</w:t>
      </w:r>
    </w:p>
    <w:p w14:paraId="0CDCBC93" w14:textId="77777777" w:rsidR="00ED6FF3" w:rsidRPr="004C1AFA" w:rsidRDefault="00ED6FF3" w:rsidP="00ED6FF3">
      <w:pPr>
        <w:pStyle w:val="Code"/>
        <w:rPr>
          <w:color w:val="000000"/>
          <w:lang w:val="en-CA" w:eastAsia="zh-CN"/>
        </w:rPr>
      </w:pPr>
    </w:p>
    <w:p w14:paraId="0B3AFB58" w14:textId="77777777" w:rsidR="00ED6FF3" w:rsidRPr="00ED6FF3" w:rsidRDefault="00ED6FF3" w:rsidP="00ED6FF3">
      <w:pPr>
        <w:pStyle w:val="Code"/>
        <w:rPr>
          <w:color w:val="000000"/>
          <w:lang w:eastAsia="zh-CN"/>
        </w:rPr>
      </w:pPr>
      <w:r w:rsidRPr="004C1AFA">
        <w:rPr>
          <w:color w:val="000000"/>
          <w:lang w:val="en-CA"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4C1AFA" w:rsidRDefault="00ED6FF3" w:rsidP="00ED6FF3">
      <w:pPr>
        <w:pStyle w:val="Code"/>
        <w:rPr>
          <w:color w:val="000000"/>
          <w:lang w:val="en-CA" w:eastAsia="zh-CN"/>
        </w:rPr>
      </w:pPr>
      <w:r w:rsidRPr="00ED6FF3">
        <w:rPr>
          <w:color w:val="000000"/>
          <w:lang w:eastAsia="zh-CN"/>
        </w:rPr>
        <w:t xml:space="preserve">    </w:t>
      </w:r>
      <w:r w:rsidRPr="004C1AFA">
        <w:rPr>
          <w:color w:val="000000"/>
          <w:lang w:val="en-CA" w:eastAsia="zh-CN"/>
        </w:rPr>
        <w:t>g</w:t>
      </w:r>
      <w:r w:rsidRPr="004C1AFA">
        <w:rPr>
          <w:color w:val="808030"/>
          <w:lang w:val="en-CA" w:eastAsia="zh-CN"/>
        </w:rPr>
        <w:t>.</w:t>
      </w:r>
      <w:r w:rsidRPr="004C1AFA">
        <w:rPr>
          <w:color w:val="000000"/>
          <w:lang w:val="en-CA" w:eastAsia="zh-CN"/>
        </w:rPr>
        <w:t>setColor</w:t>
      </w:r>
      <w:r w:rsidRPr="004C1AFA">
        <w:rPr>
          <w:color w:val="808030"/>
          <w:lang w:val="en-CA" w:eastAsia="zh-CN"/>
        </w:rPr>
        <w:t>(</w:t>
      </w:r>
      <w:r w:rsidRPr="004C1AFA">
        <w:rPr>
          <w:color w:val="000000"/>
          <w:lang w:val="en-CA" w:eastAsia="zh-CN"/>
        </w:rPr>
        <w:t>Color</w:t>
      </w:r>
      <w:r w:rsidRPr="004C1AFA">
        <w:rPr>
          <w:color w:val="808030"/>
          <w:lang w:val="en-CA" w:eastAsia="zh-CN"/>
        </w:rPr>
        <w:t>.</w:t>
      </w:r>
      <w:r w:rsidRPr="004C1AFA">
        <w:rPr>
          <w:color w:val="000000"/>
          <w:lang w:val="en-CA" w:eastAsia="zh-CN"/>
        </w:rPr>
        <w:t>pink</w:t>
      </w:r>
      <w:r w:rsidRPr="004C1AFA">
        <w:rPr>
          <w:color w:val="808030"/>
          <w:lang w:val="en-CA" w:eastAsia="zh-CN"/>
        </w:rPr>
        <w:t>)</w:t>
      </w:r>
      <w:r w:rsidRPr="004C1AFA">
        <w:rPr>
          <w:color w:val="800080"/>
          <w:lang w:val="en-CA" w:eastAsia="zh-CN"/>
        </w:rPr>
        <w:t>;</w:t>
      </w:r>
    </w:p>
    <w:p w14:paraId="1C6E2013" w14:textId="77777777" w:rsidR="00ED6FF3" w:rsidRPr="004C1AFA" w:rsidRDefault="00ED6FF3" w:rsidP="00ED6FF3">
      <w:pPr>
        <w:pStyle w:val="Code"/>
        <w:rPr>
          <w:color w:val="000000"/>
          <w:lang w:val="en-CA" w:eastAsia="zh-CN"/>
        </w:rPr>
      </w:pPr>
      <w:r w:rsidRPr="004C1AFA">
        <w:rPr>
          <w:color w:val="000000"/>
          <w:lang w:val="en-CA" w:eastAsia="zh-CN"/>
        </w:rPr>
        <w:t xml:space="preserve">    g</w:t>
      </w:r>
      <w:r w:rsidRPr="004C1AFA">
        <w:rPr>
          <w:color w:val="808030"/>
          <w:lang w:val="en-CA" w:eastAsia="zh-CN"/>
        </w:rPr>
        <w:t>.</w:t>
      </w:r>
      <w:r w:rsidRPr="004C1AFA">
        <w:rPr>
          <w:color w:val="000000"/>
          <w:lang w:val="en-CA" w:eastAsia="zh-CN"/>
        </w:rPr>
        <w:t>fillOval</w:t>
      </w:r>
      <w:r w:rsidRPr="004C1AFA">
        <w:rPr>
          <w:color w:val="808030"/>
          <w:lang w:val="en-CA" w:eastAsia="zh-CN"/>
        </w:rPr>
        <w:t>(</w:t>
      </w:r>
      <w:r w:rsidRPr="004C1AFA">
        <w:rPr>
          <w:color w:val="008C00"/>
          <w:lang w:val="en-CA" w:eastAsia="zh-CN"/>
        </w:rPr>
        <w:t>133</w:t>
      </w:r>
      <w:r w:rsidRPr="004C1AFA">
        <w:rPr>
          <w:color w:val="808030"/>
          <w:lang w:val="en-CA" w:eastAsia="zh-CN"/>
        </w:rPr>
        <w:t>,</w:t>
      </w:r>
      <w:r w:rsidRPr="004C1AFA">
        <w:rPr>
          <w:color w:val="000000"/>
          <w:lang w:val="en-CA" w:eastAsia="zh-CN"/>
        </w:rPr>
        <w:t xml:space="preserve"> </w:t>
      </w:r>
      <w:r w:rsidRPr="004C1AFA">
        <w:rPr>
          <w:color w:val="008C00"/>
          <w:lang w:val="en-CA" w:eastAsia="zh-CN"/>
        </w:rPr>
        <w:t>50</w:t>
      </w:r>
      <w:r w:rsidRPr="004C1AFA">
        <w:rPr>
          <w:color w:val="808030"/>
          <w:lang w:val="en-CA" w:eastAsia="zh-CN"/>
        </w:rPr>
        <w:t>,</w:t>
      </w:r>
      <w:r w:rsidRPr="004C1AFA">
        <w:rPr>
          <w:color w:val="000000"/>
          <w:lang w:val="en-CA" w:eastAsia="zh-CN"/>
        </w:rPr>
        <w:t xml:space="preserve"> </w:t>
      </w:r>
      <w:r w:rsidRPr="004C1AFA">
        <w:rPr>
          <w:color w:val="008C00"/>
          <w:lang w:val="en-CA" w:eastAsia="zh-CN"/>
        </w:rPr>
        <w:t>33</w:t>
      </w:r>
      <w:r w:rsidRPr="004C1AFA">
        <w:rPr>
          <w:color w:val="808030"/>
          <w:lang w:val="en-CA" w:eastAsia="zh-CN"/>
        </w:rPr>
        <w:t>,</w:t>
      </w:r>
      <w:r w:rsidRPr="004C1AFA">
        <w:rPr>
          <w:color w:val="000000"/>
          <w:lang w:val="en-CA" w:eastAsia="zh-CN"/>
        </w:rPr>
        <w:t xml:space="preserve"> </w:t>
      </w:r>
      <w:r w:rsidRPr="004C1AFA">
        <w:rPr>
          <w:color w:val="008C00"/>
          <w:lang w:val="en-CA" w:eastAsia="zh-CN"/>
        </w:rPr>
        <w:t>50</w:t>
      </w:r>
      <w:r w:rsidRPr="004C1AFA">
        <w:rPr>
          <w:color w:val="808030"/>
          <w:lang w:val="en-CA" w:eastAsia="zh-CN"/>
        </w:rPr>
        <w:t>)</w:t>
      </w:r>
      <w:r w:rsidRPr="004C1AFA">
        <w:rPr>
          <w:color w:val="800080"/>
          <w:lang w:val="en-CA" w:eastAsia="zh-CN"/>
        </w:rPr>
        <w:t>;</w:t>
      </w:r>
    </w:p>
    <w:p w14:paraId="47D1306D" w14:textId="77777777" w:rsidR="00ED6FF3" w:rsidRPr="00ED6FF3" w:rsidRDefault="00ED6FF3" w:rsidP="00ED6FF3">
      <w:pPr>
        <w:pStyle w:val="Code"/>
        <w:rPr>
          <w:color w:val="000000"/>
          <w:lang w:eastAsia="zh-CN"/>
        </w:rPr>
      </w:pPr>
      <w:r w:rsidRPr="004C1AFA">
        <w:rPr>
          <w:color w:val="000000"/>
          <w:lang w:val="en-CA" w:eastAsia="zh-CN"/>
        </w:rPr>
        <w:t xml:space="preserve">    </w:t>
      </w:r>
      <w:r w:rsidRPr="00ED6FF3">
        <w:rPr>
          <w:color w:val="696969"/>
          <w:lang w:eastAsia="zh-CN"/>
        </w:rPr>
        <w:t>// Le sourire</w:t>
      </w:r>
    </w:p>
    <w:p w14:paraId="3F3B8FED" w14:textId="77777777" w:rsidR="00ED6FF3" w:rsidRPr="004C1AFA" w:rsidRDefault="00ED6FF3" w:rsidP="00ED6FF3">
      <w:pPr>
        <w:pStyle w:val="Code"/>
        <w:rPr>
          <w:color w:val="000000"/>
          <w:lang w:val="en-CA" w:eastAsia="zh-CN"/>
        </w:rPr>
      </w:pPr>
      <w:r w:rsidRPr="00ED6FF3">
        <w:rPr>
          <w:color w:val="000000"/>
          <w:lang w:eastAsia="zh-CN"/>
        </w:rPr>
        <w:t xml:space="preserve">    </w:t>
      </w:r>
      <w:r w:rsidRPr="004C1AFA">
        <w:rPr>
          <w:color w:val="000000"/>
          <w:lang w:val="en-CA" w:eastAsia="zh-CN"/>
        </w:rPr>
        <w:t>g</w:t>
      </w:r>
      <w:r w:rsidRPr="004C1AFA">
        <w:rPr>
          <w:color w:val="808030"/>
          <w:lang w:val="en-CA" w:eastAsia="zh-CN"/>
        </w:rPr>
        <w:t>.</w:t>
      </w:r>
      <w:r w:rsidRPr="004C1AFA">
        <w:rPr>
          <w:color w:val="000000"/>
          <w:lang w:val="en-CA" w:eastAsia="zh-CN"/>
        </w:rPr>
        <w:t>setColor</w:t>
      </w:r>
      <w:r w:rsidRPr="004C1AFA">
        <w:rPr>
          <w:color w:val="808030"/>
          <w:lang w:val="en-CA" w:eastAsia="zh-CN"/>
        </w:rPr>
        <w:t>(</w:t>
      </w:r>
      <w:r w:rsidRPr="004C1AFA">
        <w:rPr>
          <w:color w:val="000000"/>
          <w:lang w:val="en-CA" w:eastAsia="zh-CN"/>
        </w:rPr>
        <w:t>Color</w:t>
      </w:r>
      <w:r w:rsidRPr="004C1AFA">
        <w:rPr>
          <w:color w:val="808030"/>
          <w:lang w:val="en-CA" w:eastAsia="zh-CN"/>
        </w:rPr>
        <w:t>.</w:t>
      </w:r>
      <w:r w:rsidRPr="004C1AFA">
        <w:rPr>
          <w:color w:val="000000"/>
          <w:lang w:val="en-CA" w:eastAsia="zh-CN"/>
        </w:rPr>
        <w:t>black</w:t>
      </w:r>
      <w:r w:rsidRPr="004C1AFA">
        <w:rPr>
          <w:color w:val="808030"/>
          <w:lang w:val="en-CA" w:eastAsia="zh-CN"/>
        </w:rPr>
        <w:t>)</w:t>
      </w:r>
      <w:r w:rsidRPr="004C1AFA">
        <w:rPr>
          <w:color w:val="800080"/>
          <w:lang w:val="en-CA" w:eastAsia="zh-CN"/>
        </w:rPr>
        <w:t>;</w:t>
      </w:r>
    </w:p>
    <w:p w14:paraId="6B0D5821" w14:textId="77777777" w:rsidR="00ED6FF3" w:rsidRPr="004C1AFA" w:rsidRDefault="00ED6FF3" w:rsidP="00ED6FF3">
      <w:pPr>
        <w:pStyle w:val="Code"/>
        <w:rPr>
          <w:color w:val="000000"/>
          <w:lang w:val="en-CA" w:eastAsia="zh-CN"/>
        </w:rPr>
      </w:pPr>
      <w:r w:rsidRPr="004C1AFA">
        <w:rPr>
          <w:color w:val="000000"/>
          <w:lang w:val="en-CA" w:eastAsia="zh-CN"/>
        </w:rPr>
        <w:t xml:space="preserve">    g</w:t>
      </w:r>
      <w:r w:rsidRPr="004C1AFA">
        <w:rPr>
          <w:color w:val="808030"/>
          <w:lang w:val="en-CA" w:eastAsia="zh-CN"/>
        </w:rPr>
        <w:t>.</w:t>
      </w:r>
      <w:r w:rsidRPr="004C1AFA">
        <w:rPr>
          <w:color w:val="000000"/>
          <w:lang w:val="en-CA" w:eastAsia="zh-CN"/>
        </w:rPr>
        <w:t>drawArc</w:t>
      </w:r>
      <w:r w:rsidRPr="004C1AFA">
        <w:rPr>
          <w:color w:val="808030"/>
          <w:lang w:val="en-CA" w:eastAsia="zh-CN"/>
        </w:rPr>
        <w:t>(</w:t>
      </w:r>
      <w:r w:rsidRPr="004C1AFA">
        <w:rPr>
          <w:color w:val="008C00"/>
          <w:lang w:val="en-CA" w:eastAsia="zh-CN"/>
        </w:rPr>
        <w:t>133</w:t>
      </w:r>
      <w:r w:rsidRPr="004C1AFA">
        <w:rPr>
          <w:color w:val="808030"/>
          <w:lang w:val="en-CA" w:eastAsia="zh-CN"/>
        </w:rPr>
        <w:t>,</w:t>
      </w:r>
      <w:r w:rsidRPr="004C1AFA">
        <w:rPr>
          <w:color w:val="000000"/>
          <w:lang w:val="en-CA" w:eastAsia="zh-CN"/>
        </w:rPr>
        <w:t xml:space="preserve"> </w:t>
      </w:r>
      <w:r w:rsidRPr="004C1AFA">
        <w:rPr>
          <w:color w:val="008C00"/>
          <w:lang w:val="en-CA" w:eastAsia="zh-CN"/>
        </w:rPr>
        <w:t>34</w:t>
      </w:r>
      <w:r w:rsidRPr="004C1AFA">
        <w:rPr>
          <w:color w:val="808030"/>
          <w:lang w:val="en-CA" w:eastAsia="zh-CN"/>
        </w:rPr>
        <w:t>,</w:t>
      </w:r>
      <w:r w:rsidRPr="004C1AFA">
        <w:rPr>
          <w:color w:val="000000"/>
          <w:lang w:val="en-CA" w:eastAsia="zh-CN"/>
        </w:rPr>
        <w:t xml:space="preserve"> </w:t>
      </w:r>
      <w:r w:rsidRPr="004C1AFA">
        <w:rPr>
          <w:color w:val="008C00"/>
          <w:lang w:val="en-CA" w:eastAsia="zh-CN"/>
        </w:rPr>
        <w:t>33</w:t>
      </w:r>
      <w:r w:rsidRPr="004C1AFA">
        <w:rPr>
          <w:color w:val="808030"/>
          <w:lang w:val="en-CA" w:eastAsia="zh-CN"/>
        </w:rPr>
        <w:t>,</w:t>
      </w:r>
      <w:r w:rsidRPr="004C1AFA">
        <w:rPr>
          <w:color w:val="000000"/>
          <w:lang w:val="en-CA" w:eastAsia="zh-CN"/>
        </w:rPr>
        <w:t xml:space="preserve"> </w:t>
      </w:r>
      <w:r w:rsidRPr="004C1AFA">
        <w:rPr>
          <w:color w:val="008C00"/>
          <w:lang w:val="en-CA" w:eastAsia="zh-CN"/>
        </w:rPr>
        <w:t>50</w:t>
      </w:r>
      <w:r w:rsidRPr="004C1AFA">
        <w:rPr>
          <w:color w:val="808030"/>
          <w:lang w:val="en-CA" w:eastAsia="zh-CN"/>
        </w:rPr>
        <w:t>,</w:t>
      </w:r>
      <w:r w:rsidRPr="004C1AFA">
        <w:rPr>
          <w:color w:val="000000"/>
          <w:lang w:val="en-CA" w:eastAsia="zh-CN"/>
        </w:rPr>
        <w:t xml:space="preserve"> </w:t>
      </w:r>
      <w:r w:rsidRPr="004C1AFA">
        <w:rPr>
          <w:color w:val="808030"/>
          <w:lang w:val="en-CA" w:eastAsia="zh-CN"/>
        </w:rPr>
        <w:t>-</w:t>
      </w:r>
      <w:r w:rsidRPr="004C1AFA">
        <w:rPr>
          <w:color w:val="008C00"/>
          <w:lang w:val="en-CA" w:eastAsia="zh-CN"/>
        </w:rPr>
        <w:t>125</w:t>
      </w:r>
      <w:r w:rsidRPr="004C1AFA">
        <w:rPr>
          <w:color w:val="808030"/>
          <w:lang w:val="en-CA" w:eastAsia="zh-CN"/>
        </w:rPr>
        <w:t>,</w:t>
      </w:r>
      <w:r w:rsidRPr="004C1AFA">
        <w:rPr>
          <w:color w:val="000000"/>
          <w:lang w:val="en-CA" w:eastAsia="zh-CN"/>
        </w:rPr>
        <w:t xml:space="preserve"> </w:t>
      </w:r>
      <w:r w:rsidRPr="004C1AFA">
        <w:rPr>
          <w:color w:val="008C00"/>
          <w:lang w:val="en-CA" w:eastAsia="zh-CN"/>
        </w:rPr>
        <w:t>70</w:t>
      </w:r>
      <w:r w:rsidRPr="004C1AFA">
        <w:rPr>
          <w:color w:val="808030"/>
          <w:lang w:val="en-CA" w:eastAsia="zh-CN"/>
        </w:rPr>
        <w:t>)</w:t>
      </w:r>
      <w:r w:rsidRPr="004C1AFA">
        <w:rPr>
          <w:color w:val="800080"/>
          <w:lang w:val="en-CA" w:eastAsia="zh-CN"/>
        </w:rPr>
        <w:t>;</w:t>
      </w:r>
    </w:p>
    <w:p w14:paraId="79FACC71" w14:textId="77777777" w:rsidR="00ED6FF3" w:rsidRPr="00ED6FF3" w:rsidRDefault="00ED6FF3" w:rsidP="00ED6FF3">
      <w:pPr>
        <w:pStyle w:val="Code"/>
        <w:rPr>
          <w:color w:val="000000"/>
          <w:lang w:eastAsia="zh-CN"/>
        </w:rPr>
      </w:pPr>
      <w:r w:rsidRPr="004C1AFA">
        <w:rPr>
          <w:color w:val="000000"/>
          <w:lang w:val="en-CA"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r w:rsidRPr="006E0875">
        <w:rPr>
          <w:color w:val="000000"/>
          <w:lang w:val="fr-FR" w:eastAsia="zh-CN"/>
        </w:rPr>
        <w:t>g</w:t>
      </w:r>
      <w:r w:rsidRPr="006E0875">
        <w:rPr>
          <w:color w:val="808030"/>
          <w:lang w:val="fr-FR" w:eastAsia="zh-CN"/>
        </w:rPr>
        <w:t>.</w:t>
      </w:r>
      <w:r w:rsidRPr="006E0875">
        <w:rPr>
          <w:color w:val="000000"/>
          <w:lang w:val="fr-FR" w:eastAsia="zh-CN"/>
        </w:rPr>
        <w:t>drawLine</w:t>
      </w:r>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green</w:t>
      </w:r>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red</w:t>
      </w:r>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4C1AFA" w:rsidRDefault="00A03321" w:rsidP="00A03321">
      <w:pPr>
        <w:pStyle w:val="BodyText"/>
      </w:pPr>
      <w:r w:rsidRPr="004C1AFA">
        <w:t xml:space="preserve">Chaque appel à </w:t>
      </w:r>
      <w:r w:rsidRPr="004C1AFA">
        <w:rPr>
          <w:i/>
          <w:iCs/>
        </w:rPr>
        <w:t>new</w:t>
      </w:r>
      <w:r w:rsidRPr="004C1AFA">
        <w:t xml:space="preserve"> </w:t>
      </w:r>
      <w:r w:rsidRPr="004C1AFA">
        <w:rPr>
          <w:i/>
          <w:iCs/>
        </w:rPr>
        <w:t>ExempleDessin2DDansJFrame</w:t>
      </w:r>
      <w:r w:rsidRPr="004C1AFA">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3" w:name="_Toc508793536"/>
      <w:bookmarkStart w:id="104" w:name="_Toc44667592"/>
      <w:r>
        <w:t>Simplification du programme par une méthode avec paramètres</w:t>
      </w:r>
      <w:bookmarkEnd w:id="103"/>
      <w:bookmarkEnd w:id="104"/>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r>
        <w:t>L’ exercice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5">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4C1AFA" w:rsidRDefault="00A90BCF" w:rsidP="00A90BCF">
      <w:pPr>
        <w:pStyle w:val="Code"/>
        <w:rPr>
          <w:color w:val="000000"/>
          <w:lang w:val="fr-FR" w:eastAsia="zh-CN"/>
        </w:rPr>
      </w:pPr>
      <w:r w:rsidRPr="004C1AFA">
        <w:rPr>
          <w:b/>
          <w:bCs/>
          <w:color w:val="800000"/>
          <w:lang w:val="fr-FR" w:eastAsia="zh-CN"/>
        </w:rPr>
        <w:t>import</w:t>
      </w:r>
      <w:r w:rsidRPr="004C1AFA">
        <w:rPr>
          <w:lang w:val="fr-FR" w:eastAsia="zh-CN"/>
        </w:rPr>
        <w:t xml:space="preserve"> javax</w:t>
      </w:r>
      <w:r w:rsidRPr="004C1AFA">
        <w:rPr>
          <w:color w:val="808030"/>
          <w:lang w:val="fr-FR" w:eastAsia="zh-CN"/>
        </w:rPr>
        <w:t>.</w:t>
      </w:r>
      <w:r w:rsidRPr="004C1AFA">
        <w:rPr>
          <w:lang w:val="fr-FR" w:eastAsia="zh-CN"/>
        </w:rPr>
        <w:t>swing</w:t>
      </w:r>
      <w:r w:rsidRPr="004C1AFA">
        <w:rPr>
          <w:color w:val="808030"/>
          <w:lang w:val="fr-FR" w:eastAsia="zh-CN"/>
        </w:rPr>
        <w:t>.</w:t>
      </w:r>
      <w:r w:rsidRPr="004C1AFA">
        <w:rPr>
          <w:b/>
          <w:bCs/>
          <w:color w:val="800000"/>
          <w:lang w:val="fr-FR" w:eastAsia="zh-CN"/>
        </w:rPr>
        <w:t>*</w:t>
      </w:r>
      <w:r w:rsidRPr="004C1AFA">
        <w:rPr>
          <w:color w:val="800080"/>
          <w:lang w:val="fr-FR" w:eastAsia="zh-CN"/>
        </w:rPr>
        <w:t>;</w:t>
      </w:r>
    </w:p>
    <w:p w14:paraId="548028DD" w14:textId="77777777" w:rsidR="00A90BCF" w:rsidRPr="004C1AFA" w:rsidRDefault="00A90BCF" w:rsidP="00A90BCF">
      <w:pPr>
        <w:pStyle w:val="Code"/>
        <w:rPr>
          <w:color w:val="000000"/>
          <w:lang w:val="fr-FR"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JFrame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4C1AFA" w:rsidRDefault="00A90BCF" w:rsidP="00A90BCF">
      <w:pPr>
        <w:pStyle w:val="Code"/>
        <w:rPr>
          <w:color w:val="000000"/>
          <w:lang w:val="en-CA" w:eastAsia="zh-CN"/>
        </w:rPr>
      </w:pPr>
      <w:r w:rsidRPr="00A90BCF">
        <w:rPr>
          <w:color w:val="000000"/>
          <w:lang w:eastAsia="zh-CN"/>
        </w:rPr>
        <w:t xml:space="preserve">  </w:t>
      </w:r>
      <w:r w:rsidRPr="004C1AFA">
        <w:rPr>
          <w:b/>
          <w:bCs/>
          <w:color w:val="800000"/>
          <w:lang w:val="en-CA" w:eastAsia="zh-CN"/>
        </w:rPr>
        <w:t>public</w:t>
      </w:r>
      <w:r w:rsidRPr="004C1AFA">
        <w:rPr>
          <w:color w:val="000000"/>
          <w:lang w:val="en-CA" w:eastAsia="zh-CN"/>
        </w:rPr>
        <w:t xml:space="preserve"> </w:t>
      </w:r>
      <w:r w:rsidRPr="004C1AFA">
        <w:rPr>
          <w:b/>
          <w:bCs/>
          <w:color w:val="800000"/>
          <w:lang w:val="en-CA" w:eastAsia="zh-CN"/>
        </w:rPr>
        <w:t>static</w:t>
      </w:r>
      <w:r w:rsidRPr="004C1AFA">
        <w:rPr>
          <w:color w:val="000000"/>
          <w:lang w:val="en-CA" w:eastAsia="zh-CN"/>
        </w:rPr>
        <w:t xml:space="preserve"> </w:t>
      </w:r>
      <w:r w:rsidRPr="004C1AFA">
        <w:rPr>
          <w:color w:val="BB7977"/>
          <w:lang w:val="en-CA" w:eastAsia="zh-CN"/>
        </w:rPr>
        <w:t>void</w:t>
      </w:r>
      <w:r w:rsidRPr="004C1AFA">
        <w:rPr>
          <w:color w:val="000000"/>
          <w:lang w:val="en-CA" w:eastAsia="zh-CN"/>
        </w:rPr>
        <w:t xml:space="preserve"> main</w:t>
      </w:r>
      <w:r w:rsidRPr="004C1AFA">
        <w:rPr>
          <w:color w:val="808030"/>
          <w:lang w:val="en-CA" w:eastAsia="zh-CN"/>
        </w:rPr>
        <w:t>(</w:t>
      </w:r>
      <w:r w:rsidRPr="004C1AFA">
        <w:rPr>
          <w:b/>
          <w:bCs/>
          <w:color w:val="BB7977"/>
          <w:lang w:val="en-CA" w:eastAsia="zh-CN"/>
        </w:rPr>
        <w:t>String</w:t>
      </w:r>
      <w:r w:rsidRPr="004C1AFA">
        <w:rPr>
          <w:color w:val="000000"/>
          <w:lang w:val="en-CA" w:eastAsia="zh-CN"/>
        </w:rPr>
        <w:t xml:space="preserve"> args</w:t>
      </w:r>
      <w:r w:rsidRPr="004C1AFA">
        <w:rPr>
          <w:color w:val="808030"/>
          <w:lang w:val="en-CA" w:eastAsia="zh-CN"/>
        </w:rPr>
        <w:t>[])</w:t>
      </w:r>
      <w:r w:rsidRPr="004C1AFA">
        <w:rPr>
          <w:color w:val="000000"/>
          <w:lang w:val="en-CA" w:eastAsia="zh-CN"/>
        </w:rPr>
        <w:t xml:space="preserve"> </w:t>
      </w:r>
      <w:r w:rsidRPr="004C1AFA">
        <w:rPr>
          <w:color w:val="800080"/>
          <w:lang w:val="en-CA" w:eastAsia="zh-CN"/>
        </w:rPr>
        <w:t>{</w:t>
      </w:r>
    </w:p>
    <w:p w14:paraId="256B6F94" w14:textId="77777777" w:rsidR="00A90BCF" w:rsidRPr="00987493" w:rsidRDefault="00A90BCF" w:rsidP="00A90BCF">
      <w:pPr>
        <w:pStyle w:val="Code"/>
        <w:rPr>
          <w:color w:val="000000"/>
          <w:lang w:val="fr-FR" w:eastAsia="zh-CN"/>
        </w:rPr>
      </w:pPr>
      <w:r w:rsidRPr="004C1AFA">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A57820" w:rsidP="00A03321">
      <w:pPr>
        <w:pStyle w:val="BodyText"/>
      </w:pPr>
      <w:r>
        <w:rPr>
          <w:noProof/>
        </w:rPr>
        <w:lastRenderedPageBreak/>
        <w:object w:dxaOrig="1440" w:dyaOrig="1440" w14:anchorId="290616EE">
          <v:shape id="_x0000_s1026" type="#_x0000_t75" alt="" style="position:absolute;left:0;text-align:left;margin-left:0;margin-top:0;width:443.9pt;height:568.5pt;z-index:251659264;mso-wrap-edited:f;mso-width-percent:0;mso-height-percent:0;mso-width-percent:0;mso-height-percent:0" o:allowincell="f">
            <v:imagedata r:id="rId267" o:title=""/>
            <w10:wrap type="topAndBottom"/>
          </v:shape>
          <o:OLEObject Type="Embed" ProgID="Visio.Drawing.11" ShapeID="_x0000_s1026" DrawAspect="Content" ObjectID="_1684682217" r:id="rId268"/>
        </w:object>
      </w:r>
      <w:r w:rsidR="00A03321">
        <w:rPr>
          <w:b/>
          <w:bCs/>
        </w:rPr>
        <w:t>Exemple</w:t>
      </w:r>
      <w:r w:rsidR="00A03321">
        <w:t xml:space="preserve">. </w:t>
      </w:r>
      <w:hyperlink r:id="rId269"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05" w:name="OLE_LINK26"/>
      <w:bookmarkStart w:id="106"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05"/>
      <w:bookmarkEnd w:id="106"/>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ExempleBotRectangleEnglobant</w:t>
      </w:r>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r w:rsidRPr="002E0279">
        <w:rPr>
          <w:b/>
          <w:bCs/>
          <w:lang w:val="en-CA"/>
        </w:rPr>
        <w:t>Exemple</w:t>
      </w:r>
      <w:r w:rsidRPr="002E0279">
        <w:rPr>
          <w:lang w:val="en-CA"/>
        </w:rPr>
        <w:t xml:space="preserve">. </w:t>
      </w:r>
      <w:hyperlink r:id="rId270" w:history="1">
        <w:r w:rsidRPr="002E0279">
          <w:rPr>
            <w:rFonts w:ascii="Segoe UI" w:hAnsi="Segoe UI" w:cs="Segoe UI"/>
            <w:color w:val="0366D6"/>
            <w:lang w:val="en-CA"/>
          </w:rPr>
          <w:t>JavaPasAPas</w:t>
        </w:r>
      </w:hyperlink>
      <w:r w:rsidRPr="002E0279">
        <w:rPr>
          <w:rFonts w:ascii="Segoe UI" w:hAnsi="Segoe UI" w:cs="Segoe UI"/>
          <w:color w:val="586069"/>
          <w:lang w:val="en-CA"/>
        </w:rPr>
        <w:t>/</w:t>
      </w:r>
      <w:bookmarkStart w:id="107" w:name="OLE_LINK28"/>
      <w:bookmarkStart w:id="108"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07"/>
      <w:bookmarkEnd w:id="108"/>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1"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09" w:name="OLE_LINK30"/>
      <w:bookmarkStart w:id="110"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09"/>
      <w:bookmarkEnd w:id="110"/>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r w:rsidRPr="0084332C">
        <w:rPr>
          <w:b/>
          <w:bCs/>
          <w:color w:val="800000"/>
          <w:lang w:eastAsia="zh-CN"/>
        </w:rPr>
        <w:lastRenderedPageBreak/>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public</w:t>
      </w:r>
      <w:r w:rsidRPr="0084332C">
        <w:rPr>
          <w:color w:val="000000"/>
          <w:lang w:eastAsia="zh-CN"/>
        </w:rPr>
        <w:t xml:space="preserve"> ExempleMethodePaintBot</w:t>
      </w:r>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E6"/>
          <w:lang w:eastAsia="zh-CN"/>
        </w:rPr>
        <w:t>"2 Bots avec méthode paintBot()"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A57820" w:rsidP="00A03321">
      <w:pPr>
        <w:pStyle w:val="BodyText"/>
      </w:pPr>
      <w:r>
        <w:rPr>
          <w:noProof/>
        </w:rPr>
        <w:object w:dxaOrig="6358" w:dyaOrig="1497" w14:anchorId="38801658">
          <v:shape id="_x0000_i1052" type="#_x0000_t75" alt="" style="width:260.65pt;height:61.35pt;mso-width-percent:0;mso-height-percent:0;mso-width-percent:0;mso-height-percent:0" o:ole="">
            <v:imagedata r:id="rId272" o:title=""/>
          </v:shape>
          <o:OLEObject Type="Embed" ProgID="Visio.Drawing.11" ShapeID="_x0000_i1052" DrawAspect="Content" ObjectID="_1684682189" r:id="rId273"/>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1" w:name="OLE_LINK63"/>
      <w:bookmarkStart w:id="112"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1"/>
    <w:bookmarkEnd w:id="112"/>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4"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A57820" w:rsidP="006C3EE9">
      <w:pPr>
        <w:pStyle w:val="BodyText"/>
        <w:rPr>
          <w:b/>
          <w:bCs/>
        </w:rPr>
      </w:pPr>
      <w:r>
        <w:rPr>
          <w:noProof/>
        </w:rPr>
        <w:object w:dxaOrig="10083" w:dyaOrig="1200" w14:anchorId="26163967">
          <v:shape id="_x0000_i1051" type="#_x0000_t75" alt="" style="width:439.35pt;height:52.65pt;mso-width-percent:0;mso-height-percent:0;mso-width-percent:0;mso-height-percent:0" o:ole="">
            <v:imagedata r:id="rId275" o:title=""/>
          </v:shape>
          <o:OLEObject Type="Embed" ProgID="Visio.Drawing.11" ShapeID="_x0000_i1051" DrawAspect="Content" ObjectID="_1684682190" r:id="rId276"/>
        </w:object>
      </w:r>
    </w:p>
    <w:p w14:paraId="4F84D8D8" w14:textId="77777777" w:rsidR="00A03321" w:rsidRDefault="00A03321" w:rsidP="006C3EE9">
      <w:pPr>
        <w:pStyle w:val="BodyText"/>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Iti : </w:t>
      </w:r>
      <w:hyperlink r:id="rId277"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3" w:name="OLE_LINK32"/>
      <w:bookmarkStart w:id="114"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3"/>
      <w:bookmarkEnd w:id="114"/>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ExerciceMethodePaintIti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78">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BodyText"/>
      </w:pPr>
      <w:r w:rsidRPr="00280739">
        <w:rPr>
          <w:b/>
        </w:rPr>
        <w:t>Solution</w:t>
      </w:r>
      <w:r>
        <w:t xml:space="preserve">. </w:t>
      </w:r>
      <w:hyperlink r:id="rId279"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0">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15" w:name="_Toc508793537"/>
      <w:bookmarkStart w:id="116" w:name="_Toc44667593"/>
      <w:r>
        <w:t xml:space="preserve">Traitement des événements de souris (interface </w:t>
      </w:r>
      <w:r w:rsidRPr="16CBE89F">
        <w:rPr>
          <w:i/>
          <w:iCs/>
        </w:rPr>
        <w:t>MouseListener</w:t>
      </w:r>
      <w:r>
        <w:t>)</w:t>
      </w:r>
      <w:bookmarkEnd w:id="115"/>
      <w:bookmarkEnd w:id="116"/>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1"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2"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3"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BodyText"/>
      </w:pPr>
      <w:r>
        <w:t xml:space="preserve">Dans notre exemple, l’objet écouteur est l’objet de la classe </w:t>
      </w:r>
      <w:r>
        <w:rPr>
          <w:i/>
          <w:iCs/>
        </w:rPr>
        <w:t>ExempleEvenementSouris</w:t>
      </w:r>
      <w:r>
        <w:t xml:space="preserve"> qui représente une fenêtre </w:t>
      </w:r>
      <w:hyperlink r:id="rId284"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5"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BodyText"/>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6"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mousePressed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0"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1"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2"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3"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4"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5"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6"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r>
        <w:rPr>
          <w:i/>
          <w:iCs/>
        </w:rPr>
        <w:t>repaint</w:t>
      </w:r>
      <w:r>
        <w:t xml:space="preserve">() est appelée. Cette méthode est héritée de la classe </w:t>
      </w:r>
      <w:hyperlink r:id="rId297"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298"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BodyText"/>
      </w:pPr>
      <w:r>
        <w:t xml:space="preserve">Elles doivent tout de même être déclarées dans la classe </w:t>
      </w:r>
      <w:r>
        <w:rPr>
          <w:i/>
          <w:iCs/>
        </w:rPr>
        <w:t>ExempleEvenementSouris</w:t>
      </w:r>
      <w:r>
        <w:t xml:space="preserve"> car elle implémente l’interface </w:t>
      </w:r>
      <w:hyperlink r:id="rId299"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BodyText"/>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0"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77777777"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BodyText"/>
      </w:pPr>
    </w:p>
    <w:p w14:paraId="38A0C4AD" w14:textId="77777777" w:rsidR="00A03321" w:rsidRDefault="00A03321" w:rsidP="00A03321">
      <w:pPr>
        <w:pStyle w:val="BodyText"/>
      </w:pPr>
      <w:r>
        <w:t xml:space="preserve">Le </w:t>
      </w:r>
      <w:r>
        <w:rPr>
          <w:i/>
          <w:iCs/>
        </w:rPr>
        <w:t>private</w:t>
      </w:r>
      <w:r>
        <w:t xml:space="preserve"> signifie que ces variables ne peuvent être accédées à partir des autres classes. Ces variables sont des variables d’objet de la classe </w:t>
      </w:r>
      <w:r>
        <w:rPr>
          <w:i/>
          <w:iCs/>
        </w:rPr>
        <w:t>ExempleEvenementSouris</w:t>
      </w:r>
      <w:r>
        <w:t xml:space="preserve">. L’emploi de variables d’objet permet à ces variables d’être accédées non seulement dans </w:t>
      </w:r>
      <w:r w:rsidRPr="00F169A4">
        <w:rPr>
          <w:i/>
        </w:rPr>
        <w:t>mousePressed</w:t>
      </w:r>
      <w:r>
        <w:t xml:space="preserve">() mais aussi dans la méthode </w:t>
      </w:r>
      <w:r>
        <w:rPr>
          <w:i/>
          <w:iCs/>
        </w:rPr>
        <w:t>paint</w:t>
      </w:r>
      <w:r>
        <w:t>() :</w:t>
      </w:r>
    </w:p>
    <w:p w14:paraId="0AA602EF" w14:textId="77777777" w:rsidR="00A03321" w:rsidRDefault="00A03321" w:rsidP="00A03321">
      <w:pPr>
        <w:pStyle w:val="CodeJava9ptCarCar"/>
      </w:pPr>
      <w:r>
        <w:t xml:space="preserve">    public void paint (Graphics g) {</w:t>
      </w:r>
    </w:p>
    <w:p w14:paraId="1DCB3563" w14:textId="77777777" w:rsidR="00A03321" w:rsidRDefault="00A03321" w:rsidP="00A03321">
      <w:r>
        <w:t xml:space="preserve">        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BodyText"/>
        <w:keepNext/>
        <w:keepLines/>
      </w:pPr>
      <w:r>
        <w:rPr>
          <w:b/>
          <w:bCs/>
        </w:rPr>
        <w:lastRenderedPageBreak/>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320406">
      <w:pPr>
        <w:pStyle w:val="Code"/>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lastRenderedPageBreak/>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color w:val="BB7977"/>
          <w:lang w:eastAsia="zh-CN"/>
        </w:rPr>
        <w:t>void</w:t>
      </w:r>
      <w:r w:rsidRPr="00320406">
        <w:rPr>
          <w:color w:val="000000"/>
          <w:lang w:eastAsia="zh-CN"/>
        </w:rPr>
        <w:t xml:space="preserve"> paint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00"/>
          <w:lang w:eastAsia="zh-CN"/>
        </w:rPr>
        <w:t>paint</w:t>
      </w:r>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paintBot</w:t>
      </w:r>
      <w:r w:rsidRPr="00320406">
        <w:rPr>
          <w:color w:val="808030"/>
          <w:lang w:eastAsia="zh-CN"/>
        </w:rPr>
        <w:t>(</w:t>
      </w:r>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args</w:t>
      </w:r>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BodyText"/>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 xml:space="preserve">Différence entre </w:t>
      </w:r>
      <w:r>
        <w:rPr>
          <w:b/>
          <w:bCs/>
          <w:i/>
          <w:iCs/>
        </w:rPr>
        <w:t>variable d’objet</w:t>
      </w:r>
      <w:r>
        <w:rPr>
          <w:b/>
          <w:bCs/>
        </w:rPr>
        <w:t xml:space="preserve"> et </w:t>
      </w:r>
      <w:r>
        <w:rPr>
          <w:b/>
          <w:bCs/>
          <w:i/>
          <w:iCs/>
        </w:rPr>
        <w:t>variable de classe</w:t>
      </w:r>
    </w:p>
    <w:p w14:paraId="1EC378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301"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2"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3"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4"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5"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6">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A57820" w:rsidP="00A03321">
      <w:pPr>
        <w:pStyle w:val="BodyText"/>
        <w:jc w:val="center"/>
      </w:pPr>
      <w:r>
        <w:rPr>
          <w:noProof/>
        </w:rPr>
        <w:object w:dxaOrig="6177" w:dyaOrig="2217" w14:anchorId="6017A968">
          <v:shape id="_x0000_i1050" type="#_x0000_t75" alt="" style="width:258pt;height:94.65pt;mso-width-percent:0;mso-height-percent:0;mso-width-percent:0;mso-height-percent:0" o:ole="">
            <v:imagedata r:id="rId307" o:title=""/>
          </v:shape>
          <o:OLEObject Type="Embed" ProgID="Visio.Drawing.11" ShapeID="_x0000_i1050" DrawAspect="Content" ObjectID="_1684682191" r:id="rId308"/>
        </w:object>
      </w:r>
    </w:p>
    <w:p w14:paraId="56B67449" w14:textId="439661C8"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19</w:t>
      </w:r>
      <w:r>
        <w:fldChar w:fldCharType="end"/>
      </w:r>
      <w:r>
        <w:t>. Variables de classe (static).</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09">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A57820" w:rsidP="00A03321">
      <w:pPr>
        <w:pStyle w:val="BodyText"/>
        <w:jc w:val="center"/>
      </w:pPr>
      <w:r>
        <w:rPr>
          <w:noProof/>
        </w:rPr>
        <w:object w:dxaOrig="6177" w:dyaOrig="1137" w14:anchorId="426FB141">
          <v:shape id="_x0000_i1049" type="#_x0000_t75" alt="" style="width:260.65pt;height:49.35pt;mso-width-percent:0;mso-height-percent:0;mso-width-percent:0;mso-height-percent:0" o:ole="">
            <v:imagedata r:id="rId310" o:title=""/>
          </v:shape>
          <o:OLEObject Type="Embed" ProgID="Visio.Drawing.11" ShapeID="_x0000_i1049" DrawAspect="Content" ObjectID="_1684682192" r:id="rId311"/>
        </w:object>
      </w:r>
    </w:p>
    <w:p w14:paraId="476B9D22" w14:textId="689AAF33"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2"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BodyText"/>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A03321">
      <w:pPr>
        <w:pStyle w:val="BodyText"/>
      </w:pPr>
      <w:r>
        <w:rPr>
          <w:b/>
          <w:bCs/>
        </w:rPr>
        <w:t>Exemple</w:t>
      </w:r>
      <w:r>
        <w:t xml:space="preserve">. </w:t>
      </w:r>
      <w:hyperlink r:id="rId313"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17" w:name="OLE_LINK38"/>
      <w:bookmarkStart w:id="118"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17"/>
      <w:bookmarkEnd w:id="118"/>
      <w:r w:rsidRPr="00EE5807">
        <w:rPr>
          <w:rFonts w:ascii="Segoe UI" w:hAnsi="Segoe UI" w:cs="Segoe UI"/>
          <w:b/>
          <w:bCs/>
          <w:color w:val="586069"/>
          <w:lang w:val="fr-CA"/>
        </w:rPr>
        <w:t>.java</w:t>
      </w:r>
    </w:p>
    <w:p w14:paraId="34A7E0C7" w14:textId="77777777" w:rsidR="00EA7A57" w:rsidRPr="00EA7A57" w:rsidRDefault="00EA7A57" w:rsidP="00EA7A57">
      <w:pPr>
        <w:pStyle w:val="Code"/>
        <w:rPr>
          <w:color w:val="000000"/>
          <w:lang w:eastAsia="zh-CN"/>
        </w:rPr>
      </w:pPr>
      <w:r w:rsidRPr="00EA7A57">
        <w:rPr>
          <w:b/>
          <w:bCs/>
          <w:color w:val="800000"/>
          <w:lang w:eastAsia="zh-CN"/>
        </w:rPr>
        <w:lastRenderedPageBreak/>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lastRenderedPageBreak/>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00"/>
          <w:lang w:eastAsia="zh-CN"/>
        </w:rPr>
        <w:t>paint</w:t>
      </w:r>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paintBot</w:t>
      </w:r>
      <w:r w:rsidRPr="00EA7A57">
        <w:rPr>
          <w:color w:val="808030"/>
          <w:lang w:eastAsia="zh-CN"/>
        </w:rPr>
        <w:t>(</w:t>
      </w:r>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Heading2"/>
      </w:pPr>
      <w:bookmarkStart w:id="119" w:name="_Toc508793538"/>
      <w:bookmarkStart w:id="120" w:name="_Toc44667594"/>
      <w:r>
        <w:t>Constantes (final)</w:t>
      </w:r>
      <w:bookmarkEnd w:id="119"/>
      <w:bookmarkEnd w:id="120"/>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4"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1" w:name="OLE_LINK36"/>
      <w:bookmarkStart w:id="122"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1"/>
      <w:bookmarkEnd w:id="122"/>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lastRenderedPageBreak/>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1B4E1C">
      <w:pPr>
        <w:pStyle w:val="Code"/>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1B4E1C">
      <w:pPr>
        <w:pStyle w:val="Code"/>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1B4E1C">
      <w:pPr>
        <w:pStyle w:val="Code"/>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1B4E1C">
      <w:pPr>
        <w:pStyle w:val="Code"/>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1B4E1C">
      <w:pPr>
        <w:pStyle w:val="Code"/>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1B4E1C">
      <w:pPr>
        <w:pStyle w:val="Code"/>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r w:rsidRPr="009808AD">
        <w:rPr>
          <w:b/>
          <w:bCs/>
          <w:color w:val="800000"/>
          <w:lang w:val="fr-FR" w:eastAsia="zh-CN"/>
        </w:rPr>
        <w:t>public</w:t>
      </w:r>
      <w:r w:rsidRPr="009808AD">
        <w:rPr>
          <w:color w:val="000000"/>
          <w:lang w:val="fr-FR" w:eastAsia="zh-CN"/>
        </w:rPr>
        <w:t xml:space="preserve"> </w:t>
      </w:r>
      <w:r w:rsidRPr="009808AD">
        <w:rPr>
          <w:b/>
          <w:bCs/>
          <w:color w:val="800000"/>
          <w:lang w:val="fr-FR" w:eastAsia="zh-CN"/>
        </w:rPr>
        <w:t>static</w:t>
      </w:r>
      <w:r w:rsidRPr="009808AD">
        <w:rPr>
          <w:color w:val="000000"/>
          <w:lang w:val="fr-FR" w:eastAsia="zh-CN"/>
        </w:rPr>
        <w:t xml:space="preserve"> </w:t>
      </w:r>
      <w:r w:rsidRPr="009808AD">
        <w:rPr>
          <w:color w:val="BB7977"/>
          <w:lang w:val="fr-FR" w:eastAsia="zh-CN"/>
        </w:rPr>
        <w:t>void</w:t>
      </w:r>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args</w:t>
      </w:r>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5" w:tooltip="class in java.awt" w:history="1">
        <w:r w:rsidRPr="00D3063E">
          <w:rPr>
            <w:rFonts w:ascii="DejaVu Sans Mono" w:hAnsi="DejaVu Sans Mono" w:cs="Courier New"/>
            <w:b/>
            <w:bCs/>
            <w:color w:val="4A6782"/>
            <w:spacing w:val="0"/>
            <w:sz w:val="21"/>
            <w:szCs w:val="21"/>
          </w:rPr>
          <w:t>Color</w:t>
        </w:r>
      </w:hyperlink>
      <w:r>
        <w:rPr>
          <w:i/>
          <w:iCs/>
        </w:rPr>
        <w:t>.</w:t>
      </w:r>
      <w:hyperlink r:id="rId316"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7"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18"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1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1"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Heading2"/>
      </w:pPr>
      <w:bookmarkStart w:id="123" w:name="_Toc508793539"/>
      <w:bookmarkStart w:id="124" w:name="_Toc44667595"/>
      <w:r>
        <w:t>Sommaire d’une déclaration de classe</w:t>
      </w:r>
      <w:bookmarkEnd w:id="123"/>
      <w:bookmarkEnd w:id="124"/>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A57820" w:rsidP="00A03321">
      <w:pPr>
        <w:pStyle w:val="BodyText"/>
      </w:pPr>
      <w:r>
        <w:rPr>
          <w:noProof/>
        </w:rPr>
        <w:object w:dxaOrig="10263" w:dyaOrig="1380" w14:anchorId="4304F25D">
          <v:shape id="_x0000_i1048" type="#_x0000_t75" alt="" style="width:397.35pt;height:52.65pt;mso-width-percent:0;mso-height-percent:0;mso-width-percent:0;mso-height-percent:0" o:ole="">
            <v:imagedata r:id="rId322" o:title=""/>
          </v:shape>
          <o:OLEObject Type="Embed" ProgID="Visio.Drawing.11" ShapeID="_x0000_i1048" DrawAspect="Content" ObjectID="_1684682193" r:id="rId323"/>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A57820" w:rsidP="00A03321">
      <w:pPr>
        <w:pStyle w:val="BodyText"/>
      </w:pPr>
      <w:r>
        <w:rPr>
          <w:noProof/>
        </w:rPr>
        <w:object w:dxaOrig="3423" w:dyaOrig="2847" w14:anchorId="4681C746">
          <v:shape id="_x0000_i1047" type="#_x0000_t75" alt="" style="width:129.35pt;height:109.35pt;mso-width-percent:0;mso-height-percent:0;mso-width-percent:0;mso-height-percent:0" o:ole="">
            <v:imagedata r:id="rId324" o:title=""/>
          </v:shape>
          <o:OLEObject Type="Embed" ProgID="Visio.Drawing.11" ShapeID="_x0000_i1047" DrawAspect="Content" ObjectID="_1684682194" r:id="rId325"/>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A57820" w:rsidP="00A03321">
      <w:pPr>
        <w:pStyle w:val="BodyText"/>
      </w:pPr>
      <w:r>
        <w:rPr>
          <w:noProof/>
        </w:rPr>
        <w:object w:dxaOrig="10263" w:dyaOrig="1137" w14:anchorId="34BBF441">
          <v:shape id="_x0000_i1046" type="#_x0000_t75" alt="" style="width:394pt;height:42pt;mso-width-percent:0;mso-height-percent:0;mso-width-percent:0;mso-height-percent:0" o:ole="">
            <v:imagedata r:id="rId326" o:title=""/>
          </v:shape>
          <o:OLEObject Type="Embed" ProgID="Visio.Drawing.11" ShapeID="_x0000_i1046" DrawAspect="Content" ObjectID="_1684682195" r:id="rId327"/>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A57820" w:rsidP="00A03321">
      <w:pPr>
        <w:pStyle w:val="BodyText"/>
      </w:pPr>
      <w:r>
        <w:rPr>
          <w:noProof/>
        </w:rPr>
        <w:object w:dxaOrig="5583" w:dyaOrig="1380" w14:anchorId="445CFF8B">
          <v:shape id="_x0000_i1045" type="#_x0000_t75" alt="" style="width:220pt;height:52.65pt;mso-width-percent:0;mso-height-percent:0;mso-width-percent:0;mso-height-percent:0" o:ole="">
            <v:imagedata r:id="rId328" o:title=""/>
          </v:shape>
          <o:OLEObject Type="Embed" ProgID="Visio.Drawing.11" ShapeID="_x0000_i1045" DrawAspect="Content" ObjectID="_1684682196" r:id="rId329"/>
        </w:object>
      </w:r>
    </w:p>
    <w:p w14:paraId="16B2AC63" w14:textId="77777777" w:rsidR="00A03321" w:rsidRDefault="00A03321" w:rsidP="00A03321">
      <w:pPr>
        <w:pStyle w:val="BodyText"/>
      </w:pPr>
      <w:r>
        <w:t>Le corps est une suite de déclarations de membres.</w:t>
      </w:r>
    </w:p>
    <w:p w14:paraId="5F8C00F1" w14:textId="1249846F" w:rsidR="00A03321" w:rsidRDefault="00A57820" w:rsidP="00A03321">
      <w:pPr>
        <w:pStyle w:val="BodyText"/>
      </w:pPr>
      <w:r>
        <w:rPr>
          <w:noProof/>
        </w:rPr>
        <w:object w:dxaOrig="5583" w:dyaOrig="2307" w14:anchorId="303CDBDF">
          <v:shape id="_x0000_i1044" type="#_x0000_t75" alt="" style="width:220pt;height:91.35pt;mso-width-percent:0;mso-height-percent:0;mso-width-percent:0;mso-height-percent:0" o:ole="">
            <v:imagedata r:id="rId330" o:title=""/>
          </v:shape>
          <o:OLEObject Type="Embed" ProgID="Visio.Drawing.11" ShapeID="_x0000_i1044" DrawAspect="Content" ObjectID="_1684682197" r:id="rId331"/>
        </w:object>
      </w:r>
    </w:p>
    <w:p w14:paraId="190D197C" w14:textId="77777777" w:rsidR="00A03321" w:rsidRDefault="00A03321" w:rsidP="00A03321">
      <w:pPr>
        <w:pStyle w:val="BodyText"/>
      </w:pPr>
      <w:r>
        <w:t>Voici la syntaxe pour chacun des types de membres.</w:t>
      </w:r>
    </w:p>
    <w:p w14:paraId="26976E29" w14:textId="1E29B78B" w:rsidR="00A03321" w:rsidRDefault="00A57820" w:rsidP="00A03321">
      <w:pPr>
        <w:pStyle w:val="BodyText"/>
      </w:pPr>
      <w:r>
        <w:rPr>
          <w:noProof/>
        </w:rPr>
        <w:object w:dxaOrig="9723" w:dyaOrig="1497" w14:anchorId="347C2E8C">
          <v:shape id="_x0000_i1043" type="#_x0000_t75" alt="" style="width:379.35pt;height:57.35pt;mso-width-percent:0;mso-height-percent:0;mso-width-percent:0;mso-height-percent:0" o:ole="">
            <v:imagedata r:id="rId332" o:title=""/>
          </v:shape>
          <o:OLEObject Type="Embed" ProgID="Visio.Drawing.11" ShapeID="_x0000_i1043" DrawAspect="Content" ObjectID="_1684682198" r:id="rId333"/>
        </w:object>
      </w:r>
    </w:p>
    <w:p w14:paraId="1A69D2A5" w14:textId="3A7C2028" w:rsidR="00A03321" w:rsidRDefault="00A57820" w:rsidP="00A03321">
      <w:pPr>
        <w:pStyle w:val="BodyText"/>
      </w:pPr>
      <w:r>
        <w:rPr>
          <w:noProof/>
        </w:rPr>
        <w:object w:dxaOrig="10623" w:dyaOrig="1380" w14:anchorId="4BD12FCE">
          <v:shape id="_x0000_i1042" type="#_x0000_t75" alt="" style="width:406pt;height:52.65pt;mso-width-percent:0;mso-height-percent:0;mso-width-percent:0;mso-height-percent:0" o:ole="">
            <v:imagedata r:id="rId334" o:title=""/>
          </v:shape>
          <o:OLEObject Type="Embed" ProgID="Visio.Drawing.11" ShapeID="_x0000_i1042" DrawAspect="Content" ObjectID="_1684682199" r:id="rId335"/>
        </w:object>
      </w:r>
    </w:p>
    <w:p w14:paraId="68C2BCCF" w14:textId="14E66913" w:rsidR="00A03321" w:rsidRDefault="00A57820" w:rsidP="00A03321">
      <w:pPr>
        <w:pStyle w:val="BodyText"/>
      </w:pPr>
      <w:r>
        <w:rPr>
          <w:noProof/>
        </w:rPr>
        <w:object w:dxaOrig="9903" w:dyaOrig="1380" w14:anchorId="22C91076">
          <v:shape id="_x0000_i1041" type="#_x0000_t75" alt="" style="width:386pt;height:52.65pt;mso-width-percent:0;mso-height-percent:0;mso-width-percent:0;mso-height-percent:0" o:ole="">
            <v:imagedata r:id="rId336" o:title=""/>
          </v:shape>
          <o:OLEObject Type="Embed" ProgID="Visio.Drawing.11" ShapeID="_x0000_i1041" DrawAspect="Content" ObjectID="_1684682200" r:id="rId337"/>
        </w:object>
      </w:r>
    </w:p>
    <w:p w14:paraId="11D24C3C" w14:textId="08A2294B" w:rsidR="00A03321" w:rsidRDefault="00A57820" w:rsidP="00A03321">
      <w:pPr>
        <w:pStyle w:val="BodyText"/>
      </w:pPr>
      <w:r>
        <w:rPr>
          <w:noProof/>
        </w:rPr>
        <w:object w:dxaOrig="5583" w:dyaOrig="1678" w14:anchorId="58EDD184">
          <v:shape id="_x0000_i1040" type="#_x0000_t75" alt="" style="width:204.65pt;height:60.65pt;mso-width-percent:0;mso-height-percent:0;mso-width-percent:0;mso-height-percent:0" o:ole="">
            <v:imagedata r:id="rId338" o:title=""/>
          </v:shape>
          <o:OLEObject Type="Embed" ProgID="Visio.Drawing.11" ShapeID="_x0000_i1040" DrawAspect="Content" ObjectID="_1684682201" r:id="rId339"/>
        </w:object>
      </w:r>
    </w:p>
    <w:p w14:paraId="4BC35703" w14:textId="6984CC29" w:rsidR="00A03321" w:rsidRDefault="00A57820" w:rsidP="00A03321">
      <w:pPr>
        <w:pStyle w:val="BodyText"/>
      </w:pPr>
      <w:r>
        <w:rPr>
          <w:noProof/>
        </w:rPr>
        <w:object w:dxaOrig="4143" w:dyaOrig="1497" w14:anchorId="70FADD16">
          <v:shape id="_x0000_i1039" type="#_x0000_t75" alt="" style="width:160pt;height:57.35pt;mso-width-percent:0;mso-height-percent:0;mso-width-percent:0;mso-height-percent:0" o:ole="">
            <v:imagedata r:id="rId340" o:title=""/>
          </v:shape>
          <o:OLEObject Type="Embed" ProgID="Visio.Drawing.11" ShapeID="_x0000_i1039" DrawAspect="Content" ObjectID="_1684682202" r:id="rId341"/>
        </w:object>
      </w:r>
    </w:p>
    <w:p w14:paraId="1FEDF74B" w14:textId="77777777" w:rsidR="00A03321" w:rsidRDefault="00A03321" w:rsidP="00A03321">
      <w:pPr>
        <w:pStyle w:val="BodyText"/>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r>
        <w:t>variable de classe</w:t>
      </w:r>
    </w:p>
    <w:p w14:paraId="5C3C52E0" w14:textId="77777777" w:rsidR="00A03321" w:rsidRDefault="00A03321" w:rsidP="00F861F3">
      <w:pPr>
        <w:pStyle w:val="BodyText"/>
        <w:numPr>
          <w:ilvl w:val="0"/>
          <w:numId w:val="13"/>
        </w:numPr>
        <w:spacing w:after="0"/>
      </w:pPr>
      <w:r>
        <w:t xml:space="preserve">variable d’objet </w:t>
      </w:r>
    </w:p>
    <w:p w14:paraId="11444B48" w14:textId="77777777" w:rsidR="00A03321" w:rsidRDefault="00A03321" w:rsidP="00F861F3">
      <w:pPr>
        <w:pStyle w:val="BodyText"/>
        <w:numPr>
          <w:ilvl w:val="0"/>
          <w:numId w:val="13"/>
        </w:numPr>
        <w:spacing w:after="0"/>
      </w:pPr>
      <w:r>
        <w:t xml:space="preserve">variable locale </w:t>
      </w:r>
    </w:p>
    <w:p w14:paraId="0408C39B" w14:textId="77777777" w:rsidR="00A03321" w:rsidRPr="00280739" w:rsidRDefault="00A03321" w:rsidP="00F861F3">
      <w:pPr>
        <w:pStyle w:val="BodyText"/>
        <w:numPr>
          <w:ilvl w:val="0"/>
          <w:numId w:val="13"/>
        </w:numPr>
        <w:spacing w:after="0"/>
      </w:pPr>
      <w:r>
        <w:t>p</w:t>
      </w:r>
      <w:r w:rsidRPr="00280739">
        <w:t>aramètre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BodyText"/>
      </w:pPr>
      <w:r w:rsidRPr="00771754">
        <w:rPr>
          <w:b/>
        </w:rPr>
        <w:t>Exemple</w:t>
      </w:r>
      <w:r>
        <w:t xml:space="preserve">. </w:t>
      </w:r>
      <w:hyperlink r:id="rId342"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4"/>
      <w:bookmarkStart w:id="126"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25"/>
      <w:bookmarkEnd w:id="126"/>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27" w:name="_Toc44667596"/>
      <w:r w:rsidR="001F6504">
        <w:lastRenderedPageBreak/>
        <w:t>Introduction à l’animation 2D</w:t>
      </w:r>
      <w:bookmarkStart w:id="128" w:name="_Toc84220793"/>
      <w:bookmarkEnd w:id="127"/>
      <w:bookmarkEnd w:id="128"/>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29" w:name="_Toc84220794"/>
      <w:bookmarkStart w:id="130" w:name="_Toc44667597"/>
      <w:r>
        <w:t>Une première tentative d’animation</w:t>
      </w:r>
      <w:bookmarkEnd w:id="129"/>
      <w:bookmarkEnd w:id="130"/>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3"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1" w:name="OLE_LINK69"/>
      <w:bookmarkStart w:id="132"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1"/>
      <w:bookmarkEnd w:id="132"/>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javax</w:t>
      </w:r>
      <w:r w:rsidRPr="009D038D">
        <w:rPr>
          <w:color w:val="808030"/>
          <w:lang w:eastAsia="zh-CN"/>
        </w:rPr>
        <w:t>.</w:t>
      </w:r>
      <w:r w:rsidRPr="009D038D">
        <w:rPr>
          <w:color w:val="004A43"/>
          <w:lang w:eastAsia="zh-CN"/>
        </w:rPr>
        <w:t>swing</w:t>
      </w:r>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r w:rsidRPr="009D038D">
        <w:rPr>
          <w:b/>
          <w:bCs/>
          <w:color w:val="800000"/>
          <w:lang w:eastAsia="zh-CN"/>
        </w:rPr>
        <w:t>public</w:t>
      </w:r>
      <w:r w:rsidRPr="009D038D">
        <w:rPr>
          <w:color w:val="000000"/>
          <w:lang w:eastAsia="zh-CN"/>
        </w:rPr>
        <w:t xml:space="preserve"> </w:t>
      </w:r>
      <w:r w:rsidRPr="009D038D">
        <w:rPr>
          <w:b/>
          <w:bCs/>
          <w:color w:val="800000"/>
          <w:lang w:eastAsia="zh-CN"/>
        </w:rPr>
        <w:t>class</w:t>
      </w:r>
      <w:r w:rsidRPr="009D038D">
        <w:rPr>
          <w:color w:val="000000"/>
          <w:lang w:eastAsia="zh-CN"/>
        </w:rPr>
        <w:t xml:space="preserve"> ExempleJFrameAvecAnimationRatee </w:t>
      </w:r>
      <w:r w:rsidRPr="009D038D">
        <w:rPr>
          <w:b/>
          <w:bCs/>
          <w:color w:val="800000"/>
          <w:lang w:eastAsia="zh-CN"/>
        </w:rPr>
        <w:t>extends</w:t>
      </w:r>
      <w:r w:rsidRPr="009D038D">
        <w:rPr>
          <w:color w:val="000000"/>
          <w:lang w:eastAsia="zh-CN"/>
        </w:rPr>
        <w:t xml:space="preserve"> JFrame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Constantes pour la taille de la fenetre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try</w:t>
      </w:r>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BB7977"/>
          <w:lang w:eastAsia="zh-CN"/>
        </w:rPr>
        <w:t>Thread</w:t>
      </w:r>
      <w:r w:rsidRPr="009D038D">
        <w:rPr>
          <w:color w:val="808030"/>
          <w:lang w:eastAsia="zh-CN"/>
        </w:rPr>
        <w:t>.</w:t>
      </w:r>
      <w:r w:rsidRPr="009D038D">
        <w:rPr>
          <w:color w:val="000000"/>
          <w:lang w:eastAsia="zh-CN"/>
        </w:rPr>
        <w:t>sleep</w:t>
      </w:r>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BodyText"/>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BodyText"/>
      </w:pPr>
      <w:r>
        <w:t xml:space="preserve">Cet appel est encadré dans un énoncé </w:t>
      </w:r>
      <w:r>
        <w:rPr>
          <w:i/>
          <w:iCs/>
        </w:rPr>
        <w:t>try</w:t>
      </w:r>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A57820"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50C1A31C">
          <v:shape id="_x0000_i1038" type="#_x0000_t75" alt="" style="width:394.65pt;height:60.65pt;mso-width-percent:0;mso-height-percent:0;mso-width-percent:0;mso-height-percent:0" o:ole="">
            <v:imagedata r:id="rId344" o:title=""/>
          </v:shape>
          <o:OLEObject Type="Embed" ProgID="Visio.Drawing.11" ShapeID="_x0000_i1038" DrawAspect="Content" ObjectID="_1684682203" r:id="rId345"/>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r w:rsidRPr="002E0279">
        <w:rPr>
          <w:rFonts w:ascii="Courier New" w:hAnsi="Courier New" w:cs="Courier New"/>
          <w:lang w:val="fr-CA"/>
        </w:rPr>
        <w:t>System.err.println(uneException.toString());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6">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try</w:t>
      </w:r>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33" w:name="_Toc84220795"/>
      <w:bookmarkStart w:id="134" w:name="_Toc44667598"/>
      <w:r>
        <w:t>Animation par double tampon</w:t>
      </w:r>
      <w:bookmarkEnd w:id="133"/>
      <w:bookmarkEnd w:id="134"/>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A57820" w:rsidP="001F6504">
      <w:pPr>
        <w:pStyle w:val="BodyText"/>
        <w:jc w:val="center"/>
      </w:pPr>
      <w:r>
        <w:rPr>
          <w:noProof/>
        </w:rPr>
        <w:object w:dxaOrig="16932" w:dyaOrig="12180" w14:anchorId="43F1698E">
          <v:shape id="_x0000_i1037" type="#_x0000_t75" alt="" style="width:454.65pt;height:325.35pt;mso-width-percent:0;mso-height-percent:0;mso-width-percent:0;mso-height-percent:0" o:ole="">
            <v:imagedata r:id="rId347" o:title=""/>
          </v:shape>
          <o:OLEObject Type="Embed" ProgID="Visio.Drawing.11" ShapeID="_x0000_i1037" DrawAspect="Content" ObjectID="_1684682204" r:id="rId348"/>
        </w:object>
      </w:r>
    </w:p>
    <w:p w14:paraId="086E1C3D" w14:textId="5D4378BD" w:rsidR="001F6504" w:rsidRDefault="001F6504" w:rsidP="001F6504">
      <w:pPr>
        <w:pStyle w:val="Caption"/>
        <w:jc w:val="center"/>
      </w:pPr>
      <w:r>
        <w:t xml:space="preserve">Figure </w:t>
      </w:r>
      <w:r>
        <w:fldChar w:fldCharType="begin"/>
      </w:r>
      <w:r>
        <w:instrText xml:space="preserve"> SEQ Figure \* ARABIC </w:instrText>
      </w:r>
      <w:r>
        <w:fldChar w:fldCharType="separate"/>
      </w:r>
      <w:r w:rsidR="00F85499">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A57820" w:rsidP="00DD17CA">
      <w:pPr>
        <w:pStyle w:val="BodyText"/>
        <w:keepLines/>
        <w:jc w:val="center"/>
      </w:pPr>
      <w:r>
        <w:rPr>
          <w:noProof/>
        </w:rPr>
        <w:object w:dxaOrig="8466" w:dyaOrig="19005" w14:anchorId="0B8CCB74">
          <v:shape id="_x0000_i1036" type="#_x0000_t75" alt="" style="width:280pt;height:588pt;mso-width-percent:0;mso-height-percent:0;mso-width-percent:0;mso-height-percent:0" o:ole="">
            <v:imagedata r:id="rId349" o:title=""/>
          </v:shape>
          <o:OLEObject Type="Embed" ProgID="Visio.Drawing.11" ShapeID="_x0000_i1036" DrawAspect="Content" ObjectID="_1684682205" r:id="rId350"/>
        </w:object>
      </w:r>
    </w:p>
    <w:p w14:paraId="5E156D56" w14:textId="0749F52A"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F85499">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A57820" w:rsidP="001F6504">
      <w:pPr>
        <w:pStyle w:val="BodyText"/>
        <w:jc w:val="center"/>
      </w:pPr>
      <w:r>
        <w:rPr>
          <w:noProof/>
        </w:rPr>
        <w:object w:dxaOrig="16932" w:dyaOrig="25050" w14:anchorId="1853BFD0">
          <v:shape id="_x0000_i1035" type="#_x0000_t75" alt="" style="width:310.65pt;height:454.65pt;mso-width-percent:0;mso-height-percent:0;mso-width-percent:0;mso-height-percent:0" o:ole="">
            <v:imagedata r:id="rId351" o:title=""/>
          </v:shape>
          <o:OLEObject Type="Embed" ProgID="Visio.Drawing.11" ShapeID="_x0000_i1035" DrawAspect="Content" ObjectID="_1684682206" r:id="rId352"/>
        </w:object>
      </w:r>
    </w:p>
    <w:p w14:paraId="5657126F" w14:textId="644CDBE0" w:rsidR="001F6504" w:rsidRDefault="001F6504" w:rsidP="001F6504">
      <w:pPr>
        <w:pStyle w:val="Caption"/>
        <w:jc w:val="center"/>
      </w:pPr>
      <w:r>
        <w:t xml:space="preserve">Figure </w:t>
      </w:r>
      <w:r>
        <w:fldChar w:fldCharType="begin"/>
      </w:r>
      <w:r>
        <w:instrText xml:space="preserve"> SEQ Figure \* ARABIC </w:instrText>
      </w:r>
      <w:r>
        <w:fldChar w:fldCharType="separate"/>
      </w:r>
      <w:r w:rsidR="00F85499">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35" w:name="OLE_LINK73"/>
      <w:bookmarkStart w:id="136" w:name="OLE_LINK74"/>
      <w:r>
        <w:t>d</w:t>
      </w:r>
      <w:r w:rsidR="009D038D">
        <w:t xml:space="preserve">e </w:t>
      </w:r>
      <w:bookmarkStart w:id="137" w:name="OLE_LINK75"/>
      <w:bookmarkStart w:id="138" w:name="OLE_LINK76"/>
      <w:r w:rsidR="009D038D">
        <w:t>mise en œuvre</w:t>
      </w:r>
      <w:bookmarkEnd w:id="137"/>
      <w:bookmarkEnd w:id="138"/>
      <w:r>
        <w:t xml:space="preserve"> </w:t>
      </w:r>
      <w:bookmarkEnd w:id="135"/>
      <w:bookmarkEnd w:id="136"/>
      <w:r>
        <w:t>par la suite.</w:t>
      </w:r>
    </w:p>
    <w:p w14:paraId="73AB33D4" w14:textId="3A85C0B2" w:rsidR="001F6504" w:rsidRDefault="001F6504" w:rsidP="00DD17CA">
      <w:pPr>
        <w:pStyle w:val="BodyText"/>
        <w:keepNext/>
        <w:keepLines/>
      </w:pPr>
      <w:r>
        <w:rPr>
          <w:b/>
          <w:bCs/>
        </w:rPr>
        <w:t>Exemple</w:t>
      </w:r>
      <w:r>
        <w:t xml:space="preserve">. </w:t>
      </w:r>
      <w:hyperlink r:id="rId353"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79"/>
      <w:bookmarkStart w:id="140"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39"/>
      <w:bookmarkEnd w:id="140"/>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ExempleJFrameAnimationDoubleTampon </w:t>
      </w:r>
      <w:r w:rsidRPr="009808AD">
        <w:rPr>
          <w:b/>
          <w:bCs/>
          <w:color w:val="800000"/>
          <w:lang w:val="en-CA" w:eastAsia="zh-CN"/>
        </w:rPr>
        <w:t>extends</w:t>
      </w:r>
      <w:r w:rsidRPr="009808AD">
        <w:rPr>
          <w:color w:val="000000"/>
          <w:lang w:val="en-CA" w:eastAsia="zh-CN"/>
        </w:rPr>
        <w:t xml:space="preserve"> JFrame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4"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1" w:name="OLE_LINK81"/>
      <w:bookmarkStart w:id="142"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1"/>
      <w:bookmarkEnd w:id="142"/>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4"/>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3" w:name="OLE_LINK83"/>
      <w:bookmarkStart w:id="144"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43"/>
      <w:bookmarkEnd w:id="144"/>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Iti</w:t>
      </w:r>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r w:rsidRPr="00DD17CA">
        <w:rPr>
          <w:color w:val="808030"/>
          <w:lang w:val="en-CA" w:eastAsia="zh-CN"/>
        </w:rPr>
        <w:t>)</w:t>
      </w:r>
      <w:r w:rsidRPr="00DD17CA">
        <w:rPr>
          <w:color w:val="800080"/>
          <w:lang w:val="en-CA" w:eastAsia="zh-CN"/>
        </w:rPr>
        <w:t>;</w:t>
      </w:r>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5" w:name="OLE_LINK85"/>
      <w:bookmarkStart w:id="146"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45"/>
      <w:bookmarkEnd w:id="146"/>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w:t>
      </w:r>
      <w:r w:rsidRPr="0001372D">
        <w:rPr>
          <w:color w:val="808030"/>
          <w:lang w:val="en-CA" w:eastAsia="zh-CN"/>
        </w:rPr>
        <w:t>,</w:t>
      </w:r>
      <w:r w:rsidRPr="0001372D">
        <w:rPr>
          <w:color w:val="000000"/>
          <w:lang w:val="en-CA" w:eastAsia="zh-CN"/>
        </w:rPr>
        <w:t xml:space="preserve"> yBot</w:t>
      </w:r>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r w:rsidRPr="0001372D">
        <w:rPr>
          <w:color w:val="808030"/>
          <w:lang w:val="en-CA" w:eastAsia="zh-CN"/>
        </w:rPr>
        <w:t>)</w:t>
      </w:r>
      <w:r w:rsidRPr="0001372D">
        <w:rPr>
          <w:color w:val="800080"/>
          <w:lang w:val="en-CA" w:eastAsia="zh-CN"/>
        </w:rPr>
        <w:t>;</w:t>
      </w:r>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7" w:history="1">
        <w:r w:rsidRPr="00E9250E">
          <w:rPr>
            <w:color w:val="0366D6"/>
          </w:rPr>
          <w:t>JavaPasAPas</w:t>
        </w:r>
      </w:hyperlink>
      <w:r w:rsidRPr="00E9250E">
        <w:t>/</w:t>
      </w:r>
      <w:bookmarkStart w:id="147" w:name="OLE_LINK87"/>
      <w:bookmarkStart w:id="148" w:name="OLE_LINK88"/>
      <w:r w:rsidR="0001372D">
        <w:t>chapitre_6/E</w:t>
      </w:r>
      <w:r w:rsidRPr="00E9250E">
        <w:t>xerciceJFrameAvecPingPongBotsEtItis.java</w:t>
      </w:r>
      <w:bookmarkEnd w:id="147"/>
      <w:bookmarkEnd w:id="148"/>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ExerciceJFrameAvecPingPongBotsEtItis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fenetre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les Bot et Iti</w:t>
      </w:r>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r w:rsidRPr="0001372D">
        <w:rPr>
          <w:color w:val="808030"/>
          <w:lang w:val="en-CA" w:eastAsia="zh-CN"/>
        </w:rPr>
        <w:t>)</w:t>
      </w:r>
      <w:r w:rsidRPr="0001372D">
        <w:rPr>
          <w:color w:val="800080"/>
          <w:lang w:val="en-CA" w:eastAsia="zh-CN"/>
        </w:rPr>
        <w:t>;</w:t>
      </w:r>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r w:rsidRPr="0001372D">
        <w:rPr>
          <w:color w:val="808030"/>
          <w:lang w:val="en-CA" w:eastAsia="zh-CN"/>
        </w:rPr>
        <w:t>)</w:t>
      </w:r>
      <w:r w:rsidRPr="0001372D">
        <w:rPr>
          <w:color w:val="800080"/>
          <w:lang w:val="en-CA" w:eastAsia="zh-CN"/>
        </w:rPr>
        <w:t>;</w:t>
      </w:r>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r w:rsidRPr="0001372D">
        <w:rPr>
          <w:color w:val="808030"/>
          <w:lang w:val="en-CA" w:eastAsia="zh-CN"/>
        </w:rPr>
        <w:t>)</w:t>
      </w:r>
      <w:r w:rsidRPr="0001372D">
        <w:rPr>
          <w:color w:val="800080"/>
          <w:lang w:val="en-CA" w:eastAsia="zh-CN"/>
        </w:rPr>
        <w:t>;</w:t>
      </w:r>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r w:rsidRPr="0001372D">
        <w:rPr>
          <w:color w:val="808030"/>
          <w:lang w:val="en-CA" w:eastAsia="zh-CN"/>
        </w:rPr>
        <w:t>)</w:t>
      </w:r>
      <w:r w:rsidRPr="0001372D">
        <w:rPr>
          <w:color w:val="800080"/>
          <w:lang w:val="en-CA" w:eastAsia="zh-CN"/>
        </w:rPr>
        <w:t>;</w:t>
      </w:r>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49" w:name="_Toc44667599"/>
      <w:r w:rsidR="00494C92">
        <w:lastRenderedPageBreak/>
        <w:t>Développement de classes : conception objet</w:t>
      </w:r>
      <w:bookmarkStart w:id="150" w:name="_Toc84220827"/>
      <w:bookmarkEnd w:id="149"/>
      <w:bookmarkEnd w:id="150"/>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1" w:name="_Toc84220828"/>
      <w:bookmarkStart w:id="152" w:name="_Toc44667600"/>
      <w:r>
        <w:t>Découpage d’un programme en classes</w:t>
      </w:r>
      <w:bookmarkEnd w:id="151"/>
      <w:bookmarkEnd w:id="152"/>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5"/>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BodyText"/>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A57820" w:rsidP="00494C92">
      <w:pPr>
        <w:pStyle w:val="BodyText"/>
      </w:pPr>
      <w:hyperlink r:id="rId358"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vitesseX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vitesseY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r w:rsidRPr="002E0279">
        <w:rPr>
          <w:rFonts w:ascii="Courier New" w:hAnsi="Courier New" w:cs="Courier New"/>
          <w:lang w:val="en-CA"/>
        </w:rPr>
        <w:t>this.vitesseX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BodyText"/>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BodyText"/>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A57820" w:rsidP="00494C92">
      <w:pPr>
        <w:pStyle w:val="BodyText"/>
      </w:pPr>
      <w:hyperlink r:id="rId359"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vitesseX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vitesseY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A57820" w:rsidP="00494C92">
      <w:pPr>
        <w:pStyle w:val="BodyText"/>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super</w:t>
      </w:r>
      <w:r w:rsidRPr="00983A91">
        <w:rPr>
          <w:color w:val="808030"/>
          <w:lang w:eastAsia="zh-CN"/>
        </w:rPr>
        <w:t>(</w:t>
      </w:r>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createImage</w:t>
      </w:r>
      <w:r w:rsidRPr="00C50856">
        <w:rPr>
          <w:color w:val="808030"/>
          <w:lang w:val="en-CA" w:eastAsia="zh-CN"/>
        </w:rPr>
        <w:t>(</w:t>
      </w:r>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r w:rsidRPr="00C50856">
        <w:rPr>
          <w:color w:val="800080"/>
          <w:lang w:val="en-CA" w:eastAsia="zh-CN"/>
        </w:rPr>
        <w:t>;</w:t>
      </w:r>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800080"/>
          <w:lang w:val="en-CA" w:eastAsia="zh-CN"/>
        </w:rPr>
        <w:t>;</w:t>
      </w:r>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7AA1570F" w:rsidR="00494C92" w:rsidRDefault="00494C92" w:rsidP="00494C92">
      <w:pPr>
        <w:pStyle w:val="BodyText"/>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F85499">
        <w:t xml:space="preserve">Figure </w:t>
      </w:r>
      <w:r w:rsidR="00F85499">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A57820" w:rsidP="00494C92">
      <w:pPr>
        <w:pStyle w:val="BodyText"/>
        <w:jc w:val="center"/>
      </w:pPr>
      <w:r>
        <w:rPr>
          <w:noProof/>
        </w:rPr>
        <w:object w:dxaOrig="11924" w:dyaOrig="5941" w14:anchorId="5175F712">
          <v:shape id="_x0000_i1034" type="#_x0000_t75" alt="" style="width:500pt;height:250pt;mso-width-percent:0;mso-height-percent:0;mso-width-percent:0;mso-height-percent:0" o:ole="">
            <v:imagedata r:id="rId361" o:title=""/>
          </v:shape>
          <o:OLEObject Type="Embed" ProgID="MSPhotoEd.3" ShapeID="_x0000_i1034" DrawAspect="Content" ObjectID="_1684682207" r:id="rId362"/>
        </w:object>
      </w:r>
    </w:p>
    <w:p w14:paraId="2FE97D2D" w14:textId="41001629" w:rsidR="00494C92" w:rsidRDefault="00494C92" w:rsidP="00494C92">
      <w:pPr>
        <w:pStyle w:val="Caption"/>
        <w:jc w:val="center"/>
      </w:pPr>
      <w:bookmarkStart w:id="153" w:name="_Ref65315707"/>
      <w:r>
        <w:t xml:space="preserve">Figure </w:t>
      </w:r>
      <w:r>
        <w:fldChar w:fldCharType="begin"/>
      </w:r>
      <w:r>
        <w:instrText xml:space="preserve"> SEQ Figure \* ARABIC </w:instrText>
      </w:r>
      <w:r>
        <w:fldChar w:fldCharType="separate"/>
      </w:r>
      <w:r w:rsidR="00F85499">
        <w:rPr>
          <w:noProof/>
        </w:rPr>
        <w:t>24</w:t>
      </w:r>
      <w:r>
        <w:fldChar w:fldCharType="end"/>
      </w:r>
      <w:bookmarkEnd w:id="153"/>
      <w:r>
        <w:t>. Diagramme UML des classes.</w:t>
      </w:r>
    </w:p>
    <w:p w14:paraId="2B73E371" w14:textId="77777777" w:rsidR="00494C92" w:rsidRPr="00392AEE" w:rsidRDefault="00494C92" w:rsidP="00494C92">
      <w:pPr>
        <w:pStyle w:val="BodyText"/>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54" w:name="_Toc84220829"/>
      <w:bookmarkStart w:id="155" w:name="_Toc44667601"/>
      <w:r>
        <w:t>Compilation et exécution d’un programme composé de plusieurs classes et de packages</w:t>
      </w:r>
      <w:bookmarkEnd w:id="154"/>
      <w:bookmarkEnd w:id="155"/>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3">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6"/>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4">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5"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6">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7">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68">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4">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256DC0BA" w:rsidR="00494C92" w:rsidRDefault="00494C92" w:rsidP="00494C92">
      <w:pPr>
        <w:pStyle w:val="BodyText"/>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F85499">
        <w:t xml:space="preserve">Figure </w:t>
      </w:r>
      <w:r w:rsidR="00F85499">
        <w:rPr>
          <w:noProof/>
        </w:rPr>
        <w:t>25</w:t>
      </w:r>
      <w:r>
        <w:fldChar w:fldCharType="end"/>
      </w:r>
      <w:r>
        <w:t xml:space="preserve">. </w:t>
      </w:r>
    </w:p>
    <w:p w14:paraId="5A0D7788" w14:textId="77777777" w:rsidR="00494C92" w:rsidRDefault="00A57820" w:rsidP="00494C92">
      <w:pPr>
        <w:pStyle w:val="BodyText"/>
        <w:jc w:val="center"/>
      </w:pPr>
      <w:r>
        <w:rPr>
          <w:noProof/>
        </w:rPr>
        <w:object w:dxaOrig="11924" w:dyaOrig="5986" w14:anchorId="47387F34">
          <v:shape id="_x0000_i1033" type="#_x0000_t75" alt="" style="width:500pt;height:251.35pt;mso-width-percent:0;mso-height-percent:0;mso-width-percent:0;mso-height-percent:0" o:ole="">
            <v:imagedata r:id="rId369" o:title=""/>
          </v:shape>
          <o:OLEObject Type="Embed" ProgID="MSPhotoEd.3" ShapeID="_x0000_i1033" DrawAspect="Content" ObjectID="_1684682208" r:id="rId370"/>
        </w:object>
      </w:r>
    </w:p>
    <w:p w14:paraId="51AF7A24" w14:textId="5199DFA9" w:rsidR="00494C92" w:rsidRDefault="00494C92" w:rsidP="00494C92">
      <w:pPr>
        <w:pStyle w:val="Caption"/>
        <w:jc w:val="center"/>
      </w:pPr>
      <w:bookmarkStart w:id="156" w:name="_Ref65316368"/>
      <w:r>
        <w:t xml:space="preserve">Figure </w:t>
      </w:r>
      <w:r>
        <w:fldChar w:fldCharType="begin"/>
      </w:r>
      <w:r>
        <w:instrText xml:space="preserve"> SEQ Figure \* ARABIC </w:instrText>
      </w:r>
      <w:r>
        <w:fldChar w:fldCharType="separate"/>
      </w:r>
      <w:r w:rsidR="00F85499">
        <w:rPr>
          <w:noProof/>
        </w:rPr>
        <w:t>25</w:t>
      </w:r>
      <w:r>
        <w:fldChar w:fldCharType="end"/>
      </w:r>
      <w:bookmarkEnd w:id="156"/>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Heading2"/>
      </w:pPr>
      <w:bookmarkStart w:id="157" w:name="_Toc84220830"/>
      <w:bookmarkStart w:id="158" w:name="_Toc44667602"/>
      <w:r>
        <w:t>Limiter la répétition de code par la création d’une super-classe</w:t>
      </w:r>
      <w:bookmarkEnd w:id="157"/>
      <w:bookmarkEnd w:id="158"/>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46A38E71" w:rsidR="00494C92" w:rsidRDefault="00494C92" w:rsidP="00494C92">
      <w:pPr>
        <w:pStyle w:val="BodyText"/>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F85499">
        <w:t xml:space="preserve">Figure </w:t>
      </w:r>
      <w:r w:rsidR="00F85499">
        <w:rPr>
          <w:noProof/>
        </w:rPr>
        <w:t>26</w:t>
      </w:r>
      <w:r>
        <w:fldChar w:fldCharType="end"/>
      </w:r>
      <w:r>
        <w:t>).</w:t>
      </w:r>
    </w:p>
    <w:p w14:paraId="28817194" w14:textId="77777777" w:rsidR="00494C92" w:rsidRDefault="00A57820" w:rsidP="00494C92">
      <w:pPr>
        <w:pStyle w:val="BodyText"/>
        <w:jc w:val="center"/>
      </w:pPr>
      <w:r>
        <w:rPr>
          <w:noProof/>
        </w:rPr>
        <w:object w:dxaOrig="13063" w:dyaOrig="5986" w14:anchorId="2A9F61C3">
          <v:shape id="_x0000_i1032" type="#_x0000_t75" alt="" style="width:500pt;height:228pt;mso-width-percent:0;mso-height-percent:0;mso-width-percent:0;mso-height-percent:0" o:ole="">
            <v:imagedata r:id="rId371" o:title=""/>
          </v:shape>
          <o:OLEObject Type="Embed" ProgID="MSPhotoEd.3" ShapeID="_x0000_i1032" DrawAspect="Content" ObjectID="_1684682209" r:id="rId372"/>
        </w:object>
      </w:r>
    </w:p>
    <w:p w14:paraId="08EEF789" w14:textId="0C2EFD3A" w:rsidR="00494C92" w:rsidRDefault="00494C92" w:rsidP="00494C92">
      <w:pPr>
        <w:pStyle w:val="Caption"/>
        <w:jc w:val="center"/>
      </w:pPr>
      <w:bookmarkStart w:id="159" w:name="_Ref65316874"/>
      <w:r>
        <w:t xml:space="preserve">Figure </w:t>
      </w:r>
      <w:r>
        <w:fldChar w:fldCharType="begin"/>
      </w:r>
      <w:r>
        <w:instrText xml:space="preserve"> SEQ Figure \* ARABIC </w:instrText>
      </w:r>
      <w:r>
        <w:fldChar w:fldCharType="separate"/>
      </w:r>
      <w:r w:rsidR="00F85499">
        <w:rPr>
          <w:noProof/>
        </w:rPr>
        <w:t>26</w:t>
      </w:r>
      <w:r>
        <w:fldChar w:fldCharType="end"/>
      </w:r>
      <w:bookmarkEnd w:id="159"/>
      <w:r>
        <w:t>. Abstraction de</w:t>
      </w:r>
      <w:r w:rsidR="00A7275C">
        <w:t xml:space="preserve">s </w:t>
      </w:r>
      <w:r w:rsidR="00147DE5">
        <w:t xml:space="preserve">aspects communs </w:t>
      </w:r>
      <w:r>
        <w:t>par création d’une super-classe.</w:t>
      </w:r>
    </w:p>
    <w:p w14:paraId="529B0228" w14:textId="07B5FFC4" w:rsidR="00494C92" w:rsidRPr="00EC3FCD" w:rsidRDefault="00A57820" w:rsidP="00494C92">
      <w:pPr>
        <w:pStyle w:val="BodyText"/>
      </w:pPr>
      <w:hyperlink r:id="rId373"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0" w:name="OLE_LINK89"/>
      <w:bookmarkStart w:id="161"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0"/>
      <w:bookmarkEnd w:id="161"/>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vitesseX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vitesseY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BodyText"/>
      </w:pPr>
    </w:p>
    <w:p w14:paraId="5EF712E4" w14:textId="43E2A437" w:rsidR="00494C92" w:rsidRDefault="00494C92" w:rsidP="00494C92">
      <w:pPr>
        <w:pStyle w:val="BodyText"/>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F85499">
        <w:t xml:space="preserve">Figure </w:t>
      </w:r>
      <w:r w:rsidR="00F85499">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BodyText"/>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BodyText"/>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A57820" w:rsidP="007D7FB9">
      <w:pPr>
        <w:pStyle w:val="BodyText"/>
        <w:keepNext/>
        <w:keepLines/>
      </w:pPr>
      <w:hyperlink r:id="rId374"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2" w:name="OLE_LINK93"/>
      <w:bookmarkStart w:id="163"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62"/>
      <w:bookmarkEnd w:id="163"/>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createImage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r w:rsidRPr="009808AD">
        <w:rPr>
          <w:color w:val="800080"/>
          <w:lang w:val="en-CA" w:eastAsia="zh-CN"/>
        </w:rPr>
        <w:t>;</w:t>
      </w:r>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ItiSCEntiteRebondissante</w:t>
      </w:r>
      <w:r w:rsidRPr="009808AD">
        <w:rPr>
          <w:color w:val="808030"/>
          <w:lang w:val="en-CA" w:eastAsia="zh-CN"/>
        </w:rPr>
        <w:t>(</w:t>
      </w:r>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Heading1"/>
      </w:pPr>
      <w:r>
        <w:br w:type="page"/>
      </w:r>
      <w:bookmarkStart w:id="164" w:name="_Toc44667603"/>
      <w:r w:rsidR="00E34CFC">
        <w:lastRenderedPageBreak/>
        <w:t>Animation 2D et développement d’un jeu simple</w:t>
      </w:r>
      <w:bookmarkStart w:id="165" w:name="_Toc47239881"/>
      <w:bookmarkEnd w:id="164"/>
      <w:bookmarkEnd w:id="165"/>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66" w:name="_Toc47239882"/>
      <w:bookmarkStart w:id="167" w:name="_Ref65651638"/>
      <w:bookmarkStart w:id="168" w:name="_Toc44667604"/>
      <w:r>
        <w:t xml:space="preserve">Animation avec un </w:t>
      </w:r>
      <w:r w:rsidRPr="16CBE89F">
        <w:rPr>
          <w:i/>
          <w:iCs/>
        </w:rPr>
        <w:t>Timer</w:t>
      </w:r>
      <w:r>
        <w:t xml:space="preserve"> dans une sous-classe de </w:t>
      </w:r>
      <w:r w:rsidRPr="16CBE89F">
        <w:rPr>
          <w:i/>
          <w:iCs/>
        </w:rPr>
        <w:t>JPanel</w:t>
      </w:r>
      <w:bookmarkEnd w:id="166"/>
      <w:bookmarkEnd w:id="167"/>
      <w:bookmarkEnd w:id="168"/>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javax.swing</w:t>
      </w:r>
      <w:r>
        <w:t>.</w:t>
      </w:r>
      <w:hyperlink r:id="rId375"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6"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7" w:tooltip="class in javax.swing" w:history="1">
        <w:r w:rsidRPr="00B27424">
          <w:rPr>
            <w:rStyle w:val="typenamelink1"/>
            <w:rFonts w:ascii="DejaVu Sans" w:hAnsi="DejaVu Sans"/>
            <w:color w:val="4A6782"/>
            <w:sz w:val="21"/>
            <w:szCs w:val="21"/>
            <w:lang w:val="fr-CA"/>
          </w:rPr>
          <w:t>JFrame</w:t>
        </w:r>
      </w:hyperlink>
      <w:r>
        <w:t>, une sous-classe de javax.swing.</w:t>
      </w:r>
      <w:hyperlink r:id="rId378"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79"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0"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3"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4"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5"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A57820" w:rsidP="00E34CFC">
      <w:pPr>
        <w:pStyle w:val="BodyText"/>
        <w:jc w:val="center"/>
      </w:pPr>
      <w:r>
        <w:rPr>
          <w:noProof/>
        </w:rPr>
        <w:object w:dxaOrig="12403" w:dyaOrig="11477" w14:anchorId="13D6D527">
          <v:shape id="_x0000_i1031" type="#_x0000_t75" alt="" style="width:494.65pt;height:462pt;mso-width-percent:0;mso-height-percent:0;mso-width-percent:0;mso-height-percent:0" o:ole="">
            <v:imagedata r:id="rId386" o:title=""/>
          </v:shape>
          <o:OLEObject Type="Embed" ProgID="MSPhotoEd.3" ShapeID="_x0000_i1031" DrawAspect="Content" ObjectID="_1684682210" r:id="rId387"/>
        </w:object>
      </w:r>
    </w:p>
    <w:p w14:paraId="25DD7F6E" w14:textId="1B3899BA"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27</w:t>
      </w:r>
      <w:r>
        <w:fldChar w:fldCharType="end"/>
      </w:r>
      <w:r>
        <w:t>. Nouvelle organisation des classes qui passe par un JPanel.</w:t>
      </w:r>
    </w:p>
    <w:p w14:paraId="3D6E7009" w14:textId="6D2D8B26" w:rsidR="00E34CFC" w:rsidRDefault="00E34CFC" w:rsidP="00E34CFC">
      <w:pPr>
        <w:pStyle w:val="BodyText"/>
      </w:pPr>
      <w:r>
        <w:t xml:space="preserve">Le délai entre deux scènes de la séquence d’animation est contrôlé par un objet de la classe </w:t>
      </w:r>
      <w:hyperlink r:id="rId388"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A57820" w:rsidP="00E34CFC">
      <w:pPr>
        <w:pStyle w:val="BodyText"/>
      </w:pPr>
      <w:hyperlink r:id="rId389"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69" w:name="OLE_LINK40"/>
      <w:bookmarkStart w:id="170"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69"/>
      <w:bookmarkEnd w:id="170"/>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BodyText"/>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0"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2"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r w:rsidRPr="00CD112D">
        <w:rPr>
          <w:i/>
          <w:iCs/>
        </w:rPr>
        <w:t>ExempleJFrameIncluantJPanelAvecAnimationParTimer</w:t>
      </w:r>
      <w:r>
        <w:t xml:space="preserve"> est une sous-classe de </w:t>
      </w:r>
      <w:hyperlink r:id="rId393"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new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this.getContentPane().add(leJPanelAnimation)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new ExempleJFrameIncluantJPanelAvecAnimationParTimer();</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ExempleJPanelAvecAnimationParTimer();</w:t>
      </w:r>
    </w:p>
    <w:p w14:paraId="47514A83" w14:textId="77777777" w:rsidR="00E34CFC" w:rsidRPr="00C50856" w:rsidRDefault="00E34CFC" w:rsidP="00E34CFC">
      <w:pPr>
        <w:pStyle w:val="BodyText"/>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4"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BodyText"/>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1" w:name="_Toc47239883"/>
      <w:bookmarkStart w:id="172" w:name="_Toc44667605"/>
      <w:r>
        <w:t>Isoler le monde à animer du mécanisme d’animation</w:t>
      </w:r>
      <w:bookmarkEnd w:id="171"/>
      <w:bookmarkEnd w:id="172"/>
    </w:p>
    <w:p w14:paraId="4A6D9793" w14:textId="77777777" w:rsidR="00E34CFC" w:rsidRDefault="00E34CFC" w:rsidP="00E34CFC">
      <w:pPr>
        <w:pStyle w:val="BodyText"/>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A57820" w:rsidP="00E34CFC">
      <w:pPr>
        <w:pStyle w:val="BodyText"/>
      </w:pPr>
      <w:hyperlink r:id="rId395"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A57820" w:rsidP="00E34CFC">
      <w:pPr>
        <w:pStyle w:val="BodyText"/>
        <w:jc w:val="center"/>
      </w:pPr>
      <w:r>
        <w:rPr>
          <w:noProof/>
        </w:rPr>
        <w:object w:dxaOrig="12527" w:dyaOrig="10757" w14:anchorId="49DE8CD0">
          <v:shape id="_x0000_i1030" type="#_x0000_t75" alt="" style="width:496.65pt;height:428pt;mso-width-percent:0;mso-height-percent:0;mso-width-percent:0;mso-height-percent:0" o:ole="">
            <v:imagedata r:id="rId396" o:title=""/>
          </v:shape>
          <o:OLEObject Type="Embed" ProgID="MSPhotoEd.3" ShapeID="_x0000_i1030" DrawAspect="Content" ObjectID="_1684682211" r:id="rId397"/>
        </w:object>
      </w:r>
    </w:p>
    <w:p w14:paraId="26417B6C" w14:textId="4C02D88E"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BodyText"/>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A57820" w:rsidP="00EF04CB">
      <w:pPr>
        <w:pStyle w:val="BodyText"/>
        <w:keepNext/>
        <w:keepLines/>
      </w:pPr>
      <w:hyperlink r:id="rId398"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73" w:name="OLE_LINK42"/>
      <w:bookmarkStart w:id="174"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73"/>
      <w:bookmarkEnd w:id="174"/>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leMondeAnime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A57820" w:rsidP="00EF04CB">
      <w:pPr>
        <w:pStyle w:val="BodyText"/>
        <w:keepNext/>
        <w:keepLines/>
      </w:pPr>
      <w:hyperlink r:id="rId399"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75" w:name="OLE_LINK44"/>
      <w:bookmarkStart w:id="176"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75"/>
      <w:bookmarkEnd w:id="176"/>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JPanelAvecTimerAnimeMondeAnime</w:t>
      </w:r>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getContentPane</w:t>
      </w:r>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setDefaultCloseOperation</w:t>
      </w:r>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setSize</w:t>
      </w:r>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736DD993"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F85499">
        <w:rPr>
          <w:rFonts w:hint="eastAsia"/>
          <w:cs/>
        </w:rPr>
        <w:t>‎</w:t>
      </w:r>
      <w:r w:rsidR="00F85499">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40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40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A57820" w:rsidP="00E34CFC">
      <w:pPr>
        <w:pStyle w:val="BodyText"/>
      </w:pPr>
      <w:hyperlink r:id="rId402"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77" w:name="OLE_LINK47"/>
      <w:bookmarkStart w:id="178"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77"/>
      <w:bookmarkEnd w:id="178"/>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3"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4"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fenêtre :</w:t>
      </w:r>
    </w:p>
    <w:p w14:paraId="17F5D0E3" w14:textId="77777777" w:rsidR="00E34CFC" w:rsidRPr="002E0279" w:rsidRDefault="00A57820" w:rsidP="00E34CFC">
      <w:pPr>
        <w:pStyle w:val="BodyText"/>
        <w:rPr>
          <w:lang w:val="en-CA"/>
        </w:rPr>
      </w:pPr>
      <w:hyperlink r:id="rId405"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public JFrameIncluantJPanelAvecBoucleAnimeMondeAnime()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79" w:name="_Toc47239884"/>
      <w:bookmarkStart w:id="180" w:name="_Toc44667606"/>
      <w:r>
        <w:t>Développement du jeu</w:t>
      </w:r>
      <w:bookmarkEnd w:id="179"/>
      <w:bookmarkEnd w:id="180"/>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A57820" w:rsidP="007256AA">
      <w:pPr>
        <w:pStyle w:val="BodyText"/>
        <w:jc w:val="center"/>
      </w:pPr>
      <w:r>
        <w:rPr>
          <w:noProof/>
        </w:rPr>
        <w:object w:dxaOrig="8431" w:dyaOrig="6329" w14:anchorId="04E9DD96">
          <v:shape id="_x0000_i1029" type="#_x0000_t75" alt="" style="width:356pt;height:268.65pt;mso-width-percent:0;mso-height-percent:0;mso-width-percent:0;mso-height-percent:0" o:ole="">
            <v:imagedata r:id="rId406" o:title=""/>
          </v:shape>
          <o:OLEObject Type="Embed" ProgID="MSPhotoEd.3" ShapeID="_x0000_i1029" DrawAspect="Content" ObjectID="_1684682212" r:id="rId407"/>
        </w:object>
      </w:r>
    </w:p>
    <w:p w14:paraId="464FE3FA" w14:textId="23AE3B73"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29</w:t>
      </w:r>
      <w:r>
        <w:fldChar w:fldCharType="end"/>
      </w:r>
      <w:r>
        <w:t>. Classes du jeu simple.</w:t>
      </w:r>
    </w:p>
    <w:p w14:paraId="01E9BCCD" w14:textId="77777777" w:rsidR="00E34CFC" w:rsidRDefault="00E34CFC" w:rsidP="00E34CFC">
      <w:pPr>
        <w:pStyle w:val="BodyText"/>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BodyText"/>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A57820" w:rsidP="00EF04CB">
      <w:pPr>
        <w:pStyle w:val="BodyText"/>
        <w:keepNext/>
        <w:keepLines/>
      </w:pPr>
      <w:hyperlink r:id="rId408"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9"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setY</w:t>
      </w:r>
      <w:r w:rsidRPr="00EF04CB">
        <w:rPr>
          <w:color w:val="808030"/>
          <w:lang w:val="en-CA" w:eastAsia="zh-CN"/>
        </w:rPr>
        <w:t>(</w:t>
      </w:r>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getHauteur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hauteur</w:t>
      </w:r>
      <w:r w:rsidRPr="00EF04CB">
        <w:rPr>
          <w:color w:val="800080"/>
          <w:lang w:val="en-CA" w:eastAsia="zh-CN"/>
        </w:rPr>
        <w:t>;</w:t>
      </w:r>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r w:rsidRPr="00EF04CB">
        <w:rPr>
          <w:b/>
          <w:bCs/>
          <w:color w:val="800000"/>
          <w:lang w:val="fr-FR" w:eastAsia="zh-CN"/>
        </w:rPr>
        <w:t>return</w:t>
      </w:r>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A57820" w:rsidP="00E34CFC">
      <w:pPr>
        <w:pStyle w:val="BodyText"/>
        <w:jc w:val="center"/>
      </w:pPr>
      <w:r>
        <w:rPr>
          <w:noProof/>
        </w:rPr>
        <w:object w:dxaOrig="8596" w:dyaOrig="11624" w14:anchorId="21339C9C">
          <v:shape id="_x0000_i1028" type="#_x0000_t75" alt="" style="width:428.65pt;height:578.65pt;mso-width-percent:0;mso-height-percent:0;mso-width-percent:0;mso-height-percent:0" o:ole="">
            <v:imagedata r:id="rId410" o:title=""/>
          </v:shape>
          <o:OLEObject Type="Embed" ProgID="MSPhotoEd.3" ShapeID="_x0000_i1028" DrawAspect="Content" ObjectID="_1684682213" r:id="rId411"/>
        </w:object>
      </w:r>
    </w:p>
    <w:p w14:paraId="353C8472" w14:textId="421C43C1"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F85499">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BodyText"/>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A57820" w:rsidP="00E34CFC">
      <w:pPr>
        <w:pStyle w:val="BodyText"/>
      </w:pPr>
      <w:hyperlink r:id="rId412"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3"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r w:rsidRPr="00C96ACC">
        <w:rPr>
          <w:i/>
          <w:iCs/>
        </w:rPr>
        <w:t>unCri</w:t>
      </w:r>
      <w:r>
        <w:t xml:space="preserve"> de la classe java.applet.</w:t>
      </w:r>
      <w:hyperlink r:id="rId414"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BodyText"/>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BodyText"/>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A57820" w:rsidP="00E34CFC">
      <w:pPr>
        <w:pStyle w:val="BodyText"/>
      </w:pPr>
      <w:hyperlink r:id="rId41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A57820" w:rsidP="00E34CFC">
      <w:pPr>
        <w:pStyle w:val="BodyText"/>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A57820" w:rsidP="00C44445">
      <w:pPr>
        <w:pStyle w:val="BodyText"/>
        <w:keepNext/>
        <w:keepLines/>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A57820" w:rsidP="00C44445">
      <w:pPr>
        <w:pStyle w:val="BodyText"/>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imagesAnimation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A57820" w:rsidP="00E34CFC">
      <w:pPr>
        <w:pStyle w:val="BodyText"/>
      </w:pPr>
      <w:r>
        <w:rPr>
          <w:noProof/>
        </w:rPr>
        <w:object w:dxaOrig="19244" w:dyaOrig="4276" w14:anchorId="54A49C24">
          <v:shape id="_x0000_i1027" type="#_x0000_t75" alt="" style="width:500.65pt;height:110.65pt;mso-width-percent:0;mso-height-percent:0;mso-width-percent:0;mso-height-percent:0" o:ole="">
            <v:imagedata r:id="rId423" o:title=""/>
          </v:shape>
          <o:OLEObject Type="Embed" ProgID="Visio.Drawing.11" ShapeID="_x0000_i1027" DrawAspect="Content" ObjectID="_1684682214" r:id="rId424"/>
        </w:object>
      </w:r>
    </w:p>
    <w:p w14:paraId="2D0060D6" w14:textId="4F5CC3F6"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BodyText"/>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r w:rsidRPr="002E0279">
        <w:rPr>
          <w:rFonts w:ascii="Courier New" w:hAnsi="Courier New" w:cs="Courier New"/>
        </w:rPr>
        <w:t xml:space="preserve">for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r w:rsidRPr="002E0279">
        <w:rPr>
          <w:rFonts w:ascii="Courier New" w:hAnsi="Courier New" w:cs="Courier New"/>
        </w:rPr>
        <w:t xml:space="preserve">for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r w:rsidRPr="002E0279">
        <w:rPr>
          <w:rFonts w:ascii="Courier New" w:hAnsi="Courier New" w:cs="Courier New"/>
          <w:lang w:val="fr-CA"/>
        </w:rPr>
        <w:t>for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for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BodyText"/>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A57820" w:rsidP="00C44445">
      <w:pPr>
        <w:pStyle w:val="BodyText"/>
        <w:keepNext/>
        <w:keepLines/>
      </w:pPr>
      <w:hyperlink r:id="rId42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vecteurEntites</w:t>
      </w:r>
      <w:r w:rsidRPr="00C44445">
        <w:rPr>
          <w:color w:val="800080"/>
          <w:lang w:val="en-CA" w:eastAsia="zh-CN"/>
        </w:rPr>
        <w:t>;</w:t>
      </w:r>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Vector</w:t>
      </w:r>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for</w:t>
      </w:r>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r w:rsidRPr="00C44445">
        <w:rPr>
          <w:color w:val="800080"/>
          <w:lang w:val="en-CA" w:eastAsia="zh-CN"/>
        </w:rPr>
        <w:t>;</w:t>
      </w:r>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r w:rsidRPr="00173EE3">
        <w:rPr>
          <w:i/>
        </w:rPr>
        <w:t>vecteurEntités</w:t>
      </w:r>
      <w:r>
        <w:t xml:space="preserve"> de la classe java.util.</w:t>
      </w:r>
      <w:hyperlink r:id="rId427"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28"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29"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0"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3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3"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34"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5"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6"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7"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38"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40"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1"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2"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r w:rsidRPr="002E0279">
        <w:rPr>
          <w:rFonts w:ascii="Courier New" w:hAnsi="Courier New" w:cs="Courier New"/>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43"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6" w:tooltip="class in java.util" w:history="1">
        <w:r w:rsidRPr="000753F7">
          <w:rPr>
            <w:rStyle w:val="typenamelink1"/>
            <w:rFonts w:ascii="DejaVu Sans" w:hAnsi="DejaVu Sans"/>
            <w:color w:val="4A6782"/>
            <w:sz w:val="21"/>
            <w:szCs w:val="21"/>
            <w:lang w:val="fr-CA"/>
          </w:rPr>
          <w:t>Vector</w:t>
        </w:r>
      </w:hyperlink>
      <w:r>
        <w:t xml:space="preserve">. La méthode </w:t>
      </w:r>
      <w:hyperlink r:id="rId447"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48"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49"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0"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1"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BodyText"/>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52"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r w:rsidRPr="002E0279">
        <w:rPr>
          <w:rFonts w:ascii="Courier New" w:hAnsi="Courier New" w:cs="Courier New"/>
        </w:rPr>
        <w:t xml:space="preserve">public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(uneEntitéAnimée.touche(e.getX(),e.getY()))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r w:rsidRPr="00FE0CEC">
        <w:rPr>
          <w:i/>
        </w:rPr>
        <w:t>JPanelPourMondeJeuSimple</w:t>
      </w:r>
      <w:r>
        <w:t>.</w:t>
      </w:r>
    </w:p>
    <w:p w14:paraId="4701CFFD" w14:textId="77777777" w:rsidR="00E34CFC" w:rsidRPr="001F52DD" w:rsidRDefault="00A57820" w:rsidP="00C44445">
      <w:pPr>
        <w:pStyle w:val="BodyText"/>
        <w:keepNext/>
        <w:keepLines/>
      </w:pPr>
      <w:hyperlink r:id="rId45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HAUTEURMONDE</w:t>
      </w:r>
      <w:r w:rsidRPr="00C44445">
        <w:rPr>
          <w:color w:val="800080"/>
          <w:lang w:val="en-CA" w:eastAsia="zh-CN"/>
        </w:rPr>
        <w:t>;</w:t>
      </w:r>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5"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6"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7"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58"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59"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0"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A57820" w:rsidP="00E34CFC">
      <w:pPr>
        <w:pStyle w:val="BodyText"/>
      </w:pPr>
      <w:hyperlink r:id="rId462"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3"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getContentPane</w:t>
      </w:r>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setDefaultCloseOperation</w:t>
      </w:r>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setSize</w:t>
      </w:r>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1" w:name="_Toc44667607"/>
      <w:r>
        <w:t>Génériques</w:t>
      </w:r>
      <w:bookmarkEnd w:id="181"/>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vecteurEntites</w:t>
      </w:r>
      <w:r w:rsidRPr="00C44445">
        <w:rPr>
          <w:color w:val="800080"/>
          <w:lang w:val="en-CA" w:eastAsia="zh-CN"/>
        </w:rPr>
        <w:t>;</w:t>
      </w:r>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MondeDuJeuVectorGen</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uneEntiteAnime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82" w:name="_Toc44667608"/>
      <w:r>
        <w:lastRenderedPageBreak/>
        <w:t>Autres collections</w:t>
      </w:r>
      <w:bookmarkEnd w:id="182"/>
    </w:p>
    <w:p w14:paraId="68807ED5" w14:textId="290F6FA3" w:rsidR="00E34CFC" w:rsidRDefault="00E34CFC" w:rsidP="00E34CFC">
      <w:pPr>
        <w:pStyle w:val="BodyText"/>
      </w:pPr>
      <w:r>
        <w:t xml:space="preserve">En plus de la classe </w:t>
      </w:r>
      <w:hyperlink r:id="rId464"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5"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6" w:tooltip="class in java.util" w:history="1">
        <w:r w:rsidRPr="000531BF">
          <w:rPr>
            <w:rStyle w:val="Hyperlink"/>
            <w:rFonts w:ascii="&amp;quot" w:hAnsi="&amp;quot"/>
            <w:b/>
            <w:bCs/>
            <w:color w:val="4A6782"/>
            <w:sz w:val="20"/>
            <w:szCs w:val="20"/>
            <w:u w:val="none"/>
          </w:rPr>
          <w:t>ArrayList</w:t>
        </w:r>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67" w:tooltip="class in java.util" w:history="1">
        <w:r w:rsidRPr="000531BF">
          <w:rPr>
            <w:rStyle w:val="Hyperlink"/>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83" w:name="_Toc16917468"/>
      <w:bookmarkStart w:id="184" w:name="_Toc44667609"/>
      <w:r>
        <w:lastRenderedPageBreak/>
        <w:t>T</w:t>
      </w:r>
      <w:r w:rsidR="007E66E1">
        <w:t>raitement de fichiers</w:t>
      </w:r>
      <w:bookmarkEnd w:id="183"/>
      <w:bookmarkEnd w:id="184"/>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68"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69"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BodyText"/>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0" w:tooltip="class in java.io" w:history="1">
        <w:r>
          <w:rPr>
            <w:rStyle w:val="Hyperlink"/>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1" w:tooltip="class in java.io" w:history="1">
        <w:r>
          <w:rPr>
            <w:rStyle w:val="Hyperlink"/>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2" w:anchor="read--" w:history="1">
        <w:r w:rsidR="00CA1B80">
          <w:rPr>
            <w:rStyle w:val="Hyperlink"/>
            <w:rFonts w:ascii="&amp;quot" w:hAnsi="&amp;quot" w:cs="Courier New"/>
            <w:b/>
            <w:bCs/>
            <w:color w:val="BB7A2A"/>
            <w:sz w:val="21"/>
            <w:szCs w:val="21"/>
          </w:rPr>
          <w:t>read</w:t>
        </w:r>
      </w:hyperlink>
      <w:r w:rsidR="00CA1B80">
        <w:rPr>
          <w:rStyle w:val="HTMLCode"/>
          <w:rFonts w:ascii="&amp;quot" w:hAnsi="&amp;quot"/>
          <w:color w:val="353833"/>
          <w:sz w:val="21"/>
          <w:szCs w:val="21"/>
        </w:rPr>
        <w:t>()</w:t>
      </w:r>
      <w:r w:rsidR="001D490E">
        <w:t xml:space="preserve"> de </w:t>
      </w:r>
      <w:hyperlink r:id="rId473" w:tooltip="class in java.io" w:history="1">
        <w:r w:rsidR="00CA1B80">
          <w:rPr>
            <w:rStyle w:val="Hyperlink"/>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4" w:anchor="write-int-" w:history="1">
        <w:r w:rsidR="00672002">
          <w:rPr>
            <w:rStyle w:val="Hyperlink"/>
            <w:rFonts w:ascii="&amp;quot" w:hAnsi="&amp;quot" w:cs="Courier New"/>
            <w:b/>
            <w:bCs/>
            <w:color w:val="4A6782"/>
            <w:sz w:val="21"/>
            <w:szCs w:val="21"/>
          </w:rPr>
          <w:t>write</w:t>
        </w:r>
      </w:hyperlink>
      <w:r w:rsidR="00672002">
        <w:rPr>
          <w:rStyle w:val="HTMLCode"/>
          <w:rFonts w:ascii="&amp;quot" w:hAnsi="&amp;quot"/>
          <w:color w:val="353833"/>
          <w:sz w:val="21"/>
          <w:szCs w:val="21"/>
        </w:rPr>
        <w:t>(int b)</w:t>
      </w:r>
      <w:r w:rsidR="006773FC">
        <w:t xml:space="preserve"> </w:t>
      </w:r>
      <w:r w:rsidR="004751DF">
        <w:t xml:space="preserve">de </w:t>
      </w:r>
      <w:hyperlink r:id="rId475" w:tooltip="class in java.io" w:history="1">
        <w:r w:rsidR="00672002">
          <w:rPr>
            <w:rStyle w:val="Hyperlink"/>
            <w:rFonts w:ascii="&amp;quot" w:hAnsi="&amp;quot"/>
            <w:b/>
            <w:bCs/>
            <w:color w:val="4A6782"/>
            <w:sz w:val="20"/>
          </w:rPr>
          <w:t>OutputStream</w:t>
        </w:r>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A57820" w:rsidP="007E66E1">
      <w:pPr>
        <w:pStyle w:val="Caption"/>
        <w:jc w:val="center"/>
      </w:pPr>
      <w:r>
        <w:rPr>
          <w:noProof/>
        </w:rPr>
        <w:object w:dxaOrig="10397" w:dyaOrig="2896" w14:anchorId="2FE83AF4">
          <v:shape id="_x0000_i1026" type="#_x0000_t75" alt="" style="width:420pt;height:116.65pt;mso-width-percent:0;mso-height-percent:0;mso-width-percent:0;mso-height-percent:0" o:ole="" fillcolor="window">
            <v:imagedata r:id="rId476" o:title=""/>
          </v:shape>
          <o:OLEObject Type="Embed" ProgID="Visio.Drawing.11" ShapeID="_x0000_i1026" DrawAspect="Content" ObjectID="_1684682215" r:id="rId477"/>
        </w:object>
      </w:r>
    </w:p>
    <w:p w14:paraId="07165FC6" w14:textId="477D0BDF" w:rsidR="007E66E1" w:rsidRDefault="007E66E1" w:rsidP="007E66E1">
      <w:pPr>
        <w:pStyle w:val="Caption"/>
        <w:jc w:val="center"/>
      </w:pPr>
      <w:r>
        <w:t xml:space="preserve">Figure </w:t>
      </w:r>
      <w:r>
        <w:fldChar w:fldCharType="begin"/>
      </w:r>
      <w:r>
        <w:instrText xml:space="preserve"> SEQ Figure \* ARABIC </w:instrText>
      </w:r>
      <w:r>
        <w:fldChar w:fldCharType="separate"/>
      </w:r>
      <w:r w:rsidR="00F85499">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78" w:tooltip="class in java.io" w:history="1">
        <w:r>
          <w:rPr>
            <w:rStyle w:val="Hyperlink"/>
            <w:rFonts w:ascii="&amp;quot" w:hAnsi="&amp;quot"/>
            <w:b/>
            <w:bCs/>
            <w:color w:val="4A6782"/>
            <w:sz w:val="20"/>
          </w:rPr>
          <w:t>RandomAccessFile</w:t>
        </w:r>
      </w:hyperlink>
      <w:r>
        <w:t xml:space="preserve"> qui permet un accès direct à n’importe quel octet d’un fichier.</w:t>
      </w:r>
    </w:p>
    <w:p w14:paraId="258A6697" w14:textId="7C4817E8"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F85499">
        <w:t xml:space="preserve">Figure </w:t>
      </w:r>
      <w:r w:rsidR="00F85499">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F85499">
        <w:t xml:space="preserve">Figure </w:t>
      </w:r>
      <w:r w:rsidR="00F85499">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F85499">
        <w:t xml:space="preserve">Figure </w:t>
      </w:r>
      <w:r w:rsidR="00F85499">
        <w:rPr>
          <w:noProof/>
        </w:rPr>
        <w:t>35</w:t>
      </w:r>
      <w:r>
        <w:fldChar w:fldCharType="end"/>
      </w:r>
      <w:r>
        <w:t xml:space="preserve"> montre la classe </w:t>
      </w:r>
      <w:hyperlink r:id="rId479" w:tooltip="class in java.io" w:history="1">
        <w:r>
          <w:rPr>
            <w:rStyle w:val="Hyperlink"/>
            <w:rFonts w:ascii="&amp;quot" w:hAnsi="&amp;quot"/>
            <w:b/>
            <w:bCs/>
            <w:color w:val="4A6782"/>
            <w:sz w:val="20"/>
          </w:rPr>
          <w:t>RandomAccessFile</w:t>
        </w:r>
      </w:hyperlink>
      <w:r>
        <w:t xml:space="preserve"> qui sert à la fois d’entrée et de sortie. Les flux de base </w:t>
      </w:r>
      <w:hyperlink r:id="rId480" w:tooltip="class in java.io" w:history="1">
        <w:r>
          <w:rPr>
            <w:rStyle w:val="Hyperlink"/>
            <w:rFonts w:ascii="&amp;quot" w:hAnsi="&amp;quot"/>
            <w:b/>
            <w:bCs/>
            <w:color w:val="4A6782"/>
            <w:sz w:val="20"/>
          </w:rPr>
          <w:t>InputStream</w:t>
        </w:r>
      </w:hyperlink>
      <w:r>
        <w:t xml:space="preserve"> et </w:t>
      </w:r>
      <w:hyperlink r:id="rId481" w:tooltip="class in java.io" w:history="1">
        <w:r>
          <w:rPr>
            <w:rStyle w:val="Hyperlink"/>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6C6CED7E" w:rsidR="007E66E1" w:rsidRDefault="007E66E1" w:rsidP="007E66E1">
      <w:pPr>
        <w:pStyle w:val="Caption"/>
        <w:jc w:val="center"/>
      </w:pPr>
      <w:bookmarkStart w:id="185" w:name="_Ref519223415"/>
      <w:r>
        <w:t xml:space="preserve">Figure </w:t>
      </w:r>
      <w:r>
        <w:fldChar w:fldCharType="begin"/>
      </w:r>
      <w:r>
        <w:instrText xml:space="preserve"> SEQ Figure \* ARABIC </w:instrText>
      </w:r>
      <w:r>
        <w:fldChar w:fldCharType="separate"/>
      </w:r>
      <w:r w:rsidR="00F85499">
        <w:rPr>
          <w:noProof/>
        </w:rPr>
        <w:t>33</w:t>
      </w:r>
      <w:r>
        <w:fldChar w:fldCharType="end"/>
      </w:r>
      <w:bookmarkEnd w:id="185"/>
      <w:r>
        <w:t>. Classes de java.io pour les flux d’entrée d’octets (</w:t>
      </w:r>
      <w:r>
        <w:rPr>
          <w:i/>
        </w:rPr>
        <w:t>InputStream</w:t>
      </w:r>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6ABDD76B" w:rsidR="007E66E1" w:rsidRDefault="007E66E1" w:rsidP="007E66E1">
      <w:pPr>
        <w:pStyle w:val="Caption"/>
        <w:jc w:val="center"/>
      </w:pPr>
      <w:bookmarkStart w:id="186" w:name="_Ref519224512"/>
      <w:r>
        <w:t xml:space="preserve">Figure </w:t>
      </w:r>
      <w:r>
        <w:fldChar w:fldCharType="begin"/>
      </w:r>
      <w:r>
        <w:instrText xml:space="preserve"> SEQ Figure \* ARABIC </w:instrText>
      </w:r>
      <w:r>
        <w:fldChar w:fldCharType="separate"/>
      </w:r>
      <w:r w:rsidR="00F85499">
        <w:rPr>
          <w:noProof/>
        </w:rPr>
        <w:t>34</w:t>
      </w:r>
      <w:r>
        <w:fldChar w:fldCharType="end"/>
      </w:r>
      <w:bookmarkEnd w:id="186"/>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2BD967FE" w:rsidR="007E66E1" w:rsidRDefault="007E66E1" w:rsidP="007E66E1">
      <w:pPr>
        <w:pStyle w:val="Caption"/>
        <w:jc w:val="center"/>
      </w:pPr>
      <w:bookmarkStart w:id="187" w:name="_Ref519258375"/>
      <w:r>
        <w:t xml:space="preserve">Figure </w:t>
      </w:r>
      <w:r>
        <w:fldChar w:fldCharType="begin"/>
      </w:r>
      <w:r>
        <w:instrText xml:space="preserve"> SEQ Figure \* ARABIC </w:instrText>
      </w:r>
      <w:r>
        <w:fldChar w:fldCharType="separate"/>
      </w:r>
      <w:r w:rsidR="00F85499">
        <w:rPr>
          <w:noProof/>
        </w:rPr>
        <w:t>35</w:t>
      </w:r>
      <w:r>
        <w:fldChar w:fldCharType="end"/>
      </w:r>
      <w:bookmarkEnd w:id="187"/>
      <w:r>
        <w:t xml:space="preserve">. Classe </w:t>
      </w:r>
      <w:r>
        <w:rPr>
          <w:i/>
        </w:rPr>
        <w:t>RandomAccessFile</w:t>
      </w:r>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85" w:tooltip="class in java.io" w:history="1">
        <w:r>
          <w:rPr>
            <w:rStyle w:val="Hyperlink"/>
            <w:rFonts w:ascii="&amp;quot" w:hAnsi="&amp;quot"/>
            <w:b/>
            <w:bCs/>
            <w:color w:val="4A6782"/>
            <w:sz w:val="20"/>
          </w:rPr>
          <w:t>FileInputStream</w:t>
        </w:r>
      </w:hyperlink>
      <w:r w:rsidR="009614D3">
        <w:t xml:space="preserve">, </w:t>
      </w:r>
      <w:r>
        <w:t xml:space="preserve">sous-classe de </w:t>
      </w:r>
      <w:hyperlink r:id="rId486" w:tooltip="class in java.io" w:history="1">
        <w:r>
          <w:rPr>
            <w:rStyle w:val="Hyperlink"/>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87" w:tooltip="class in java.io" w:history="1">
        <w:r>
          <w:rPr>
            <w:rStyle w:val="Hyperlink"/>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A57820" w:rsidP="007E66E1">
      <w:pPr>
        <w:pStyle w:val="BodyText"/>
      </w:pPr>
      <w:hyperlink r:id="rId488" w:history="1">
        <w:r w:rsidR="00943FF9">
          <w:rPr>
            <w:rStyle w:val="Hyperlink"/>
            <w:rFonts w:ascii="Segoe UI" w:hAnsi="Segoe UI" w:cs="Segoe UI"/>
            <w:b/>
            <w:bCs/>
            <w:color w:val="0366D6"/>
          </w:rPr>
          <w:t>JavaPasAPas</w:t>
        </w:r>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r w:rsidRPr="00C50856">
        <w:rPr>
          <w:color w:val="008C00"/>
          <w:lang w:val="en-CA" w:eastAsia="zh-CN"/>
        </w:rPr>
        <w:t>0</w:t>
      </w:r>
      <w:r w:rsidRPr="00C50856">
        <w:rPr>
          <w:color w:val="800080"/>
          <w:lang w:val="en-CA" w:eastAsia="zh-CN"/>
        </w:rPr>
        <w:t>;</w:t>
      </w:r>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"Nombre d'octets du fichier Fichier1.txt :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89" w:tooltip="class in java.io" w:history="1">
        <w:r w:rsidR="002821B8">
          <w:rPr>
            <w:rStyle w:val="Hyperlink"/>
            <w:rFonts w:ascii="&amp;quot" w:hAnsi="&amp;quot"/>
            <w:b/>
            <w:bCs/>
            <w:color w:val="4A6782"/>
            <w:sz w:val="20"/>
          </w:rPr>
          <w:t>FileInputStream</w:t>
        </w:r>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90" w:tooltip="class in java.io" w:history="1">
        <w:r>
          <w:rPr>
            <w:rStyle w:val="Hyperlink"/>
            <w:rFonts w:ascii="&amp;quot" w:hAnsi="&amp;quot"/>
            <w:b/>
            <w:bCs/>
            <w:color w:val="4A6782"/>
            <w:sz w:val="20"/>
          </w:rPr>
          <w:t>FileInputStream</w:t>
        </w:r>
      </w:hyperlink>
      <w:r>
        <w:t xml:space="preserve"> retourne une référence à un objet qui représente le fichier</w:t>
      </w:r>
      <w:r>
        <w:rPr>
          <w:rStyle w:val="FootnoteReference"/>
        </w:rPr>
        <w:footnoteReference w:id="27"/>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91"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2" w:tooltip="class in java.io" w:history="1">
        <w:r>
          <w:rPr>
            <w:rStyle w:val="Hyperlink"/>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8"/>
      </w:r>
      <w:r>
        <w:t xml:space="preserve"> par </w:t>
      </w:r>
      <w:hyperlink r:id="rId493"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BodyText"/>
      </w:pPr>
      <w:r>
        <w:t xml:space="preserve">Enfin, la méthode </w:t>
      </w:r>
      <w:hyperlink r:id="rId494"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A57820" w:rsidP="007E66E1">
      <w:pPr>
        <w:pStyle w:val="BodyText"/>
      </w:pPr>
      <w:hyperlink r:id="rId495" w:history="1">
        <w:r w:rsidR="00D307AF">
          <w:rPr>
            <w:rStyle w:val="Hyperlink"/>
            <w:rFonts w:ascii="Segoe UI" w:hAnsi="Segoe UI" w:cs="Segoe UI"/>
            <w:b/>
            <w:bCs/>
            <w:color w:val="0366D6"/>
          </w:rPr>
          <w:t>JavaPasAPas</w:t>
        </w:r>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BodyText"/>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96" w:anchor="write-int-" w:history="1">
        <w:r w:rsidR="00EB16C2">
          <w:rPr>
            <w:rStyle w:val="Hyperlink"/>
            <w:rFonts w:ascii="&amp;quot" w:hAnsi="&amp;quot" w:cs="Courier New"/>
            <w:b/>
            <w:bCs/>
            <w:color w:val="4A6782"/>
            <w:sz w:val="21"/>
            <w:szCs w:val="21"/>
          </w:rPr>
          <w:t>write</w:t>
        </w:r>
      </w:hyperlink>
      <w:r w:rsidR="00EB16C2">
        <w:rPr>
          <w:rStyle w:val="HTMLCode"/>
          <w:rFonts w:ascii="&amp;quot" w:hAnsi="&amp;quot"/>
          <w:color w:val="353833"/>
          <w:sz w:val="21"/>
          <w:szCs w:val="21"/>
        </w:rPr>
        <w:t>(int b)</w:t>
      </w:r>
      <w:r w:rsidR="00784B96">
        <w:rPr>
          <w:rStyle w:val="HTMLCode"/>
          <w:rFonts w:ascii="&amp;quot" w:hAnsi="&amp;quot"/>
          <w:color w:val="353833"/>
          <w:sz w:val="21"/>
          <w:szCs w:val="21"/>
        </w:rPr>
        <w:t xml:space="preserve"> de </w:t>
      </w:r>
      <w:r>
        <w:t xml:space="preserve"> </w:t>
      </w:r>
      <w:hyperlink r:id="rId497" w:tooltip="class in java.io" w:history="1">
        <w:r w:rsidR="00552823" w:rsidRPr="00784B96">
          <w:rPr>
            <w:rStyle w:val="Hyperlink"/>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88" w:name="_Toc16917469"/>
      <w:bookmarkStart w:id="189" w:name="_Toc44667610"/>
      <w:r>
        <w:t>F</w:t>
      </w:r>
      <w:r w:rsidR="007E66E1">
        <w:t>ichier binaire (FileOutputStream, FileInputStream)</w:t>
      </w:r>
      <w:bookmarkEnd w:id="188"/>
      <w:bookmarkEnd w:id="189"/>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498" w:tooltip="class in java.io" w:history="1">
        <w:r w:rsidR="00FA359A" w:rsidRPr="00784B96">
          <w:rPr>
            <w:rStyle w:val="Hyperlink"/>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29"/>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A57820" w:rsidP="007E66E1">
      <w:pPr>
        <w:pStyle w:val="BodyText"/>
        <w:rPr>
          <w:lang w:val="fr-CA"/>
        </w:rPr>
      </w:pPr>
      <w:hyperlink r:id="rId499" w:history="1">
        <w:r w:rsidR="00CB2EA4">
          <w:rPr>
            <w:rStyle w:val="Hyperlink"/>
            <w:rFonts w:ascii="Segoe UI" w:hAnsi="Segoe UI" w:cs="Segoe UI"/>
            <w:b/>
            <w:bCs/>
            <w:color w:val="0366D6"/>
          </w:rPr>
          <w:t>JavaPasAPas</w:t>
        </w:r>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BodyText"/>
        <w:rPr>
          <w:lang w:val="it-IT"/>
        </w:rPr>
      </w:pPr>
      <w:r w:rsidRPr="002E0279">
        <w:rPr>
          <w:lang w:val="it-IT"/>
        </w:rPr>
        <w:t xml:space="preserve">L'énoncé </w:t>
      </w:r>
    </w:p>
    <w:p w14:paraId="79107E86" w14:textId="1540B498" w:rsidR="00626354" w:rsidRPr="00D95704"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D95704">
        <w:rPr>
          <w:sz w:val="12"/>
          <w:szCs w:val="12"/>
          <w:highlight w:val="yellow"/>
          <w:lang w:val="it-IT"/>
        </w:rPr>
        <w:t>unFichier = new FileOutputStream("Octets.dat")</w:t>
      </w:r>
      <w:r w:rsidRPr="00D95704">
        <w:rPr>
          <w:sz w:val="12"/>
          <w:szCs w:val="12"/>
          <w:lang w:val="it-IT"/>
        </w:rPr>
        <w:t>;</w:t>
      </w:r>
    </w:p>
    <w:p w14:paraId="7000C508" w14:textId="3F9247D7" w:rsidR="007E66E1" w:rsidRPr="00C50856" w:rsidRDefault="007E66E1" w:rsidP="007E66E1">
      <w:pPr>
        <w:pStyle w:val="BodyText"/>
      </w:pPr>
      <w:r w:rsidRPr="00C50856">
        <w:t>ouvre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0">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1" w:tooltip="class in java.io" w:history="1">
        <w:r>
          <w:rPr>
            <w:rStyle w:val="Hyperlink"/>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A57820" w:rsidP="007E66E1">
      <w:pPr>
        <w:pStyle w:val="BodyText"/>
      </w:pPr>
      <w:hyperlink r:id="rId502" w:history="1">
        <w:r w:rsidR="00D16DD5">
          <w:rPr>
            <w:rStyle w:val="Hyperlink"/>
            <w:rFonts w:ascii="Segoe UI" w:hAnsi="Segoe UI" w:cs="Segoe UI"/>
            <w:b/>
            <w:bCs/>
            <w:color w:val="0366D6"/>
          </w:rPr>
          <w:t>JavaPasAPas</w:t>
        </w:r>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for</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503" w:tooltip="class in java.io" w:history="1">
        <w:hyperlink r:id="rId504" w:tooltip="class in java.io" w:history="1">
          <w:r>
            <w:rPr>
              <w:rStyle w:val="Hyperlink"/>
              <w:rFonts w:ascii="&amp;quot" w:hAnsi="&amp;quot"/>
              <w:b/>
              <w:bCs/>
              <w:color w:val="4A6782"/>
              <w:sz w:val="20"/>
            </w:rPr>
            <w:t>InputStream</w:t>
          </w:r>
        </w:hyperlink>
      </w:hyperlink>
      <w:r>
        <w:t xml:space="preserve"> et </w:t>
      </w:r>
      <w:hyperlink r:id="rId505" w:tooltip="class in java.io" w:history="1">
        <w:r>
          <w:rPr>
            <w:rStyle w:val="Hyperlink"/>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6" w:tooltip="class in java.io" w:history="1">
        <w:r w:rsidR="00AA5827" w:rsidRPr="00123C5E">
          <w:rPr>
            <w:rStyle w:val="Hyperlink"/>
            <w:rFonts w:ascii="&amp;quot" w:hAnsi="&amp;quot"/>
            <w:b/>
            <w:color w:val="4A6782"/>
            <w:sz w:val="20"/>
            <w:szCs w:val="20"/>
          </w:rPr>
          <w:t>DataInputStream</w:t>
        </w:r>
      </w:hyperlink>
      <w:r w:rsidR="00AA5827">
        <w:t xml:space="preserve"> </w:t>
      </w:r>
      <w:r>
        <w:t xml:space="preserve">et </w:t>
      </w:r>
      <w:hyperlink r:id="rId507" w:tooltip="class in java.io" w:history="1">
        <w:r w:rsidR="00C948D6" w:rsidRPr="00123C5E">
          <w:rPr>
            <w:rStyle w:val="Hyperlink"/>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08" w:tooltip="class in java.io" w:history="1">
        <w:r w:rsidR="008B0B55" w:rsidRPr="00123C5E">
          <w:rPr>
            <w:rStyle w:val="Hyperlink"/>
            <w:rFonts w:ascii="&amp;quot" w:hAnsi="&amp;quot"/>
            <w:b/>
            <w:color w:val="4A6782"/>
            <w:sz w:val="20"/>
            <w:szCs w:val="20"/>
          </w:rPr>
          <w:t>ObjectInputStream</w:t>
        </w:r>
      </w:hyperlink>
      <w:r w:rsidR="008B0B55">
        <w:t xml:space="preserve"> </w:t>
      </w:r>
      <w:r>
        <w:t xml:space="preserve">et </w:t>
      </w:r>
      <w:hyperlink r:id="rId509" w:tooltip="class in java.io" w:history="1">
        <w:r w:rsidR="002F489E" w:rsidRPr="00123C5E">
          <w:rPr>
            <w:rStyle w:val="Hyperlink"/>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0"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511"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0" w:name="_Toc16917470"/>
      <w:bookmarkStart w:id="191" w:name="_Toc44667611"/>
      <w:r>
        <w:t>DataInputStream et DataOutputStream</w:t>
      </w:r>
      <w:bookmarkEnd w:id="190"/>
      <w:bookmarkEnd w:id="191"/>
    </w:p>
    <w:p w14:paraId="5AEA9CC9" w14:textId="0E699003" w:rsidR="007E66E1" w:rsidRDefault="007E66E1" w:rsidP="007E66E1">
      <w:pPr>
        <w:pStyle w:val="BodyText"/>
      </w:pPr>
      <w:r>
        <w:t xml:space="preserve">Les classes </w:t>
      </w:r>
      <w:hyperlink r:id="rId512" w:tooltip="class in java.io" w:history="1">
        <w:r w:rsidR="00035371" w:rsidRPr="00123C5E">
          <w:rPr>
            <w:rStyle w:val="Hyperlink"/>
            <w:rFonts w:ascii="&amp;quot" w:hAnsi="&amp;quot"/>
            <w:b/>
            <w:color w:val="4A6782"/>
            <w:sz w:val="20"/>
            <w:szCs w:val="20"/>
          </w:rPr>
          <w:t>DataInputStream</w:t>
        </w:r>
      </w:hyperlink>
      <w:r w:rsidR="00035371">
        <w:t xml:space="preserve"> et </w:t>
      </w:r>
      <w:hyperlink r:id="rId513" w:tooltip="class in java.io" w:history="1">
        <w:r w:rsidR="00035371" w:rsidRPr="00123C5E">
          <w:rPr>
            <w:rStyle w:val="Hyperlink"/>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2612FE9F" w:rsidR="007E66E1" w:rsidRDefault="007E66E1" w:rsidP="007E66E1">
      <w:pPr>
        <w:pStyle w:val="Caption"/>
        <w:jc w:val="center"/>
      </w:pPr>
      <w:r>
        <w:t xml:space="preserve">Figure </w:t>
      </w:r>
      <w:r>
        <w:fldChar w:fldCharType="begin"/>
      </w:r>
      <w:r>
        <w:instrText xml:space="preserve"> SEQ Figure \* ARABIC </w:instrText>
      </w:r>
      <w:r>
        <w:fldChar w:fldCharType="separate"/>
      </w:r>
      <w:r w:rsidR="00F85499">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15" w:anchor="writeInt-int-" w:history="1">
        <w:r w:rsidR="00C211DD">
          <w:rPr>
            <w:rStyle w:val="Hyperlink"/>
            <w:rFonts w:ascii="&amp;quot" w:hAnsi="&amp;quot" w:cs="Courier New"/>
            <w:b/>
            <w:bCs/>
            <w:color w:val="4A6782"/>
            <w:sz w:val="21"/>
            <w:szCs w:val="21"/>
          </w:rPr>
          <w:t>writeInt</w:t>
        </w:r>
      </w:hyperlink>
      <w:r w:rsidR="00C211DD">
        <w:rPr>
          <w:rStyle w:val="HTMLCode"/>
          <w:rFonts w:ascii="&amp;quot" w:hAnsi="&amp;quot"/>
          <w:color w:val="353833"/>
          <w:sz w:val="21"/>
          <w:szCs w:val="21"/>
        </w:rPr>
        <w:t>(int v)</w:t>
      </w:r>
      <w:r>
        <w:t xml:space="preserve"> de la classe </w:t>
      </w:r>
      <w:hyperlink r:id="rId516" w:tooltip="class in java.io" w:history="1">
        <w:r w:rsidR="00DF4DD7" w:rsidRPr="00485C76">
          <w:rPr>
            <w:rStyle w:val="Hyperlink"/>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A57820" w:rsidP="007E66E1">
      <w:pPr>
        <w:pStyle w:val="BodyText"/>
      </w:pPr>
      <w:hyperlink r:id="rId517" w:history="1">
        <w:r w:rsidR="00780216">
          <w:rPr>
            <w:rStyle w:val="Hyperlink"/>
            <w:rFonts w:ascii="Segoe UI" w:hAnsi="Segoe UI" w:cs="Segoe UI"/>
            <w:b/>
            <w:bCs/>
            <w:color w:val="0366D6"/>
          </w:rPr>
          <w:t>JavaPasAPas</w:t>
        </w:r>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r w:rsidRPr="00C50856">
        <w:rPr>
          <w:b/>
          <w:bCs/>
          <w:color w:val="800000"/>
          <w:lang w:eastAsia="zh-CN"/>
        </w:rPr>
        <w:lastRenderedPageBreak/>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18" w:tooltip="class in java.io" w:history="1">
        <w:r w:rsidR="00933C82" w:rsidRPr="00485C76">
          <w:rPr>
            <w:rStyle w:val="Hyperlink"/>
            <w:rFonts w:ascii="&amp;quot" w:hAnsi="&amp;quot"/>
            <w:b/>
            <w:color w:val="4A6782"/>
            <w:sz w:val="20"/>
            <w:szCs w:val="20"/>
          </w:rPr>
          <w:t>DataOutputStream</w:t>
        </w:r>
      </w:hyperlink>
      <w:r w:rsidR="00933C82">
        <w:t xml:space="preserve"> </w:t>
      </w:r>
      <w:r>
        <w:t xml:space="preserve">est construit à partir d’un </w:t>
      </w:r>
      <w:hyperlink r:id="rId519" w:tooltip="class in java.io" w:history="1">
        <w:r w:rsidR="00C107AC" w:rsidRPr="00784B96">
          <w:rPr>
            <w:rStyle w:val="Hyperlink"/>
            <w:rFonts w:ascii="&amp;quot" w:hAnsi="&amp;quot"/>
            <w:b/>
            <w:color w:val="4A6782"/>
            <w:sz w:val="20"/>
            <w:szCs w:val="20"/>
          </w:rPr>
          <w:t>FileOutputStream</w:t>
        </w:r>
      </w:hyperlink>
      <w:r w:rsidR="00C107AC">
        <w:t xml:space="preserve"> </w:t>
      </w:r>
      <w:r>
        <w:t>avec l’instruction</w:t>
      </w:r>
      <w:r>
        <w:rPr>
          <w:rStyle w:val="FootnoteReference"/>
        </w:rPr>
        <w:footnoteReference w:id="30"/>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20" w:anchor="readInt--" w:history="1">
        <w:r w:rsidR="00997E21">
          <w:rPr>
            <w:rStyle w:val="Hyperlink"/>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A57820" w:rsidP="007E66E1">
      <w:pPr>
        <w:pStyle w:val="BodyText"/>
      </w:pPr>
      <w:hyperlink r:id="rId521" w:history="1">
        <w:r w:rsidR="00F05CB0">
          <w:rPr>
            <w:rStyle w:val="Hyperlink"/>
            <w:rFonts w:ascii="Segoe UI" w:hAnsi="Segoe UI" w:cs="Segoe UI"/>
            <w:b/>
            <w:bCs/>
            <w:color w:val="0366D6"/>
          </w:rPr>
          <w:t>JavaPasAPas</w:t>
        </w:r>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e</w:t>
      </w:r>
      <w:r w:rsidRPr="00C50856">
        <w:rPr>
          <w:color w:val="808030"/>
          <w:lang w:eastAsia="zh-CN"/>
        </w:rPr>
        <w:t>.</w:t>
      </w:r>
      <w:r w:rsidRPr="00C50856">
        <w:rPr>
          <w:color w:val="000000"/>
          <w:lang w:eastAsia="zh-CN"/>
        </w:rPr>
        <w:t>toString</w:t>
      </w:r>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192" w:name="_Toc16917471"/>
      <w:bookmarkStart w:id="193" w:name="_Toc44667612"/>
      <w:r>
        <w:t>Fichier texte</w:t>
      </w:r>
      <w:bookmarkEnd w:id="192"/>
      <w:bookmarkEnd w:id="193"/>
    </w:p>
    <w:p w14:paraId="64E53B7D" w14:textId="3DE6ABD8" w:rsidR="007E66E1" w:rsidRDefault="007E66E1" w:rsidP="007E66E1">
      <w:pPr>
        <w:pStyle w:val="BodyText"/>
      </w:pPr>
      <w:r>
        <w:t xml:space="preserve">Les classes abstraites </w:t>
      </w:r>
      <w:hyperlink r:id="rId522" w:tooltip="class in java.io" w:history="1">
        <w:r w:rsidR="009075BE" w:rsidRPr="00485C76">
          <w:rPr>
            <w:rStyle w:val="Hyperlink"/>
            <w:rFonts w:ascii="&amp;quot" w:hAnsi="&amp;quot"/>
            <w:b/>
            <w:color w:val="4A6782"/>
            <w:sz w:val="20"/>
            <w:szCs w:val="20"/>
          </w:rPr>
          <w:t>Reader</w:t>
        </w:r>
      </w:hyperlink>
      <w:r w:rsidR="009075BE">
        <w:t xml:space="preserve"> et </w:t>
      </w:r>
      <w:hyperlink r:id="rId523"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24" w:tooltip="class in java.io" w:history="1">
        <w:hyperlink r:id="rId525" w:tooltip="class in java.io" w:history="1">
          <w:r>
            <w:rPr>
              <w:rStyle w:val="Hyperlink"/>
              <w:rFonts w:ascii="&amp;quot" w:hAnsi="&amp;quot"/>
              <w:b/>
              <w:bCs/>
              <w:color w:val="4A6782"/>
              <w:sz w:val="20"/>
            </w:rPr>
            <w:t>InputStream</w:t>
          </w:r>
        </w:hyperlink>
      </w:hyperlink>
      <w:r>
        <w:t xml:space="preserve"> et </w:t>
      </w:r>
      <w:hyperlink r:id="rId526" w:tooltip="class in java.io" w:history="1">
        <w:r>
          <w:rPr>
            <w:rStyle w:val="Hyperlink"/>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56C177A2"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F85499">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50D047A4"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F85499">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A57820" w:rsidP="007E66E1">
      <w:pPr>
        <w:pStyle w:val="BodyText"/>
      </w:pPr>
      <w:hyperlink r:id="rId529" w:history="1">
        <w:r w:rsidR="0034240F">
          <w:rPr>
            <w:rStyle w:val="Hyperlink"/>
            <w:rFonts w:ascii="Segoe UI" w:hAnsi="Segoe UI" w:cs="Segoe UI"/>
            <w:b/>
            <w:bCs/>
            <w:color w:val="0366D6"/>
          </w:rPr>
          <w:t>JavaPasAPas</w:t>
        </w:r>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r w:rsidRPr="008C15F5">
        <w:rPr>
          <w:b/>
          <w:bCs/>
          <w:color w:val="800000"/>
          <w:lang w:eastAsia="zh-CN"/>
        </w:rPr>
        <w:lastRenderedPageBreak/>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public</w:t>
      </w:r>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unFichier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e</w:t>
      </w:r>
      <w:r w:rsidRPr="008C15F5">
        <w:rPr>
          <w:color w:val="808030"/>
          <w:lang w:eastAsia="zh-CN"/>
        </w:rPr>
        <w:t>.</w:t>
      </w:r>
      <w:r w:rsidRPr="008C15F5">
        <w:rPr>
          <w:color w:val="000000"/>
          <w:lang w:eastAsia="zh-CN"/>
        </w:rPr>
        <w:t>toString</w:t>
      </w:r>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0">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31"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A57820" w:rsidP="007E66E1">
      <w:pPr>
        <w:pStyle w:val="BodyText"/>
        <w:rPr>
          <w:noProof/>
        </w:rPr>
      </w:pPr>
      <w:hyperlink r:id="rId532" w:history="1">
        <w:r w:rsidR="0057755D">
          <w:rPr>
            <w:rStyle w:val="Hyperlink"/>
            <w:rFonts w:ascii="Segoe UI" w:hAnsi="Segoe UI" w:cs="Segoe UI"/>
            <w:b/>
            <w:bCs/>
            <w:color w:val="0366D6"/>
          </w:rPr>
          <w:t>JavaPasAPas</w:t>
        </w:r>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r w:rsidRPr="008C15F5">
        <w:rPr>
          <w:b/>
          <w:bCs/>
          <w:color w:val="800000"/>
          <w:lang w:eastAsia="zh-CN"/>
        </w:rPr>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Caption"/>
        <w:jc w:val="center"/>
      </w:pPr>
    </w:p>
    <w:p w14:paraId="3EBF68D1" w14:textId="77777777" w:rsidR="002E03AE" w:rsidRDefault="00A57820" w:rsidP="007E66E1">
      <w:pPr>
        <w:pStyle w:val="BodyText"/>
        <w:pBdr>
          <w:top w:val="single" w:sz="4" w:space="1" w:color="auto"/>
          <w:left w:val="single" w:sz="4" w:space="4" w:color="auto"/>
          <w:bottom w:val="single" w:sz="4" w:space="1" w:color="auto"/>
          <w:right w:val="single" w:sz="4" w:space="4" w:color="auto"/>
        </w:pBdr>
      </w:pPr>
      <w:hyperlink r:id="rId533" w:tooltip="class in java.io" w:history="1">
        <w:r w:rsidR="002E03AE">
          <w:rPr>
            <w:rStyle w:val="Hyperlink"/>
            <w:rFonts w:ascii="&amp;quot" w:hAnsi="&amp;quot"/>
            <w:b/>
            <w:bCs/>
            <w:color w:val="4A6782"/>
            <w:sz w:val="21"/>
            <w:szCs w:val="21"/>
          </w:rPr>
          <w:t>PrintStream</w:t>
        </w:r>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34" w:tooltip="class in java.io" w:history="1">
        <w:r w:rsidR="000E311B">
          <w:rPr>
            <w:rStyle w:val="Hyperlink"/>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5" w:tooltip="class in java.io" w:history="1">
        <w:r w:rsidR="000E311B">
          <w:rPr>
            <w:rStyle w:val="Hyperlink"/>
            <w:rFonts w:ascii="&amp;quot" w:hAnsi="&amp;quot"/>
            <w:b/>
            <w:bCs/>
            <w:color w:val="4A6782"/>
            <w:sz w:val="21"/>
            <w:szCs w:val="21"/>
          </w:rPr>
          <w:t>PrintStream</w:t>
        </w:r>
      </w:hyperlink>
      <w:r>
        <w:t xml:space="preserve"> plutôt que des </w:t>
      </w:r>
      <w:hyperlink r:id="rId536"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7" w:tooltip="class in java.lang" w:history="1">
        <w:r w:rsidR="00824AA6">
          <w:rPr>
            <w:rStyle w:val="typenamelink"/>
            <w:rFonts w:ascii="&amp;quot" w:hAnsi="&amp;quot"/>
            <w:b/>
            <w:bCs/>
            <w:color w:val="4A6782"/>
            <w:sz w:val="21"/>
            <w:szCs w:val="21"/>
          </w:rPr>
          <w:t>Integer</w:t>
        </w:r>
      </w:hyperlink>
      <w:r>
        <w:rPr>
          <w:i/>
        </w:rPr>
        <w:t>.</w:t>
      </w:r>
      <w:hyperlink r:id="rId538" w:anchor="parseInt-java.lang.String-" w:history="1">
        <w:r w:rsidR="005F6745">
          <w:rPr>
            <w:rStyle w:val="Hyperlink"/>
            <w:rFonts w:ascii="&amp;quot" w:hAnsi="&amp;quot" w:cs="Courier New"/>
            <w:b/>
            <w:bCs/>
            <w:color w:val="4A6782"/>
            <w:sz w:val="21"/>
            <w:szCs w:val="21"/>
          </w:rPr>
          <w:t>parseInt</w:t>
        </w:r>
      </w:hyperlink>
      <w:r w:rsidR="005F6745">
        <w:rPr>
          <w:rStyle w:val="HTMLCode"/>
          <w:rFonts w:ascii="&amp;quot" w:hAnsi="&amp;quot"/>
          <w:color w:val="353833"/>
          <w:sz w:val="21"/>
          <w:szCs w:val="21"/>
        </w:rPr>
        <w:t>(</w:t>
      </w:r>
      <w:hyperlink r:id="rId539"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A57820" w:rsidP="007E66E1">
      <w:pPr>
        <w:pStyle w:val="BodyText"/>
      </w:pPr>
      <w:hyperlink r:id="rId540" w:history="1">
        <w:r w:rsidR="006D257B">
          <w:rPr>
            <w:rStyle w:val="Hyperlink"/>
            <w:rFonts w:ascii="Segoe UI" w:hAnsi="Segoe UI" w:cs="Segoe UI"/>
            <w:b/>
            <w:bCs/>
            <w:color w:val="0366D6"/>
          </w:rPr>
          <w:t>JavaPasAPas</w:t>
        </w:r>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e</w:t>
      </w:r>
      <w:r w:rsidRPr="00233E8F">
        <w:rPr>
          <w:color w:val="808030"/>
          <w:lang w:val="fr-FR" w:eastAsia="zh-CN"/>
        </w:rPr>
        <w:t>.</w:t>
      </w:r>
      <w:r w:rsidRPr="00233E8F">
        <w:rPr>
          <w:color w:val="000000"/>
          <w:lang w:val="fr-FR" w:eastAsia="zh-CN"/>
        </w:rPr>
        <w:t>toString</w:t>
      </w:r>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41" w:anchor="read-char:A-int-int-" w:history="1">
        <w:r w:rsidR="001B1DE7" w:rsidRPr="001B1DE7">
          <w:rPr>
            <w:rStyle w:val="Hyperlink"/>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194" w:name="_Toc16917472"/>
      <w:bookmarkStart w:id="195" w:name="_Toc44667613"/>
      <w:r>
        <w:t>Représentation interne des caractères et traitement des fins de ligne</w:t>
      </w:r>
      <w:bookmarkEnd w:id="194"/>
      <w:bookmarkEnd w:id="195"/>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2">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FootnoteReference"/>
        </w:rPr>
        <w:footnoteReference w:id="31"/>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43" w:tooltip="class in java.io" w:history="1">
        <w:r w:rsidR="00A00145">
          <w:rPr>
            <w:rStyle w:val="Hyperlink"/>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4" w:tooltip="class in java.io" w:history="1">
        <w:r>
          <w:rPr>
            <w:rStyle w:val="Hyperlink"/>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5" w:tooltip="class in java.io" w:history="1">
        <w:r w:rsidR="008F1ECB" w:rsidRPr="00784B96">
          <w:rPr>
            <w:rStyle w:val="Hyperlink"/>
            <w:rFonts w:ascii="&amp;quot" w:hAnsi="&amp;quot"/>
            <w:b/>
            <w:color w:val="4A6782"/>
            <w:sz w:val="20"/>
            <w:szCs w:val="20"/>
          </w:rPr>
          <w:t>FileOutputStream</w:t>
        </w:r>
      </w:hyperlink>
      <w:r>
        <w:rPr>
          <w:rStyle w:val="Hyperlink"/>
          <w:rFonts w:ascii="&amp;quot" w:hAnsi="&amp;quot"/>
          <w:b/>
          <w:color w:val="4A6782"/>
          <w:sz w:val="20"/>
          <w:szCs w:val="20"/>
        </w:rPr>
        <w:t>.</w:t>
      </w:r>
    </w:p>
    <w:p w14:paraId="5A585605" w14:textId="0FD87F6D" w:rsidR="006D257B" w:rsidRDefault="00A57820" w:rsidP="007E66E1">
      <w:pPr>
        <w:pStyle w:val="BodyText"/>
      </w:pPr>
      <w:hyperlink r:id="rId546" w:history="1">
        <w:r w:rsidR="00127AE9">
          <w:rPr>
            <w:rStyle w:val="Hyperlink"/>
            <w:rFonts w:ascii="Segoe UI" w:hAnsi="Segoe UI" w:cs="Segoe UI"/>
            <w:b/>
            <w:bCs/>
            <w:color w:val="0366D6"/>
          </w:rPr>
          <w:t>JavaPasAPas</w:t>
        </w:r>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47"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48"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A57820" w:rsidP="007E66E1">
      <w:pPr>
        <w:pStyle w:val="BodyText"/>
      </w:pPr>
      <w:hyperlink r:id="rId549" w:history="1">
        <w:r w:rsidR="000165D9">
          <w:rPr>
            <w:rStyle w:val="Hyperlink"/>
            <w:rFonts w:ascii="Segoe UI" w:hAnsi="Segoe UI" w:cs="Segoe UI"/>
            <w:b/>
            <w:bCs/>
            <w:color w:val="0366D6"/>
          </w:rPr>
          <w:t>JavaPasAPas</w:t>
        </w:r>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196" w:name="_Toc16917473"/>
      <w:bookmarkStart w:id="197" w:name="_Toc44667614"/>
      <w:r>
        <w:t>Analyse lexicale avec la classe StreamTokenizer</w:t>
      </w:r>
      <w:bookmarkEnd w:id="196"/>
      <w:bookmarkEnd w:id="197"/>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0">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1"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52"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198" w:name="OLE_LINK17"/>
    <w:bookmarkStart w:id="199"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r w:rsidR="00C34A74">
        <w:rPr>
          <w:rStyle w:val="Hyperlink"/>
          <w:rFonts w:ascii="Segoe UI" w:hAnsi="Segoe UI" w:cs="Segoe UI"/>
          <w:b/>
          <w:bCs/>
          <w:color w:val="0366D6"/>
        </w:rPr>
        <w:t>JavaPasAPas</w:t>
      </w:r>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198"/>
    <w:bookmarkEnd w:id="199"/>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double</w:t>
      </w:r>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while</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e</w:t>
      </w:r>
      <w:r w:rsidRPr="00233E8F">
        <w:rPr>
          <w:color w:val="808030"/>
          <w:lang w:eastAsia="zh-CN"/>
        </w:rPr>
        <w:t>.</w:t>
      </w:r>
      <w:r w:rsidRPr="00233E8F">
        <w:rPr>
          <w:color w:val="000000"/>
          <w:lang w:eastAsia="zh-CN"/>
        </w:rPr>
        <w:t>toString</w:t>
      </w:r>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BodyText"/>
      </w:pPr>
    </w:p>
    <w:p w14:paraId="5206B26B" w14:textId="3B2BD9D8" w:rsidR="00795C5E" w:rsidRPr="00233E8F" w:rsidRDefault="00A57820" w:rsidP="00233E8F">
      <w:pPr>
        <w:pStyle w:val="BodyText"/>
      </w:pPr>
      <w:hyperlink r:id="rId553" w:history="1">
        <w:r w:rsidR="00233E8F">
          <w:rPr>
            <w:rStyle w:val="Hyperlink"/>
            <w:rFonts w:ascii="Segoe UI" w:hAnsi="Segoe UI" w:cs="Segoe UI"/>
            <w:b/>
            <w:bCs/>
            <w:color w:val="0366D6"/>
          </w:rPr>
          <w:t>JavaPasAPas</w:t>
        </w:r>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if</w:t>
      </w:r>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r w:rsidRPr="00233E8F">
        <w:rPr>
          <w:color w:val="808030"/>
          <w:lang w:val="fr-FR" w:eastAsia="zh-CN"/>
        </w:rPr>
        <w:t>)</w:t>
      </w:r>
      <w:r w:rsidRPr="00233E8F">
        <w:rPr>
          <w:color w:val="800080"/>
          <w:lang w:val="fr-FR" w:eastAsia="zh-CN"/>
        </w:rPr>
        <w:t>;</w:t>
      </w:r>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54" w:anchor="nextToken--" w:history="1">
        <w:r w:rsidR="0055580B">
          <w:rPr>
            <w:rStyle w:val="Hyperlink"/>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BodyText"/>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BodyText"/>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BodyText"/>
        <w:numPr>
          <w:ilvl w:val="0"/>
          <w:numId w:val="23"/>
        </w:numPr>
      </w:pPr>
      <w:r>
        <w:rPr>
          <w:i/>
        </w:rPr>
        <w:t>StreamTokenizer.TT_EOF</w:t>
      </w:r>
      <w:r>
        <w:t> : la fin du fichier a été rencontrée.</w:t>
      </w:r>
    </w:p>
    <w:p w14:paraId="0850CD17" w14:textId="77777777" w:rsidR="007E66E1" w:rsidRDefault="007E66E1" w:rsidP="007E66E1">
      <w:pPr>
        <w:pStyle w:val="BodyText"/>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A57820" w:rsidP="007E66E1">
      <w:pPr>
        <w:pStyle w:val="BodyText"/>
        <w:numPr>
          <w:ilvl w:val="0"/>
          <w:numId w:val="24"/>
        </w:numPr>
      </w:pPr>
      <w:hyperlink r:id="rId555" w:anchor="whitespaceChars-int-int-" w:history="1">
        <w:r w:rsidR="005E4129" w:rsidRPr="005E4129">
          <w:rPr>
            <w:rStyle w:val="Hyperlink"/>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A57820" w:rsidP="007E66E1">
      <w:pPr>
        <w:pStyle w:val="BodyText"/>
        <w:numPr>
          <w:ilvl w:val="0"/>
          <w:numId w:val="24"/>
        </w:numPr>
      </w:pPr>
      <w:hyperlink r:id="rId556" w:anchor="quoteChar-int-" w:history="1">
        <w:r w:rsidR="00CE206E">
          <w:rPr>
            <w:rStyle w:val="Hyperlink"/>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0"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 Markup Language</w:t>
      </w:r>
      <w:bookmarkEnd w:id="200"/>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1" w:name="_Toc16917474"/>
      <w:bookmarkStart w:id="202" w:name="_Toc44667615"/>
      <w:r>
        <w:t>Traitement d’un document XML avec SAX et DOM</w:t>
      </w:r>
      <w:bookmarkEnd w:id="201"/>
      <w:bookmarkEnd w:id="202"/>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A57820" w:rsidP="004B5E78">
      <w:pPr>
        <w:pStyle w:val="BodyText"/>
        <w:rPr>
          <w:b/>
        </w:rPr>
      </w:pPr>
      <w:hyperlink r:id="rId557" w:history="1">
        <w:r w:rsidR="00280F83">
          <w:rPr>
            <w:rStyle w:val="Hyperlink"/>
            <w:rFonts w:ascii="Segoe UI" w:hAnsi="Segoe UI" w:cs="Segoe UI"/>
            <w:b/>
            <w:bCs/>
            <w:color w:val="0366D6"/>
          </w:rPr>
          <w:t>JavaPasAPas</w:t>
        </w:r>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BodyText"/>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BodyText"/>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A57820" w:rsidP="004B5E78">
      <w:pPr>
        <w:pStyle w:val="Corpslivre"/>
      </w:pPr>
      <w:hyperlink r:id="rId558" w:history="1">
        <w:r w:rsidR="00C561EB">
          <w:rPr>
            <w:rStyle w:val="Hyperlink"/>
            <w:rFonts w:ascii="Segoe UI" w:hAnsi="Segoe UI" w:cs="Segoe UI"/>
            <w:b/>
            <w:bCs/>
            <w:color w:val="0366D6"/>
          </w:rPr>
          <w:t>JavaPasAPas</w:t>
        </w:r>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for</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Plant</w:t>
      </w:r>
      <w:r w:rsidRPr="00233E8F">
        <w:rPr>
          <w:color w:val="808030"/>
          <w:lang w:val="en-CA" w:eastAsia="zh-CN"/>
        </w:rPr>
        <w:t>(</w:t>
      </w:r>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59"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0" w:history="1">
        <w:r w:rsidRPr="00330DD7">
          <w:rPr>
            <w:rStyle w:val="Hyperlink"/>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1"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2"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4"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5"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03" w:name="_Toc16917475"/>
      <w:bookmarkStart w:id="204" w:name="_Toc44667616"/>
      <w:r>
        <w:lastRenderedPageBreak/>
        <w:t>Gestion de</w:t>
      </w:r>
      <w:r w:rsidR="009D20FA">
        <w:t xml:space="preserve"> fichiers </w:t>
      </w:r>
      <w:r w:rsidR="004B16FF">
        <w:t xml:space="preserve">et répertoires </w:t>
      </w:r>
      <w:r w:rsidR="009D20FA">
        <w:t>avec</w:t>
      </w:r>
      <w:r w:rsidR="007E66E1">
        <w:t xml:space="preserve"> java.io.File</w:t>
      </w:r>
      <w:bookmarkEnd w:id="203"/>
      <w:bookmarkEnd w:id="204"/>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6"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A57820" w:rsidP="007E66E1">
      <w:pPr>
        <w:pStyle w:val="Corpslivre"/>
        <w:rPr>
          <w:rFonts w:ascii="Garamond" w:hAnsi="Garamond"/>
        </w:rPr>
      </w:pPr>
      <w:hyperlink r:id="rId567" w:history="1">
        <w:r w:rsidR="00246B8A">
          <w:rPr>
            <w:rStyle w:val="Hyperlink"/>
            <w:rFonts w:ascii="Segoe UI" w:hAnsi="Segoe UI" w:cs="Segoe UI"/>
            <w:b/>
            <w:bCs/>
            <w:color w:val="0366D6"/>
          </w:rPr>
          <w:t>JavaPasAPas</w:t>
        </w:r>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68"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69"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0"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2E0279" w:rsidRDefault="007E66E1" w:rsidP="007E66E1">
      <w:pPr>
        <w:pStyle w:val="CodeJava"/>
        <w:rPr>
          <w:lang w:val="fr-CA"/>
        </w:rPr>
      </w:pPr>
      <w:r w:rsidRPr="002E0279">
        <w:rPr>
          <w:lang w:val="fr-CA"/>
        </w:rPr>
        <w:t>public class CreerRepertoire{</w:t>
      </w:r>
    </w:p>
    <w:p w14:paraId="32B51D63" w14:textId="77777777" w:rsidR="007E66E1" w:rsidRPr="002E0279" w:rsidRDefault="007E66E1" w:rsidP="007E66E1">
      <w:pPr>
        <w:pStyle w:val="CodeJava"/>
        <w:rPr>
          <w:lang w:val="fr-CA"/>
        </w:rPr>
      </w:pPr>
      <w:r w:rsidRPr="002E0279">
        <w:rPr>
          <w:lang w:val="fr-CA"/>
        </w:rPr>
        <w:t xml:space="preserve">    public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1" w:anchor="mkdirs--" w:history="1">
        <w:r w:rsidR="00D966A6">
          <w:rPr>
            <w:rStyle w:val="Hyperlink"/>
            <w:rFonts w:ascii="&amp;quot" w:hAnsi="&amp;quot" w:cs="Courier New"/>
            <w:b/>
            <w:bCs/>
            <w:color w:val="4A6782"/>
            <w:sz w:val="21"/>
            <w:szCs w:val="21"/>
          </w:rPr>
          <w:t>mkdirs</w:t>
        </w:r>
      </w:hyperlink>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05" w:name="_Toc16917476"/>
      <w:bookmarkStart w:id="206" w:name="_Toc44667617"/>
      <w:r>
        <w:t xml:space="preserve">Dialogue de sélection de fichier avec la classe </w:t>
      </w:r>
      <w:r w:rsidRPr="16CBE89F">
        <w:rPr>
          <w:i/>
          <w:iCs/>
        </w:rPr>
        <w:t>JFileChooser</w:t>
      </w:r>
      <w:bookmarkEnd w:id="205"/>
      <w:bookmarkEnd w:id="20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2"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3"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A57820" w:rsidP="007E66E1">
      <w:pPr>
        <w:pStyle w:val="Corpslivre"/>
      </w:pPr>
      <w:hyperlink r:id="rId574" w:history="1">
        <w:r w:rsidR="00C10330">
          <w:rPr>
            <w:rStyle w:val="Hyperlink"/>
            <w:rFonts w:ascii="Segoe UI" w:hAnsi="Segoe UI" w:cs="Segoe UI"/>
            <w:b/>
            <w:bCs/>
            <w:color w:val="0366D6"/>
          </w:rPr>
          <w:t>JavaPasAPas</w:t>
        </w:r>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CreerFichierFileChooser</w:t>
      </w:r>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5"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6"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A57820" w:rsidP="007E66E1">
      <w:pPr>
        <w:pStyle w:val="Corpslivre"/>
        <w:rPr>
          <w:noProof/>
        </w:rPr>
      </w:pPr>
      <w:hyperlink r:id="rId577" w:history="1">
        <w:r w:rsidR="00596E1B">
          <w:rPr>
            <w:rStyle w:val="Hyperlink"/>
            <w:rFonts w:ascii="Segoe UI" w:hAnsi="Segoe UI" w:cs="Segoe UI"/>
            <w:b/>
            <w:bCs/>
            <w:color w:val="0366D6"/>
          </w:rPr>
          <w:t>JavaPasAPas</w:t>
        </w:r>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lang w:val="fr-FR" w:eastAsia="zh-CN"/>
        </w:rPr>
        <w:t>for</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Heading2"/>
      </w:pPr>
      <w:bookmarkStart w:id="207" w:name="_Toc16917497"/>
      <w:bookmarkStart w:id="208" w:name="_Toc44667618"/>
      <w:r>
        <w:t>Fichier d’objets</w:t>
      </w:r>
      <w:r w:rsidR="007E66E1">
        <w:t xml:space="preserve"> en Java</w:t>
      </w:r>
      <w:bookmarkEnd w:id="207"/>
      <w:bookmarkEnd w:id="208"/>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09" w:name="_Ref520339747"/>
      <w:bookmarkStart w:id="210" w:name="_Toc16917498"/>
      <w:bookmarkStart w:id="211" w:name="_Toc44667619"/>
      <w:r>
        <w:t>Fichier sériel d’objets en Java</w:t>
      </w:r>
      <w:bookmarkEnd w:id="209"/>
      <w:bookmarkEnd w:id="210"/>
      <w:bookmarkEnd w:id="211"/>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78"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79" w:anchor="writeObject-java.lang.Object-" w:history="1">
        <w:r w:rsidR="00EE7527">
          <w:rPr>
            <w:rStyle w:val="Hyperlink"/>
            <w:rFonts w:ascii="&amp;quot" w:hAnsi="&amp;quot"/>
            <w:b/>
            <w:bCs/>
            <w:color w:val="4A6782"/>
            <w:sz w:val="21"/>
            <w:szCs w:val="21"/>
          </w:rPr>
          <w:t>writeObject</w:t>
        </w:r>
      </w:hyperlink>
      <w:r w:rsidR="00EE7527">
        <w:rPr>
          <w:rFonts w:ascii="DejaVu Sans Mono" w:hAnsi="DejaVu Sans Mono"/>
          <w:color w:val="353833"/>
          <w:sz w:val="21"/>
          <w:szCs w:val="21"/>
        </w:rPr>
        <w:t>(</w:t>
      </w:r>
      <w:hyperlink r:id="rId580"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1"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2" w:anchor="readObject--" w:history="1">
        <w:r w:rsidR="00260AC5">
          <w:rPr>
            <w:rStyle w:val="Hyperlink"/>
            <w:rFonts w:ascii="&amp;quot" w:hAnsi="&amp;quot" w:cs="Courier New"/>
            <w:b/>
            <w:bCs/>
            <w:color w:val="4A6782"/>
            <w:sz w:val="21"/>
            <w:szCs w:val="21"/>
          </w:rPr>
          <w:t>readObject</w:t>
        </w:r>
      </w:hyperlink>
      <w:r w:rsidR="00260AC5">
        <w:rPr>
          <w:rStyle w:val="HTMLCode"/>
          <w:rFonts w:ascii="&amp;quot" w:hAnsi="&amp;quot"/>
          <w:color w:val="353833"/>
          <w:sz w:val="21"/>
          <w:szCs w:val="21"/>
        </w:rPr>
        <w:t>()</w:t>
      </w:r>
      <w:r>
        <w:t xml:space="preserve"> de la classe </w:t>
      </w:r>
      <w:hyperlink r:id="rId583"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4"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5"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A57820" w:rsidP="007E66E1">
      <w:pPr>
        <w:pStyle w:val="BodyText"/>
      </w:pPr>
      <w:hyperlink r:id="rId586" w:history="1">
        <w:r w:rsidR="00026094">
          <w:rPr>
            <w:rStyle w:val="Hyperlink"/>
            <w:rFonts w:ascii="Segoe UI" w:hAnsi="Segoe UI" w:cs="Segoe UI"/>
            <w:b/>
            <w:bCs/>
            <w:color w:val="0366D6"/>
          </w:rPr>
          <w:t>JavaPasAPas</w:t>
        </w:r>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public</w:t>
      </w:r>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Vector</w:t>
      </w:r>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int</w:t>
      </w:r>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double</w:t>
      </w:r>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r w:rsidRPr="00113F21">
        <w:rPr>
          <w:b/>
          <w:bCs/>
          <w:color w:val="800000"/>
          <w:lang w:eastAsia="zh-CN"/>
        </w:rPr>
        <w:t>while</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public</w:t>
      </w:r>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r w:rsidRPr="00113F21">
        <w:rPr>
          <w:color w:val="800080"/>
          <w:lang w:val="en-CA" w:eastAsia="zh-CN"/>
        </w:rPr>
        <w:t>;</w:t>
      </w:r>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pour JDK 1 :</w:t>
      </w:r>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BodyText"/>
      </w:pPr>
    </w:p>
    <w:p w14:paraId="36FC4358" w14:textId="3BBA04FA"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87"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88"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89"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r w:rsidRPr="002E0279">
        <w:rPr>
          <w:sz w:val="16"/>
          <w:szCs w:val="16"/>
        </w:rPr>
        <w:t>package LivreJava;</w:t>
      </w:r>
    </w:p>
    <w:p w14:paraId="365F43CE" w14:textId="77777777" w:rsidR="007E66E1" w:rsidRPr="002E0279" w:rsidRDefault="007E66E1" w:rsidP="00970E65">
      <w:pPr>
        <w:pStyle w:val="codeCompact"/>
        <w:rPr>
          <w:sz w:val="16"/>
          <w:szCs w:val="16"/>
        </w:rPr>
      </w:pPr>
      <w:r w:rsidRPr="002E0279">
        <w:rPr>
          <w:sz w:val="16"/>
          <w:szCs w:val="16"/>
          <w:highlight w:val="yellow"/>
        </w:rPr>
        <w:t>import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r w:rsidRPr="002E0279">
        <w:rPr>
          <w:sz w:val="16"/>
          <w:szCs w:val="16"/>
        </w:rPr>
        <w:t>public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A57820" w:rsidP="00B82CC2">
      <w:pPr>
        <w:pStyle w:val="BodyText"/>
        <w:keepNext/>
        <w:keepLines/>
      </w:pPr>
      <w:hyperlink r:id="rId591" w:history="1">
        <w:r w:rsidR="00DF3DDE">
          <w:rPr>
            <w:rStyle w:val="Hyperlink"/>
            <w:rFonts w:ascii="Segoe UI" w:hAnsi="Segoe UI" w:cs="Segoe UI"/>
            <w:b/>
            <w:bCs/>
            <w:color w:val="0366D6"/>
          </w:rPr>
          <w:t>JavaPasAPas</w:t>
        </w:r>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8C15F5" w:rsidRDefault="008C15F5" w:rsidP="008C15F5">
      <w:pPr>
        <w:pStyle w:val="Code"/>
        <w:rPr>
          <w:color w:val="000000"/>
          <w:lang w:val="en-CA" w:eastAsia="zh-CN"/>
        </w:rPr>
      </w:pPr>
      <w:r w:rsidRPr="008C15F5">
        <w:rPr>
          <w:color w:val="000000"/>
          <w:lang w:val="en-CA" w:eastAsia="zh-CN"/>
        </w:rPr>
        <w:t xml:space="preserve">      Plant unPlant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Plant</w:t>
      </w:r>
      <w:r w:rsidRPr="008C15F5">
        <w:rPr>
          <w:color w:val="808030"/>
          <w:lang w:val="en-CA" w:eastAsia="zh-CN"/>
        </w:rPr>
        <w:t>(</w:t>
      </w:r>
      <w:r w:rsidRPr="008C15F5">
        <w:rPr>
          <w:color w:val="008C00"/>
          <w:lang w:val="en-CA" w:eastAsia="zh-CN"/>
        </w:rPr>
        <w:t>0</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000000"/>
          <w:lang w:val="en-CA" w:eastAsia="zh-CN"/>
        </w:rPr>
        <w:t xml:space="preserve"> </w:t>
      </w:r>
      <w:r w:rsidRPr="008C15F5">
        <w:rPr>
          <w:color w:val="008000"/>
          <w:lang w:val="en-CA" w:eastAsia="zh-CN"/>
        </w:rPr>
        <w:t>0.0</w:t>
      </w:r>
      <w:r w:rsidRPr="008C15F5">
        <w:rPr>
          <w:color w:val="808030"/>
          <w:lang w:val="en-CA" w:eastAsia="zh-CN"/>
        </w:rPr>
        <w:t>)</w:t>
      </w:r>
      <w:r w:rsidRPr="008C15F5">
        <w:rPr>
          <w:color w:val="800080"/>
          <w:lang w:val="en-CA" w:eastAsia="zh-CN"/>
        </w:rPr>
        <w:t>;</w:t>
      </w:r>
    </w:p>
    <w:p w14:paraId="6A6E1DEB" w14:textId="77777777" w:rsidR="008C15F5" w:rsidRPr="008C15F5" w:rsidRDefault="008C15F5" w:rsidP="008C15F5">
      <w:pPr>
        <w:pStyle w:val="Code"/>
        <w:rPr>
          <w:color w:val="000000"/>
          <w:lang w:eastAsia="zh-CN"/>
        </w:rPr>
      </w:pPr>
      <w:r w:rsidRPr="008C15F5">
        <w:rPr>
          <w:color w:val="000000"/>
          <w:lang w:val="en-CA"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break</w:t>
      </w:r>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A57820" w:rsidP="00B82CC2">
      <w:pPr>
        <w:pStyle w:val="BodyText"/>
        <w:keepNext/>
        <w:keepLines/>
      </w:pPr>
      <w:hyperlink r:id="rId592" w:history="1">
        <w:r w:rsidR="006178F3">
          <w:rPr>
            <w:rStyle w:val="Hyperlink"/>
            <w:rFonts w:ascii="Segoe UI" w:hAnsi="Segoe UI" w:cs="Segoe UI"/>
            <w:b/>
            <w:bCs/>
            <w:color w:val="0366D6"/>
          </w:rPr>
          <w:t>JavaPasAPas</w:t>
        </w:r>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Vector</w:t>
      </w:r>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int</w:t>
      </w: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double</w:t>
      </w:r>
      <w:r w:rsidRPr="004D3995">
        <w:rPr>
          <w:color w:val="000000"/>
          <w:lang w:eastAsia="zh-CN"/>
        </w:rPr>
        <w:t xml:space="preserve"> prixUnitaire </w:t>
      </w:r>
      <w:r w:rsidRPr="004D3995">
        <w:rPr>
          <w:color w:val="808030"/>
          <w:lang w:eastAsia="zh-CN"/>
        </w:rPr>
        <w:t>=</w:t>
      </w:r>
      <w:r w:rsidRPr="004D3995">
        <w:rPr>
          <w:color w:val="000000"/>
          <w:lang w:eastAsia="zh-CN"/>
        </w:rPr>
        <w:t xml:space="preserve"> </w:t>
      </w:r>
      <w:r w:rsidRPr="004D3995">
        <w:rPr>
          <w:color w:val="008000"/>
          <w:lang w:eastAsia="zh-CN"/>
        </w:rPr>
        <w:t>0.0</w:t>
      </w:r>
      <w:r w:rsidRPr="004D3995">
        <w:rPr>
          <w:color w:val="800080"/>
          <w:lang w:eastAsia="zh-CN"/>
        </w:rPr>
        <w:t>;</w:t>
      </w:r>
    </w:p>
    <w:p w14:paraId="6CE6759E" w14:textId="77777777" w:rsidR="004D3995" w:rsidRPr="004D3995" w:rsidRDefault="004D3995" w:rsidP="004D3995">
      <w:pPr>
        <w:pStyle w:val="Code"/>
        <w:keepNext w:val="0"/>
        <w:keepLines w:val="0"/>
        <w:rPr>
          <w:color w:val="000000"/>
          <w:lang w:eastAsia="zh-CN"/>
        </w:rPr>
      </w:pPr>
    </w:p>
    <w:p w14:paraId="603B122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while</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r w:rsidRPr="008C15F5">
        <w:rPr>
          <w:color w:val="808030"/>
          <w:lang w:val="en-CA" w:eastAsia="zh-CN"/>
        </w:rPr>
        <w:t>)</w:t>
      </w:r>
      <w:r w:rsidRPr="008C15F5">
        <w:rPr>
          <w:color w:val="800080"/>
          <w:lang w:val="en-CA" w:eastAsia="zh-CN"/>
        </w:rPr>
        <w:t>;</w:t>
      </w:r>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BodyText"/>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A57820" w:rsidP="007E66E1">
      <w:pPr>
        <w:pStyle w:val="BodyText"/>
      </w:pPr>
      <w:hyperlink r:id="rId593" w:history="1">
        <w:r w:rsidR="00E440CA">
          <w:rPr>
            <w:rStyle w:val="Hyperlink"/>
            <w:rFonts w:ascii="Segoe UI" w:hAnsi="Segoe UI" w:cs="Segoe UI"/>
            <w:b/>
            <w:bCs/>
            <w:color w:val="0366D6"/>
          </w:rPr>
          <w:t>JavaPasAPas</w:t>
        </w:r>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12" w:name="_Toc16917499"/>
      <w:bookmarkStart w:id="213" w:name="_Toc44667620"/>
      <w:r>
        <w:t>Fichier à adressage relatif en Java</w:t>
      </w:r>
      <w:r w:rsidR="003A758E">
        <w:t xml:space="preserve"> avec RandomAccessFile</w:t>
      </w:r>
      <w:bookmarkEnd w:id="212"/>
      <w:bookmarkEnd w:id="213"/>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94" w:tooltip="class in java.io" w:history="1">
        <w:r w:rsidR="003D3F12">
          <w:rPr>
            <w:rStyle w:val="Hyperlink"/>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A57820" w:rsidP="007E66E1">
      <w:pPr>
        <w:pStyle w:val="BodyText"/>
      </w:pPr>
      <w:hyperlink r:id="rId595" w:history="1">
        <w:r w:rsidR="00A43FEB">
          <w:rPr>
            <w:rStyle w:val="Hyperlink"/>
            <w:rFonts w:ascii="Segoe UI" w:hAnsi="Segoe UI" w:cs="Segoe UI"/>
            <w:b/>
            <w:bCs/>
            <w:color w:val="0366D6"/>
          </w:rPr>
          <w:t>JavaPasAPas</w:t>
        </w:r>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r w:rsidRPr="00521747">
        <w:rPr>
          <w:color w:val="808030"/>
          <w:lang w:val="fr-FR" w:eastAsia="zh-CN"/>
        </w:rPr>
        <w:t>)</w:t>
      </w:r>
      <w:r w:rsidRPr="00521747">
        <w:rPr>
          <w:color w:val="800080"/>
          <w:lang w:val="fr-FR" w:eastAsia="zh-CN"/>
        </w:rPr>
        <w:t>;</w:t>
      </w:r>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A57820" w:rsidP="007E66E1">
      <w:pPr>
        <w:pStyle w:val="BodyText"/>
        <w:jc w:val="center"/>
      </w:pPr>
      <w:r>
        <w:rPr>
          <w:noProof/>
        </w:rPr>
        <w:object w:dxaOrig="5160" w:dyaOrig="2640" w14:anchorId="68C05123">
          <v:shape id="_x0000_i1025" type="#_x0000_t75" alt="" style="width:258pt;height:133.35pt;mso-width-percent:0;mso-height-percent:0;mso-width-percent:0;mso-height-percent:0" o:ole="" fillcolor="window">
            <v:imagedata r:id="rId596" o:title=""/>
          </v:shape>
          <o:OLEObject Type="Embed" ProgID="Visio.Drawing.11" ShapeID="_x0000_i1025" DrawAspect="Content" ObjectID="_1684682216" r:id="rId597"/>
        </w:object>
      </w:r>
    </w:p>
    <w:p w14:paraId="47AB4692" w14:textId="2B0A2817" w:rsidR="007E66E1" w:rsidRDefault="007E66E1" w:rsidP="007E66E1">
      <w:pPr>
        <w:pStyle w:val="Caption"/>
        <w:jc w:val="center"/>
      </w:pPr>
      <w:r>
        <w:t xml:space="preserve">Figure </w:t>
      </w:r>
      <w:r>
        <w:fldChar w:fldCharType="begin"/>
      </w:r>
      <w:r>
        <w:instrText xml:space="preserve"> SEQ Figure \* ARABIC </w:instrText>
      </w:r>
      <w:r>
        <w:fldChar w:fldCharType="separate"/>
      </w:r>
      <w:r w:rsidR="00F85499">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A57820" w:rsidP="007E66E1">
      <w:pPr>
        <w:pStyle w:val="BodyText"/>
      </w:pPr>
      <w:hyperlink r:id="rId598" w:history="1">
        <w:r w:rsidR="00546902">
          <w:rPr>
            <w:rStyle w:val="Hyperlink"/>
            <w:rFonts w:ascii="Segoe UI" w:hAnsi="Segoe UI" w:cs="Segoe UI"/>
            <w:b/>
            <w:bCs/>
            <w:color w:val="0366D6"/>
          </w:rPr>
          <w:t>JavaPasAPas</w:t>
        </w:r>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chaineNER</w:t>
      </w:r>
      <w:r w:rsidRPr="00521747">
        <w:rPr>
          <w:color w:val="800080"/>
          <w:lang w:val="en-CA" w:eastAsia="zh-CN"/>
        </w:rPr>
        <w:t>;</w:t>
      </w:r>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 ;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numeroER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description :"</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prixUnitaire :"</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r w:rsidRPr="00521747">
        <w:rPr>
          <w:color w:val="800080"/>
          <w:lang w:val="en-CA" w:eastAsia="zh-CN"/>
        </w:rPr>
        <w:t>;</w:t>
      </w:r>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numéro d'enregistrement relatif :"</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r w:rsidRPr="00521747">
        <w:rPr>
          <w:color w:val="808030"/>
          <w:lang w:val="en-CA" w:eastAsia="zh-CN"/>
        </w:rPr>
        <w:t>)</w:t>
      </w:r>
      <w:r w:rsidRPr="00521747">
        <w:rPr>
          <w:color w:val="800080"/>
          <w:lang w:val="en-CA" w:eastAsia="zh-CN"/>
        </w:rPr>
        <w:t>;</w:t>
      </w:r>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r w:rsidRPr="00521747">
        <w:rPr>
          <w:color w:val="808030"/>
          <w:lang w:val="en-CA" w:eastAsia="zh-CN"/>
        </w:rPr>
        <w:t>)</w:t>
      </w:r>
      <w:r w:rsidRPr="00521747">
        <w:rPr>
          <w:color w:val="800080"/>
          <w:lang w:val="en-CA" w:eastAsia="zh-CN"/>
        </w:rPr>
        <w:t>;</w:t>
      </w:r>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noPlant :"</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r w:rsidRPr="00521747">
        <w:rPr>
          <w:color w:val="800080"/>
          <w:lang w:val="en-CA" w:eastAsia="zh-CN"/>
        </w:rPr>
        <w:t>;</w:t>
      </w:r>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la description :"</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r>
        <w:rPr>
          <w:i/>
        </w:rPr>
        <w:t>seek</w:t>
      </w:r>
      <w:r>
        <w:t xml:space="preserve">() de </w:t>
      </w:r>
      <w:hyperlink r:id="rId599" w:tooltip="class in java.io" w:history="1">
        <w:r w:rsidR="00E75D66">
          <w:rPr>
            <w:rStyle w:val="Hyperlink"/>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BodyText"/>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BodyText"/>
      </w:pPr>
      <w:r>
        <w:t>lit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BodyText"/>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0">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1">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2">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3">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4">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0">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5">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6">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7">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08">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09">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0">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4">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1">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2">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3">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4">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A57820" w:rsidP="007E66E1">
      <w:pPr>
        <w:pStyle w:val="BodyText"/>
      </w:pPr>
      <w:hyperlink r:id="rId615" w:history="1">
        <w:r w:rsidR="004E1242">
          <w:rPr>
            <w:rStyle w:val="Hyperlink"/>
            <w:rFonts w:ascii="Segoe UI" w:hAnsi="Segoe UI" w:cs="Segoe UI"/>
            <w:b/>
            <w:bCs/>
            <w:color w:val="0366D6"/>
          </w:rPr>
          <w:t>JavaPasAPas</w:t>
        </w:r>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Vector</w:t>
      </w:r>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double</w:t>
      </w:r>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b/>
          <w:bCs/>
          <w:color w:val="800000"/>
          <w:lang w:eastAsia="zh-CN"/>
        </w:rPr>
        <w:t>while</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6"/>
      <w:headerReference w:type="first" r:id="rId617"/>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66E71" w14:textId="77777777" w:rsidR="00A57820" w:rsidRDefault="00A57820">
      <w:r>
        <w:separator/>
      </w:r>
    </w:p>
  </w:endnote>
  <w:endnote w:type="continuationSeparator" w:id="0">
    <w:p w14:paraId="7B622072" w14:textId="77777777" w:rsidR="00A57820" w:rsidRDefault="00A57820">
      <w:r>
        <w:continuationSeparator/>
      </w:r>
    </w:p>
  </w:endnote>
  <w:endnote w:type="continuationNotice" w:id="1">
    <w:p w14:paraId="1AA80515" w14:textId="77777777" w:rsidR="00A57820" w:rsidRDefault="00A578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Ą"/>
    <w:panose1 w:val="00000500000000020000"/>
    <w:charset w:val="00"/>
    <w:family w:val="auto"/>
    <w:pitch w:val="variable"/>
    <w:sig w:usb0="E00002FF" w:usb1="5000205A" w:usb2="00000000" w:usb3="00000000" w:csb0="0000019F" w:csb1="00000000"/>
  </w:font>
  <w:font w:name="Monaco">
    <w:altName w:val="﷽﷽﷽﷽﷽﷽﷽g"/>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71922" w14:textId="77777777" w:rsidR="00A57820" w:rsidRDefault="00A57820">
      <w:r>
        <w:separator/>
      </w:r>
    </w:p>
  </w:footnote>
  <w:footnote w:type="continuationSeparator" w:id="0">
    <w:p w14:paraId="01B5A4F5" w14:textId="77777777" w:rsidR="00A57820" w:rsidRDefault="00A57820">
      <w:r>
        <w:continuationSeparator/>
      </w:r>
    </w:p>
  </w:footnote>
  <w:footnote w:type="continuationNotice" w:id="1">
    <w:p w14:paraId="20103FE5" w14:textId="77777777" w:rsidR="00A57820" w:rsidRDefault="00A57820"/>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263CA461" w:rsidR="00113F21" w:rsidRPr="00B338A9" w:rsidRDefault="00113F21">
      <w:pPr>
        <w:pStyle w:val="FootnoteText"/>
        <w:rPr>
          <w:lang w:val="fr-CA"/>
        </w:rPr>
      </w:pPr>
      <w:r>
        <w:rPr>
          <w:rStyle w:val="FootnoteReference"/>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4">
    <w:p w14:paraId="29A2596C" w14:textId="77777777" w:rsidR="00113F21" w:rsidRDefault="00113F21" w:rsidP="001F6504">
      <w:pPr>
        <w:pStyle w:val="FootnoteText"/>
      </w:pPr>
      <w:r>
        <w:rPr>
          <w:rStyle w:val="FootnoteReference"/>
        </w:rPr>
        <w:footnoteRef/>
      </w:r>
      <w:r>
        <w:t xml:space="preserve"> Tapez la letter c alors que la touche «ctrl» est enfoncée.</w:t>
      </w:r>
    </w:p>
  </w:footnote>
  <w:footnote w:id="25">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6">
    <w:p w14:paraId="2621C3BD" w14:textId="77777777" w:rsidR="00113F21" w:rsidRPr="00763374" w:rsidRDefault="00113F21" w:rsidP="00494C92">
      <w:pPr>
        <w:pStyle w:val="FootnoteText"/>
        <w:rPr>
          <w:lang w:val="fr-CA"/>
        </w:rPr>
      </w:pPr>
      <w:r>
        <w:rPr>
          <w:rStyle w:val="FootnoteReference"/>
        </w:rPr>
        <w:footnoteRef/>
      </w:r>
      <w:r>
        <w:t xml:space="preserve"> Rappelons que le «.» dans le classpath représente le dossier courant</w:t>
      </w:r>
    </w:p>
  </w:footnote>
  <w:footnote w:id="27">
    <w:p w14:paraId="502B6242" w14:textId="5C1A8457" w:rsidR="00113F21" w:rsidRDefault="00113F21" w:rsidP="007E66E1">
      <w:pPr>
        <w:pStyle w:val="FootnoteText"/>
      </w:pPr>
      <w:r>
        <w:rPr>
          <w:rStyle w:val="FootnoteReference"/>
        </w:rPr>
        <w:footnoteRef/>
      </w:r>
      <w:r>
        <w:t xml:space="preserve"> . A noter que le«/» est utilisé plutôt que le «\» dans le chemin de fichier même si la plate-forme est Windows. Les deux formes de séparateur sont acceptées.</w:t>
      </w:r>
    </w:p>
  </w:footnote>
  <w:footnote w:id="28">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29">
    <w:p w14:paraId="3CF048CE" w14:textId="77777777" w:rsidR="00113F21" w:rsidRDefault="00113F21" w:rsidP="00FA359A">
      <w:pPr>
        <w:pStyle w:val="FootnoteText"/>
      </w:pPr>
      <w:r>
        <w:rPr>
          <w:rStyle w:val="FootnoteReference"/>
        </w:rPr>
        <w:footnoteRef/>
      </w:r>
      <w:r>
        <w:t xml:space="preserve"> Il n’y a pas de méthode </w:t>
      </w:r>
      <w:r>
        <w:rPr>
          <w:i/>
        </w:rPr>
        <w:t>writeInt</w:t>
      </w:r>
      <w:r>
        <w:t>(</w:t>
      </w:r>
      <w:r>
        <w:rPr>
          <w:i/>
        </w:rPr>
        <w:t>int</w:t>
      </w:r>
      <w:r>
        <w:t xml:space="preserve"> unEntier) supportée par </w:t>
      </w:r>
      <w:r>
        <w:rPr>
          <w:i/>
        </w:rPr>
        <w:t>FileOutputStream</w:t>
      </w:r>
      <w:r>
        <w:t>.</w:t>
      </w:r>
    </w:p>
  </w:footnote>
  <w:footnote w:id="30">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1">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EEF"/>
    <w:rsid w:val="0053183C"/>
    <w:rsid w:val="005318E8"/>
    <w:rsid w:val="00532BB7"/>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5151"/>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57820"/>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406E"/>
    <w:rsid w:val="00D348D1"/>
    <w:rsid w:val="00D34A72"/>
    <w:rsid w:val="00D35A89"/>
    <w:rsid w:val="00D363E3"/>
    <w:rsid w:val="00D36E85"/>
    <w:rsid w:val="00D441C2"/>
    <w:rsid w:val="00D46BC8"/>
    <w:rsid w:val="00D52827"/>
    <w:rsid w:val="00D54557"/>
    <w:rsid w:val="00D55DA9"/>
    <w:rsid w:val="00D567B1"/>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7C4"/>
    <w:rsid w:val="00F2788D"/>
    <w:rsid w:val="00F27FF8"/>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3.emf"/><Relationship Id="rId531" Type="http://schemas.openxmlformats.org/officeDocument/2006/relationships/hyperlink" Target="https://docs.oracle.com/javase/8/docs/api/java/io/PrintWriter.html" TargetMode="External"/><Relationship Id="rId170" Type="http://schemas.openxmlformats.org/officeDocument/2006/relationships/hyperlink" Target="https://docs.oracle.com/javase/8/docs/api/java/lang/String.html" TargetMode="External"/><Relationship Id="rId268" Type="http://schemas.openxmlformats.org/officeDocument/2006/relationships/oleObject" Target="embeddings/oleObject33.bin"/><Relationship Id="rId475" Type="http://schemas.openxmlformats.org/officeDocument/2006/relationships/hyperlink" Target="https://docs.oracle.com/javase/8/docs/api/java/io/Out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4.bin"/><Relationship Id="rId542" Type="http://schemas.openxmlformats.org/officeDocument/2006/relationships/image" Target="media/image109.png"/><Relationship Id="rId181" Type="http://schemas.openxmlformats.org/officeDocument/2006/relationships/hyperlink" Target="https://docs.oracle.com/javase/8/docs/api/java/lang/String.html" TargetMode="External"/><Relationship Id="rId402" Type="http://schemas.openxmlformats.org/officeDocument/2006/relationships/hyperlink" Target="https://github.com/RobertGodin/JavaPasAPas" TargetMode="External"/><Relationship Id="rId279" Type="http://schemas.openxmlformats.org/officeDocument/2006/relationships/hyperlink" Target="https://github.com/RobertGodin/JavaPasAPas" TargetMode="External"/><Relationship Id="rId486" Type="http://schemas.openxmlformats.org/officeDocument/2006/relationships/hyperlink" Target="https://docs.oracle.com/javase/8/docs/api/java/io/InputStream.html" TargetMode="External"/><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3.png"/><Relationship Id="rId553" Type="http://schemas.openxmlformats.org/officeDocument/2006/relationships/hyperlink" Target="https://github.com/RobertGodin/JavaPasAPas"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hyperlink" Target="https://github.com/RobertGodin/JavaPasAPas/tree/master/JeuSimple" TargetMode="External"/><Relationship Id="rId497" Type="http://schemas.openxmlformats.org/officeDocument/2006/relationships/hyperlink" Target="https://docs.oracle.com/javase/8/docs/api/java/io/FileOutputStream.html" TargetMode="Externa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hyperlink" Target="https://docs.oracle.com/javase/8/docs/api/java/lang/String.html" TargetMode="External"/><Relationship Id="rId564" Type="http://schemas.openxmlformats.org/officeDocument/2006/relationships/hyperlink" Target="https://docs.oracle.com/javase/8/docs/api/org/w3c/dom/Node.html" TargetMode="External"/><Relationship Id="rId424" Type="http://schemas.openxmlformats.org/officeDocument/2006/relationships/oleObject" Target="embeddings/oleObject59.bin"/><Relationship Id="rId270" Type="http://schemas.openxmlformats.org/officeDocument/2006/relationships/hyperlink" Target="https://github.com/RobertGodin/JavaPasAPas" TargetMode="External"/><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2.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Vector.html" TargetMode="External"/><Relationship Id="rId281" Type="http://schemas.openxmlformats.org/officeDocument/2006/relationships/hyperlink" Target="https://github.com/RobertGodin/JavaPasAPas" TargetMode="External"/><Relationship Id="rId502" Type="http://schemas.openxmlformats.org/officeDocument/2006/relationships/hyperlink" Target="https://github.com/RobertGodin/JavaPasAPas" TargetMode="External"/><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Panel.html" TargetMode="External"/><Relationship Id="rId586" Type="http://schemas.openxmlformats.org/officeDocument/2006/relationships/hyperlink" Target="https://github.com/RobertGodin/JavaPasAPas" TargetMode="External"/><Relationship Id="rId7" Type="http://schemas.openxmlformats.org/officeDocument/2006/relationships/endnotes" Target="endnotes.xml"/><Relationship Id="rId239" Type="http://schemas.openxmlformats.org/officeDocument/2006/relationships/image" Target="media/image60.emf"/><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Event.html" TargetMode="External"/><Relationship Id="rId306" Type="http://schemas.openxmlformats.org/officeDocument/2006/relationships/image" Target="media/image68.png"/><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DataOutputStream.html" TargetMode="External"/><Relationship Id="rId597" Type="http://schemas.openxmlformats.org/officeDocument/2006/relationships/oleObject" Target="embeddings/oleObject61.bin"/><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Event.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InputStream.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oleObject" Target="embeddings/oleObject53.bin"/><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io/package-summary.html" TargetMode="External"/><Relationship Id="rId25" Type="http://schemas.openxmlformats.org/officeDocument/2006/relationships/image" Target="media/image5.wmf"/><Relationship Id="rId328" Type="http://schemas.openxmlformats.org/officeDocument/2006/relationships/image" Target="media/image75.emf"/><Relationship Id="rId535" Type="http://schemas.openxmlformats.org/officeDocument/2006/relationships/hyperlink" Target="https://docs.oracle.com/javase/8/docs/api/java/io/PrintStream.html" TargetMode="External"/><Relationship Id="rId132" Type="http://schemas.openxmlformats.org/officeDocument/2006/relationships/hyperlink" Target="https://github.com/RobertGodin/JavaPasAPas"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4.png"/><Relationship Id="rId241" Type="http://schemas.openxmlformats.org/officeDocument/2006/relationships/hyperlink" Target="https://docs.oracle.com/javase/8/docs/api/javax/swing/JFrame.html" TargetMode="External"/><Relationship Id="rId437" Type="http://schemas.openxmlformats.org/officeDocument/2006/relationships/hyperlink" Target="https://docs.oracle.com/javase/8/docs/api/java/util/Vector.html" TargetMode="External"/><Relationship Id="rId479" Type="http://schemas.openxmlformats.org/officeDocument/2006/relationships/hyperlink" Target="https://docs.oracle.com/javase/8/docs/api/java/io/RandomAccessFile.html" TargetMode="External"/><Relationship Id="rId36" Type="http://schemas.openxmlformats.org/officeDocument/2006/relationships/image" Target="media/image12.png"/><Relationship Id="rId283" Type="http://schemas.openxmlformats.org/officeDocument/2006/relationships/hyperlink" Target="https://docs.oracle.com/javase/8/docs/api/java/awt/event/MouseEvent.html" TargetMode="External"/><Relationship Id="rId339" Type="http://schemas.openxmlformats.org/officeDocument/2006/relationships/oleObject" Target="embeddings/oleObject46.bin"/><Relationship Id="rId490" Type="http://schemas.openxmlformats.org/officeDocument/2006/relationships/hyperlink" Target="https://docs.oracle.com/javase/8/docs/api/java/io/FileInputStream.html" TargetMode="External"/><Relationship Id="rId504" Type="http://schemas.openxmlformats.org/officeDocument/2006/relationships/hyperlink" Target="https://docs.oracle.com/javase/8/docs/api/java/io/InputStream.html" TargetMode="External"/><Relationship Id="rId546" Type="http://schemas.openxmlformats.org/officeDocument/2006/relationships/hyperlink" Target="https://github.com/RobertGodin/JavaPasAPas"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50.bin"/><Relationship Id="rId406" Type="http://schemas.openxmlformats.org/officeDocument/2006/relationships/image" Target="media/image97.png"/><Relationship Id="rId588" Type="http://schemas.openxmlformats.org/officeDocument/2006/relationships/hyperlink" Target="https://docs.oracle.com/javase/8/docs/api/java/lang/Object.html" TargetMode="External"/><Relationship Id="rId9" Type="http://schemas.openxmlformats.org/officeDocument/2006/relationships/header" Target="header1.xml"/><Relationship Id="rId210" Type="http://schemas.openxmlformats.org/officeDocument/2006/relationships/hyperlink" Target="https://github.com/RobertGodin/JavaPasAPas" TargetMode="External"/><Relationship Id="rId392" Type="http://schemas.openxmlformats.org/officeDocument/2006/relationships/hyperlink" Target="https://docs.oracle.com/javase/8/docs/api/javax/swing/JFrame.html" TargetMode="External"/><Relationship Id="rId448" Type="http://schemas.openxmlformats.org/officeDocument/2006/relationships/hyperlink" Target="https://docs.oracle.com/javase/8/docs/api/java/util/Iterator.html" TargetMode="External"/><Relationship Id="rId613" Type="http://schemas.openxmlformats.org/officeDocument/2006/relationships/image" Target="media/image125.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oleObject" Target="embeddings/oleObject36.bin"/><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Public/UNIDATA/UnicodeData.txt" TargetMode="External"/><Relationship Id="rId361" Type="http://schemas.openxmlformats.org/officeDocument/2006/relationships/image" Target="media/image87.png"/><Relationship Id="rId557" Type="http://schemas.openxmlformats.org/officeDocument/2006/relationships/hyperlink" Target="https://github.com/RobertGodin/JavaPasAPas" TargetMode="External"/><Relationship Id="rId599" Type="http://schemas.openxmlformats.org/officeDocument/2006/relationships/hyperlink" Target="https://docs.oracle.com/javase/8/docs/api/java/io/RandomAccessFile.html" TargetMode="External"/><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MouseListener.html" TargetMode="External"/><Relationship Id="rId16" Type="http://schemas.openxmlformats.org/officeDocument/2006/relationships/oleObject" Target="embeddings/oleObject2.bin"/><Relationship Id="rId221" Type="http://schemas.openxmlformats.org/officeDocument/2006/relationships/hyperlink" Target="https://docs.oracle.com/javase/8/docs/api/javax/swing/JFrame.html" TargetMode="External"/><Relationship Id="rId263" Type="http://schemas.openxmlformats.org/officeDocument/2006/relationships/image" Target="media/image61.png"/><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InputStream.html" TargetMode="External"/><Relationship Id="rId526" Type="http://schemas.openxmlformats.org/officeDocument/2006/relationships/hyperlink" Target="https://docs.oracle.com/javase/8/docs/api/java/io/Out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6.emf"/><Relationship Id="rId568" Type="http://schemas.openxmlformats.org/officeDocument/2006/relationships/hyperlink" Target="https://docs.oracle.com/javase/8/docs/api/java/io/File.html" TargetMode="External"/><Relationship Id="rId165" Type="http://schemas.openxmlformats.org/officeDocument/2006/relationships/image" Target="media/image53.emf"/><Relationship Id="rId372" Type="http://schemas.openxmlformats.org/officeDocument/2006/relationships/oleObject" Target="embeddings/oleObject54.bin"/><Relationship Id="rId428" Type="http://schemas.openxmlformats.org/officeDocument/2006/relationships/hyperlink" Target="https://docs.oracle.com/javase/8/docs/api/java/util/Vector.html" TargetMode="External"/><Relationship Id="rId232" Type="http://schemas.openxmlformats.org/officeDocument/2006/relationships/hyperlink" Target="https://docs.oracle.com/javase/8/docs/api/javax/swing/JFrame.html" TargetMode="External"/><Relationship Id="rId274" Type="http://schemas.openxmlformats.org/officeDocument/2006/relationships/hyperlink" Target="https://docs.oracle.com/javase/8/docs/api/java/awt/Graphics.html" TargetMode="External"/><Relationship Id="rId481" Type="http://schemas.openxmlformats.org/officeDocument/2006/relationships/hyperlink" Target="https://docs.oracle.com/javase/8/docs/api/java/io/OutputStream.html" TargetMode="External"/><Relationship Id="rId27" Type="http://schemas.openxmlformats.org/officeDocument/2006/relationships/hyperlink" Target="https://adoptopenjdk.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lang/Integer.html" TargetMode="External"/><Relationship Id="rId579" Type="http://schemas.openxmlformats.org/officeDocument/2006/relationships/hyperlink" Target="https://docs.oracle.com/javase/8/docs/api/java/io/ObjectOutputStream.html"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7.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6.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awt/Graphics.html" TargetMode="External"/><Relationship Id="rId285" Type="http://schemas.openxmlformats.org/officeDocument/2006/relationships/hyperlink" Target="https://docs.oracle.com/javase/8/docs/api/java/awt/event/MouseListener.html" TargetMode="External"/><Relationship Id="rId450" Type="http://schemas.openxmlformats.org/officeDocument/2006/relationships/hyperlink" Target="https://docs.oracle.com/javase/8/docs/api/java/util/Vector.html" TargetMode="External"/><Relationship Id="rId506" Type="http://schemas.openxmlformats.org/officeDocument/2006/relationships/hyperlink" Target="https://docs.oracle.com/javase/8/docs/api/java/io/Data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image" Target="media/image71.emf"/><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docs.oracle.com/javase/8/docs/api/java/io/PrintWriter.html"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oleObject" Target="embeddings/oleObject28.bin"/><Relationship Id="rId352" Type="http://schemas.openxmlformats.org/officeDocument/2006/relationships/oleObject" Target="embeddings/oleObject51.bin"/><Relationship Id="rId394" Type="http://schemas.openxmlformats.org/officeDocument/2006/relationships/hyperlink" Target="https://docs.oracle.com/javase/8/docs/api/javax/swing/JPanel.html" TargetMode="External"/><Relationship Id="rId408" Type="http://schemas.openxmlformats.org/officeDocument/2006/relationships/hyperlink" Target="https://github.com/RobertGodin/JavaPasAPas" TargetMode="External"/><Relationship Id="rId615" Type="http://schemas.openxmlformats.org/officeDocument/2006/relationships/hyperlink" Target="https://github.com/RobertGodin/JavaPasAPas" TargetMode="External"/><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awt/Color.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x/swing/JPanel.html" TargetMode="External"/><Relationship Id="rId517" Type="http://schemas.openxmlformats.org/officeDocument/2006/relationships/hyperlink" Target="https://github.com/RobertGodin/JavaPasAPas" TargetMode="External"/><Relationship Id="rId559" Type="http://schemas.openxmlformats.org/officeDocument/2006/relationships/hyperlink" Target="https://www.w3.org/DOM/"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8.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image" Target="media/image58.emf"/><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2.png"/><Relationship Id="rId472" Type="http://schemas.openxmlformats.org/officeDocument/2006/relationships/hyperlink" Target="https://docs.oracle.com/javase/8/docs/api/java/io/InputStream.html" TargetMode="External"/><Relationship Id="rId528" Type="http://schemas.openxmlformats.org/officeDocument/2006/relationships/image" Target="media/image107.emf"/><Relationship Id="rId125" Type="http://schemas.openxmlformats.org/officeDocument/2006/relationships/hyperlink" Target="https://github.com/RobertGodin/JavaPasAPas" TargetMode="External"/><Relationship Id="rId167" Type="http://schemas.openxmlformats.org/officeDocument/2006/relationships/image" Target="media/image54.emf"/><Relationship Id="rId332" Type="http://schemas.openxmlformats.org/officeDocument/2006/relationships/image" Target="media/image77.emf"/><Relationship Id="rId374" Type="http://schemas.openxmlformats.org/officeDocument/2006/relationships/hyperlink" Target="https://github.com/RobertGodin/JavaPasAPas" TargetMode="External"/><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oleObject" Target="embeddings/oleObject35.bin"/><Relationship Id="rId441" Type="http://schemas.openxmlformats.org/officeDocument/2006/relationships/hyperlink" Target="https://docs.oracle.com/javase/8/docs/api/java/util/Iterator.html" TargetMode="External"/><Relationship Id="rId483" Type="http://schemas.openxmlformats.org/officeDocument/2006/relationships/image" Target="media/image102.emf"/><Relationship Id="rId539" Type="http://schemas.openxmlformats.org/officeDocument/2006/relationships/hyperlink" Target="https://docs.oracle.com/javase/8/docs/api/java/lang/String.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java/lang/String.html" TargetMode="External"/><Relationship Id="rId301" Type="http://schemas.openxmlformats.org/officeDocument/2006/relationships/hyperlink" Target="https://github.com/RobertGodin/JavaPasAPas" TargetMode="External"/><Relationship Id="rId343" Type="http://schemas.openxmlformats.org/officeDocument/2006/relationships/hyperlink" Target="https://github.com/RobertGodin/JavaPasAPas" TargetMode="External"/><Relationship Id="rId550" Type="http://schemas.openxmlformats.org/officeDocument/2006/relationships/image" Target="media/image110.png"/><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github.com/RobertGodin/JavaPasAPas" TargetMode="External"/><Relationship Id="rId606" Type="http://schemas.openxmlformats.org/officeDocument/2006/relationships/image" Target="media/image118.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image" Target="media/image98.png"/><Relationship Id="rId452" Type="http://schemas.openxmlformats.org/officeDocument/2006/relationships/hyperlink" Target="https://docs.oracle.com/javase/8/docs/api/java/util/Itera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Object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hyperlink" Target="https://github.com/RobertGodin/JavaPasAPas" TargetMode="External"/><Relationship Id="rId354" Type="http://schemas.openxmlformats.org/officeDocument/2006/relationships/hyperlink" Target="https://github.com/RobertGodin/JavaPasAPas" TargetMode="External"/><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image" Target="media/image96.png"/><Relationship Id="rId561" Type="http://schemas.openxmlformats.org/officeDocument/2006/relationships/hyperlink" Target="https://docs.oracle.com/javase/8/docs/api/org/w3c/dom/Node.html" TargetMode="External"/><Relationship Id="rId617" Type="http://schemas.openxmlformats.org/officeDocument/2006/relationships/header" Target="header4.xml"/><Relationship Id="rId214" Type="http://schemas.openxmlformats.org/officeDocument/2006/relationships/hyperlink" Target="https://github.com/RobertGodin/JavaPasAPas"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Listener.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github.com/RobertGodin/JavaPasAPas/tree/master/JeuSimple" TargetMode="External"/><Relationship Id="rId519" Type="http://schemas.openxmlformats.org/officeDocument/2006/relationships/hyperlink" Target="https://docs.oracle.com/javase/8/docs/api/java/io/FileOutputStream.html"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github.com/RobertGodin/JavaPasAPas" TargetMode="External"/><Relationship Id="rId323" Type="http://schemas.openxmlformats.org/officeDocument/2006/relationships/oleObject" Target="embeddings/oleObject38.bin"/><Relationship Id="rId530" Type="http://schemas.openxmlformats.org/officeDocument/2006/relationships/image" Target="media/image108.png"/><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hyperlink" Target="https://github.com/RobertGodin/JavaPasAPas" TargetMode="External"/><Relationship Id="rId572" Type="http://schemas.openxmlformats.org/officeDocument/2006/relationships/hyperlink" Target="https://docs.oracle.com/javase/8/docs/api/javax/swing/JFileChooser.html" TargetMode="External"/><Relationship Id="rId225" Type="http://schemas.openxmlformats.org/officeDocument/2006/relationships/hyperlink" Target="https://docs.oracle.com/javase/8/docs/api/javax/swing/JFrame.html" TargetMode="External"/><Relationship Id="rId267" Type="http://schemas.openxmlformats.org/officeDocument/2006/relationships/image" Target="media/image63.wmf"/><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Out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hyperlink" Target="https://docs.oracle.com/javase/8/docs/api/java/lang/String.html" TargetMode="External"/><Relationship Id="rId334" Type="http://schemas.openxmlformats.org/officeDocument/2006/relationships/image" Target="media/image78.emf"/><Relationship Id="rId376" Type="http://schemas.openxmlformats.org/officeDocument/2006/relationships/hyperlink" Target="https://docs.oracle.com/javase/8/docs/api/javax/swing/Timer.html" TargetMode="External"/><Relationship Id="rId541" Type="http://schemas.openxmlformats.org/officeDocument/2006/relationships/hyperlink" Target="https://docs.oracle.com/javase/8/docs/api/java/io/Reader.html" TargetMode="External"/><Relationship Id="rId583" Type="http://schemas.openxmlformats.org/officeDocument/2006/relationships/hyperlink" Target="https://docs.oracle.com/javase/8/docs/api/java/io/ObjectIn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lang/String.html" TargetMode="External"/><Relationship Id="rId278" Type="http://schemas.openxmlformats.org/officeDocument/2006/relationships/image" Target="media/image66.png"/><Relationship Id="rId401" Type="http://schemas.openxmlformats.org/officeDocument/2006/relationships/hyperlink" Target="https://docs.oracle.com/javase/8/docs/api/javax/swing/JPanel.html"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docs.oracle.com/javase/8/docs/api/java/lang/String.html" TargetMode="External"/><Relationship Id="rId485" Type="http://schemas.openxmlformats.org/officeDocument/2006/relationships/hyperlink" Target="https://docs.oracle.com/javase/8/docs/api/java/io/FileInputStream.html" TargetMode="External"/><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oleObject" Target="embeddings/oleObject48.bin"/><Relationship Id="rId387" Type="http://schemas.openxmlformats.org/officeDocument/2006/relationships/oleObject" Target="embeddings/oleObject55.bin"/><Relationship Id="rId510" Type="http://schemas.openxmlformats.org/officeDocument/2006/relationships/hyperlink" Target="https://docs.oracle.com/javase/8/docs/api/java/io/Reader.html" TargetMode="External"/><Relationship Id="rId552" Type="http://schemas.openxmlformats.org/officeDocument/2006/relationships/hyperlink" Target="https://docs.oracle.com/javase/8/docs/api/java/io/StreamTokenizer.html" TargetMode="External"/><Relationship Id="rId594" Type="http://schemas.openxmlformats.org/officeDocument/2006/relationships/hyperlink" Target="https://docs.oracle.com/javase/8/docs/api/java/io/RandomAccessFile.html" TargetMode="External"/><Relationship Id="rId608" Type="http://schemas.openxmlformats.org/officeDocument/2006/relationships/image" Target="media/image120.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hyperlink" Target="https://github.com/RobertGodin/JavaPasAPas" TargetMode="External"/><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github.com/RobertGodin/JavaPasAPas/tree/master/JeuSimple" TargetMode="External"/><Relationship Id="rId496" Type="http://schemas.openxmlformats.org/officeDocument/2006/relationships/hyperlink" Target="https://docs.oracle.com/javase/8/docs/api/java/io/FileOut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hyperlink" Target="https://github.com/RobertGodin/JavaPasAPas" TargetMode="External"/><Relationship Id="rId521" Type="http://schemas.openxmlformats.org/officeDocument/2006/relationships/hyperlink" Target="https://github.com/RobertGodin/JavaPasAPas" TargetMode="External"/><Relationship Id="rId563" Type="http://schemas.openxmlformats.org/officeDocument/2006/relationships/hyperlink" Target="https://docs.oracle.com/javase/8/docs/api/org/w3c/dom/Node.html" TargetMode="External"/><Relationship Id="rId619" Type="http://schemas.openxmlformats.org/officeDocument/2006/relationships/theme" Target="theme/theme1.xml"/><Relationship Id="rId95" Type="http://schemas.openxmlformats.org/officeDocument/2006/relationships/image" Target="media/image33.emf"/><Relationship Id="rId160" Type="http://schemas.openxmlformats.org/officeDocument/2006/relationships/image" Target="media/image52.emf"/><Relationship Id="rId216" Type="http://schemas.openxmlformats.org/officeDocument/2006/relationships/oleObject" Target="embeddings/oleObject29.bin"/><Relationship Id="rId423" Type="http://schemas.openxmlformats.org/officeDocument/2006/relationships/image" Target="media/image99.emf"/><Relationship Id="rId258" Type="http://schemas.openxmlformats.org/officeDocument/2006/relationships/hyperlink" Target="https://docs.oracle.com/javase/8/docs/api/java/awt/Color.html" TargetMode="External"/><Relationship Id="rId465" Type="http://schemas.openxmlformats.org/officeDocument/2006/relationships/hyperlink" Target="https://docs.oracle.com/javase/8/docs/api/java/util/Vector.html"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9.bin"/><Relationship Id="rId367" Type="http://schemas.openxmlformats.org/officeDocument/2006/relationships/image" Target="media/image91.png"/><Relationship Id="rId532" Type="http://schemas.openxmlformats.org/officeDocument/2006/relationships/hyperlink" Target="https://github.com/RobertGodin/JavaPasAPas" TargetMode="External"/><Relationship Id="rId574" Type="http://schemas.openxmlformats.org/officeDocument/2006/relationships/hyperlink" Target="https://github.com/RobertGodin/JavaPasAPas" TargetMode="External"/><Relationship Id="rId171" Type="http://schemas.openxmlformats.org/officeDocument/2006/relationships/hyperlink" Target="https://docs.oracle.com/javase/8/docs/api/java/lang/String.html" TargetMode="External"/><Relationship Id="rId227" Type="http://schemas.openxmlformats.org/officeDocument/2006/relationships/image" Target="media/image59.emf"/><Relationship Id="rId269" Type="http://schemas.openxmlformats.org/officeDocument/2006/relationships/hyperlink" Target="https://github.com/RobertGodin/JavaPasAPas" TargetMode="External"/><Relationship Id="rId434" Type="http://schemas.openxmlformats.org/officeDocument/2006/relationships/hyperlink" Target="https://docs.oracle.com/javase/8/docs/api/java/util/Vector.html" TargetMode="External"/><Relationship Id="rId476" Type="http://schemas.openxmlformats.org/officeDocument/2006/relationships/image" Target="media/image100.wmf"/><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7.png"/><Relationship Id="rId336" Type="http://schemas.openxmlformats.org/officeDocument/2006/relationships/image" Target="media/image79.emf"/><Relationship Id="rId501" Type="http://schemas.openxmlformats.org/officeDocument/2006/relationships/hyperlink" Target="https://docs.oracle.com/javase/8/docs/api/java/io/FileInputStream.html" TargetMode="External"/><Relationship Id="rId543" Type="http://schemas.openxmlformats.org/officeDocument/2006/relationships/hyperlink" Target="https://docs.oracle.com/javase/8/docs/api/java/io/FileInputStream.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JPanel.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Out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x/swing/JFrame.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2.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image" Target="media/image84.emf"/><Relationship Id="rId512" Type="http://schemas.openxmlformats.org/officeDocument/2006/relationships/hyperlink" Target="https://docs.oracle.com/javase/8/docs/api/java/io/DataInputStream.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hyperlink" Target="https://github.com/RobertGodin/JavaPasAPas" TargetMode="External"/><Relationship Id="rId554" Type="http://schemas.openxmlformats.org/officeDocument/2006/relationships/hyperlink" Target="https://docs.oracle.com/javase/8/docs/api/java/io/StreamTokenizer.html" TargetMode="External"/><Relationship Id="rId596" Type="http://schemas.openxmlformats.org/officeDocument/2006/relationships/image" Target="media/image111.wmf"/><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x/swing/JFrame.html" TargetMode="External"/><Relationship Id="rId414" Type="http://schemas.openxmlformats.org/officeDocument/2006/relationships/hyperlink" Target="https://docs.oracle.com/javase/8/docs/api/java/applet/AudioClip.html" TargetMode="External"/><Relationship Id="rId456" Type="http://schemas.openxmlformats.org/officeDocument/2006/relationships/hyperlink" Target="https://docs.oracle.com/javase/8/docs/api/java/awt/event/ActionListener.html" TargetMode="External"/><Relationship Id="rId498" Type="http://schemas.openxmlformats.org/officeDocument/2006/relationships/hyperlink" Target="https://docs.oracle.com/javase/8/docs/api/java/io/FileOutputStream.html" TargetMode="Externa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Graphics.html" TargetMode="External"/><Relationship Id="rId316" Type="http://schemas.openxmlformats.org/officeDocument/2006/relationships/hyperlink" Target="https://docs.oracle.com/javase/8/docs/api/java/awt/Color.html" TargetMode="External"/><Relationship Id="rId523" Type="http://schemas.openxmlformats.org/officeDocument/2006/relationships/hyperlink" Target="https://docs.oracle.com/javase/8/docs/api/java/io/Writer.html"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hyperlink" Target="https://docs.oracle.com/javase/8/docs/api/java/lang/String.html" TargetMode="External"/><Relationship Id="rId218" Type="http://schemas.openxmlformats.org/officeDocument/2006/relationships/hyperlink" Target="https://github.com/RobertGodin/JavaPasAPas" TargetMode="External"/><Relationship Id="rId425" Type="http://schemas.openxmlformats.org/officeDocument/2006/relationships/hyperlink" Target="https://github.com/RobertGodin/JavaPasAPas" TargetMode="External"/><Relationship Id="rId467" Type="http://schemas.openxmlformats.org/officeDocument/2006/relationships/hyperlink" Target="https://docs.oracle.com/javase/8/docs/api/java/util/ArrayList.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40.bin"/><Relationship Id="rId369" Type="http://schemas.openxmlformats.org/officeDocument/2006/relationships/image" Target="media/image93.png"/><Relationship Id="rId534" Type="http://schemas.openxmlformats.org/officeDocument/2006/relationships/hyperlink" Target="https://docs.oracle.com/javase/8/docs/api/java/io/PrintStream.html" TargetMode="External"/><Relationship Id="rId576" Type="http://schemas.openxmlformats.org/officeDocument/2006/relationships/hyperlink" Target="https://docs.oracle.com/javase/8/docs/api/javax/swing/JFileChooser.html" TargetMode="External"/><Relationship Id="rId173" Type="http://schemas.openxmlformats.org/officeDocument/2006/relationships/hyperlink" Target="https://docs.oracle.com/javase/8/docs/api/java/lang/String.html" TargetMode="External"/><Relationship Id="rId229" Type="http://schemas.openxmlformats.org/officeDocument/2006/relationships/hyperlink" Target="https://docs.oracle.com/javase/8/docs/api/javax/swing/JFrame.html" TargetMode="External"/><Relationship Id="rId380" Type="http://schemas.openxmlformats.org/officeDocument/2006/relationships/hyperlink" Target="https://docs.oracle.com/javase/8/docs/api/javax/swing/JFrame.html" TargetMode="External"/><Relationship Id="rId436" Type="http://schemas.openxmlformats.org/officeDocument/2006/relationships/hyperlink" Target="https://docs.oracle.com/javase/8/docs/api/java/util/Vector.html" TargetMode="External"/><Relationship Id="rId601" Type="http://schemas.openxmlformats.org/officeDocument/2006/relationships/image" Target="media/image113.png"/><Relationship Id="rId240" Type="http://schemas.openxmlformats.org/officeDocument/2006/relationships/oleObject" Target="embeddings/oleObject32.bin"/><Relationship Id="rId478" Type="http://schemas.openxmlformats.org/officeDocument/2006/relationships/hyperlink" Target="https://docs.oracle.com/javase/8/docs/api/java/io/RandomAccessFile.html" TargetMode="External"/><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hyperlink" Target="https://docs.oracle.com/javase/8/docs/api/java/awt/event/MouseListener.html" TargetMode="External"/><Relationship Id="rId338" Type="http://schemas.openxmlformats.org/officeDocument/2006/relationships/image" Target="media/image80.emf"/><Relationship Id="rId503" Type="http://schemas.openxmlformats.org/officeDocument/2006/relationships/hyperlink" Target="https://docs.oracle.com/javase/8/docs/api/java/io/InputStream.html" TargetMode="External"/><Relationship Id="rId545" Type="http://schemas.openxmlformats.org/officeDocument/2006/relationships/hyperlink" Target="https://docs.oracle.com/javase/8/docs/api/java/io/FileOut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docs.oracle.com/javase/8/docs/api/javax/swing/JPanel.html" TargetMode="External"/><Relationship Id="rId405" Type="http://schemas.openxmlformats.org/officeDocument/2006/relationships/hyperlink" Target="https://github.com/RobertGodin/JavaPasAPas"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4.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Event.html" TargetMode="External"/><Relationship Id="rId307" Type="http://schemas.openxmlformats.org/officeDocument/2006/relationships/image" Target="media/image69.emf"/><Relationship Id="rId349" Type="http://schemas.openxmlformats.org/officeDocument/2006/relationships/image" Target="media/image85.emf"/><Relationship Id="rId514" Type="http://schemas.openxmlformats.org/officeDocument/2006/relationships/image" Target="media/image105.emf"/><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www.unicode.org"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github.com/RobertGodin/JavaPasAPas/tree/master/JeuSimple" TargetMode="External"/><Relationship Id="rId598" Type="http://schemas.openxmlformats.org/officeDocument/2006/relationships/hyperlink" Target="https://github.com/RobertGodin/JavaPasAPas" TargetMode="External"/><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Mouse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InputStream.html" TargetMode="External"/><Relationship Id="rId567" Type="http://schemas.openxmlformats.org/officeDocument/2006/relationships/hyperlink" Target="https://github.com/RobertGodin/JavaPasAPas"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4.png"/><Relationship Id="rId427" Type="http://schemas.openxmlformats.org/officeDocument/2006/relationships/hyperlink" Target="https://docs.oracle.com/javase/8/docs/api/java/util/Vector.html" TargetMode="External"/><Relationship Id="rId469" Type="http://schemas.openxmlformats.org/officeDocument/2006/relationships/hyperlink" Target="https://docs.oracle.com/javase/8/docs/api/java/io/package-summary.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oleObject" Target="embeddings/oleObject34.bin"/><Relationship Id="rId329" Type="http://schemas.openxmlformats.org/officeDocument/2006/relationships/oleObject" Target="embeddings/oleObject41.bin"/><Relationship Id="rId480" Type="http://schemas.openxmlformats.org/officeDocument/2006/relationships/hyperlink" Target="https://docs.oracle.com/javase/8/docs/api/java/io/InputStream.html" TargetMode="External"/><Relationship Id="rId536" Type="http://schemas.openxmlformats.org/officeDocument/2006/relationships/hyperlink" Target="https://docs.oracle.com/javase/8/docs/api/java/io/PrintWriter.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1.emf"/><Relationship Id="rId578" Type="http://schemas.openxmlformats.org/officeDocument/2006/relationships/hyperlink" Target="https://docs.oracle.com/javase/8/docs/api/java/io/ObjectOutputStream.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Panel.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5.png"/><Relationship Id="rId242" Type="http://schemas.openxmlformats.org/officeDocument/2006/relationships/hyperlink" Target="https://docs.oracle.com/javase/8/docs/api/javax/swing/JFrame.html" TargetMode="External"/><Relationship Id="rId284" Type="http://schemas.openxmlformats.org/officeDocument/2006/relationships/hyperlink" Target="https://docs.oracle.com/javase/8/docs/api/javax/swing/JFrame.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Out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PrintWriter.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image" Target="media/image55.emf"/><Relationship Id="rId351" Type="http://schemas.openxmlformats.org/officeDocument/2006/relationships/image" Target="media/image86.emf"/><Relationship Id="rId393" Type="http://schemas.openxmlformats.org/officeDocument/2006/relationships/hyperlink" Target="https://docs.oracle.com/javase/8/docs/api/javax/swing/JFrame.html" TargetMode="External"/><Relationship Id="rId407" Type="http://schemas.openxmlformats.org/officeDocument/2006/relationships/oleObject" Target="embeddings/oleObject57.bin"/><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6.png"/><Relationship Id="rId211" Type="http://schemas.openxmlformats.org/officeDocument/2006/relationships/hyperlink" Target="https://docs.oracle.com/javase/8/docs/api/java/lang/String.html" TargetMode="External"/><Relationship Id="rId253" Type="http://schemas.openxmlformats.org/officeDocument/2006/relationships/hyperlink" Target="https://docs.oracle.com/javase/8/docs/api/java/awt/Graphics.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70.png"/><Relationship Id="rId460" Type="http://schemas.openxmlformats.org/officeDocument/2006/relationships/hyperlink" Target="https://docs.oracle.com/javase/8/docs/api/java/awt/event/MouseEvent.html" TargetMode="External"/><Relationship Id="rId516" Type="http://schemas.openxmlformats.org/officeDocument/2006/relationships/hyperlink" Target="https://docs.oracle.com/javase/8/docs/api/java/io/DataOutputStream.html" TargetMode="External"/><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github.com/RobertGodin/JavaPasAPas" TargetMode="External"/><Relationship Id="rId155"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62" Type="http://schemas.openxmlformats.org/officeDocument/2006/relationships/oleObject" Target="embeddings/oleObject52.bin"/><Relationship Id="rId418" Type="http://schemas.openxmlformats.org/officeDocument/2006/relationships/hyperlink" Target="https://github.com/RobertGodin/JavaPasAPas/tree/master/JeuSimple" TargetMode="External"/><Relationship Id="rId222" Type="http://schemas.openxmlformats.org/officeDocument/2006/relationships/image" Target="media/image57.png"/><Relationship Id="rId264" Type="http://schemas.openxmlformats.org/officeDocument/2006/relationships/hyperlink" Target="https://github.com/RobertGodin/JavaPasAPas" TargetMode="External"/><Relationship Id="rId471" Type="http://schemas.openxmlformats.org/officeDocument/2006/relationships/hyperlink" Target="https://docs.oracle.com/javase/8/docs/api/java/io/OutputStream.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image" Target="media/image106.emf"/><Relationship Id="rId569" Type="http://schemas.openxmlformats.org/officeDocument/2006/relationships/hyperlink" Target="https://docs.oracle.com/javase/8/docs/api/java/io/File.html" TargetMode="External"/><Relationship Id="rId70" Type="http://schemas.openxmlformats.org/officeDocument/2006/relationships/hyperlink" Target="https://docs.oracle.com/javase/8/docs/api/java/lang/String.html" TargetMode="External"/><Relationship Id="rId166" Type="http://schemas.openxmlformats.org/officeDocument/2006/relationships/oleObject" Target="embeddings/oleObject26.bin"/><Relationship Id="rId331" Type="http://schemas.openxmlformats.org/officeDocument/2006/relationships/oleObject" Target="embeddings/oleObject42.bin"/><Relationship Id="rId373" Type="http://schemas.openxmlformats.org/officeDocument/2006/relationships/hyperlink" Target="https://github.com/RobertGodin/JavaPasAPas" TargetMode="External"/><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lang/Object.html" TargetMode="External"/><Relationship Id="rId1" Type="http://schemas.openxmlformats.org/officeDocument/2006/relationships/customXml" Target="../customXml/item1.xml"/><Relationship Id="rId233" Type="http://schemas.openxmlformats.org/officeDocument/2006/relationships/oleObject" Target="embeddings/oleObject31.bin"/><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1ttHH5MlNug" TargetMode="External"/><Relationship Id="rId275" Type="http://schemas.openxmlformats.org/officeDocument/2006/relationships/image" Target="media/image65.emf"/><Relationship Id="rId300" Type="http://schemas.openxmlformats.org/officeDocument/2006/relationships/hyperlink" Target="https://docs.oracle.com/javase/8/docs/api/javax/swing/JFrame.html" TargetMode="External"/><Relationship Id="rId482" Type="http://schemas.openxmlformats.org/officeDocument/2006/relationships/image" Target="media/image101.emf"/><Relationship Id="rId538" Type="http://schemas.openxmlformats.org/officeDocument/2006/relationships/hyperlink" Target="https://docs.oracle.com/javase/8/docs/api/java/lang/Integ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 TargetMode="External"/><Relationship Id="rId342" Type="http://schemas.openxmlformats.org/officeDocument/2006/relationships/hyperlink" Target="https://github.com/RobertGodin/JavaPasAPas" TargetMode="External"/><Relationship Id="rId384" Type="http://schemas.openxmlformats.org/officeDocument/2006/relationships/hyperlink" Target="https://docs.oracle.com/javase/8/docs/api/javax/swing/JFrame.html" TargetMode="External"/><Relationship Id="rId591" Type="http://schemas.openxmlformats.org/officeDocument/2006/relationships/hyperlink" Target="https://github.com/RobertGodin/JavaPasAPas" TargetMode="External"/><Relationship Id="rId605" Type="http://schemas.openxmlformats.org/officeDocument/2006/relationships/image" Target="media/image117.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awt/Graphics.html" TargetMode="External"/><Relationship Id="rId39" Type="http://schemas.openxmlformats.org/officeDocument/2006/relationships/image" Target="media/image15.png"/><Relationship Id="rId286" Type="http://schemas.openxmlformats.org/officeDocument/2006/relationships/hyperlink" Target="https://docs.oracle.com/javase/8/docs/api/java/awt/event/MouseListener.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DataOutputStream.html" TargetMode="External"/><Relationship Id="rId549" Type="http://schemas.openxmlformats.org/officeDocument/2006/relationships/hyperlink" Target="https://github.com/RobertGodin/JavaPasAPas"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hyperlink" Target="https://docs.oracle.com/javase/8/docs/api/java/lang/String.html" TargetMode="External"/><Relationship Id="rId311" Type="http://schemas.openxmlformats.org/officeDocument/2006/relationships/oleObject" Target="embeddings/oleObject37.bin"/><Relationship Id="rId353" Type="http://schemas.openxmlformats.org/officeDocument/2006/relationships/hyperlink" Target="https://github.com/RobertGodin/JavaPasAPas" TargetMode="External"/><Relationship Id="rId395" Type="http://schemas.openxmlformats.org/officeDocument/2006/relationships/hyperlink" Target="https://github.com/RobertGodin/JavaPasAPas" TargetMode="External"/><Relationship Id="rId409" Type="http://schemas.openxmlformats.org/officeDocument/2006/relationships/hyperlink" Target="https://github.com/RobertGodin/JavaPasAPas/tree/master/JeuSimple" TargetMode="External"/><Relationship Id="rId560" Type="http://schemas.openxmlformats.org/officeDocument/2006/relationships/hyperlink" Target="https://cs.fit.edu/~ryan/java/programs/xml/DOMEcho-java.html"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header" Target="header3.xml"/><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x/swing/JFrame.html" TargetMode="External"/><Relationship Id="rId462" Type="http://schemas.openxmlformats.org/officeDocument/2006/relationships/hyperlink" Target="https://github.com/RobertGodin/JavaPasAPas"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image" Target="media/image72.emf"/><Relationship Id="rId364" Type="http://schemas.openxmlformats.org/officeDocument/2006/relationships/image" Target="media/image89.png"/><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oleObject" Target="embeddings/oleObject30.bin"/><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InputStream.html" TargetMode="External"/><Relationship Id="rId529" Type="http://schemas.openxmlformats.org/officeDocument/2006/relationships/hyperlink" Target="https://github.com/RobertGodin/JavaPasAPas" TargetMode="External"/><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oleObject" Target="embeddings/oleObject27.bin"/><Relationship Id="rId333" Type="http://schemas.openxmlformats.org/officeDocument/2006/relationships/oleObject" Target="embeddings/oleObject43.bin"/><Relationship Id="rId540" Type="http://schemas.openxmlformats.org/officeDocument/2006/relationships/hyperlink" Target="https://github.com/RobertGodin/JavaPasAPas" TargetMode="External"/><Relationship Id="rId72" Type="http://schemas.openxmlformats.org/officeDocument/2006/relationships/oleObject" Target="embeddings/oleObject11.bin"/><Relationship Id="rId375" Type="http://schemas.openxmlformats.org/officeDocument/2006/relationships/hyperlink" Target="https://docs.oracle.com/javase/8/docs/api/javax/swing/Timer.html" TargetMode="External"/><Relationship Id="rId582" Type="http://schemas.openxmlformats.org/officeDocument/2006/relationships/hyperlink" Target="https://docs.oracle.com/javase/8/docs/api/java/io/ObjectInputStream.html" TargetMode="External"/><Relationship Id="rId3" Type="http://schemas.openxmlformats.org/officeDocument/2006/relationships/styles" Target="styles.xml"/><Relationship Id="rId235" Type="http://schemas.openxmlformats.org/officeDocument/2006/relationships/hyperlink" Target="https://docs.oracle.com/javase/8/docs/api/javax/swing/JFrame.html" TargetMode="External"/><Relationship Id="rId277" Type="http://schemas.openxmlformats.org/officeDocument/2006/relationships/hyperlink" Target="https://github.com/RobertGodin/JavaPasAPas" TargetMode="External"/><Relationship Id="rId400" Type="http://schemas.openxmlformats.org/officeDocument/2006/relationships/hyperlink" Target="https://docs.oracle.com/javase/8/docs/api/javax/swing/JPanel.html"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3.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awt/Graphics.html" TargetMode="External"/><Relationship Id="rId344" Type="http://schemas.openxmlformats.org/officeDocument/2006/relationships/image" Target="media/image82.emf"/><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image" Target="media/image95.png"/><Relationship Id="rId551" Type="http://schemas.openxmlformats.org/officeDocument/2006/relationships/hyperlink" Target="https://docs.oracle.com/javase/8/docs/api/java/io/StreamTokenizer.html"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9.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oleObject" Target="embeddings/oleObject58.bin"/><Relationship Id="rId453" Type="http://schemas.openxmlformats.org/officeDocument/2006/relationships/hyperlink" Target="https://github.com/RobertGodin/JavaPasAPas" TargetMode="External"/><Relationship Id="rId509" Type="http://schemas.openxmlformats.org/officeDocument/2006/relationships/hyperlink" Target="https://docs.oracle.com/javase/8/docs/api/java/io/Object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hyperlink" Target="https://github.com/RobertGodin/JavaPasAPas" TargetMode="External"/><Relationship Id="rId495" Type="http://schemas.openxmlformats.org/officeDocument/2006/relationships/hyperlink" Target="https://github.com/RobertGodin/JavaPasAPas"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oleObject" Target="embeddings/oleObject56.bin"/><Relationship Id="rId520" Type="http://schemas.openxmlformats.org/officeDocument/2006/relationships/hyperlink" Target="https://docs.oracle.com/javase/8/docs/api/java/io/DataInputStream.html" TargetMode="External"/><Relationship Id="rId562" Type="http://schemas.openxmlformats.org/officeDocument/2006/relationships/hyperlink" Target="https://docs.oracle.com/javase/8/docs/api/org/w3c/dom/Node.html" TargetMode="External"/><Relationship Id="rId618" Type="http://schemas.openxmlformats.org/officeDocument/2006/relationships/fontTable" Target="fontTable.xml"/><Relationship Id="rId215" Type="http://schemas.openxmlformats.org/officeDocument/2006/relationships/image" Target="media/image56.emf"/><Relationship Id="rId257" Type="http://schemas.openxmlformats.org/officeDocument/2006/relationships/hyperlink" Target="https://docs.oracle.com/javase/8/docs/api/java/awt/Color.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docs.oracle.com/javase/8/docs/api/java/util/Vector.html" TargetMode="External"/><Relationship Id="rId299" Type="http://schemas.openxmlformats.org/officeDocument/2006/relationships/hyperlink" Target="https://docs.oracle.com/javase/8/docs/api/java/awt/event/MouseListener.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docs.oracle.com/javase/8/docs/api/java/lang/String.html" TargetMode="External"/><Relationship Id="rId366" Type="http://schemas.openxmlformats.org/officeDocument/2006/relationships/image" Target="media/image90.png"/><Relationship Id="rId573" Type="http://schemas.openxmlformats.org/officeDocument/2006/relationships/hyperlink" Target="https://docs.oracle.com/javase/8/docs/api/javax/swing/JFileChooser.html" TargetMode="External"/><Relationship Id="rId226" Type="http://schemas.openxmlformats.org/officeDocument/2006/relationships/hyperlink" Target="https://docs.oracle.com/javase/8/docs/api/javax/swing/JFrame.html" TargetMode="External"/><Relationship Id="rId433" Type="http://schemas.openxmlformats.org/officeDocument/2006/relationships/hyperlink" Target="https://docs.oracle.com/javase/8/docs/api/java/util/Collection.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JFrame.html" TargetMode="External"/><Relationship Id="rId500" Type="http://schemas.openxmlformats.org/officeDocument/2006/relationships/image" Target="media/image104.png"/><Relationship Id="rId584" Type="http://schemas.openxmlformats.org/officeDocument/2006/relationships/hyperlink" Target="https://docs.oracle.com/javase/8/docs/api/java/io/ObjectOut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lang/String.html" TargetMode="External"/><Relationship Id="rId388" Type="http://schemas.openxmlformats.org/officeDocument/2006/relationships/hyperlink" Target="https://docs.oracle.com/javase/8/docs/api/javax/swing/Timer.html" TargetMode="External"/><Relationship Id="rId511" Type="http://schemas.openxmlformats.org/officeDocument/2006/relationships/hyperlink" Target="https://docs.oracle.com/javase/8/docs/api/java/io/Writer.html" TargetMode="External"/><Relationship Id="rId609" Type="http://schemas.openxmlformats.org/officeDocument/2006/relationships/image" Target="media/image121.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x/swing/JFrame.html" TargetMode="External"/><Relationship Id="rId455" Type="http://schemas.openxmlformats.org/officeDocument/2006/relationships/hyperlink" Target="https://docs.oracle.com/javase/8/docs/api/java/awt/event/ActionListener.html"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docs.oracle.com/javase/8/docs/api/java/awt/Color.html" TargetMode="External"/><Relationship Id="rId522" Type="http://schemas.openxmlformats.org/officeDocument/2006/relationships/hyperlink" Target="https://docs.oracle.com/javase/8/docs/api/java/io/Reader.html" TargetMode="External"/><Relationship Id="rId96" Type="http://schemas.openxmlformats.org/officeDocument/2006/relationships/image" Target="media/image34.png"/><Relationship Id="rId161" Type="http://schemas.openxmlformats.org/officeDocument/2006/relationships/oleObject" Target="embeddings/oleObject25.bin"/><Relationship Id="rId399" Type="http://schemas.openxmlformats.org/officeDocument/2006/relationships/hyperlink" Target="https://github.com/RobertGodin/JavaPasAPas" TargetMode="External"/><Relationship Id="rId259" Type="http://schemas.openxmlformats.org/officeDocument/2006/relationships/hyperlink" Target="https://docs.oracle.com/javase/8/docs/api/java/awt/Graphics.html" TargetMode="External"/><Relationship Id="rId466" Type="http://schemas.openxmlformats.org/officeDocument/2006/relationships/hyperlink" Target="https://docs.oracle.com/javase/8/docs/api/java/util/ArrayList.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4.emf"/><Relationship Id="rId533" Type="http://schemas.openxmlformats.org/officeDocument/2006/relationships/hyperlink" Target="https://docs.oracle.com/javase/8/docs/api/java/io/PrintStream.html" TargetMode="External"/><Relationship Id="rId172" Type="http://schemas.openxmlformats.org/officeDocument/2006/relationships/hyperlink" Target="https://docs.oracle.com/javase/8/docs/api/java/lang/String.html" TargetMode="External"/><Relationship Id="rId477" Type="http://schemas.openxmlformats.org/officeDocument/2006/relationships/oleObject" Target="embeddings/oleObject60.bin"/><Relationship Id="rId600" Type="http://schemas.openxmlformats.org/officeDocument/2006/relationships/image" Target="media/image112.png"/><Relationship Id="rId337" Type="http://schemas.openxmlformats.org/officeDocument/2006/relationships/oleObject" Target="embeddings/oleObject45.bin"/><Relationship Id="rId34" Type="http://schemas.openxmlformats.org/officeDocument/2006/relationships/image" Target="media/image10.png"/><Relationship Id="rId544" Type="http://schemas.openxmlformats.org/officeDocument/2006/relationships/hyperlink" Target="https://docs.oracle.com/javase/8/docs/api/java/io/InputStream.html" TargetMode="External"/><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docs.oracle.com/javase/8/docs/api/javax/swing/JFrame.html" TargetMode="External"/><Relationship Id="rId611" Type="http://schemas.openxmlformats.org/officeDocument/2006/relationships/image" Target="media/image123.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github.com/RobertGodin/JavaPasAPas"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oleObject" Target="embeddings/oleObject49.bin"/><Relationship Id="rId555" Type="http://schemas.openxmlformats.org/officeDocument/2006/relationships/hyperlink" Target="https://docs.oracle.com/javase/8/docs/api/java/io/StreamTokenizer.html"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github.com/RobertGodin/JavaPasAPas"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java/io/Fil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hyperlink" Target="https://github.com/RobertGodin/JavaPasAPas/tree/master/JeuSimple" TargetMode="External"/><Relationship Id="rId67" Type="http://schemas.openxmlformats.org/officeDocument/2006/relationships/hyperlink" Target="https://docs.oracle.com/javase/8/docs/api/java/lang/String.html" TargetMode="External"/><Relationship Id="rId272" Type="http://schemas.openxmlformats.org/officeDocument/2006/relationships/image" Target="media/image64.emf"/><Relationship Id="rId577"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335</TotalTime>
  <Pages>228</Pages>
  <Words>71239</Words>
  <Characters>406068</Characters>
  <Application>Microsoft Office Word</Application>
  <DocSecurity>0</DocSecurity>
  <Lines>3383</Lines>
  <Paragraphs>952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476355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32</cp:revision>
  <cp:lastPrinted>2021-03-05T21:53:00Z</cp:lastPrinted>
  <dcterms:created xsi:type="dcterms:W3CDTF">2020-09-07T17:26:00Z</dcterms:created>
  <dcterms:modified xsi:type="dcterms:W3CDTF">2021-06-08T22:28:00Z</dcterms:modified>
</cp:coreProperties>
</file>